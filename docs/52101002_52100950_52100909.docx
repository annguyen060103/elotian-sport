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113AB" w14:textId="091174F6" w:rsidR="00A87A31" w:rsidRPr="000B04B3" w:rsidRDefault="00A87A31" w:rsidP="000B04B3">
      <w:pPr>
        <w:ind w:firstLine="0"/>
        <w:jc w:val="center"/>
        <w:rPr>
          <w:sz w:val="28"/>
          <w:szCs w:val="28"/>
          <w:lang w:val="en"/>
        </w:rPr>
      </w:pPr>
      <w:bookmarkStart w:id="0" w:name="_Hlk153857310"/>
      <w:bookmarkEnd w:id="0"/>
      <w:r w:rsidRPr="000B04B3">
        <w:rPr>
          <w:sz w:val="28"/>
          <w:szCs w:val="28"/>
          <w:lang w:val="en"/>
        </w:rPr>
        <w:t>TỔNG LIÊN ĐOÀN LAO ĐỘNG VIỆT NAM</w:t>
      </w:r>
    </w:p>
    <w:p w14:paraId="6DFC9050" w14:textId="4621B2E0" w:rsidR="00A87A31" w:rsidRPr="000B04B3" w:rsidRDefault="00A87A31" w:rsidP="000B04B3">
      <w:pPr>
        <w:ind w:firstLine="0"/>
        <w:jc w:val="center"/>
        <w:rPr>
          <w:b/>
          <w:bCs/>
          <w:sz w:val="28"/>
          <w:szCs w:val="28"/>
        </w:rPr>
      </w:pPr>
      <w:r w:rsidRPr="000B04B3">
        <w:rPr>
          <w:b/>
          <w:bCs/>
          <w:sz w:val="28"/>
          <w:szCs w:val="28"/>
          <w:lang w:val="en"/>
        </w:rPr>
        <w:t>TR</w:t>
      </w:r>
      <w:r w:rsidRPr="000B04B3">
        <w:rPr>
          <w:b/>
          <w:bCs/>
          <w:sz w:val="28"/>
          <w:szCs w:val="28"/>
        </w:rPr>
        <w:t>ƯỜNG ĐẠI HỌC TÔN ĐỨC THẮNG</w:t>
      </w:r>
    </w:p>
    <w:p w14:paraId="67F496DD" w14:textId="15D8234E" w:rsidR="00A87A31" w:rsidRPr="000B04B3" w:rsidRDefault="00A87A31" w:rsidP="000B04B3">
      <w:pPr>
        <w:ind w:firstLine="0"/>
        <w:jc w:val="center"/>
        <w:rPr>
          <w:b/>
          <w:bCs/>
          <w:sz w:val="28"/>
          <w:szCs w:val="28"/>
          <w:lang w:val="en"/>
        </w:rPr>
      </w:pPr>
      <w:r w:rsidRPr="000B04B3">
        <w:rPr>
          <w:b/>
          <w:bCs/>
          <w:sz w:val="28"/>
          <w:szCs w:val="28"/>
          <w:lang w:val="en"/>
        </w:rPr>
        <w:t>KHOA CÔNG NGHỆ THÔNG TIN</w:t>
      </w:r>
    </w:p>
    <w:p w14:paraId="6EC8DCD4" w14:textId="364D90A8" w:rsidR="00A87A31" w:rsidRPr="00B10E7E" w:rsidRDefault="00A87A31" w:rsidP="000B04B3">
      <w:pPr>
        <w:spacing w:before="100" w:beforeAutospacing="1"/>
        <w:ind w:firstLine="0"/>
        <w:jc w:val="center"/>
        <w:rPr>
          <w:sz w:val="28"/>
          <w:szCs w:val="28"/>
          <w:lang w:val="en"/>
        </w:rPr>
      </w:pPr>
      <w:r>
        <w:rPr>
          <w:noProof/>
        </w:rPr>
        <w:drawing>
          <wp:inline distT="0" distB="0" distL="0" distR="0" wp14:anchorId="59C60F1D" wp14:editId="2CC061C2">
            <wp:extent cx="1328057" cy="733372"/>
            <wp:effectExtent l="0" t="0" r="5715" b="0"/>
            <wp:docPr id="2050868915" name="Picture 205086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42902" cy="741570"/>
                    </a:xfrm>
                    <a:prstGeom prst="rect">
                      <a:avLst/>
                    </a:prstGeom>
                    <a:noFill/>
                    <a:ln>
                      <a:noFill/>
                    </a:ln>
                  </pic:spPr>
                </pic:pic>
              </a:graphicData>
            </a:graphic>
          </wp:inline>
        </w:drawing>
      </w:r>
    </w:p>
    <w:p w14:paraId="690C9E30" w14:textId="77777777" w:rsidR="006F72C7" w:rsidRDefault="006F72C7" w:rsidP="00C37F4E">
      <w:pPr>
        <w:rPr>
          <w:lang w:val="en"/>
        </w:rPr>
      </w:pPr>
    </w:p>
    <w:p w14:paraId="6F6EE0FE" w14:textId="5617C58D" w:rsidR="002E6921" w:rsidRPr="000B04B3" w:rsidRDefault="00ED3052" w:rsidP="000B04B3">
      <w:pPr>
        <w:ind w:firstLine="0"/>
        <w:jc w:val="center"/>
        <w:rPr>
          <w:b/>
          <w:bCs/>
          <w:sz w:val="32"/>
          <w:szCs w:val="32"/>
          <w:lang w:val="en"/>
        </w:rPr>
      </w:pPr>
      <w:bookmarkStart w:id="1" w:name="_Hlk154562546"/>
      <w:r w:rsidRPr="000B04B3">
        <w:rPr>
          <w:b/>
          <w:bCs/>
          <w:sz w:val="32"/>
          <w:szCs w:val="32"/>
          <w:lang w:val="en"/>
        </w:rPr>
        <w:t>ĐỒ</w:t>
      </w:r>
      <w:r w:rsidRPr="000B04B3">
        <w:rPr>
          <w:b/>
          <w:bCs/>
          <w:sz w:val="32"/>
          <w:szCs w:val="32"/>
        </w:rPr>
        <w:t xml:space="preserve"> ÁN </w:t>
      </w:r>
      <w:bookmarkEnd w:id="1"/>
      <w:r w:rsidR="00B96346" w:rsidRPr="000B04B3">
        <w:rPr>
          <w:b/>
          <w:bCs/>
          <w:sz w:val="32"/>
          <w:szCs w:val="32"/>
        </w:rPr>
        <w:t xml:space="preserve">CUỐI KÌ </w:t>
      </w:r>
      <w:r w:rsidR="00A87A31" w:rsidRPr="000B04B3">
        <w:rPr>
          <w:b/>
          <w:bCs/>
          <w:sz w:val="32"/>
          <w:szCs w:val="32"/>
          <w:lang w:val="en"/>
        </w:rPr>
        <w:t>MÔN</w:t>
      </w:r>
    </w:p>
    <w:p w14:paraId="0A4FDC2A" w14:textId="71589C3E" w:rsidR="00A87A31" w:rsidRPr="000B04B3" w:rsidRDefault="0086622B" w:rsidP="000B04B3">
      <w:pPr>
        <w:ind w:firstLine="0"/>
        <w:jc w:val="center"/>
        <w:rPr>
          <w:b/>
          <w:bCs/>
          <w:sz w:val="32"/>
          <w:szCs w:val="32"/>
          <w:lang w:val="en"/>
        </w:rPr>
      </w:pPr>
      <w:r w:rsidRPr="000B04B3">
        <w:rPr>
          <w:b/>
          <w:bCs/>
          <w:sz w:val="32"/>
          <w:szCs w:val="32"/>
          <w:lang w:val="en"/>
        </w:rPr>
        <w:t>PHÁT TRIỂN HỆ THỐNG THÔNG TIN DOANH NGHIỆP</w:t>
      </w:r>
    </w:p>
    <w:p w14:paraId="34BDF60C" w14:textId="77777777" w:rsidR="00A87A31" w:rsidRPr="00D853D1" w:rsidRDefault="00A87A31" w:rsidP="00C37F4E">
      <w:pPr>
        <w:rPr>
          <w:lang w:val="en"/>
        </w:rPr>
      </w:pPr>
      <w:r w:rsidRPr="00D853D1">
        <w:rPr>
          <w:lang w:val="en"/>
        </w:rPr>
        <w:t xml:space="preserve"> </w:t>
      </w:r>
    </w:p>
    <w:p w14:paraId="76950C70" w14:textId="77777777" w:rsidR="00A87A31" w:rsidRPr="00D853D1" w:rsidRDefault="00A87A31" w:rsidP="00C37F4E">
      <w:pPr>
        <w:rPr>
          <w:lang w:val="en"/>
        </w:rPr>
      </w:pPr>
    </w:p>
    <w:p w14:paraId="7E06CBAA" w14:textId="5B2DC47A" w:rsidR="00A87A31" w:rsidRDefault="00A65CC7" w:rsidP="00AC314D">
      <w:pPr>
        <w:ind w:firstLine="0"/>
        <w:jc w:val="center"/>
        <w:rPr>
          <w:b/>
          <w:bCs/>
          <w:sz w:val="48"/>
          <w:szCs w:val="48"/>
        </w:rPr>
      </w:pPr>
      <w:r>
        <w:rPr>
          <w:b/>
          <w:bCs/>
          <w:sz w:val="48"/>
          <w:szCs w:val="48"/>
          <w:lang w:val="en"/>
        </w:rPr>
        <w:t>HỆ</w:t>
      </w:r>
      <w:r>
        <w:rPr>
          <w:b/>
          <w:bCs/>
          <w:sz w:val="48"/>
          <w:szCs w:val="48"/>
        </w:rPr>
        <w:t xml:space="preserve"> THỐNG QUẢN LÝ TRUNG TÂM DẠY HỌC THỂ DỤC THỂ THAO</w:t>
      </w:r>
    </w:p>
    <w:p w14:paraId="237228F2" w14:textId="0AFF1523" w:rsidR="002E6921" w:rsidRPr="005819C7" w:rsidRDefault="00AC6FC0" w:rsidP="005819C7">
      <w:pPr>
        <w:ind w:firstLine="0"/>
        <w:jc w:val="center"/>
        <w:rPr>
          <w:b/>
          <w:bCs/>
          <w:color w:val="FF0000"/>
          <w:sz w:val="56"/>
          <w:szCs w:val="56"/>
        </w:rPr>
      </w:pPr>
      <w:r>
        <w:rPr>
          <w:b/>
          <w:bCs/>
          <w:sz w:val="48"/>
          <w:szCs w:val="48"/>
        </w:rPr>
        <w:t>ELOTIAN SPORT CLUB</w:t>
      </w:r>
    </w:p>
    <w:p w14:paraId="2C47E469" w14:textId="77777777" w:rsidR="00FE0076" w:rsidRDefault="00FE0076" w:rsidP="000B04B3">
      <w:pPr>
        <w:jc w:val="right"/>
        <w:rPr>
          <w:i/>
          <w:sz w:val="28"/>
          <w:szCs w:val="28"/>
          <w:lang w:val="en"/>
        </w:rPr>
      </w:pPr>
    </w:p>
    <w:p w14:paraId="65C045FF" w14:textId="4E750B62" w:rsidR="00A87A31" w:rsidRDefault="00567591" w:rsidP="000B04B3">
      <w:pPr>
        <w:jc w:val="right"/>
        <w:rPr>
          <w:b/>
          <w:sz w:val="28"/>
          <w:szCs w:val="28"/>
        </w:rPr>
      </w:pPr>
      <w:r w:rsidRPr="000B04B3">
        <w:rPr>
          <w:i/>
          <w:sz w:val="28"/>
          <w:szCs w:val="28"/>
          <w:lang w:val="en"/>
        </w:rPr>
        <w:t>Giảng</w:t>
      </w:r>
      <w:r w:rsidRPr="000B04B3">
        <w:rPr>
          <w:i/>
          <w:sz w:val="28"/>
          <w:szCs w:val="28"/>
        </w:rPr>
        <w:t xml:space="preserve"> viên </w:t>
      </w:r>
      <w:r w:rsidR="00A87A31" w:rsidRPr="000B04B3">
        <w:rPr>
          <w:i/>
          <w:sz w:val="28"/>
          <w:szCs w:val="28"/>
          <w:lang w:val="en"/>
        </w:rPr>
        <w:t>h</w:t>
      </w:r>
      <w:r w:rsidR="00A87A31" w:rsidRPr="000B04B3">
        <w:rPr>
          <w:i/>
          <w:sz w:val="28"/>
          <w:szCs w:val="28"/>
        </w:rPr>
        <w:t>ướng dẫn</w:t>
      </w:r>
      <w:r w:rsidR="00A87A31" w:rsidRPr="000B04B3">
        <w:rPr>
          <w:sz w:val="28"/>
          <w:szCs w:val="28"/>
        </w:rPr>
        <w:t xml:space="preserve">: </w:t>
      </w:r>
      <w:r w:rsidR="000B04B3">
        <w:rPr>
          <w:b/>
          <w:sz w:val="28"/>
          <w:szCs w:val="28"/>
        </w:rPr>
        <w:t>TH</w:t>
      </w:r>
      <w:r w:rsidR="002E6921" w:rsidRPr="000B04B3">
        <w:rPr>
          <w:b/>
          <w:sz w:val="28"/>
          <w:szCs w:val="28"/>
        </w:rPr>
        <w:t>S DƯƠNG HỮU PHÚC</w:t>
      </w:r>
    </w:p>
    <w:p w14:paraId="7B429D58" w14:textId="05597099" w:rsidR="00200D38" w:rsidRPr="000B04B3" w:rsidRDefault="007A2FF5" w:rsidP="000B04B3">
      <w:pPr>
        <w:jc w:val="right"/>
        <w:rPr>
          <w:sz w:val="28"/>
          <w:szCs w:val="28"/>
        </w:rPr>
      </w:pPr>
      <w:r>
        <w:rPr>
          <w:b/>
          <w:sz w:val="28"/>
          <w:szCs w:val="28"/>
        </w:rPr>
        <w:t>THS</w:t>
      </w:r>
      <w:r w:rsidR="00200D38">
        <w:rPr>
          <w:b/>
          <w:sz w:val="28"/>
          <w:szCs w:val="28"/>
        </w:rPr>
        <w:t xml:space="preserve"> NGUYỄN ĐINH NHẬT MINH</w:t>
      </w:r>
    </w:p>
    <w:p w14:paraId="3983C1A5" w14:textId="77817A6A" w:rsidR="00D61B09" w:rsidRPr="000B04B3" w:rsidRDefault="00567591" w:rsidP="000B04B3">
      <w:pPr>
        <w:jc w:val="right"/>
        <w:rPr>
          <w:b/>
          <w:bCs/>
          <w:sz w:val="28"/>
          <w:szCs w:val="28"/>
        </w:rPr>
      </w:pPr>
      <w:r w:rsidRPr="000B04B3">
        <w:rPr>
          <w:i/>
          <w:sz w:val="28"/>
          <w:szCs w:val="28"/>
        </w:rPr>
        <w:t xml:space="preserve">Sinh viên </w:t>
      </w:r>
      <w:r w:rsidR="00A87A31" w:rsidRPr="000B04B3">
        <w:rPr>
          <w:i/>
          <w:sz w:val="28"/>
          <w:szCs w:val="28"/>
        </w:rPr>
        <w:t>thực hiện</w:t>
      </w:r>
      <w:r w:rsidR="00A87A31" w:rsidRPr="000B04B3">
        <w:rPr>
          <w:sz w:val="28"/>
          <w:szCs w:val="28"/>
        </w:rPr>
        <w:t>:</w:t>
      </w:r>
      <w:r w:rsidR="00A87A31" w:rsidRPr="000B04B3">
        <w:rPr>
          <w:bCs/>
          <w:sz w:val="28"/>
          <w:szCs w:val="28"/>
        </w:rPr>
        <w:t xml:space="preserve"> </w:t>
      </w:r>
      <w:r w:rsidR="00BA5F3D">
        <w:rPr>
          <w:b/>
          <w:bCs/>
          <w:sz w:val="28"/>
          <w:szCs w:val="28"/>
        </w:rPr>
        <w:t>Lê Hải Tiến</w:t>
      </w:r>
      <w:r w:rsidR="00D61B09" w:rsidRPr="000B04B3">
        <w:rPr>
          <w:b/>
          <w:bCs/>
          <w:sz w:val="28"/>
          <w:szCs w:val="28"/>
        </w:rPr>
        <w:t xml:space="preserve">– </w:t>
      </w:r>
      <w:r w:rsidR="00BA5F3D">
        <w:rPr>
          <w:b/>
          <w:bCs/>
          <w:sz w:val="28"/>
          <w:szCs w:val="28"/>
        </w:rPr>
        <w:t>52101002</w:t>
      </w:r>
    </w:p>
    <w:p w14:paraId="0EA8AC10" w14:textId="12A69DE0" w:rsidR="00D61B09" w:rsidRPr="000B04B3" w:rsidRDefault="00BA5F3D" w:rsidP="000B04B3">
      <w:pPr>
        <w:jc w:val="right"/>
        <w:rPr>
          <w:b/>
          <w:bCs/>
          <w:sz w:val="28"/>
          <w:szCs w:val="28"/>
        </w:rPr>
      </w:pPr>
      <w:r>
        <w:rPr>
          <w:b/>
          <w:bCs/>
          <w:sz w:val="28"/>
          <w:szCs w:val="28"/>
        </w:rPr>
        <w:t>Nguyễn An</w:t>
      </w:r>
      <w:r w:rsidR="00D61B09" w:rsidRPr="000B04B3">
        <w:rPr>
          <w:b/>
          <w:bCs/>
          <w:sz w:val="28"/>
          <w:szCs w:val="28"/>
        </w:rPr>
        <w:t xml:space="preserve"> – </w:t>
      </w:r>
      <w:r>
        <w:rPr>
          <w:b/>
          <w:bCs/>
          <w:sz w:val="28"/>
          <w:szCs w:val="28"/>
        </w:rPr>
        <w:t>52100950</w:t>
      </w:r>
    </w:p>
    <w:p w14:paraId="682BB866" w14:textId="69413E4A" w:rsidR="00462100" w:rsidRPr="000B04B3" w:rsidRDefault="00BA5F3D" w:rsidP="000B04B3">
      <w:pPr>
        <w:jc w:val="right"/>
        <w:rPr>
          <w:b/>
          <w:bCs/>
          <w:sz w:val="28"/>
          <w:szCs w:val="28"/>
        </w:rPr>
      </w:pPr>
      <w:r>
        <w:rPr>
          <w:b/>
          <w:bCs/>
          <w:sz w:val="28"/>
          <w:szCs w:val="28"/>
        </w:rPr>
        <w:t>Nguyễn Quang Lợi</w:t>
      </w:r>
      <w:r w:rsidR="00D61B09" w:rsidRPr="000B04B3">
        <w:rPr>
          <w:b/>
          <w:bCs/>
          <w:sz w:val="28"/>
          <w:szCs w:val="28"/>
        </w:rPr>
        <w:t xml:space="preserve">– </w:t>
      </w:r>
      <w:r>
        <w:rPr>
          <w:b/>
          <w:bCs/>
          <w:sz w:val="28"/>
          <w:szCs w:val="28"/>
        </w:rPr>
        <w:t>52100909</w:t>
      </w:r>
    </w:p>
    <w:p w14:paraId="0F5F899E" w14:textId="44CE4234" w:rsidR="00D853D1" w:rsidRPr="000B04B3" w:rsidRDefault="00A87A31" w:rsidP="000B04B3">
      <w:pPr>
        <w:jc w:val="right"/>
        <w:rPr>
          <w:sz w:val="28"/>
          <w:szCs w:val="28"/>
        </w:rPr>
      </w:pPr>
      <w:r w:rsidRPr="000B04B3">
        <w:rPr>
          <w:i/>
          <w:iCs/>
          <w:sz w:val="28"/>
          <w:szCs w:val="28"/>
        </w:rPr>
        <w:t>Lớp:</w:t>
      </w:r>
      <w:r w:rsidRPr="000B04B3">
        <w:rPr>
          <w:sz w:val="28"/>
          <w:szCs w:val="28"/>
        </w:rPr>
        <w:t xml:space="preserve"> </w:t>
      </w:r>
      <w:r w:rsidR="00BA5F3D">
        <w:rPr>
          <w:b/>
          <w:bCs/>
          <w:sz w:val="28"/>
          <w:szCs w:val="28"/>
        </w:rPr>
        <w:t>21050301, 21050401</w:t>
      </w:r>
    </w:p>
    <w:p w14:paraId="67A0154F" w14:textId="5495C280" w:rsidR="00A87A31" w:rsidRPr="001D10BA" w:rsidRDefault="00A87A31" w:rsidP="001D10BA">
      <w:pPr>
        <w:jc w:val="right"/>
        <w:rPr>
          <w:sz w:val="28"/>
          <w:szCs w:val="28"/>
        </w:rPr>
      </w:pPr>
      <w:r w:rsidRPr="000B04B3">
        <w:rPr>
          <w:i/>
          <w:iCs/>
          <w:sz w:val="28"/>
          <w:szCs w:val="28"/>
        </w:rPr>
        <w:t>Khoá:</w:t>
      </w:r>
      <w:r w:rsidR="00736857" w:rsidRPr="000B04B3">
        <w:rPr>
          <w:b/>
          <w:bCs/>
          <w:sz w:val="28"/>
          <w:szCs w:val="28"/>
        </w:rPr>
        <w:t xml:space="preserve"> </w:t>
      </w:r>
      <w:r w:rsidRPr="000B04B3">
        <w:rPr>
          <w:b/>
          <w:bCs/>
          <w:sz w:val="28"/>
          <w:szCs w:val="28"/>
        </w:rPr>
        <w:t>25</w:t>
      </w:r>
    </w:p>
    <w:p w14:paraId="17970CD5" w14:textId="5B09333A" w:rsidR="00163001" w:rsidRPr="000B04B3" w:rsidRDefault="00A87A31" w:rsidP="000B04B3">
      <w:pPr>
        <w:ind w:firstLine="0"/>
        <w:jc w:val="center"/>
        <w:rPr>
          <w:b/>
          <w:bCs/>
          <w:sz w:val="28"/>
          <w:szCs w:val="28"/>
        </w:rPr>
        <w:sectPr w:rsidR="00163001" w:rsidRPr="000B04B3" w:rsidSect="005D5C20">
          <w:headerReference w:type="default" r:id="rId9"/>
          <w:pgSz w:w="12240" w:h="15840"/>
          <w:pgMar w:top="1985" w:right="1134" w:bottom="1701" w:left="1985" w:header="720" w:footer="720" w:gutter="0"/>
          <w:cols w:space="720"/>
          <w:docGrid w:linePitch="360"/>
        </w:sectPr>
      </w:pPr>
      <w:r w:rsidRPr="000B04B3">
        <w:rPr>
          <w:b/>
          <w:bCs/>
          <w:sz w:val="28"/>
          <w:szCs w:val="28"/>
        </w:rPr>
        <w:t xml:space="preserve">THÀNH PHỐ HỒ CHÍ MINH, NĂM </w:t>
      </w:r>
      <w:r w:rsidR="005819C7">
        <w:rPr>
          <w:b/>
          <w:bCs/>
          <w:sz w:val="28"/>
          <w:szCs w:val="28"/>
        </w:rPr>
        <w:t>2025</w:t>
      </w:r>
    </w:p>
    <w:p w14:paraId="21140324" w14:textId="2756A5EA" w:rsidR="00163001" w:rsidRPr="000B04B3" w:rsidRDefault="00163001" w:rsidP="000B04B3">
      <w:pPr>
        <w:ind w:firstLine="0"/>
        <w:jc w:val="center"/>
        <w:rPr>
          <w:sz w:val="28"/>
          <w:szCs w:val="28"/>
          <w:lang w:val="en"/>
        </w:rPr>
      </w:pPr>
      <w:r w:rsidRPr="000B04B3">
        <w:rPr>
          <w:sz w:val="28"/>
          <w:szCs w:val="28"/>
          <w:lang w:val="en"/>
        </w:rPr>
        <w:lastRenderedPageBreak/>
        <w:t>TỔNG LIÊN ĐOÀN LAO ĐỘNG VIỆT NAM</w:t>
      </w:r>
    </w:p>
    <w:p w14:paraId="17C94B48" w14:textId="4227D10F" w:rsidR="00163001" w:rsidRPr="000B04B3" w:rsidRDefault="00163001" w:rsidP="000B04B3">
      <w:pPr>
        <w:ind w:firstLine="0"/>
        <w:jc w:val="center"/>
        <w:rPr>
          <w:b/>
          <w:bCs/>
          <w:sz w:val="28"/>
          <w:szCs w:val="28"/>
        </w:rPr>
      </w:pPr>
      <w:r w:rsidRPr="000B04B3">
        <w:rPr>
          <w:b/>
          <w:bCs/>
          <w:sz w:val="28"/>
          <w:szCs w:val="28"/>
          <w:lang w:val="en"/>
        </w:rPr>
        <w:t>TR</w:t>
      </w:r>
      <w:r w:rsidRPr="000B04B3">
        <w:rPr>
          <w:b/>
          <w:bCs/>
          <w:sz w:val="28"/>
          <w:szCs w:val="28"/>
        </w:rPr>
        <w:t>ƯỜNG ĐẠI HỌC TÔN ĐỨC THẮNG</w:t>
      </w:r>
    </w:p>
    <w:p w14:paraId="2059BC69" w14:textId="0C8BF821" w:rsidR="00163001" w:rsidRPr="000B04B3" w:rsidRDefault="00163001" w:rsidP="000B04B3">
      <w:pPr>
        <w:ind w:firstLine="0"/>
        <w:jc w:val="center"/>
        <w:rPr>
          <w:b/>
          <w:bCs/>
          <w:sz w:val="28"/>
          <w:szCs w:val="28"/>
          <w:lang w:val="en"/>
        </w:rPr>
      </w:pPr>
      <w:r w:rsidRPr="000B04B3">
        <w:rPr>
          <w:b/>
          <w:bCs/>
          <w:sz w:val="28"/>
          <w:szCs w:val="28"/>
          <w:lang w:val="en"/>
        </w:rPr>
        <w:t>KHOA CÔNG NGHỆ THÔNG TIN</w:t>
      </w:r>
    </w:p>
    <w:p w14:paraId="2D9DC4EA" w14:textId="77777777" w:rsidR="00163001" w:rsidRPr="00B10E7E" w:rsidRDefault="00163001" w:rsidP="000B04B3">
      <w:pPr>
        <w:spacing w:before="100" w:beforeAutospacing="1"/>
        <w:ind w:firstLine="0"/>
        <w:jc w:val="center"/>
        <w:rPr>
          <w:sz w:val="28"/>
          <w:szCs w:val="28"/>
          <w:lang w:val="en"/>
        </w:rPr>
      </w:pPr>
      <w:r>
        <w:rPr>
          <w:noProof/>
        </w:rPr>
        <w:drawing>
          <wp:inline distT="0" distB="0" distL="0" distR="0" wp14:anchorId="6D9CCFD9" wp14:editId="33DE9E09">
            <wp:extent cx="1328057" cy="733372"/>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42902" cy="741570"/>
                    </a:xfrm>
                    <a:prstGeom prst="rect">
                      <a:avLst/>
                    </a:prstGeom>
                    <a:noFill/>
                    <a:ln>
                      <a:noFill/>
                    </a:ln>
                  </pic:spPr>
                </pic:pic>
              </a:graphicData>
            </a:graphic>
          </wp:inline>
        </w:drawing>
      </w:r>
    </w:p>
    <w:p w14:paraId="18980466" w14:textId="77777777" w:rsidR="00163001" w:rsidRDefault="00163001" w:rsidP="00C37F4E">
      <w:pPr>
        <w:rPr>
          <w:lang w:val="en"/>
        </w:rPr>
      </w:pPr>
    </w:p>
    <w:p w14:paraId="1AED8A29" w14:textId="50399260" w:rsidR="00163001" w:rsidRPr="000B04B3" w:rsidRDefault="00163001" w:rsidP="000B04B3">
      <w:pPr>
        <w:ind w:firstLine="0"/>
        <w:jc w:val="center"/>
        <w:rPr>
          <w:b/>
          <w:bCs/>
          <w:sz w:val="32"/>
          <w:szCs w:val="32"/>
          <w:lang w:val="en"/>
        </w:rPr>
      </w:pPr>
      <w:r w:rsidRPr="000B04B3">
        <w:rPr>
          <w:b/>
          <w:bCs/>
          <w:sz w:val="32"/>
          <w:szCs w:val="32"/>
          <w:lang w:val="en"/>
        </w:rPr>
        <w:t>ĐỒ</w:t>
      </w:r>
      <w:r w:rsidRPr="000B04B3">
        <w:rPr>
          <w:b/>
          <w:bCs/>
          <w:sz w:val="32"/>
          <w:szCs w:val="32"/>
        </w:rPr>
        <w:t xml:space="preserve"> ÁN CUỐI KÌ </w:t>
      </w:r>
      <w:r w:rsidRPr="000B04B3">
        <w:rPr>
          <w:b/>
          <w:bCs/>
          <w:sz w:val="32"/>
          <w:szCs w:val="32"/>
          <w:lang w:val="en"/>
        </w:rPr>
        <w:t>MÔN</w:t>
      </w:r>
    </w:p>
    <w:p w14:paraId="25D9F6DA" w14:textId="77777777" w:rsidR="00163001" w:rsidRPr="000B04B3" w:rsidRDefault="00163001" w:rsidP="000B04B3">
      <w:pPr>
        <w:ind w:firstLine="0"/>
        <w:jc w:val="center"/>
        <w:rPr>
          <w:b/>
          <w:bCs/>
          <w:sz w:val="32"/>
          <w:szCs w:val="32"/>
          <w:lang w:val="en"/>
        </w:rPr>
      </w:pPr>
      <w:r w:rsidRPr="000B04B3">
        <w:rPr>
          <w:b/>
          <w:bCs/>
          <w:sz w:val="32"/>
          <w:szCs w:val="32"/>
          <w:lang w:val="en"/>
        </w:rPr>
        <w:t>PHÁT TRIỂN HỆ THỐNG THÔNG TIN DOANH NGHIỆP</w:t>
      </w:r>
    </w:p>
    <w:p w14:paraId="35DFC643" w14:textId="77777777" w:rsidR="00163001" w:rsidRPr="00D853D1" w:rsidRDefault="00163001" w:rsidP="00C37F4E">
      <w:pPr>
        <w:rPr>
          <w:lang w:val="en"/>
        </w:rPr>
      </w:pPr>
      <w:r w:rsidRPr="00D853D1">
        <w:rPr>
          <w:lang w:val="en"/>
        </w:rPr>
        <w:t xml:space="preserve"> </w:t>
      </w:r>
    </w:p>
    <w:p w14:paraId="64C5D39A" w14:textId="77777777" w:rsidR="00163001" w:rsidRPr="00D853D1" w:rsidRDefault="00163001" w:rsidP="00C37F4E">
      <w:pPr>
        <w:rPr>
          <w:lang w:val="en"/>
        </w:rPr>
      </w:pPr>
    </w:p>
    <w:p w14:paraId="14539DEE" w14:textId="2ECFAC73" w:rsidR="00163001" w:rsidRDefault="00D37767" w:rsidP="00AC314D">
      <w:pPr>
        <w:ind w:firstLine="0"/>
        <w:jc w:val="center"/>
        <w:rPr>
          <w:b/>
          <w:bCs/>
          <w:sz w:val="48"/>
          <w:szCs w:val="48"/>
        </w:rPr>
      </w:pPr>
      <w:r>
        <w:rPr>
          <w:b/>
          <w:bCs/>
          <w:sz w:val="48"/>
          <w:szCs w:val="48"/>
          <w:lang w:val="en"/>
        </w:rPr>
        <w:t>HỆ</w:t>
      </w:r>
      <w:r>
        <w:rPr>
          <w:b/>
          <w:bCs/>
          <w:sz w:val="48"/>
          <w:szCs w:val="48"/>
        </w:rPr>
        <w:t xml:space="preserve"> THỐNG QUẢN LÝ TRUNG TÂM DẠY HỌC THỂ DỤC THỂ THAO</w:t>
      </w:r>
    </w:p>
    <w:p w14:paraId="7CD23A59" w14:textId="074F70B7" w:rsidR="00163001" w:rsidRPr="00AE4505" w:rsidRDefault="006631F5" w:rsidP="00AE4505">
      <w:pPr>
        <w:ind w:firstLine="0"/>
        <w:jc w:val="center"/>
        <w:rPr>
          <w:b/>
          <w:bCs/>
          <w:color w:val="FF0000"/>
          <w:sz w:val="56"/>
          <w:szCs w:val="56"/>
          <w:lang w:val="en"/>
        </w:rPr>
      </w:pPr>
      <w:r>
        <w:rPr>
          <w:b/>
          <w:bCs/>
          <w:sz w:val="48"/>
          <w:szCs w:val="48"/>
        </w:rPr>
        <w:t>ELOTIAN SPORT CLUB</w:t>
      </w:r>
    </w:p>
    <w:p w14:paraId="290E14E0" w14:textId="77777777" w:rsidR="00CD73AC" w:rsidRDefault="00CD73AC" w:rsidP="000B04B3">
      <w:pPr>
        <w:jc w:val="right"/>
        <w:rPr>
          <w:i/>
          <w:sz w:val="28"/>
          <w:szCs w:val="28"/>
          <w:lang w:val="en"/>
        </w:rPr>
      </w:pPr>
    </w:p>
    <w:p w14:paraId="28156444" w14:textId="2F5779A4" w:rsidR="00163001" w:rsidRDefault="00163001" w:rsidP="000B04B3">
      <w:pPr>
        <w:jc w:val="right"/>
        <w:rPr>
          <w:b/>
          <w:bCs/>
          <w:sz w:val="28"/>
          <w:szCs w:val="28"/>
        </w:rPr>
      </w:pPr>
      <w:r w:rsidRPr="000B04B3">
        <w:rPr>
          <w:i/>
          <w:sz w:val="28"/>
          <w:szCs w:val="28"/>
          <w:lang w:val="en"/>
        </w:rPr>
        <w:t>Người h</w:t>
      </w:r>
      <w:r w:rsidRPr="000B04B3">
        <w:rPr>
          <w:i/>
          <w:sz w:val="28"/>
          <w:szCs w:val="28"/>
        </w:rPr>
        <w:t>ướng dẫn</w:t>
      </w:r>
      <w:r w:rsidRPr="000B04B3">
        <w:rPr>
          <w:sz w:val="28"/>
          <w:szCs w:val="28"/>
        </w:rPr>
        <w:t xml:space="preserve">: </w:t>
      </w:r>
      <w:r w:rsidR="000B04B3">
        <w:rPr>
          <w:b/>
          <w:bCs/>
          <w:sz w:val="28"/>
          <w:szCs w:val="28"/>
        </w:rPr>
        <w:t>TH</w:t>
      </w:r>
      <w:r w:rsidRPr="000B04B3">
        <w:rPr>
          <w:b/>
          <w:bCs/>
          <w:sz w:val="28"/>
          <w:szCs w:val="28"/>
        </w:rPr>
        <w:t>S DƯƠNG HỮU PHÚC</w:t>
      </w:r>
    </w:p>
    <w:p w14:paraId="49E2468B" w14:textId="669992A4" w:rsidR="00AB2175" w:rsidRPr="000B04B3" w:rsidRDefault="00F221E3" w:rsidP="000B04B3">
      <w:pPr>
        <w:jc w:val="right"/>
        <w:rPr>
          <w:sz w:val="28"/>
          <w:szCs w:val="28"/>
        </w:rPr>
      </w:pPr>
      <w:r>
        <w:rPr>
          <w:b/>
          <w:bCs/>
          <w:sz w:val="28"/>
          <w:szCs w:val="28"/>
        </w:rPr>
        <w:t>THS</w:t>
      </w:r>
      <w:r w:rsidR="00AB2175">
        <w:rPr>
          <w:b/>
          <w:bCs/>
          <w:sz w:val="28"/>
          <w:szCs w:val="28"/>
        </w:rPr>
        <w:t xml:space="preserve"> NGUYỄN ĐINH NHẬT MÍNH</w:t>
      </w:r>
    </w:p>
    <w:p w14:paraId="32E6FE88" w14:textId="5E6BD20B" w:rsidR="00D61B09" w:rsidRPr="000B04B3" w:rsidRDefault="00163001" w:rsidP="000B04B3">
      <w:pPr>
        <w:jc w:val="right"/>
        <w:rPr>
          <w:b/>
          <w:bCs/>
          <w:sz w:val="28"/>
          <w:szCs w:val="28"/>
        </w:rPr>
      </w:pPr>
      <w:r w:rsidRPr="000B04B3">
        <w:rPr>
          <w:i/>
          <w:sz w:val="28"/>
          <w:szCs w:val="28"/>
        </w:rPr>
        <w:t>Người thực hiện</w:t>
      </w:r>
      <w:r w:rsidRPr="000B04B3">
        <w:rPr>
          <w:sz w:val="28"/>
          <w:szCs w:val="28"/>
        </w:rPr>
        <w:t>:</w:t>
      </w:r>
      <w:r w:rsidRPr="000B04B3">
        <w:rPr>
          <w:bCs/>
          <w:sz w:val="28"/>
          <w:szCs w:val="28"/>
        </w:rPr>
        <w:t xml:space="preserve"> </w:t>
      </w:r>
      <w:r w:rsidR="00834DA9">
        <w:rPr>
          <w:b/>
          <w:bCs/>
          <w:sz w:val="28"/>
          <w:szCs w:val="28"/>
        </w:rPr>
        <w:t xml:space="preserve">Lê Hải Tiến </w:t>
      </w:r>
      <w:r w:rsidR="00D61B09" w:rsidRPr="000B04B3">
        <w:rPr>
          <w:b/>
          <w:bCs/>
          <w:sz w:val="28"/>
          <w:szCs w:val="28"/>
        </w:rPr>
        <w:t xml:space="preserve">– </w:t>
      </w:r>
      <w:r w:rsidR="00834DA9">
        <w:rPr>
          <w:b/>
          <w:bCs/>
          <w:sz w:val="28"/>
          <w:szCs w:val="28"/>
        </w:rPr>
        <w:t>52101002</w:t>
      </w:r>
    </w:p>
    <w:p w14:paraId="2C070B87" w14:textId="776D772A" w:rsidR="00D61B09" w:rsidRPr="000B04B3" w:rsidRDefault="00834DA9" w:rsidP="000B04B3">
      <w:pPr>
        <w:jc w:val="right"/>
        <w:rPr>
          <w:b/>
          <w:bCs/>
          <w:sz w:val="28"/>
          <w:szCs w:val="28"/>
        </w:rPr>
      </w:pPr>
      <w:r>
        <w:rPr>
          <w:b/>
          <w:bCs/>
          <w:sz w:val="28"/>
          <w:szCs w:val="28"/>
        </w:rPr>
        <w:t>Nguyễn An</w:t>
      </w:r>
      <w:r w:rsidR="00D61B09" w:rsidRPr="000B04B3">
        <w:rPr>
          <w:b/>
          <w:bCs/>
          <w:sz w:val="28"/>
          <w:szCs w:val="28"/>
        </w:rPr>
        <w:t xml:space="preserve"> – </w:t>
      </w:r>
      <w:r w:rsidR="006C1533">
        <w:rPr>
          <w:b/>
          <w:bCs/>
          <w:sz w:val="28"/>
          <w:szCs w:val="28"/>
        </w:rPr>
        <w:t>52100950</w:t>
      </w:r>
    </w:p>
    <w:p w14:paraId="57B448F6" w14:textId="621492A3" w:rsidR="00163001" w:rsidRPr="000B04B3" w:rsidRDefault="00834DA9" w:rsidP="000B04B3">
      <w:pPr>
        <w:jc w:val="right"/>
        <w:rPr>
          <w:b/>
          <w:bCs/>
          <w:sz w:val="28"/>
          <w:szCs w:val="28"/>
        </w:rPr>
      </w:pPr>
      <w:r>
        <w:rPr>
          <w:b/>
          <w:bCs/>
          <w:sz w:val="28"/>
          <w:szCs w:val="28"/>
        </w:rPr>
        <w:t>Nguyễn Quang Lợi</w:t>
      </w:r>
      <w:r w:rsidR="00D61B09" w:rsidRPr="000B04B3">
        <w:rPr>
          <w:b/>
          <w:bCs/>
          <w:sz w:val="28"/>
          <w:szCs w:val="28"/>
        </w:rPr>
        <w:t xml:space="preserve"> </w:t>
      </w:r>
      <w:r w:rsidR="00163001" w:rsidRPr="000B04B3">
        <w:rPr>
          <w:b/>
          <w:bCs/>
          <w:sz w:val="28"/>
          <w:szCs w:val="28"/>
        </w:rPr>
        <w:t xml:space="preserve">– </w:t>
      </w:r>
      <w:r w:rsidR="006C1533">
        <w:rPr>
          <w:b/>
          <w:bCs/>
          <w:sz w:val="28"/>
          <w:szCs w:val="28"/>
        </w:rPr>
        <w:t>52100909</w:t>
      </w:r>
    </w:p>
    <w:p w14:paraId="314671EB" w14:textId="6CAF4B06" w:rsidR="00163001" w:rsidRPr="000B04B3" w:rsidRDefault="00163001" w:rsidP="000B04B3">
      <w:pPr>
        <w:jc w:val="right"/>
        <w:rPr>
          <w:sz w:val="28"/>
          <w:szCs w:val="28"/>
        </w:rPr>
      </w:pPr>
      <w:r w:rsidRPr="000B04B3">
        <w:rPr>
          <w:i/>
          <w:iCs/>
          <w:sz w:val="28"/>
          <w:szCs w:val="28"/>
        </w:rPr>
        <w:t>Lớp:</w:t>
      </w:r>
      <w:r w:rsidRPr="000B04B3">
        <w:rPr>
          <w:sz w:val="28"/>
          <w:szCs w:val="28"/>
        </w:rPr>
        <w:t xml:space="preserve"> </w:t>
      </w:r>
      <w:r w:rsidR="006C1533">
        <w:rPr>
          <w:b/>
          <w:bCs/>
          <w:sz w:val="28"/>
          <w:szCs w:val="28"/>
        </w:rPr>
        <w:t>21050301,</w:t>
      </w:r>
      <w:r w:rsidR="00EC1E52">
        <w:rPr>
          <w:b/>
          <w:bCs/>
          <w:sz w:val="28"/>
          <w:szCs w:val="28"/>
        </w:rPr>
        <w:t xml:space="preserve"> </w:t>
      </w:r>
      <w:r w:rsidR="006C1533">
        <w:rPr>
          <w:b/>
          <w:bCs/>
          <w:sz w:val="28"/>
          <w:szCs w:val="28"/>
        </w:rPr>
        <w:t>21050401</w:t>
      </w:r>
    </w:p>
    <w:p w14:paraId="3420077D" w14:textId="16FA7E7F" w:rsidR="00163001" w:rsidRPr="0070109A" w:rsidRDefault="00163001" w:rsidP="0070109A">
      <w:pPr>
        <w:jc w:val="right"/>
        <w:rPr>
          <w:sz w:val="28"/>
          <w:szCs w:val="28"/>
        </w:rPr>
      </w:pPr>
      <w:r w:rsidRPr="000B04B3">
        <w:rPr>
          <w:i/>
          <w:iCs/>
          <w:sz w:val="28"/>
          <w:szCs w:val="28"/>
        </w:rPr>
        <w:t>Khoá:</w:t>
      </w:r>
      <w:r w:rsidRPr="000B04B3">
        <w:rPr>
          <w:b/>
          <w:bCs/>
          <w:i/>
          <w:iCs/>
          <w:sz w:val="28"/>
          <w:szCs w:val="28"/>
        </w:rPr>
        <w:t xml:space="preserve"> </w:t>
      </w:r>
      <w:r w:rsidRPr="000B04B3">
        <w:rPr>
          <w:b/>
          <w:bCs/>
          <w:sz w:val="28"/>
          <w:szCs w:val="28"/>
        </w:rPr>
        <w:t>25</w:t>
      </w:r>
    </w:p>
    <w:p w14:paraId="4BCC09B2" w14:textId="16FE937F" w:rsidR="00163001" w:rsidRPr="000B04B3" w:rsidRDefault="00163001" w:rsidP="000B04B3">
      <w:pPr>
        <w:ind w:firstLine="0"/>
        <w:jc w:val="center"/>
        <w:rPr>
          <w:b/>
          <w:bCs/>
          <w:sz w:val="28"/>
          <w:szCs w:val="28"/>
        </w:rPr>
        <w:sectPr w:rsidR="00163001" w:rsidRPr="000B04B3" w:rsidSect="005D5C20">
          <w:headerReference w:type="default" r:id="rId10"/>
          <w:pgSz w:w="12240" w:h="15840"/>
          <w:pgMar w:top="1985" w:right="1134" w:bottom="1701" w:left="1985" w:header="720" w:footer="720" w:gutter="0"/>
          <w:cols w:space="720"/>
          <w:docGrid w:linePitch="360"/>
        </w:sectPr>
      </w:pPr>
      <w:r w:rsidRPr="000B04B3">
        <w:rPr>
          <w:b/>
          <w:bCs/>
          <w:sz w:val="28"/>
          <w:szCs w:val="28"/>
        </w:rPr>
        <w:t xml:space="preserve">THÀNH PHỐ HỒ CHÍ MINH, NĂM </w:t>
      </w:r>
      <w:r w:rsidR="00C12058">
        <w:rPr>
          <w:b/>
          <w:bCs/>
          <w:sz w:val="28"/>
          <w:szCs w:val="28"/>
        </w:rPr>
        <w:t>2025</w:t>
      </w:r>
    </w:p>
    <w:p w14:paraId="6EDD8E70" w14:textId="77777777" w:rsidR="00BB2B2A" w:rsidRPr="00DB7595" w:rsidRDefault="00BB2B2A" w:rsidP="00827AF7">
      <w:pPr>
        <w:pStyle w:val="Heading1"/>
        <w:numPr>
          <w:ilvl w:val="0"/>
          <w:numId w:val="0"/>
        </w:numPr>
        <w:jc w:val="center"/>
      </w:pPr>
      <w:bookmarkStart w:id="2" w:name="_Toc153039755"/>
      <w:bookmarkStart w:id="3" w:name="_Toc180790114"/>
      <w:bookmarkStart w:id="4" w:name="_Toc180790309"/>
      <w:bookmarkStart w:id="5" w:name="_Toc197965691"/>
      <w:r w:rsidRPr="00DB7595">
        <w:lastRenderedPageBreak/>
        <w:t>LỜI CẢM ƠN</w:t>
      </w:r>
      <w:bookmarkEnd w:id="2"/>
      <w:bookmarkEnd w:id="3"/>
      <w:bookmarkEnd w:id="4"/>
      <w:bookmarkEnd w:id="5"/>
    </w:p>
    <w:p w14:paraId="19D9A936" w14:textId="54D73ED0" w:rsidR="00B4592F" w:rsidRDefault="00127403" w:rsidP="00C37F4E">
      <w:r w:rsidRPr="00C37F4E">
        <w:t xml:space="preserve">Lời nói đầu tiên, </w:t>
      </w:r>
      <w:r w:rsidR="004075A7" w:rsidRPr="00C37F4E">
        <w:t xml:space="preserve">chúng em </w:t>
      </w:r>
      <w:r w:rsidRPr="00C37F4E">
        <w:t xml:space="preserve">xin được gửi lời cảm ơn chân thành đến toàn bộ giảng viên Trường Đại học Tôn Đức Thắng nói chung cũng như toàn bộ giảng viên Khoa Công nghệ thông tin nói riêng vì đã tạo điều kiện cho </w:t>
      </w:r>
      <w:r w:rsidR="004075A7" w:rsidRPr="00C37F4E">
        <w:t xml:space="preserve">chúng em </w:t>
      </w:r>
      <w:r w:rsidRPr="00C37F4E">
        <w:t xml:space="preserve">được học bộ môn </w:t>
      </w:r>
      <w:r w:rsidR="004075A7" w:rsidRPr="00C37F4E">
        <w:t>Phát triển hệ thống thông tin doanh nghiệp</w:t>
      </w:r>
      <w:r w:rsidRPr="00C37F4E">
        <w:t>.</w:t>
      </w:r>
    </w:p>
    <w:p w14:paraId="5CF1A45A" w14:textId="01823F18" w:rsidR="00B4592F" w:rsidRPr="00C37F4E" w:rsidRDefault="00E90259" w:rsidP="00046EEF">
      <w:r>
        <w:t>Trong quá trình thực hiện bài báo cáo này, chúng em xin bày tỏ lòng biết ơn sâu sắc đến Thầy Dương Hữu Phúc và Thầy Nguyễn Đinh Nhật Minh – giảng viên khoa Công Nghệ Thông Tin thuộc Trường Đại Học Tôn Đức Thắng. Với kiến thức chuyên môn vững vàng, sự tận tâm và nhiệt huyết trong công tác giảng dạy, các Thầy không chỉ truyền đạt cho chúng em những kiến thức quý báu mà còn khơi dậy niềm đam mê nghiên cứu và tinh thần sáng tạo trong học tập. Những định hướng kịp thời của hai Thầy đã giúp chúng em hoàn thiện bài báo cáo này về cả nội dung và phương pháp trình bày.</w:t>
      </w:r>
      <w:r w:rsidR="00046EEF">
        <w:t xml:space="preserve"> L</w:t>
      </w:r>
      <w:r w:rsidR="00127403" w:rsidRPr="00C37F4E">
        <w:t xml:space="preserve">ượng kiến thức này </w:t>
      </w:r>
      <w:r w:rsidR="00E4465A" w:rsidRPr="00C37F4E">
        <w:t xml:space="preserve">chúng em </w:t>
      </w:r>
      <w:r w:rsidR="00127403" w:rsidRPr="00C37F4E">
        <w:t xml:space="preserve">sẽ làm hành trang để áp dụng vào công việc sau này. </w:t>
      </w:r>
    </w:p>
    <w:p w14:paraId="44AE4E41" w14:textId="71649C3D" w:rsidR="00BB2B2A" w:rsidRPr="00C37F4E" w:rsidRDefault="00127403" w:rsidP="00C37F4E">
      <w:pPr>
        <w:rPr>
          <w:b/>
          <w:bCs/>
        </w:rPr>
      </w:pPr>
      <w:r w:rsidRPr="00C37F4E">
        <w:t xml:space="preserve">Không thể nói gì hơn nữa, một lần nữa, bằng cả tấm lòng, </w:t>
      </w:r>
      <w:r w:rsidR="00F72711" w:rsidRPr="00C37F4E">
        <w:t>chúng em</w:t>
      </w:r>
      <w:r w:rsidR="00B5181C" w:rsidRPr="00C37F4E">
        <w:t xml:space="preserve"> </w:t>
      </w:r>
      <w:r w:rsidRPr="00C37F4E">
        <w:t>xin chân thành gửi lời cảm ơn sâu sắc đến</w:t>
      </w:r>
      <w:r w:rsidR="008D49E7">
        <w:t xml:space="preserve"> các</w:t>
      </w:r>
      <w:r w:rsidRPr="00C37F4E">
        <w:t xml:space="preserve"> </w:t>
      </w:r>
      <w:r w:rsidR="00361210">
        <w:t>T</w:t>
      </w:r>
      <w:r w:rsidRPr="00C37F4E">
        <w:t xml:space="preserve">hầy </w:t>
      </w:r>
      <w:r w:rsidR="00E21046">
        <w:t>– những</w:t>
      </w:r>
      <w:r w:rsidRPr="00C37F4E">
        <w:t xml:space="preserve"> người đã dìu dắt </w:t>
      </w:r>
      <w:r w:rsidR="00291482">
        <w:t>chúng em</w:t>
      </w:r>
      <w:r w:rsidRPr="00C37F4E">
        <w:t xml:space="preserve"> trong suốt chặng đường vừa qua!</w:t>
      </w:r>
      <w:r w:rsidR="00BB2B2A" w:rsidRPr="00C37F4E">
        <w:rPr>
          <w:b/>
          <w:bCs/>
        </w:rPr>
        <w:t xml:space="preserve"> </w:t>
      </w:r>
      <w:r w:rsidR="00BB2B2A" w:rsidRPr="00C37F4E">
        <w:rPr>
          <w:b/>
          <w:bCs/>
        </w:rPr>
        <w:br w:type="page"/>
      </w:r>
    </w:p>
    <w:p w14:paraId="6DFCFF48" w14:textId="77777777" w:rsidR="003218FF" w:rsidRPr="00C37F4E" w:rsidRDefault="00B118C8" w:rsidP="00C37F4E">
      <w:pPr>
        <w:ind w:firstLine="0"/>
        <w:jc w:val="center"/>
        <w:rPr>
          <w:b/>
          <w:bCs/>
          <w:sz w:val="28"/>
          <w:szCs w:val="28"/>
        </w:rPr>
      </w:pPr>
      <w:r w:rsidRPr="00C37F4E">
        <w:rPr>
          <w:b/>
          <w:bCs/>
          <w:sz w:val="28"/>
          <w:szCs w:val="28"/>
        </w:rPr>
        <w:lastRenderedPageBreak/>
        <w:t>ĐỒ ÁN</w:t>
      </w:r>
      <w:r w:rsidR="003218FF" w:rsidRPr="00C37F4E">
        <w:rPr>
          <w:b/>
          <w:bCs/>
          <w:sz w:val="28"/>
          <w:szCs w:val="28"/>
        </w:rPr>
        <w:t xml:space="preserve"> ĐƯỢC HOÀN THÀNH</w:t>
      </w:r>
    </w:p>
    <w:p w14:paraId="5FBC12EE" w14:textId="22B14CA2" w:rsidR="00291721" w:rsidRPr="00277D42" w:rsidRDefault="003218FF" w:rsidP="00C37F4E">
      <w:pPr>
        <w:spacing w:after="120"/>
        <w:ind w:firstLine="0"/>
        <w:jc w:val="center"/>
      </w:pPr>
      <w:r w:rsidRPr="00C37F4E">
        <w:rPr>
          <w:b/>
          <w:bCs/>
          <w:sz w:val="28"/>
          <w:szCs w:val="28"/>
        </w:rPr>
        <w:t>TẠI TRƯỜNG ĐẠI HỌC TÔN ĐỨC THẮNG</w:t>
      </w:r>
    </w:p>
    <w:p w14:paraId="4D2F0F20" w14:textId="0DC9A89C" w:rsidR="003218FF" w:rsidRPr="00DB7595" w:rsidRDefault="004075A7" w:rsidP="00C37F4E">
      <w:r>
        <w:t xml:space="preserve">Chúng em </w:t>
      </w:r>
      <w:r w:rsidR="003218FF" w:rsidRPr="00DB7595">
        <w:t xml:space="preserve">xin cam đoan đây là </w:t>
      </w:r>
      <w:r w:rsidR="00B118C8" w:rsidRPr="00B118C8">
        <w:t>sản phẩm đồ án</w:t>
      </w:r>
      <w:r w:rsidR="003218FF" w:rsidRPr="00DB7595">
        <w:t xml:space="preserve"> của riêng </w:t>
      </w:r>
      <w:r w:rsidR="00B4592F">
        <w:t xml:space="preserve">nhóm </w:t>
      </w:r>
      <w:r w:rsidR="003218FF" w:rsidRPr="00DB7595">
        <w:t xml:space="preserve">và được sự hướng dẫn của </w:t>
      </w:r>
      <w:r w:rsidR="00B4592F">
        <w:t>ThS</w:t>
      </w:r>
      <w:r w:rsidR="00310099">
        <w:t xml:space="preserve"> </w:t>
      </w:r>
      <w:r w:rsidR="00163001" w:rsidRPr="00163001">
        <w:t>Dương Hữu Phúc</w:t>
      </w:r>
      <w:r w:rsidR="00D44495">
        <w:t xml:space="preserve"> và Thầy Nguyễn Đinh Nhật </w:t>
      </w:r>
      <w:r w:rsidR="00416448">
        <w:t>Mi</w:t>
      </w:r>
      <w:r w:rsidR="00D44495">
        <w:t>nh</w:t>
      </w:r>
      <w:r w:rsidR="003218FF" w:rsidRPr="00DB7595">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21641039" w14:textId="77777777" w:rsidR="003218FF" w:rsidRPr="00DB7595" w:rsidRDefault="003218FF" w:rsidP="00C37F4E">
      <w:r w:rsidRPr="00DB7595">
        <w:t xml:space="preserve">Ngoài ra, trong </w:t>
      </w:r>
      <w:r w:rsidR="00B118C8" w:rsidRPr="00B118C8">
        <w:t>đồ án</w:t>
      </w:r>
      <w:r w:rsidRPr="00DB7595">
        <w:t xml:space="preserve"> còn sử dụng một số nhận xét, đánh giá cũng như số liệu của các tác giả khác, cơ quan tổ chức khác đều có trích dẫn và chú thích nguồn gốc.</w:t>
      </w:r>
    </w:p>
    <w:p w14:paraId="16CF2D22" w14:textId="0CFDD95A" w:rsidR="003218FF" w:rsidRPr="00DB7595" w:rsidRDefault="003218FF" w:rsidP="00C37F4E">
      <w:pPr>
        <w:rPr>
          <w:b/>
        </w:rPr>
      </w:pPr>
      <w:r w:rsidRPr="00DB7595">
        <w:rPr>
          <w:b/>
        </w:rPr>
        <w:t xml:space="preserve">Nếu phát hiện có bất kỳ sự gian lận nào </w:t>
      </w:r>
      <w:r w:rsidR="00310099">
        <w:rPr>
          <w:b/>
        </w:rPr>
        <w:t xml:space="preserve">nhóm </w:t>
      </w:r>
      <w:r w:rsidRPr="00DB7595">
        <w:rPr>
          <w:b/>
        </w:rPr>
        <w:t xml:space="preserve">xin hoàn toàn chịu trách nhiệm về nội dung </w:t>
      </w:r>
      <w:r w:rsidR="00B118C8" w:rsidRPr="00B118C8">
        <w:rPr>
          <w:b/>
        </w:rPr>
        <w:t>đồ án</w:t>
      </w:r>
      <w:r w:rsidRPr="00DB7595">
        <w:rPr>
          <w:b/>
        </w:rPr>
        <w:t xml:space="preserve"> của mình. </w:t>
      </w:r>
      <w:r w:rsidRPr="00DB7595">
        <w:t xml:space="preserve">Trường </w:t>
      </w:r>
      <w:r w:rsidR="00AC314D">
        <w:t>Đ</w:t>
      </w:r>
      <w:r w:rsidRPr="00DB7595">
        <w:t xml:space="preserve">ại học Tôn Đức Thắng không liên quan đến những vi phạm tác quyền, bản quyền do </w:t>
      </w:r>
      <w:r w:rsidR="002B3149">
        <w:t xml:space="preserve">nhóm </w:t>
      </w:r>
      <w:r w:rsidRPr="00DB7595">
        <w:t>gây ra trong quá trình thực hiện (nếu có).</w:t>
      </w:r>
    </w:p>
    <w:p w14:paraId="0255860C" w14:textId="77777777" w:rsidR="00C37F4E" w:rsidRDefault="00C37F4E" w:rsidP="00C37F4E">
      <w:pPr>
        <w:ind w:left="4253" w:firstLine="0"/>
        <w:jc w:val="center"/>
        <w:rPr>
          <w:i/>
          <w:iCs/>
          <w:lang w:val="en-US"/>
        </w:rPr>
      </w:pPr>
    </w:p>
    <w:p w14:paraId="41561DC2" w14:textId="7EC55599" w:rsidR="00C37F4E" w:rsidRDefault="003218FF" w:rsidP="00C37F4E">
      <w:pPr>
        <w:ind w:left="4253" w:firstLine="0"/>
        <w:jc w:val="center"/>
        <w:rPr>
          <w:i/>
          <w:iCs/>
          <w:lang w:val="en-US"/>
        </w:rPr>
      </w:pPr>
      <w:r w:rsidRPr="00C37F4E">
        <w:rPr>
          <w:i/>
          <w:iCs/>
        </w:rPr>
        <w:t>TP. Hồ Chí Minh, ngày</w:t>
      </w:r>
      <w:r w:rsidR="001F4CF9" w:rsidRPr="00C37F4E">
        <w:rPr>
          <w:i/>
          <w:iCs/>
        </w:rPr>
        <w:t xml:space="preserve"> </w:t>
      </w:r>
      <w:r w:rsidR="008676B1">
        <w:rPr>
          <w:i/>
          <w:iCs/>
        </w:rPr>
        <w:t>19</w:t>
      </w:r>
      <w:r w:rsidR="001F4CF9" w:rsidRPr="00C37F4E">
        <w:rPr>
          <w:i/>
          <w:iCs/>
        </w:rPr>
        <w:t xml:space="preserve"> </w:t>
      </w:r>
      <w:r w:rsidRPr="00C37F4E">
        <w:rPr>
          <w:i/>
          <w:iCs/>
        </w:rPr>
        <w:t>tháng</w:t>
      </w:r>
      <w:r w:rsidR="001F4CF9" w:rsidRPr="00C37F4E">
        <w:rPr>
          <w:i/>
          <w:iCs/>
        </w:rPr>
        <w:t xml:space="preserve"> </w:t>
      </w:r>
      <w:r w:rsidR="008676B1">
        <w:rPr>
          <w:i/>
          <w:iCs/>
        </w:rPr>
        <w:t>4</w:t>
      </w:r>
      <w:r w:rsidR="001F4CF9" w:rsidRPr="00C37F4E">
        <w:rPr>
          <w:i/>
          <w:iCs/>
        </w:rPr>
        <w:t xml:space="preserve"> </w:t>
      </w:r>
      <w:r w:rsidRPr="00C37F4E">
        <w:rPr>
          <w:i/>
          <w:iCs/>
        </w:rPr>
        <w:t xml:space="preserve">năm </w:t>
      </w:r>
      <w:r w:rsidR="008676B1">
        <w:rPr>
          <w:i/>
          <w:iCs/>
        </w:rPr>
        <w:t>2025</w:t>
      </w:r>
    </w:p>
    <w:p w14:paraId="1B3BE1CF" w14:textId="77777777" w:rsidR="00C37F4E" w:rsidRDefault="00E3703F" w:rsidP="00C37F4E">
      <w:pPr>
        <w:ind w:left="4253" w:firstLine="0"/>
        <w:jc w:val="center"/>
        <w:rPr>
          <w:i/>
          <w:iCs/>
          <w:lang w:val="en-US"/>
        </w:rPr>
      </w:pPr>
      <w:r w:rsidRPr="00C37F4E">
        <w:rPr>
          <w:i/>
          <w:iCs/>
        </w:rPr>
        <w:t>Tác giả</w:t>
      </w:r>
    </w:p>
    <w:p w14:paraId="58E0B908" w14:textId="77777777" w:rsidR="00C37F4E" w:rsidRDefault="000E22CE" w:rsidP="00C37F4E">
      <w:pPr>
        <w:ind w:left="4253" w:firstLine="0"/>
        <w:jc w:val="center"/>
        <w:rPr>
          <w:i/>
          <w:iCs/>
          <w:lang w:val="en-US"/>
        </w:rPr>
      </w:pPr>
      <w:r w:rsidRPr="00C37F4E">
        <w:rPr>
          <w:i/>
          <w:iCs/>
        </w:rPr>
        <w:t>(</w:t>
      </w:r>
      <w:r w:rsidR="00C37F4E" w:rsidRPr="00C37F4E">
        <w:rPr>
          <w:i/>
          <w:iCs/>
          <w:lang w:val="en-US"/>
        </w:rPr>
        <w:t>K</w:t>
      </w:r>
      <w:r w:rsidRPr="00C37F4E">
        <w:rPr>
          <w:i/>
          <w:iCs/>
        </w:rPr>
        <w:t xml:space="preserve">ý tên và ghi rõ họ </w:t>
      </w:r>
      <w:r w:rsidR="00E3703F" w:rsidRPr="00C37F4E">
        <w:rPr>
          <w:i/>
          <w:iCs/>
        </w:rPr>
        <w:t>tên)</w:t>
      </w:r>
    </w:p>
    <w:p w14:paraId="3E45A039" w14:textId="77777777" w:rsidR="00C37F4E" w:rsidRDefault="00C37F4E" w:rsidP="00C37F4E">
      <w:pPr>
        <w:ind w:left="4253" w:firstLine="0"/>
        <w:jc w:val="center"/>
        <w:rPr>
          <w:i/>
          <w:iCs/>
          <w:lang w:val="en-US"/>
        </w:rPr>
      </w:pPr>
    </w:p>
    <w:p w14:paraId="078C0DD2" w14:textId="77777777" w:rsidR="00C37F4E" w:rsidRDefault="00C37F4E" w:rsidP="00C37F4E">
      <w:pPr>
        <w:ind w:left="4253" w:firstLine="0"/>
        <w:jc w:val="center"/>
        <w:rPr>
          <w:i/>
          <w:iCs/>
          <w:lang w:val="en-US"/>
        </w:rPr>
      </w:pPr>
    </w:p>
    <w:p w14:paraId="76A64DCE" w14:textId="7A055F42" w:rsidR="00C37F4E" w:rsidRDefault="00886820" w:rsidP="00C37F4E">
      <w:pPr>
        <w:ind w:left="4253" w:firstLine="0"/>
        <w:jc w:val="center"/>
        <w:rPr>
          <w:i/>
          <w:iCs/>
          <w:lang w:val="en-US"/>
        </w:rPr>
      </w:pPr>
      <w:r>
        <w:rPr>
          <w:i/>
          <w:iCs/>
        </w:rPr>
        <w:t>Lê Hải Tiến</w:t>
      </w:r>
      <w:r w:rsidR="00D61B09" w:rsidRPr="00C37F4E">
        <w:rPr>
          <w:i/>
          <w:iCs/>
        </w:rPr>
        <w:t xml:space="preserve"> </w:t>
      </w:r>
    </w:p>
    <w:p w14:paraId="5C564DE7" w14:textId="77777777" w:rsidR="00C37F4E" w:rsidRDefault="00C37F4E" w:rsidP="00C37F4E">
      <w:pPr>
        <w:ind w:left="4253" w:firstLine="0"/>
        <w:jc w:val="center"/>
        <w:rPr>
          <w:i/>
          <w:iCs/>
          <w:lang w:val="en-US"/>
        </w:rPr>
      </w:pPr>
    </w:p>
    <w:p w14:paraId="32E99A6A" w14:textId="77777777" w:rsidR="00C37F4E" w:rsidRDefault="00C37F4E" w:rsidP="00C37F4E">
      <w:pPr>
        <w:ind w:left="4253" w:firstLine="0"/>
        <w:jc w:val="center"/>
        <w:rPr>
          <w:i/>
          <w:iCs/>
          <w:lang w:val="en-US"/>
        </w:rPr>
      </w:pPr>
    </w:p>
    <w:p w14:paraId="7AE42330" w14:textId="26DD3175" w:rsidR="00C37F4E" w:rsidRDefault="00886820" w:rsidP="00C37F4E">
      <w:pPr>
        <w:ind w:left="4253" w:firstLine="0"/>
        <w:jc w:val="center"/>
        <w:rPr>
          <w:i/>
          <w:iCs/>
          <w:lang w:val="en-US"/>
        </w:rPr>
      </w:pPr>
      <w:r>
        <w:rPr>
          <w:i/>
          <w:iCs/>
        </w:rPr>
        <w:t>Nguyễn An</w:t>
      </w:r>
    </w:p>
    <w:p w14:paraId="779DF9FF" w14:textId="77777777" w:rsidR="00C37F4E" w:rsidRDefault="00C37F4E" w:rsidP="00C37F4E">
      <w:pPr>
        <w:ind w:left="4253" w:firstLine="0"/>
        <w:jc w:val="center"/>
        <w:rPr>
          <w:i/>
          <w:iCs/>
          <w:lang w:val="en-US"/>
        </w:rPr>
      </w:pPr>
    </w:p>
    <w:p w14:paraId="67EB9CD2" w14:textId="77777777" w:rsidR="00C37F4E" w:rsidRDefault="00C37F4E" w:rsidP="00C37F4E">
      <w:pPr>
        <w:ind w:left="4253" w:firstLine="0"/>
        <w:jc w:val="center"/>
        <w:rPr>
          <w:i/>
          <w:iCs/>
          <w:lang w:val="en-US"/>
        </w:rPr>
      </w:pPr>
    </w:p>
    <w:p w14:paraId="518209F8" w14:textId="55552303" w:rsidR="00BB2B2A" w:rsidRPr="00C37F4E" w:rsidRDefault="00886820" w:rsidP="00C37F4E">
      <w:pPr>
        <w:ind w:left="4253" w:firstLine="0"/>
        <w:jc w:val="center"/>
        <w:rPr>
          <w:i/>
          <w:iCs/>
        </w:rPr>
      </w:pPr>
      <w:r>
        <w:rPr>
          <w:i/>
          <w:iCs/>
        </w:rPr>
        <w:t>Nguyễn Quang Lợi</w:t>
      </w:r>
    </w:p>
    <w:p w14:paraId="04C550A8" w14:textId="77777777" w:rsidR="00BB2B2A" w:rsidRPr="00DB7595" w:rsidRDefault="00BB2B2A" w:rsidP="00C37F4E">
      <w:r w:rsidRPr="00DB7595">
        <w:br w:type="page"/>
      </w:r>
    </w:p>
    <w:p w14:paraId="24EC8FDF" w14:textId="16359BFF" w:rsidR="00E3703F" w:rsidRPr="00E3703F" w:rsidRDefault="00E3703F" w:rsidP="00827AF7">
      <w:pPr>
        <w:pStyle w:val="Heading1"/>
        <w:numPr>
          <w:ilvl w:val="0"/>
          <w:numId w:val="0"/>
        </w:numPr>
        <w:jc w:val="center"/>
      </w:pPr>
      <w:bookmarkStart w:id="6" w:name="_Toc387692907"/>
      <w:bookmarkStart w:id="7" w:name="_Toc115957611"/>
      <w:bookmarkStart w:id="8" w:name="_Toc180790115"/>
      <w:bookmarkStart w:id="9" w:name="_Toc180790310"/>
      <w:bookmarkStart w:id="10" w:name="_Toc197965692"/>
      <w:r w:rsidRPr="00E3703F">
        <w:lastRenderedPageBreak/>
        <w:t>TÓM TẮT</w:t>
      </w:r>
      <w:bookmarkEnd w:id="6"/>
      <w:bookmarkEnd w:id="7"/>
      <w:bookmarkEnd w:id="8"/>
      <w:bookmarkEnd w:id="9"/>
      <w:bookmarkEnd w:id="10"/>
    </w:p>
    <w:p w14:paraId="1D2E3576" w14:textId="6D680387" w:rsidR="00CD1AF9" w:rsidRDefault="00CD1AF9" w:rsidP="00C37F4E">
      <w:r>
        <w:t xml:space="preserve">Trong bối cảnh hiện nay, thị trường đang tăng trưởng quá nhanh và công cụ thủ công đang dần không theo </w:t>
      </w:r>
      <w:r w:rsidR="00D63B2F">
        <w:t xml:space="preserve">kịp, quy mô các phòng thể dục thể thao đang ngày càng được mở rộng. Để có thể vận hành một cách trơn tru khi lượng khách tăng và có thể cung cấp cho hội viên các trải nghiệm số hóa, tự phục vụ đồng thời có thể phân tích các dữ liệu và cá nhân hóa dịch vụ cho hội viên mà vẫn tối ưu chi phí và hiệu </w:t>
      </w:r>
      <w:r w:rsidR="00866D9A">
        <w:t xml:space="preserve">suất thì các phòng thể dục thể thao ngày nay có xu hướng xây dựng các hệ thống quản lý phòng tập thay vì phải làm thủ công như hồi trước. Các phương pháp quản lý thủ công bằng giấy tờ truyền thống ngày càng bộc lộ nhiều hạn chế, dễ xảy ra sai sót và mất mát thông tin khi dữ liệu cần xử lý quá lớn. Do đó, bài báo cáo này sẽ phân tích và xây dựng một hệ thống quản lý phòng tập thể dục thể thao nhằm tối ưu chi phí và mang lại trải nghiệm </w:t>
      </w:r>
      <w:r w:rsidR="00F77716">
        <w:t xml:space="preserve">tốt hơn cho </w:t>
      </w:r>
      <w:r w:rsidR="00B92FF8">
        <w:t>hội viên.</w:t>
      </w:r>
    </w:p>
    <w:p w14:paraId="035D5242" w14:textId="689ADC38" w:rsidR="00527B0A" w:rsidRPr="00661591" w:rsidRDefault="00F20D5B" w:rsidP="00C37F4E">
      <w:r>
        <w:t>Bài báo cáo được chia thành 5 chương, mỗi chương tập trung vào một khía cạnh quan trọng của nghiên cứu</w:t>
      </w:r>
      <w:r w:rsidR="00E3703F" w:rsidRPr="00661591">
        <w:t>:</w:t>
      </w:r>
    </w:p>
    <w:p w14:paraId="355DDD0C" w14:textId="3573E048" w:rsidR="00C15E9F" w:rsidRPr="00C15E9F" w:rsidRDefault="00C15E9F" w:rsidP="00C37F4E">
      <w:r w:rsidRPr="00C15E9F">
        <w:t xml:space="preserve">Chương </w:t>
      </w:r>
      <w:r w:rsidR="00356D76">
        <w:t>1.</w:t>
      </w:r>
      <w:r w:rsidRPr="00C15E9F">
        <w:t xml:space="preserve"> </w:t>
      </w:r>
      <w:r w:rsidR="00F20D5B">
        <w:t>Tổng quan đề tài</w:t>
      </w:r>
      <w:r w:rsidRPr="00C15E9F">
        <w:t>:</w:t>
      </w:r>
      <w:r w:rsidR="00356D76">
        <w:t xml:space="preserve"> </w:t>
      </w:r>
      <w:r w:rsidR="00F20D5B" w:rsidRPr="0033131A">
        <w:t xml:space="preserve">Chương này sẽ bao gồm </w:t>
      </w:r>
      <w:r w:rsidR="00220DE2">
        <w:t>g</w:t>
      </w:r>
      <w:r w:rsidR="00220DE2" w:rsidRPr="00220DE2">
        <w:t xml:space="preserve">iới thiệu đề </w:t>
      </w:r>
      <w:r w:rsidR="00220DE2">
        <w:t>tài, m</w:t>
      </w:r>
      <w:r w:rsidR="00220DE2" w:rsidRPr="00220DE2">
        <w:t xml:space="preserve">ục tiêu đề </w:t>
      </w:r>
      <w:r w:rsidR="00220DE2">
        <w:t>tài, p</w:t>
      </w:r>
      <w:r w:rsidR="00220DE2" w:rsidRPr="00220DE2">
        <w:t xml:space="preserve">hạm vi đề </w:t>
      </w:r>
      <w:r w:rsidR="00220DE2">
        <w:t>tài, ý</w:t>
      </w:r>
      <w:r w:rsidR="00220DE2" w:rsidRPr="00220DE2">
        <w:t xml:space="preserve"> nghĩa thực tiễn</w:t>
      </w:r>
      <w:r w:rsidRPr="00C15E9F">
        <w:t>.</w:t>
      </w:r>
    </w:p>
    <w:p w14:paraId="1E171B79" w14:textId="09265852" w:rsidR="00C15E9F" w:rsidRPr="00C15E9F" w:rsidRDefault="00C15E9F" w:rsidP="00C37F4E">
      <w:r w:rsidRPr="00C15E9F">
        <w:t xml:space="preserve">Chương </w:t>
      </w:r>
      <w:r w:rsidR="00356D76">
        <w:t xml:space="preserve">2. </w:t>
      </w:r>
      <w:r w:rsidR="00434B3B" w:rsidRPr="0033131A">
        <w:t>Phân tích thiết kế hệ thống: Chương này</w:t>
      </w:r>
      <w:r w:rsidR="00434B3B">
        <w:t xml:space="preserve"> </w:t>
      </w:r>
      <w:r w:rsidR="00B072EC">
        <w:t xml:space="preserve">bao </w:t>
      </w:r>
      <w:r w:rsidR="00434B3B">
        <w:t xml:space="preserve">gồm </w:t>
      </w:r>
      <w:r w:rsidR="00434B3B" w:rsidRPr="00434B3B">
        <w:t xml:space="preserve">khảo sát yêu cầu chức </w:t>
      </w:r>
      <w:r w:rsidR="00B072EC">
        <w:t xml:space="preserve">năng, </w:t>
      </w:r>
      <w:r w:rsidR="00B072EC" w:rsidRPr="0033131A">
        <w:t xml:space="preserve">đặc tả về yêu cầu cũng như đặc tả </w:t>
      </w:r>
      <w:r w:rsidR="00E30B4B">
        <w:t>use-case</w:t>
      </w:r>
      <w:r w:rsidR="00B072EC" w:rsidRPr="0033131A">
        <w:t xml:space="preserve"> và </w:t>
      </w:r>
      <w:r w:rsidR="002956F5">
        <w:t>trình bày các mô hình</w:t>
      </w:r>
      <w:r w:rsidR="00B072EC" w:rsidRPr="0033131A">
        <w:t xml:space="preserve">, sơ đồ của hệ thống </w:t>
      </w:r>
      <w:r w:rsidR="002956F5">
        <w:t>website.</w:t>
      </w:r>
    </w:p>
    <w:p w14:paraId="18280050" w14:textId="230BC723" w:rsidR="00C15E9F" w:rsidRPr="00C15E9F" w:rsidRDefault="00C15E9F" w:rsidP="00C37F4E">
      <w:r w:rsidRPr="00C15E9F">
        <w:t xml:space="preserve">Chương </w:t>
      </w:r>
      <w:r w:rsidR="00356D76">
        <w:t>3.</w:t>
      </w:r>
      <w:r w:rsidRPr="00C15E9F">
        <w:t xml:space="preserve"> </w:t>
      </w:r>
      <w:r w:rsidR="00220DE2">
        <w:t xml:space="preserve">Hiện thực </w:t>
      </w:r>
      <w:r w:rsidRPr="00C15E9F">
        <w:t>hệ thống:</w:t>
      </w:r>
      <w:r w:rsidR="00356D76">
        <w:t xml:space="preserve"> </w:t>
      </w:r>
      <w:r w:rsidR="00220DE2">
        <w:t xml:space="preserve">Chương này </w:t>
      </w:r>
      <w:r w:rsidR="002956F5">
        <w:t xml:space="preserve">giới thiệu và lý do lựa chọn framework sử dụng trong đề tài </w:t>
      </w:r>
      <w:r w:rsidR="00220DE2">
        <w:t xml:space="preserve">và </w:t>
      </w:r>
      <w:r w:rsidR="002956F5">
        <w:t>mô tả kiến trúc tổng thể của hệ thống, tương ứng với từng yêu cầu nghiệp vụ cụ thể</w:t>
      </w:r>
      <w:r w:rsidR="00220DE2" w:rsidRPr="00220DE2">
        <w:t>.</w:t>
      </w:r>
    </w:p>
    <w:p w14:paraId="35519806" w14:textId="06E34E0A" w:rsidR="00C15E9F" w:rsidRPr="00C15E9F" w:rsidRDefault="00C15E9F" w:rsidP="00C37F4E">
      <w:r w:rsidRPr="00C15E9F">
        <w:t xml:space="preserve">Chương </w:t>
      </w:r>
      <w:r w:rsidR="00356D76">
        <w:t>4.</w:t>
      </w:r>
      <w:r w:rsidRPr="00C15E9F">
        <w:t xml:space="preserve"> </w:t>
      </w:r>
      <w:r w:rsidR="00220DE2">
        <w:t>Demo</w:t>
      </w:r>
      <w:r w:rsidRPr="00C15E9F">
        <w:t>:</w:t>
      </w:r>
      <w:r w:rsidR="00356D76">
        <w:t xml:space="preserve"> </w:t>
      </w:r>
      <w:r w:rsidR="00434B3B">
        <w:t>Chương này t</w:t>
      </w:r>
      <w:r w:rsidR="00434B3B" w:rsidRPr="00434B3B">
        <w:t xml:space="preserve">rình bày </w:t>
      </w:r>
      <w:r w:rsidR="00550BFA">
        <w:t>các kịch bản thực hiện yêu cầu nghiệp vụ, bao gồm luồng sự kiện và giao diện người dùng tương ứng.</w:t>
      </w:r>
    </w:p>
    <w:p w14:paraId="0C911ECF" w14:textId="6187B9B8" w:rsidR="00E3703F" w:rsidRPr="00E46644" w:rsidRDefault="00C15E9F" w:rsidP="00C37F4E">
      <w:pPr>
        <w:sectPr w:rsidR="00E3703F" w:rsidRPr="00E46644" w:rsidSect="00B118C8">
          <w:headerReference w:type="default" r:id="rId11"/>
          <w:pgSz w:w="12240" w:h="15840"/>
          <w:pgMar w:top="1985" w:right="1134" w:bottom="1701" w:left="1985" w:header="720" w:footer="720" w:gutter="0"/>
          <w:pgNumType w:fmt="lowerRoman" w:start="1"/>
          <w:cols w:space="720"/>
          <w:docGrid w:linePitch="360"/>
        </w:sectPr>
      </w:pPr>
      <w:r w:rsidRPr="00C15E9F">
        <w:lastRenderedPageBreak/>
        <w:t xml:space="preserve">Chương </w:t>
      </w:r>
      <w:r w:rsidR="00356D76">
        <w:t xml:space="preserve">5. </w:t>
      </w:r>
      <w:r w:rsidRPr="00C15E9F">
        <w:t xml:space="preserve">Kết </w:t>
      </w:r>
      <w:r w:rsidR="00434B3B">
        <w:t>luận</w:t>
      </w:r>
      <w:r w:rsidRPr="00C15E9F">
        <w:t>:</w:t>
      </w:r>
      <w:r w:rsidR="00356D76">
        <w:t xml:space="preserve"> </w:t>
      </w:r>
      <w:r w:rsidRPr="00C15E9F">
        <w:t xml:space="preserve">Chương này đưa ra kết </w:t>
      </w:r>
      <w:r w:rsidR="00434B3B">
        <w:t>luận về sản phẩm</w:t>
      </w:r>
      <w:r w:rsidRPr="00C15E9F">
        <w:t xml:space="preserve">, đánh giá những điều đạt được, đồng thời chỉ ra các hạn chế và đề xuất hướng phát triển tương lai cho </w:t>
      </w:r>
      <w:r w:rsidR="00434B3B">
        <w:t>sản phẩm.</w:t>
      </w:r>
    </w:p>
    <w:p w14:paraId="775101D6" w14:textId="2DDC9B1A" w:rsidR="007E6AB9" w:rsidRPr="00B055BB" w:rsidRDefault="00AC2AB9" w:rsidP="00AE5239">
      <w:pPr>
        <w:spacing w:after="120"/>
        <w:ind w:firstLine="0"/>
        <w:jc w:val="center"/>
        <w:rPr>
          <w:b/>
          <w:bCs/>
          <w:sz w:val="28"/>
          <w:szCs w:val="28"/>
        </w:rPr>
      </w:pPr>
      <w:r w:rsidRPr="00B055BB">
        <w:rPr>
          <w:b/>
          <w:bCs/>
          <w:sz w:val="28"/>
          <w:szCs w:val="28"/>
        </w:rPr>
        <w:lastRenderedPageBreak/>
        <w:t xml:space="preserve">MỤC </w:t>
      </w:r>
      <w:r w:rsidR="007E6AB9" w:rsidRPr="00B055BB">
        <w:rPr>
          <w:b/>
          <w:bCs/>
          <w:sz w:val="28"/>
          <w:szCs w:val="28"/>
        </w:rPr>
        <w:t>LỤC</w:t>
      </w:r>
    </w:p>
    <w:bookmarkStart w:id="11" w:name="_Toc153039757"/>
    <w:p w14:paraId="4B00CED9" w14:textId="03C14BE0" w:rsidR="00E04077" w:rsidRDefault="00AE5239">
      <w:pPr>
        <w:pStyle w:val="TOC1"/>
        <w:rPr>
          <w:rFonts w:asciiTheme="minorHAnsi" w:eastAsiaTheme="minorEastAsia" w:hAnsiTheme="minorHAnsi" w:cstheme="minorBidi"/>
          <w:noProof/>
          <w:sz w:val="22"/>
          <w:szCs w:val="22"/>
          <w:lang w:val="en-US"/>
        </w:rPr>
      </w:pPr>
      <w:r>
        <w:fldChar w:fldCharType="begin"/>
      </w:r>
      <w:r>
        <w:instrText xml:space="preserve"> TOC \o "1-4" \h \z \u </w:instrText>
      </w:r>
      <w:r>
        <w:fldChar w:fldCharType="separate"/>
      </w:r>
      <w:hyperlink w:anchor="_Toc197965691" w:history="1">
        <w:r w:rsidR="00E04077" w:rsidRPr="00721294">
          <w:rPr>
            <w:rStyle w:val="Hyperlink"/>
            <w:rFonts w:eastAsiaTheme="majorEastAsia"/>
            <w:noProof/>
          </w:rPr>
          <w:t>LỜI CẢM ƠN</w:t>
        </w:r>
        <w:r w:rsidR="00E04077">
          <w:rPr>
            <w:noProof/>
            <w:webHidden/>
          </w:rPr>
          <w:tab/>
        </w:r>
        <w:r w:rsidR="00E04077">
          <w:rPr>
            <w:noProof/>
            <w:webHidden/>
          </w:rPr>
          <w:fldChar w:fldCharType="begin"/>
        </w:r>
        <w:r w:rsidR="00E04077">
          <w:rPr>
            <w:noProof/>
            <w:webHidden/>
          </w:rPr>
          <w:instrText xml:space="preserve"> PAGEREF _Toc197965691 \h </w:instrText>
        </w:r>
        <w:r w:rsidR="00E04077">
          <w:rPr>
            <w:noProof/>
            <w:webHidden/>
          </w:rPr>
        </w:r>
        <w:r w:rsidR="00E04077">
          <w:rPr>
            <w:noProof/>
            <w:webHidden/>
          </w:rPr>
          <w:fldChar w:fldCharType="separate"/>
        </w:r>
        <w:r w:rsidR="00E04077">
          <w:rPr>
            <w:noProof/>
            <w:webHidden/>
          </w:rPr>
          <w:t>i</w:t>
        </w:r>
        <w:r w:rsidR="00E04077">
          <w:rPr>
            <w:noProof/>
            <w:webHidden/>
          </w:rPr>
          <w:fldChar w:fldCharType="end"/>
        </w:r>
      </w:hyperlink>
    </w:p>
    <w:p w14:paraId="790C28D4" w14:textId="0FEF27D6" w:rsidR="00E04077" w:rsidRDefault="00E04077">
      <w:pPr>
        <w:pStyle w:val="TOC1"/>
        <w:rPr>
          <w:rFonts w:asciiTheme="minorHAnsi" w:eastAsiaTheme="minorEastAsia" w:hAnsiTheme="minorHAnsi" w:cstheme="minorBidi"/>
          <w:noProof/>
          <w:sz w:val="22"/>
          <w:szCs w:val="22"/>
          <w:lang w:val="en-US"/>
        </w:rPr>
      </w:pPr>
      <w:hyperlink w:anchor="_Toc197965692" w:history="1">
        <w:r w:rsidRPr="00721294">
          <w:rPr>
            <w:rStyle w:val="Hyperlink"/>
            <w:rFonts w:eastAsiaTheme="majorEastAsia"/>
            <w:noProof/>
          </w:rPr>
          <w:t>TÓM TẮT</w:t>
        </w:r>
        <w:r>
          <w:rPr>
            <w:noProof/>
            <w:webHidden/>
          </w:rPr>
          <w:tab/>
        </w:r>
        <w:r>
          <w:rPr>
            <w:noProof/>
            <w:webHidden/>
          </w:rPr>
          <w:fldChar w:fldCharType="begin"/>
        </w:r>
        <w:r>
          <w:rPr>
            <w:noProof/>
            <w:webHidden/>
          </w:rPr>
          <w:instrText xml:space="preserve"> PAGEREF _Toc197965692 \h </w:instrText>
        </w:r>
        <w:r>
          <w:rPr>
            <w:noProof/>
            <w:webHidden/>
          </w:rPr>
        </w:r>
        <w:r>
          <w:rPr>
            <w:noProof/>
            <w:webHidden/>
          </w:rPr>
          <w:fldChar w:fldCharType="separate"/>
        </w:r>
        <w:r>
          <w:rPr>
            <w:noProof/>
            <w:webHidden/>
          </w:rPr>
          <w:t>iii</w:t>
        </w:r>
        <w:r>
          <w:rPr>
            <w:noProof/>
            <w:webHidden/>
          </w:rPr>
          <w:fldChar w:fldCharType="end"/>
        </w:r>
      </w:hyperlink>
    </w:p>
    <w:p w14:paraId="62875097" w14:textId="5DCC8F74" w:rsidR="00E04077" w:rsidRDefault="00E04077">
      <w:pPr>
        <w:pStyle w:val="TOC1"/>
        <w:rPr>
          <w:rFonts w:asciiTheme="minorHAnsi" w:eastAsiaTheme="minorEastAsia" w:hAnsiTheme="minorHAnsi" w:cstheme="minorBidi"/>
          <w:noProof/>
          <w:sz w:val="22"/>
          <w:szCs w:val="22"/>
          <w:lang w:val="en-US"/>
        </w:rPr>
      </w:pPr>
      <w:hyperlink w:anchor="_Toc197965693" w:history="1">
        <w:r w:rsidRPr="00721294">
          <w:rPr>
            <w:rStyle w:val="Hyperlink"/>
            <w:rFonts w:eastAsiaTheme="majorEastAsia"/>
            <w:noProof/>
          </w:rPr>
          <w:t>DANH MỤC CÁC CHỮ VIẾT TẮT</w:t>
        </w:r>
        <w:r>
          <w:rPr>
            <w:noProof/>
            <w:webHidden/>
          </w:rPr>
          <w:tab/>
        </w:r>
        <w:r>
          <w:rPr>
            <w:noProof/>
            <w:webHidden/>
          </w:rPr>
          <w:fldChar w:fldCharType="begin"/>
        </w:r>
        <w:r>
          <w:rPr>
            <w:noProof/>
            <w:webHidden/>
          </w:rPr>
          <w:instrText xml:space="preserve"> PAGEREF _Toc197965693 \h </w:instrText>
        </w:r>
        <w:r>
          <w:rPr>
            <w:noProof/>
            <w:webHidden/>
          </w:rPr>
        </w:r>
        <w:r>
          <w:rPr>
            <w:noProof/>
            <w:webHidden/>
          </w:rPr>
          <w:fldChar w:fldCharType="separate"/>
        </w:r>
        <w:r>
          <w:rPr>
            <w:noProof/>
            <w:webHidden/>
          </w:rPr>
          <w:t>4</w:t>
        </w:r>
        <w:r>
          <w:rPr>
            <w:noProof/>
            <w:webHidden/>
          </w:rPr>
          <w:fldChar w:fldCharType="end"/>
        </w:r>
      </w:hyperlink>
    </w:p>
    <w:p w14:paraId="7C2B8931" w14:textId="7FF7AC15" w:rsidR="00E04077" w:rsidRDefault="00E04077">
      <w:pPr>
        <w:pStyle w:val="TOC1"/>
        <w:rPr>
          <w:rFonts w:asciiTheme="minorHAnsi" w:eastAsiaTheme="minorEastAsia" w:hAnsiTheme="minorHAnsi" w:cstheme="minorBidi"/>
          <w:noProof/>
          <w:sz w:val="22"/>
          <w:szCs w:val="22"/>
          <w:lang w:val="en-US"/>
        </w:rPr>
      </w:pPr>
      <w:hyperlink w:anchor="_Toc197965694" w:history="1">
        <w:r w:rsidRPr="00721294">
          <w:rPr>
            <w:rStyle w:val="Hyperlink"/>
            <w:rFonts w:eastAsiaTheme="majorEastAsia"/>
            <w:noProof/>
          </w:rPr>
          <w:t>DANH CHỨC NĂNG CÁC BẢNG BIỂU, HÌNH ẢNH</w:t>
        </w:r>
        <w:r>
          <w:rPr>
            <w:noProof/>
            <w:webHidden/>
          </w:rPr>
          <w:tab/>
        </w:r>
        <w:r>
          <w:rPr>
            <w:noProof/>
            <w:webHidden/>
          </w:rPr>
          <w:fldChar w:fldCharType="begin"/>
        </w:r>
        <w:r>
          <w:rPr>
            <w:noProof/>
            <w:webHidden/>
          </w:rPr>
          <w:instrText xml:space="preserve"> PAGEREF _Toc197965694 \h </w:instrText>
        </w:r>
        <w:r>
          <w:rPr>
            <w:noProof/>
            <w:webHidden/>
          </w:rPr>
        </w:r>
        <w:r>
          <w:rPr>
            <w:noProof/>
            <w:webHidden/>
          </w:rPr>
          <w:fldChar w:fldCharType="separate"/>
        </w:r>
        <w:r>
          <w:rPr>
            <w:noProof/>
            <w:webHidden/>
          </w:rPr>
          <w:t>5</w:t>
        </w:r>
        <w:r>
          <w:rPr>
            <w:noProof/>
            <w:webHidden/>
          </w:rPr>
          <w:fldChar w:fldCharType="end"/>
        </w:r>
      </w:hyperlink>
    </w:p>
    <w:p w14:paraId="2D3B22ED" w14:textId="2BB35C1C" w:rsidR="00E04077" w:rsidRDefault="00E04077">
      <w:pPr>
        <w:pStyle w:val="TOC1"/>
        <w:rPr>
          <w:rFonts w:asciiTheme="minorHAnsi" w:eastAsiaTheme="minorEastAsia" w:hAnsiTheme="minorHAnsi" w:cstheme="minorBidi"/>
          <w:noProof/>
          <w:sz w:val="22"/>
          <w:szCs w:val="22"/>
          <w:lang w:val="en-US"/>
        </w:rPr>
      </w:pPr>
      <w:hyperlink w:anchor="_Toc197965695" w:history="1">
        <w:r w:rsidRPr="00721294">
          <w:rPr>
            <w:rStyle w:val="Hyperlink"/>
            <w:rFonts w:eastAsiaTheme="majorEastAsia"/>
            <w:noProof/>
          </w:rPr>
          <w:t>CHƯƠNG 1. TỔNG QUAN ĐỀ TÀI</w:t>
        </w:r>
        <w:r>
          <w:rPr>
            <w:noProof/>
            <w:webHidden/>
          </w:rPr>
          <w:tab/>
        </w:r>
        <w:r>
          <w:rPr>
            <w:noProof/>
            <w:webHidden/>
          </w:rPr>
          <w:fldChar w:fldCharType="begin"/>
        </w:r>
        <w:r>
          <w:rPr>
            <w:noProof/>
            <w:webHidden/>
          </w:rPr>
          <w:instrText xml:space="preserve"> PAGEREF _Toc197965695 \h </w:instrText>
        </w:r>
        <w:r>
          <w:rPr>
            <w:noProof/>
            <w:webHidden/>
          </w:rPr>
        </w:r>
        <w:r>
          <w:rPr>
            <w:noProof/>
            <w:webHidden/>
          </w:rPr>
          <w:fldChar w:fldCharType="separate"/>
        </w:r>
        <w:r>
          <w:rPr>
            <w:noProof/>
            <w:webHidden/>
          </w:rPr>
          <w:t>8</w:t>
        </w:r>
        <w:r>
          <w:rPr>
            <w:noProof/>
            <w:webHidden/>
          </w:rPr>
          <w:fldChar w:fldCharType="end"/>
        </w:r>
      </w:hyperlink>
    </w:p>
    <w:p w14:paraId="50B796F8" w14:textId="18215188"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696" w:history="1">
        <w:r w:rsidRPr="00721294">
          <w:rPr>
            <w:rStyle w:val="Hyperlink"/>
            <w:rFonts w:eastAsiaTheme="majorEastAsia"/>
            <w:noProof/>
          </w:rPr>
          <w:t>1.1 Giới thiệu đề tài</w:t>
        </w:r>
        <w:r>
          <w:rPr>
            <w:noProof/>
            <w:webHidden/>
          </w:rPr>
          <w:tab/>
        </w:r>
        <w:r>
          <w:rPr>
            <w:noProof/>
            <w:webHidden/>
          </w:rPr>
          <w:fldChar w:fldCharType="begin"/>
        </w:r>
        <w:r>
          <w:rPr>
            <w:noProof/>
            <w:webHidden/>
          </w:rPr>
          <w:instrText xml:space="preserve"> PAGEREF _Toc197965696 \h </w:instrText>
        </w:r>
        <w:r>
          <w:rPr>
            <w:noProof/>
            <w:webHidden/>
          </w:rPr>
        </w:r>
        <w:r>
          <w:rPr>
            <w:noProof/>
            <w:webHidden/>
          </w:rPr>
          <w:fldChar w:fldCharType="separate"/>
        </w:r>
        <w:r>
          <w:rPr>
            <w:noProof/>
            <w:webHidden/>
          </w:rPr>
          <w:t>8</w:t>
        </w:r>
        <w:r>
          <w:rPr>
            <w:noProof/>
            <w:webHidden/>
          </w:rPr>
          <w:fldChar w:fldCharType="end"/>
        </w:r>
      </w:hyperlink>
    </w:p>
    <w:p w14:paraId="2E277CC4" w14:textId="5004AFB9"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697" w:history="1">
        <w:r w:rsidRPr="00721294">
          <w:rPr>
            <w:rStyle w:val="Hyperlink"/>
            <w:rFonts w:eastAsiaTheme="majorEastAsia"/>
            <w:noProof/>
          </w:rPr>
          <w:t>1.2 Mục tiêu đề tài</w:t>
        </w:r>
        <w:r>
          <w:rPr>
            <w:noProof/>
            <w:webHidden/>
          </w:rPr>
          <w:tab/>
        </w:r>
        <w:r>
          <w:rPr>
            <w:noProof/>
            <w:webHidden/>
          </w:rPr>
          <w:fldChar w:fldCharType="begin"/>
        </w:r>
        <w:r>
          <w:rPr>
            <w:noProof/>
            <w:webHidden/>
          </w:rPr>
          <w:instrText xml:space="preserve"> PAGEREF _Toc197965697 \h </w:instrText>
        </w:r>
        <w:r>
          <w:rPr>
            <w:noProof/>
            <w:webHidden/>
          </w:rPr>
        </w:r>
        <w:r>
          <w:rPr>
            <w:noProof/>
            <w:webHidden/>
          </w:rPr>
          <w:fldChar w:fldCharType="separate"/>
        </w:r>
        <w:r>
          <w:rPr>
            <w:noProof/>
            <w:webHidden/>
          </w:rPr>
          <w:t>8</w:t>
        </w:r>
        <w:r>
          <w:rPr>
            <w:noProof/>
            <w:webHidden/>
          </w:rPr>
          <w:fldChar w:fldCharType="end"/>
        </w:r>
      </w:hyperlink>
    </w:p>
    <w:p w14:paraId="3BEA286C" w14:textId="6C53DDBC"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698" w:history="1">
        <w:r w:rsidRPr="00721294">
          <w:rPr>
            <w:rStyle w:val="Hyperlink"/>
            <w:rFonts w:eastAsiaTheme="majorEastAsia"/>
            <w:noProof/>
          </w:rPr>
          <w:t>1.3 Phạm vi đề tài</w:t>
        </w:r>
        <w:r>
          <w:rPr>
            <w:noProof/>
            <w:webHidden/>
          </w:rPr>
          <w:tab/>
        </w:r>
        <w:r>
          <w:rPr>
            <w:noProof/>
            <w:webHidden/>
          </w:rPr>
          <w:fldChar w:fldCharType="begin"/>
        </w:r>
        <w:r>
          <w:rPr>
            <w:noProof/>
            <w:webHidden/>
          </w:rPr>
          <w:instrText xml:space="preserve"> PAGEREF _Toc197965698 \h </w:instrText>
        </w:r>
        <w:r>
          <w:rPr>
            <w:noProof/>
            <w:webHidden/>
          </w:rPr>
        </w:r>
        <w:r>
          <w:rPr>
            <w:noProof/>
            <w:webHidden/>
          </w:rPr>
          <w:fldChar w:fldCharType="separate"/>
        </w:r>
        <w:r>
          <w:rPr>
            <w:noProof/>
            <w:webHidden/>
          </w:rPr>
          <w:t>9</w:t>
        </w:r>
        <w:r>
          <w:rPr>
            <w:noProof/>
            <w:webHidden/>
          </w:rPr>
          <w:fldChar w:fldCharType="end"/>
        </w:r>
      </w:hyperlink>
    </w:p>
    <w:p w14:paraId="211D7A13" w14:textId="154CC2A0"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699" w:history="1">
        <w:r w:rsidRPr="00721294">
          <w:rPr>
            <w:rStyle w:val="Hyperlink"/>
            <w:rFonts w:eastAsiaTheme="majorEastAsia"/>
            <w:noProof/>
          </w:rPr>
          <w:t>1.4 Ý nghĩa thực tiễn</w:t>
        </w:r>
        <w:r>
          <w:rPr>
            <w:noProof/>
            <w:webHidden/>
          </w:rPr>
          <w:tab/>
        </w:r>
        <w:r>
          <w:rPr>
            <w:noProof/>
            <w:webHidden/>
          </w:rPr>
          <w:fldChar w:fldCharType="begin"/>
        </w:r>
        <w:r>
          <w:rPr>
            <w:noProof/>
            <w:webHidden/>
          </w:rPr>
          <w:instrText xml:space="preserve"> PAGEREF _Toc197965699 \h </w:instrText>
        </w:r>
        <w:r>
          <w:rPr>
            <w:noProof/>
            <w:webHidden/>
          </w:rPr>
        </w:r>
        <w:r>
          <w:rPr>
            <w:noProof/>
            <w:webHidden/>
          </w:rPr>
          <w:fldChar w:fldCharType="separate"/>
        </w:r>
        <w:r>
          <w:rPr>
            <w:noProof/>
            <w:webHidden/>
          </w:rPr>
          <w:t>9</w:t>
        </w:r>
        <w:r>
          <w:rPr>
            <w:noProof/>
            <w:webHidden/>
          </w:rPr>
          <w:fldChar w:fldCharType="end"/>
        </w:r>
      </w:hyperlink>
    </w:p>
    <w:p w14:paraId="02E0DF48" w14:textId="559734F5" w:rsidR="00E04077" w:rsidRDefault="00E04077">
      <w:pPr>
        <w:pStyle w:val="TOC1"/>
        <w:rPr>
          <w:rFonts w:asciiTheme="minorHAnsi" w:eastAsiaTheme="minorEastAsia" w:hAnsiTheme="minorHAnsi" w:cstheme="minorBidi"/>
          <w:noProof/>
          <w:sz w:val="22"/>
          <w:szCs w:val="22"/>
          <w:lang w:val="en-US"/>
        </w:rPr>
      </w:pPr>
      <w:hyperlink w:anchor="_Toc197965700" w:history="1">
        <w:r w:rsidRPr="00721294">
          <w:rPr>
            <w:rStyle w:val="Hyperlink"/>
            <w:rFonts w:eastAsiaTheme="majorEastAsia"/>
            <w:noProof/>
          </w:rPr>
          <w:t>CHƯƠNG 2. PHÂN TÍCH VÀ THIẾT KẾ HỆ THỐNG</w:t>
        </w:r>
        <w:r>
          <w:rPr>
            <w:noProof/>
            <w:webHidden/>
          </w:rPr>
          <w:tab/>
        </w:r>
        <w:r>
          <w:rPr>
            <w:noProof/>
            <w:webHidden/>
          </w:rPr>
          <w:fldChar w:fldCharType="begin"/>
        </w:r>
        <w:r>
          <w:rPr>
            <w:noProof/>
            <w:webHidden/>
          </w:rPr>
          <w:instrText xml:space="preserve"> PAGEREF _Toc197965700 \h </w:instrText>
        </w:r>
        <w:r>
          <w:rPr>
            <w:noProof/>
            <w:webHidden/>
          </w:rPr>
        </w:r>
        <w:r>
          <w:rPr>
            <w:noProof/>
            <w:webHidden/>
          </w:rPr>
          <w:fldChar w:fldCharType="separate"/>
        </w:r>
        <w:r>
          <w:rPr>
            <w:noProof/>
            <w:webHidden/>
          </w:rPr>
          <w:t>10</w:t>
        </w:r>
        <w:r>
          <w:rPr>
            <w:noProof/>
            <w:webHidden/>
          </w:rPr>
          <w:fldChar w:fldCharType="end"/>
        </w:r>
      </w:hyperlink>
    </w:p>
    <w:p w14:paraId="07E27F5D" w14:textId="016E4A96"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01" w:history="1">
        <w:r w:rsidRPr="00721294">
          <w:rPr>
            <w:rStyle w:val="Hyperlink"/>
            <w:rFonts w:eastAsiaTheme="majorEastAsia"/>
            <w:noProof/>
          </w:rPr>
          <w:t>2.1 Khảo sát yêu cầu hệ thống</w:t>
        </w:r>
        <w:r>
          <w:rPr>
            <w:noProof/>
            <w:webHidden/>
          </w:rPr>
          <w:tab/>
        </w:r>
        <w:r>
          <w:rPr>
            <w:noProof/>
            <w:webHidden/>
          </w:rPr>
          <w:fldChar w:fldCharType="begin"/>
        </w:r>
        <w:r>
          <w:rPr>
            <w:noProof/>
            <w:webHidden/>
          </w:rPr>
          <w:instrText xml:space="preserve"> PAGEREF _Toc197965701 \h </w:instrText>
        </w:r>
        <w:r>
          <w:rPr>
            <w:noProof/>
            <w:webHidden/>
          </w:rPr>
        </w:r>
        <w:r>
          <w:rPr>
            <w:noProof/>
            <w:webHidden/>
          </w:rPr>
          <w:fldChar w:fldCharType="separate"/>
        </w:r>
        <w:r>
          <w:rPr>
            <w:noProof/>
            <w:webHidden/>
          </w:rPr>
          <w:t>10</w:t>
        </w:r>
        <w:r>
          <w:rPr>
            <w:noProof/>
            <w:webHidden/>
          </w:rPr>
          <w:fldChar w:fldCharType="end"/>
        </w:r>
      </w:hyperlink>
    </w:p>
    <w:p w14:paraId="173CBABA" w14:textId="03EDC669"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02" w:history="1">
        <w:r w:rsidRPr="00721294">
          <w:rPr>
            <w:rStyle w:val="Hyperlink"/>
            <w:rFonts w:eastAsiaTheme="majorEastAsia"/>
            <w:noProof/>
          </w:rPr>
          <w:t>2.2 Đặc tả hệ thống</w:t>
        </w:r>
        <w:r>
          <w:rPr>
            <w:noProof/>
            <w:webHidden/>
          </w:rPr>
          <w:tab/>
        </w:r>
        <w:r>
          <w:rPr>
            <w:noProof/>
            <w:webHidden/>
          </w:rPr>
          <w:fldChar w:fldCharType="begin"/>
        </w:r>
        <w:r>
          <w:rPr>
            <w:noProof/>
            <w:webHidden/>
          </w:rPr>
          <w:instrText xml:space="preserve"> PAGEREF _Toc197965702 \h </w:instrText>
        </w:r>
        <w:r>
          <w:rPr>
            <w:noProof/>
            <w:webHidden/>
          </w:rPr>
        </w:r>
        <w:r>
          <w:rPr>
            <w:noProof/>
            <w:webHidden/>
          </w:rPr>
          <w:fldChar w:fldCharType="separate"/>
        </w:r>
        <w:r>
          <w:rPr>
            <w:noProof/>
            <w:webHidden/>
          </w:rPr>
          <w:t>13</w:t>
        </w:r>
        <w:r>
          <w:rPr>
            <w:noProof/>
            <w:webHidden/>
          </w:rPr>
          <w:fldChar w:fldCharType="end"/>
        </w:r>
      </w:hyperlink>
    </w:p>
    <w:p w14:paraId="0FD434ED" w14:textId="02E8A346"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03" w:history="1">
        <w:r w:rsidRPr="00721294">
          <w:rPr>
            <w:rStyle w:val="Hyperlink"/>
            <w:rFonts w:eastAsiaTheme="majorEastAsia"/>
            <w:noProof/>
          </w:rPr>
          <w:t>2.3 Đặc tả yêu cầu</w:t>
        </w:r>
        <w:r>
          <w:rPr>
            <w:noProof/>
            <w:webHidden/>
          </w:rPr>
          <w:tab/>
        </w:r>
        <w:r>
          <w:rPr>
            <w:noProof/>
            <w:webHidden/>
          </w:rPr>
          <w:fldChar w:fldCharType="begin"/>
        </w:r>
        <w:r>
          <w:rPr>
            <w:noProof/>
            <w:webHidden/>
          </w:rPr>
          <w:instrText xml:space="preserve"> PAGEREF _Toc197965703 \h </w:instrText>
        </w:r>
        <w:r>
          <w:rPr>
            <w:noProof/>
            <w:webHidden/>
          </w:rPr>
        </w:r>
        <w:r>
          <w:rPr>
            <w:noProof/>
            <w:webHidden/>
          </w:rPr>
          <w:fldChar w:fldCharType="separate"/>
        </w:r>
        <w:r>
          <w:rPr>
            <w:noProof/>
            <w:webHidden/>
          </w:rPr>
          <w:t>16</w:t>
        </w:r>
        <w:r>
          <w:rPr>
            <w:noProof/>
            <w:webHidden/>
          </w:rPr>
          <w:fldChar w:fldCharType="end"/>
        </w:r>
      </w:hyperlink>
    </w:p>
    <w:p w14:paraId="5AFF17A3" w14:textId="4C5D091E" w:rsidR="00E04077" w:rsidRDefault="00E04077">
      <w:pPr>
        <w:pStyle w:val="TOC3"/>
        <w:rPr>
          <w:rFonts w:asciiTheme="minorHAnsi" w:eastAsiaTheme="minorEastAsia" w:hAnsiTheme="minorHAnsi" w:cstheme="minorBidi"/>
          <w:noProof/>
          <w:sz w:val="22"/>
          <w:szCs w:val="22"/>
          <w:lang w:val="en-US"/>
        </w:rPr>
      </w:pPr>
      <w:hyperlink w:anchor="_Toc197965704" w:history="1">
        <w:r w:rsidRPr="00721294">
          <w:rPr>
            <w:rStyle w:val="Hyperlink"/>
            <w:rFonts w:eastAsiaTheme="majorEastAsia"/>
            <w:noProof/>
          </w:rPr>
          <w:t>2.3.1 Yêu cầu chức năng</w:t>
        </w:r>
        <w:r>
          <w:rPr>
            <w:noProof/>
            <w:webHidden/>
          </w:rPr>
          <w:tab/>
        </w:r>
        <w:r>
          <w:rPr>
            <w:noProof/>
            <w:webHidden/>
          </w:rPr>
          <w:fldChar w:fldCharType="begin"/>
        </w:r>
        <w:r>
          <w:rPr>
            <w:noProof/>
            <w:webHidden/>
          </w:rPr>
          <w:instrText xml:space="preserve"> PAGEREF _Toc197965704 \h </w:instrText>
        </w:r>
        <w:r>
          <w:rPr>
            <w:noProof/>
            <w:webHidden/>
          </w:rPr>
        </w:r>
        <w:r>
          <w:rPr>
            <w:noProof/>
            <w:webHidden/>
          </w:rPr>
          <w:fldChar w:fldCharType="separate"/>
        </w:r>
        <w:r>
          <w:rPr>
            <w:noProof/>
            <w:webHidden/>
          </w:rPr>
          <w:t>16</w:t>
        </w:r>
        <w:r>
          <w:rPr>
            <w:noProof/>
            <w:webHidden/>
          </w:rPr>
          <w:fldChar w:fldCharType="end"/>
        </w:r>
      </w:hyperlink>
    </w:p>
    <w:p w14:paraId="073ABEDE" w14:textId="36D76AC7" w:rsidR="00E04077" w:rsidRDefault="00E04077">
      <w:pPr>
        <w:pStyle w:val="TOC3"/>
        <w:rPr>
          <w:rFonts w:asciiTheme="minorHAnsi" w:eastAsiaTheme="minorEastAsia" w:hAnsiTheme="minorHAnsi" w:cstheme="minorBidi"/>
          <w:noProof/>
          <w:sz w:val="22"/>
          <w:szCs w:val="22"/>
          <w:lang w:val="en-US"/>
        </w:rPr>
      </w:pPr>
      <w:hyperlink w:anchor="_Toc197965705" w:history="1">
        <w:r w:rsidRPr="00721294">
          <w:rPr>
            <w:rStyle w:val="Hyperlink"/>
            <w:rFonts w:eastAsiaTheme="majorEastAsia"/>
            <w:noProof/>
          </w:rPr>
          <w:t>2.3.2 Yêu cầu phi chức năng</w:t>
        </w:r>
        <w:r>
          <w:rPr>
            <w:noProof/>
            <w:webHidden/>
          </w:rPr>
          <w:tab/>
        </w:r>
        <w:r>
          <w:rPr>
            <w:noProof/>
            <w:webHidden/>
          </w:rPr>
          <w:fldChar w:fldCharType="begin"/>
        </w:r>
        <w:r>
          <w:rPr>
            <w:noProof/>
            <w:webHidden/>
          </w:rPr>
          <w:instrText xml:space="preserve"> PAGEREF _Toc197965705 \h </w:instrText>
        </w:r>
        <w:r>
          <w:rPr>
            <w:noProof/>
            <w:webHidden/>
          </w:rPr>
        </w:r>
        <w:r>
          <w:rPr>
            <w:noProof/>
            <w:webHidden/>
          </w:rPr>
          <w:fldChar w:fldCharType="separate"/>
        </w:r>
        <w:r>
          <w:rPr>
            <w:noProof/>
            <w:webHidden/>
          </w:rPr>
          <w:t>17</w:t>
        </w:r>
        <w:r>
          <w:rPr>
            <w:noProof/>
            <w:webHidden/>
          </w:rPr>
          <w:fldChar w:fldCharType="end"/>
        </w:r>
      </w:hyperlink>
    </w:p>
    <w:p w14:paraId="73B902FE" w14:textId="51ABA30F"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06" w:history="1">
        <w:r w:rsidRPr="00721294">
          <w:rPr>
            <w:rStyle w:val="Hyperlink"/>
            <w:rFonts w:eastAsiaTheme="majorEastAsia"/>
            <w:noProof/>
          </w:rPr>
          <w:t>2.4 Các tác nhân hệ thống</w:t>
        </w:r>
        <w:r>
          <w:rPr>
            <w:noProof/>
            <w:webHidden/>
          </w:rPr>
          <w:tab/>
        </w:r>
        <w:r>
          <w:rPr>
            <w:noProof/>
            <w:webHidden/>
          </w:rPr>
          <w:fldChar w:fldCharType="begin"/>
        </w:r>
        <w:r>
          <w:rPr>
            <w:noProof/>
            <w:webHidden/>
          </w:rPr>
          <w:instrText xml:space="preserve"> PAGEREF _Toc197965706 \h </w:instrText>
        </w:r>
        <w:r>
          <w:rPr>
            <w:noProof/>
            <w:webHidden/>
          </w:rPr>
        </w:r>
        <w:r>
          <w:rPr>
            <w:noProof/>
            <w:webHidden/>
          </w:rPr>
          <w:fldChar w:fldCharType="separate"/>
        </w:r>
        <w:r>
          <w:rPr>
            <w:noProof/>
            <w:webHidden/>
          </w:rPr>
          <w:t>18</w:t>
        </w:r>
        <w:r>
          <w:rPr>
            <w:noProof/>
            <w:webHidden/>
          </w:rPr>
          <w:fldChar w:fldCharType="end"/>
        </w:r>
      </w:hyperlink>
    </w:p>
    <w:p w14:paraId="1BB4BAE5" w14:textId="0A951444"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07" w:history="1">
        <w:r w:rsidRPr="00721294">
          <w:rPr>
            <w:rStyle w:val="Hyperlink"/>
            <w:rFonts w:eastAsiaTheme="majorEastAsia"/>
            <w:noProof/>
          </w:rPr>
          <w:t>2.5 Các use-case hệ thống</w:t>
        </w:r>
        <w:r>
          <w:rPr>
            <w:noProof/>
            <w:webHidden/>
          </w:rPr>
          <w:tab/>
        </w:r>
        <w:r>
          <w:rPr>
            <w:noProof/>
            <w:webHidden/>
          </w:rPr>
          <w:fldChar w:fldCharType="begin"/>
        </w:r>
        <w:r>
          <w:rPr>
            <w:noProof/>
            <w:webHidden/>
          </w:rPr>
          <w:instrText xml:space="preserve"> PAGEREF _Toc197965707 \h </w:instrText>
        </w:r>
        <w:r>
          <w:rPr>
            <w:noProof/>
            <w:webHidden/>
          </w:rPr>
        </w:r>
        <w:r>
          <w:rPr>
            <w:noProof/>
            <w:webHidden/>
          </w:rPr>
          <w:fldChar w:fldCharType="separate"/>
        </w:r>
        <w:r>
          <w:rPr>
            <w:noProof/>
            <w:webHidden/>
          </w:rPr>
          <w:t>19</w:t>
        </w:r>
        <w:r>
          <w:rPr>
            <w:noProof/>
            <w:webHidden/>
          </w:rPr>
          <w:fldChar w:fldCharType="end"/>
        </w:r>
      </w:hyperlink>
    </w:p>
    <w:p w14:paraId="7F7296F7" w14:textId="1CD00734"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08" w:history="1">
        <w:r w:rsidRPr="00721294">
          <w:rPr>
            <w:rStyle w:val="Hyperlink"/>
            <w:rFonts w:eastAsiaTheme="majorEastAsia"/>
            <w:noProof/>
          </w:rPr>
          <w:t>2.6 Lược đồ Use-case</w:t>
        </w:r>
        <w:r>
          <w:rPr>
            <w:noProof/>
            <w:webHidden/>
          </w:rPr>
          <w:tab/>
        </w:r>
        <w:r>
          <w:rPr>
            <w:noProof/>
            <w:webHidden/>
          </w:rPr>
          <w:fldChar w:fldCharType="begin"/>
        </w:r>
        <w:r>
          <w:rPr>
            <w:noProof/>
            <w:webHidden/>
          </w:rPr>
          <w:instrText xml:space="preserve"> PAGEREF _Toc197965708 \h </w:instrText>
        </w:r>
        <w:r>
          <w:rPr>
            <w:noProof/>
            <w:webHidden/>
          </w:rPr>
        </w:r>
        <w:r>
          <w:rPr>
            <w:noProof/>
            <w:webHidden/>
          </w:rPr>
          <w:fldChar w:fldCharType="separate"/>
        </w:r>
        <w:r>
          <w:rPr>
            <w:noProof/>
            <w:webHidden/>
          </w:rPr>
          <w:t>22</w:t>
        </w:r>
        <w:r>
          <w:rPr>
            <w:noProof/>
            <w:webHidden/>
          </w:rPr>
          <w:fldChar w:fldCharType="end"/>
        </w:r>
      </w:hyperlink>
    </w:p>
    <w:p w14:paraId="6A166F46" w14:textId="3141FDB1" w:rsidR="00E04077" w:rsidRDefault="00E04077">
      <w:pPr>
        <w:pStyle w:val="TOC3"/>
        <w:rPr>
          <w:rFonts w:asciiTheme="minorHAnsi" w:eastAsiaTheme="minorEastAsia" w:hAnsiTheme="minorHAnsi" w:cstheme="minorBidi"/>
          <w:noProof/>
          <w:sz w:val="22"/>
          <w:szCs w:val="22"/>
          <w:lang w:val="en-US"/>
        </w:rPr>
      </w:pPr>
      <w:hyperlink w:anchor="_Toc197965709" w:history="1">
        <w:r w:rsidRPr="00721294">
          <w:rPr>
            <w:rStyle w:val="Hyperlink"/>
            <w:rFonts w:eastAsiaTheme="majorEastAsia"/>
            <w:noProof/>
          </w:rPr>
          <w:t>2.6.1 Use-case tổng quát</w:t>
        </w:r>
        <w:r>
          <w:rPr>
            <w:noProof/>
            <w:webHidden/>
          </w:rPr>
          <w:tab/>
        </w:r>
        <w:r>
          <w:rPr>
            <w:noProof/>
            <w:webHidden/>
          </w:rPr>
          <w:fldChar w:fldCharType="begin"/>
        </w:r>
        <w:r>
          <w:rPr>
            <w:noProof/>
            <w:webHidden/>
          </w:rPr>
          <w:instrText xml:space="preserve"> PAGEREF _Toc197965709 \h </w:instrText>
        </w:r>
        <w:r>
          <w:rPr>
            <w:noProof/>
            <w:webHidden/>
          </w:rPr>
        </w:r>
        <w:r>
          <w:rPr>
            <w:noProof/>
            <w:webHidden/>
          </w:rPr>
          <w:fldChar w:fldCharType="separate"/>
        </w:r>
        <w:r>
          <w:rPr>
            <w:noProof/>
            <w:webHidden/>
          </w:rPr>
          <w:t>22</w:t>
        </w:r>
        <w:r>
          <w:rPr>
            <w:noProof/>
            <w:webHidden/>
          </w:rPr>
          <w:fldChar w:fldCharType="end"/>
        </w:r>
      </w:hyperlink>
    </w:p>
    <w:p w14:paraId="79B7BFD8" w14:textId="7F9B3DEE" w:rsidR="00E04077" w:rsidRDefault="00E04077">
      <w:pPr>
        <w:pStyle w:val="TOC3"/>
        <w:rPr>
          <w:rFonts w:asciiTheme="minorHAnsi" w:eastAsiaTheme="minorEastAsia" w:hAnsiTheme="minorHAnsi" w:cstheme="minorBidi"/>
          <w:noProof/>
          <w:sz w:val="22"/>
          <w:szCs w:val="22"/>
          <w:lang w:val="en-US"/>
        </w:rPr>
      </w:pPr>
      <w:hyperlink w:anchor="_Toc197965710" w:history="1">
        <w:r w:rsidRPr="00721294">
          <w:rPr>
            <w:rStyle w:val="Hyperlink"/>
            <w:rFonts w:eastAsiaTheme="majorEastAsia"/>
            <w:noProof/>
          </w:rPr>
          <w:t>2.6.2 Đặc tả Use-case hệ thống</w:t>
        </w:r>
        <w:r>
          <w:rPr>
            <w:noProof/>
            <w:webHidden/>
          </w:rPr>
          <w:tab/>
        </w:r>
        <w:r>
          <w:rPr>
            <w:noProof/>
            <w:webHidden/>
          </w:rPr>
          <w:fldChar w:fldCharType="begin"/>
        </w:r>
        <w:r>
          <w:rPr>
            <w:noProof/>
            <w:webHidden/>
          </w:rPr>
          <w:instrText xml:space="preserve"> PAGEREF _Toc197965710 \h </w:instrText>
        </w:r>
        <w:r>
          <w:rPr>
            <w:noProof/>
            <w:webHidden/>
          </w:rPr>
        </w:r>
        <w:r>
          <w:rPr>
            <w:noProof/>
            <w:webHidden/>
          </w:rPr>
          <w:fldChar w:fldCharType="separate"/>
        </w:r>
        <w:r>
          <w:rPr>
            <w:noProof/>
            <w:webHidden/>
          </w:rPr>
          <w:t>23</w:t>
        </w:r>
        <w:r>
          <w:rPr>
            <w:noProof/>
            <w:webHidden/>
          </w:rPr>
          <w:fldChar w:fldCharType="end"/>
        </w:r>
      </w:hyperlink>
    </w:p>
    <w:p w14:paraId="1947C57F" w14:textId="7E303ED6"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1" w:history="1">
        <w:r w:rsidRPr="00721294">
          <w:rPr>
            <w:rStyle w:val="Hyperlink"/>
            <w:rFonts w:eastAsiaTheme="majorEastAsia"/>
            <w:noProof/>
          </w:rPr>
          <w:t>2.6.2.1 Use-case Đăng nhập</w:t>
        </w:r>
        <w:r>
          <w:rPr>
            <w:noProof/>
            <w:webHidden/>
          </w:rPr>
          <w:tab/>
        </w:r>
        <w:r>
          <w:rPr>
            <w:noProof/>
            <w:webHidden/>
          </w:rPr>
          <w:fldChar w:fldCharType="begin"/>
        </w:r>
        <w:r>
          <w:rPr>
            <w:noProof/>
            <w:webHidden/>
          </w:rPr>
          <w:instrText xml:space="preserve"> PAGEREF _Toc197965711 \h </w:instrText>
        </w:r>
        <w:r>
          <w:rPr>
            <w:noProof/>
            <w:webHidden/>
          </w:rPr>
        </w:r>
        <w:r>
          <w:rPr>
            <w:noProof/>
            <w:webHidden/>
          </w:rPr>
          <w:fldChar w:fldCharType="separate"/>
        </w:r>
        <w:r>
          <w:rPr>
            <w:noProof/>
            <w:webHidden/>
          </w:rPr>
          <w:t>23</w:t>
        </w:r>
        <w:r>
          <w:rPr>
            <w:noProof/>
            <w:webHidden/>
          </w:rPr>
          <w:fldChar w:fldCharType="end"/>
        </w:r>
      </w:hyperlink>
    </w:p>
    <w:p w14:paraId="71704EB5" w14:textId="0FBE8B19"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2" w:history="1">
        <w:r w:rsidRPr="00721294">
          <w:rPr>
            <w:rStyle w:val="Hyperlink"/>
            <w:rFonts w:eastAsiaTheme="majorEastAsia"/>
            <w:noProof/>
          </w:rPr>
          <w:t>2.6.2.2 Use-case Đăng xuất</w:t>
        </w:r>
        <w:r>
          <w:rPr>
            <w:noProof/>
            <w:webHidden/>
          </w:rPr>
          <w:tab/>
        </w:r>
        <w:r>
          <w:rPr>
            <w:noProof/>
            <w:webHidden/>
          </w:rPr>
          <w:fldChar w:fldCharType="begin"/>
        </w:r>
        <w:r>
          <w:rPr>
            <w:noProof/>
            <w:webHidden/>
          </w:rPr>
          <w:instrText xml:space="preserve"> PAGEREF _Toc197965712 \h </w:instrText>
        </w:r>
        <w:r>
          <w:rPr>
            <w:noProof/>
            <w:webHidden/>
          </w:rPr>
        </w:r>
        <w:r>
          <w:rPr>
            <w:noProof/>
            <w:webHidden/>
          </w:rPr>
          <w:fldChar w:fldCharType="separate"/>
        </w:r>
        <w:r>
          <w:rPr>
            <w:noProof/>
            <w:webHidden/>
          </w:rPr>
          <w:t>25</w:t>
        </w:r>
        <w:r>
          <w:rPr>
            <w:noProof/>
            <w:webHidden/>
          </w:rPr>
          <w:fldChar w:fldCharType="end"/>
        </w:r>
      </w:hyperlink>
    </w:p>
    <w:p w14:paraId="7C887115" w14:textId="36630A32"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3" w:history="1">
        <w:r w:rsidRPr="00721294">
          <w:rPr>
            <w:rStyle w:val="Hyperlink"/>
            <w:rFonts w:eastAsiaTheme="majorEastAsia"/>
            <w:noProof/>
          </w:rPr>
          <w:t>2.6.2.3 Use-case Quên/Đổi mật khẩu</w:t>
        </w:r>
        <w:r>
          <w:rPr>
            <w:noProof/>
            <w:webHidden/>
          </w:rPr>
          <w:tab/>
        </w:r>
        <w:r>
          <w:rPr>
            <w:noProof/>
            <w:webHidden/>
          </w:rPr>
          <w:fldChar w:fldCharType="begin"/>
        </w:r>
        <w:r>
          <w:rPr>
            <w:noProof/>
            <w:webHidden/>
          </w:rPr>
          <w:instrText xml:space="preserve"> PAGEREF _Toc197965713 \h </w:instrText>
        </w:r>
        <w:r>
          <w:rPr>
            <w:noProof/>
            <w:webHidden/>
          </w:rPr>
        </w:r>
        <w:r>
          <w:rPr>
            <w:noProof/>
            <w:webHidden/>
          </w:rPr>
          <w:fldChar w:fldCharType="separate"/>
        </w:r>
        <w:r>
          <w:rPr>
            <w:noProof/>
            <w:webHidden/>
          </w:rPr>
          <w:t>27</w:t>
        </w:r>
        <w:r>
          <w:rPr>
            <w:noProof/>
            <w:webHidden/>
          </w:rPr>
          <w:fldChar w:fldCharType="end"/>
        </w:r>
      </w:hyperlink>
    </w:p>
    <w:p w14:paraId="1967323C" w14:textId="553E5262"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4" w:history="1">
        <w:r w:rsidRPr="00721294">
          <w:rPr>
            <w:rStyle w:val="Hyperlink"/>
            <w:rFonts w:eastAsiaTheme="majorEastAsia"/>
            <w:noProof/>
          </w:rPr>
          <w:t>2.6.2.4 Use-case Quản lý danh sách Coach</w:t>
        </w:r>
        <w:r>
          <w:rPr>
            <w:noProof/>
            <w:webHidden/>
          </w:rPr>
          <w:tab/>
        </w:r>
        <w:r>
          <w:rPr>
            <w:noProof/>
            <w:webHidden/>
          </w:rPr>
          <w:fldChar w:fldCharType="begin"/>
        </w:r>
        <w:r>
          <w:rPr>
            <w:noProof/>
            <w:webHidden/>
          </w:rPr>
          <w:instrText xml:space="preserve"> PAGEREF _Toc197965714 \h </w:instrText>
        </w:r>
        <w:r>
          <w:rPr>
            <w:noProof/>
            <w:webHidden/>
          </w:rPr>
        </w:r>
        <w:r>
          <w:rPr>
            <w:noProof/>
            <w:webHidden/>
          </w:rPr>
          <w:fldChar w:fldCharType="separate"/>
        </w:r>
        <w:r>
          <w:rPr>
            <w:noProof/>
            <w:webHidden/>
          </w:rPr>
          <w:t>29</w:t>
        </w:r>
        <w:r>
          <w:rPr>
            <w:noProof/>
            <w:webHidden/>
          </w:rPr>
          <w:fldChar w:fldCharType="end"/>
        </w:r>
      </w:hyperlink>
    </w:p>
    <w:p w14:paraId="26FEE82A" w14:textId="00023FAD"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5" w:history="1">
        <w:r w:rsidRPr="00721294">
          <w:rPr>
            <w:rStyle w:val="Hyperlink"/>
            <w:rFonts w:eastAsiaTheme="majorEastAsia"/>
            <w:noProof/>
          </w:rPr>
          <w:t>2.6.2.5 Use-case Quản lý danh sách Client</w:t>
        </w:r>
        <w:r>
          <w:rPr>
            <w:noProof/>
            <w:webHidden/>
          </w:rPr>
          <w:tab/>
        </w:r>
        <w:r>
          <w:rPr>
            <w:noProof/>
            <w:webHidden/>
          </w:rPr>
          <w:fldChar w:fldCharType="begin"/>
        </w:r>
        <w:r>
          <w:rPr>
            <w:noProof/>
            <w:webHidden/>
          </w:rPr>
          <w:instrText xml:space="preserve"> PAGEREF _Toc197965715 \h </w:instrText>
        </w:r>
        <w:r>
          <w:rPr>
            <w:noProof/>
            <w:webHidden/>
          </w:rPr>
        </w:r>
        <w:r>
          <w:rPr>
            <w:noProof/>
            <w:webHidden/>
          </w:rPr>
          <w:fldChar w:fldCharType="separate"/>
        </w:r>
        <w:r>
          <w:rPr>
            <w:noProof/>
            <w:webHidden/>
          </w:rPr>
          <w:t>32</w:t>
        </w:r>
        <w:r>
          <w:rPr>
            <w:noProof/>
            <w:webHidden/>
          </w:rPr>
          <w:fldChar w:fldCharType="end"/>
        </w:r>
      </w:hyperlink>
    </w:p>
    <w:p w14:paraId="1C1D47DC" w14:textId="4142A950"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6" w:history="1">
        <w:r w:rsidRPr="00721294">
          <w:rPr>
            <w:rStyle w:val="Hyperlink"/>
            <w:rFonts w:eastAsiaTheme="majorEastAsia"/>
            <w:noProof/>
          </w:rPr>
          <w:t>2.6.2.6 Use-case Quản lý danh sách Staff</w:t>
        </w:r>
        <w:r>
          <w:rPr>
            <w:noProof/>
            <w:webHidden/>
          </w:rPr>
          <w:tab/>
        </w:r>
        <w:r>
          <w:rPr>
            <w:noProof/>
            <w:webHidden/>
          </w:rPr>
          <w:fldChar w:fldCharType="begin"/>
        </w:r>
        <w:r>
          <w:rPr>
            <w:noProof/>
            <w:webHidden/>
          </w:rPr>
          <w:instrText xml:space="preserve"> PAGEREF _Toc197965716 \h </w:instrText>
        </w:r>
        <w:r>
          <w:rPr>
            <w:noProof/>
            <w:webHidden/>
          </w:rPr>
        </w:r>
        <w:r>
          <w:rPr>
            <w:noProof/>
            <w:webHidden/>
          </w:rPr>
          <w:fldChar w:fldCharType="separate"/>
        </w:r>
        <w:r>
          <w:rPr>
            <w:noProof/>
            <w:webHidden/>
          </w:rPr>
          <w:t>35</w:t>
        </w:r>
        <w:r>
          <w:rPr>
            <w:noProof/>
            <w:webHidden/>
          </w:rPr>
          <w:fldChar w:fldCharType="end"/>
        </w:r>
      </w:hyperlink>
    </w:p>
    <w:p w14:paraId="2A5A8A08" w14:textId="1AB7C573"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7" w:history="1">
        <w:r w:rsidRPr="00721294">
          <w:rPr>
            <w:rStyle w:val="Hyperlink"/>
            <w:rFonts w:eastAsiaTheme="majorEastAsia"/>
            <w:noProof/>
          </w:rPr>
          <w:t>2.6.2.7 Use-case Quản lý danh sách lớp học</w:t>
        </w:r>
        <w:r>
          <w:rPr>
            <w:noProof/>
            <w:webHidden/>
          </w:rPr>
          <w:tab/>
        </w:r>
        <w:r>
          <w:rPr>
            <w:noProof/>
            <w:webHidden/>
          </w:rPr>
          <w:fldChar w:fldCharType="begin"/>
        </w:r>
        <w:r>
          <w:rPr>
            <w:noProof/>
            <w:webHidden/>
          </w:rPr>
          <w:instrText xml:space="preserve"> PAGEREF _Toc197965717 \h </w:instrText>
        </w:r>
        <w:r>
          <w:rPr>
            <w:noProof/>
            <w:webHidden/>
          </w:rPr>
        </w:r>
        <w:r>
          <w:rPr>
            <w:noProof/>
            <w:webHidden/>
          </w:rPr>
          <w:fldChar w:fldCharType="separate"/>
        </w:r>
        <w:r>
          <w:rPr>
            <w:noProof/>
            <w:webHidden/>
          </w:rPr>
          <w:t>38</w:t>
        </w:r>
        <w:r>
          <w:rPr>
            <w:noProof/>
            <w:webHidden/>
          </w:rPr>
          <w:fldChar w:fldCharType="end"/>
        </w:r>
      </w:hyperlink>
    </w:p>
    <w:p w14:paraId="6E6E16D7" w14:textId="1EE88441"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8" w:history="1">
        <w:r w:rsidRPr="00721294">
          <w:rPr>
            <w:rStyle w:val="Hyperlink"/>
            <w:rFonts w:eastAsiaTheme="majorEastAsia"/>
            <w:noProof/>
          </w:rPr>
          <w:t>2.6.2.8 Use-case Quản lý danh sách khu vực học</w:t>
        </w:r>
        <w:r>
          <w:rPr>
            <w:noProof/>
            <w:webHidden/>
          </w:rPr>
          <w:tab/>
        </w:r>
        <w:r>
          <w:rPr>
            <w:noProof/>
            <w:webHidden/>
          </w:rPr>
          <w:fldChar w:fldCharType="begin"/>
        </w:r>
        <w:r>
          <w:rPr>
            <w:noProof/>
            <w:webHidden/>
          </w:rPr>
          <w:instrText xml:space="preserve"> PAGEREF _Toc197965718 \h </w:instrText>
        </w:r>
        <w:r>
          <w:rPr>
            <w:noProof/>
            <w:webHidden/>
          </w:rPr>
        </w:r>
        <w:r>
          <w:rPr>
            <w:noProof/>
            <w:webHidden/>
          </w:rPr>
          <w:fldChar w:fldCharType="separate"/>
        </w:r>
        <w:r>
          <w:rPr>
            <w:noProof/>
            <w:webHidden/>
          </w:rPr>
          <w:t>41</w:t>
        </w:r>
        <w:r>
          <w:rPr>
            <w:noProof/>
            <w:webHidden/>
          </w:rPr>
          <w:fldChar w:fldCharType="end"/>
        </w:r>
      </w:hyperlink>
    </w:p>
    <w:p w14:paraId="106F3051" w14:textId="7973EB7F"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19" w:history="1">
        <w:r w:rsidRPr="00721294">
          <w:rPr>
            <w:rStyle w:val="Hyperlink"/>
            <w:rFonts w:eastAsiaTheme="majorEastAsia"/>
            <w:noProof/>
          </w:rPr>
          <w:t>2.6.2.9 Use-case Quản lý danh sách gói đăng ký</w:t>
        </w:r>
        <w:r>
          <w:rPr>
            <w:noProof/>
            <w:webHidden/>
          </w:rPr>
          <w:tab/>
        </w:r>
        <w:r>
          <w:rPr>
            <w:noProof/>
            <w:webHidden/>
          </w:rPr>
          <w:fldChar w:fldCharType="begin"/>
        </w:r>
        <w:r>
          <w:rPr>
            <w:noProof/>
            <w:webHidden/>
          </w:rPr>
          <w:instrText xml:space="preserve"> PAGEREF _Toc197965719 \h </w:instrText>
        </w:r>
        <w:r>
          <w:rPr>
            <w:noProof/>
            <w:webHidden/>
          </w:rPr>
        </w:r>
        <w:r>
          <w:rPr>
            <w:noProof/>
            <w:webHidden/>
          </w:rPr>
          <w:fldChar w:fldCharType="separate"/>
        </w:r>
        <w:r>
          <w:rPr>
            <w:noProof/>
            <w:webHidden/>
          </w:rPr>
          <w:t>44</w:t>
        </w:r>
        <w:r>
          <w:rPr>
            <w:noProof/>
            <w:webHidden/>
          </w:rPr>
          <w:fldChar w:fldCharType="end"/>
        </w:r>
      </w:hyperlink>
    </w:p>
    <w:p w14:paraId="149D50CC" w14:textId="4329664C"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0" w:history="1">
        <w:r w:rsidRPr="00721294">
          <w:rPr>
            <w:rStyle w:val="Hyperlink"/>
            <w:rFonts w:eastAsiaTheme="majorEastAsia"/>
            <w:noProof/>
          </w:rPr>
          <w:t>2.6.2.10 Use-case Quản lý tài chính Client</w:t>
        </w:r>
        <w:r>
          <w:rPr>
            <w:noProof/>
            <w:webHidden/>
          </w:rPr>
          <w:tab/>
        </w:r>
        <w:r>
          <w:rPr>
            <w:noProof/>
            <w:webHidden/>
          </w:rPr>
          <w:fldChar w:fldCharType="begin"/>
        </w:r>
        <w:r>
          <w:rPr>
            <w:noProof/>
            <w:webHidden/>
          </w:rPr>
          <w:instrText xml:space="preserve"> PAGEREF _Toc197965720 \h </w:instrText>
        </w:r>
        <w:r>
          <w:rPr>
            <w:noProof/>
            <w:webHidden/>
          </w:rPr>
        </w:r>
        <w:r>
          <w:rPr>
            <w:noProof/>
            <w:webHidden/>
          </w:rPr>
          <w:fldChar w:fldCharType="separate"/>
        </w:r>
        <w:r>
          <w:rPr>
            <w:noProof/>
            <w:webHidden/>
          </w:rPr>
          <w:t>47</w:t>
        </w:r>
        <w:r>
          <w:rPr>
            <w:noProof/>
            <w:webHidden/>
          </w:rPr>
          <w:fldChar w:fldCharType="end"/>
        </w:r>
      </w:hyperlink>
    </w:p>
    <w:p w14:paraId="72314C84" w14:textId="6F4F696F"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1" w:history="1">
        <w:r w:rsidRPr="00721294">
          <w:rPr>
            <w:rStyle w:val="Hyperlink"/>
            <w:rFonts w:eastAsiaTheme="majorEastAsia"/>
            <w:noProof/>
          </w:rPr>
          <w:t>2.6.2.11 Use-case Tính lương</w:t>
        </w:r>
        <w:r>
          <w:rPr>
            <w:noProof/>
            <w:webHidden/>
          </w:rPr>
          <w:tab/>
        </w:r>
        <w:r>
          <w:rPr>
            <w:noProof/>
            <w:webHidden/>
          </w:rPr>
          <w:fldChar w:fldCharType="begin"/>
        </w:r>
        <w:r>
          <w:rPr>
            <w:noProof/>
            <w:webHidden/>
          </w:rPr>
          <w:instrText xml:space="preserve"> PAGEREF _Toc197965721 \h </w:instrText>
        </w:r>
        <w:r>
          <w:rPr>
            <w:noProof/>
            <w:webHidden/>
          </w:rPr>
        </w:r>
        <w:r>
          <w:rPr>
            <w:noProof/>
            <w:webHidden/>
          </w:rPr>
          <w:fldChar w:fldCharType="separate"/>
        </w:r>
        <w:r>
          <w:rPr>
            <w:noProof/>
            <w:webHidden/>
          </w:rPr>
          <w:t>50</w:t>
        </w:r>
        <w:r>
          <w:rPr>
            <w:noProof/>
            <w:webHidden/>
          </w:rPr>
          <w:fldChar w:fldCharType="end"/>
        </w:r>
      </w:hyperlink>
    </w:p>
    <w:p w14:paraId="68515CCF" w14:textId="6347F03B"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2" w:history="1">
        <w:r w:rsidRPr="00721294">
          <w:rPr>
            <w:rStyle w:val="Hyperlink"/>
            <w:rFonts w:eastAsiaTheme="majorEastAsia"/>
            <w:noProof/>
          </w:rPr>
          <w:t>2.6.2.12 Use-case Xem đánh giá chất lượng</w:t>
        </w:r>
        <w:r>
          <w:rPr>
            <w:noProof/>
            <w:webHidden/>
          </w:rPr>
          <w:tab/>
        </w:r>
        <w:r>
          <w:rPr>
            <w:noProof/>
            <w:webHidden/>
          </w:rPr>
          <w:fldChar w:fldCharType="begin"/>
        </w:r>
        <w:r>
          <w:rPr>
            <w:noProof/>
            <w:webHidden/>
          </w:rPr>
          <w:instrText xml:space="preserve"> PAGEREF _Toc197965722 \h </w:instrText>
        </w:r>
        <w:r>
          <w:rPr>
            <w:noProof/>
            <w:webHidden/>
          </w:rPr>
        </w:r>
        <w:r>
          <w:rPr>
            <w:noProof/>
            <w:webHidden/>
          </w:rPr>
          <w:fldChar w:fldCharType="separate"/>
        </w:r>
        <w:r>
          <w:rPr>
            <w:noProof/>
            <w:webHidden/>
          </w:rPr>
          <w:t>52</w:t>
        </w:r>
        <w:r>
          <w:rPr>
            <w:noProof/>
            <w:webHidden/>
          </w:rPr>
          <w:fldChar w:fldCharType="end"/>
        </w:r>
      </w:hyperlink>
    </w:p>
    <w:p w14:paraId="146270F4" w14:textId="3F8A73CB"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3" w:history="1">
        <w:r w:rsidRPr="00721294">
          <w:rPr>
            <w:rStyle w:val="Hyperlink"/>
            <w:rFonts w:eastAsiaTheme="majorEastAsia"/>
            <w:noProof/>
          </w:rPr>
          <w:t>2.6.2.13 Use-case Xem danh sách khu vực học</w:t>
        </w:r>
        <w:r>
          <w:rPr>
            <w:noProof/>
            <w:webHidden/>
          </w:rPr>
          <w:tab/>
        </w:r>
        <w:r>
          <w:rPr>
            <w:noProof/>
            <w:webHidden/>
          </w:rPr>
          <w:fldChar w:fldCharType="begin"/>
        </w:r>
        <w:r>
          <w:rPr>
            <w:noProof/>
            <w:webHidden/>
          </w:rPr>
          <w:instrText xml:space="preserve"> PAGEREF _Toc197965723 \h </w:instrText>
        </w:r>
        <w:r>
          <w:rPr>
            <w:noProof/>
            <w:webHidden/>
          </w:rPr>
        </w:r>
        <w:r>
          <w:rPr>
            <w:noProof/>
            <w:webHidden/>
          </w:rPr>
          <w:fldChar w:fldCharType="separate"/>
        </w:r>
        <w:r>
          <w:rPr>
            <w:noProof/>
            <w:webHidden/>
          </w:rPr>
          <w:t>54</w:t>
        </w:r>
        <w:r>
          <w:rPr>
            <w:noProof/>
            <w:webHidden/>
          </w:rPr>
          <w:fldChar w:fldCharType="end"/>
        </w:r>
      </w:hyperlink>
    </w:p>
    <w:p w14:paraId="1F940EDE" w14:textId="0CC9BDD0"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4" w:history="1">
        <w:r w:rsidRPr="00721294">
          <w:rPr>
            <w:rStyle w:val="Hyperlink"/>
            <w:rFonts w:eastAsiaTheme="majorEastAsia"/>
            <w:noProof/>
          </w:rPr>
          <w:t>2.6.2.14 Use-case Báo cáo khu vực học</w:t>
        </w:r>
        <w:r>
          <w:rPr>
            <w:noProof/>
            <w:webHidden/>
          </w:rPr>
          <w:tab/>
        </w:r>
        <w:r>
          <w:rPr>
            <w:noProof/>
            <w:webHidden/>
          </w:rPr>
          <w:fldChar w:fldCharType="begin"/>
        </w:r>
        <w:r>
          <w:rPr>
            <w:noProof/>
            <w:webHidden/>
          </w:rPr>
          <w:instrText xml:space="preserve"> PAGEREF _Toc197965724 \h </w:instrText>
        </w:r>
        <w:r>
          <w:rPr>
            <w:noProof/>
            <w:webHidden/>
          </w:rPr>
        </w:r>
        <w:r>
          <w:rPr>
            <w:noProof/>
            <w:webHidden/>
          </w:rPr>
          <w:fldChar w:fldCharType="separate"/>
        </w:r>
        <w:r>
          <w:rPr>
            <w:noProof/>
            <w:webHidden/>
          </w:rPr>
          <w:t>56</w:t>
        </w:r>
        <w:r>
          <w:rPr>
            <w:noProof/>
            <w:webHidden/>
          </w:rPr>
          <w:fldChar w:fldCharType="end"/>
        </w:r>
      </w:hyperlink>
    </w:p>
    <w:p w14:paraId="0E0B2668" w14:textId="77B07A58"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5" w:history="1">
        <w:r w:rsidRPr="00721294">
          <w:rPr>
            <w:rStyle w:val="Hyperlink"/>
            <w:rFonts w:eastAsiaTheme="majorEastAsia"/>
            <w:noProof/>
          </w:rPr>
          <w:t>2.6.2.15 Use-case Chấm công</w:t>
        </w:r>
        <w:r>
          <w:rPr>
            <w:noProof/>
            <w:webHidden/>
          </w:rPr>
          <w:tab/>
        </w:r>
        <w:r>
          <w:rPr>
            <w:noProof/>
            <w:webHidden/>
          </w:rPr>
          <w:fldChar w:fldCharType="begin"/>
        </w:r>
        <w:r>
          <w:rPr>
            <w:noProof/>
            <w:webHidden/>
          </w:rPr>
          <w:instrText xml:space="preserve"> PAGEREF _Toc197965725 \h </w:instrText>
        </w:r>
        <w:r>
          <w:rPr>
            <w:noProof/>
            <w:webHidden/>
          </w:rPr>
        </w:r>
        <w:r>
          <w:rPr>
            <w:noProof/>
            <w:webHidden/>
          </w:rPr>
          <w:fldChar w:fldCharType="separate"/>
        </w:r>
        <w:r>
          <w:rPr>
            <w:noProof/>
            <w:webHidden/>
          </w:rPr>
          <w:t>59</w:t>
        </w:r>
        <w:r>
          <w:rPr>
            <w:noProof/>
            <w:webHidden/>
          </w:rPr>
          <w:fldChar w:fldCharType="end"/>
        </w:r>
      </w:hyperlink>
    </w:p>
    <w:p w14:paraId="5CCD0965" w14:textId="39A85FFD"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6" w:history="1">
        <w:r w:rsidRPr="00721294">
          <w:rPr>
            <w:rStyle w:val="Hyperlink"/>
            <w:rFonts w:eastAsiaTheme="majorEastAsia"/>
            <w:noProof/>
          </w:rPr>
          <w:t>2.6.2.16 Use-case Xem dữ liệu chấm công</w:t>
        </w:r>
        <w:r>
          <w:rPr>
            <w:noProof/>
            <w:webHidden/>
          </w:rPr>
          <w:tab/>
        </w:r>
        <w:r>
          <w:rPr>
            <w:noProof/>
            <w:webHidden/>
          </w:rPr>
          <w:fldChar w:fldCharType="begin"/>
        </w:r>
        <w:r>
          <w:rPr>
            <w:noProof/>
            <w:webHidden/>
          </w:rPr>
          <w:instrText xml:space="preserve"> PAGEREF _Toc197965726 \h </w:instrText>
        </w:r>
        <w:r>
          <w:rPr>
            <w:noProof/>
            <w:webHidden/>
          </w:rPr>
        </w:r>
        <w:r>
          <w:rPr>
            <w:noProof/>
            <w:webHidden/>
          </w:rPr>
          <w:fldChar w:fldCharType="separate"/>
        </w:r>
        <w:r>
          <w:rPr>
            <w:noProof/>
            <w:webHidden/>
          </w:rPr>
          <w:t>61</w:t>
        </w:r>
        <w:r>
          <w:rPr>
            <w:noProof/>
            <w:webHidden/>
          </w:rPr>
          <w:fldChar w:fldCharType="end"/>
        </w:r>
      </w:hyperlink>
    </w:p>
    <w:p w14:paraId="40EE4893" w14:textId="0EFAF890"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7" w:history="1">
        <w:r w:rsidRPr="00721294">
          <w:rPr>
            <w:rStyle w:val="Hyperlink"/>
            <w:rFonts w:eastAsiaTheme="majorEastAsia"/>
            <w:noProof/>
          </w:rPr>
          <w:t>2.6.2.17 Use-case Xem bảng lương</w:t>
        </w:r>
        <w:r>
          <w:rPr>
            <w:noProof/>
            <w:webHidden/>
          </w:rPr>
          <w:tab/>
        </w:r>
        <w:r>
          <w:rPr>
            <w:noProof/>
            <w:webHidden/>
          </w:rPr>
          <w:fldChar w:fldCharType="begin"/>
        </w:r>
        <w:r>
          <w:rPr>
            <w:noProof/>
            <w:webHidden/>
          </w:rPr>
          <w:instrText xml:space="preserve"> PAGEREF _Toc197965727 \h </w:instrText>
        </w:r>
        <w:r>
          <w:rPr>
            <w:noProof/>
            <w:webHidden/>
          </w:rPr>
        </w:r>
        <w:r>
          <w:rPr>
            <w:noProof/>
            <w:webHidden/>
          </w:rPr>
          <w:fldChar w:fldCharType="separate"/>
        </w:r>
        <w:r>
          <w:rPr>
            <w:noProof/>
            <w:webHidden/>
          </w:rPr>
          <w:t>63</w:t>
        </w:r>
        <w:r>
          <w:rPr>
            <w:noProof/>
            <w:webHidden/>
          </w:rPr>
          <w:fldChar w:fldCharType="end"/>
        </w:r>
      </w:hyperlink>
    </w:p>
    <w:p w14:paraId="106303ED" w14:textId="2D1E1225"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8" w:history="1">
        <w:r w:rsidRPr="00721294">
          <w:rPr>
            <w:rStyle w:val="Hyperlink"/>
            <w:rFonts w:eastAsiaTheme="majorEastAsia"/>
            <w:noProof/>
          </w:rPr>
          <w:t>2.6.2.18 Use-case Xem thông tin cá nhân</w:t>
        </w:r>
        <w:r>
          <w:rPr>
            <w:noProof/>
            <w:webHidden/>
          </w:rPr>
          <w:tab/>
        </w:r>
        <w:r>
          <w:rPr>
            <w:noProof/>
            <w:webHidden/>
          </w:rPr>
          <w:fldChar w:fldCharType="begin"/>
        </w:r>
        <w:r>
          <w:rPr>
            <w:noProof/>
            <w:webHidden/>
          </w:rPr>
          <w:instrText xml:space="preserve"> PAGEREF _Toc197965728 \h </w:instrText>
        </w:r>
        <w:r>
          <w:rPr>
            <w:noProof/>
            <w:webHidden/>
          </w:rPr>
        </w:r>
        <w:r>
          <w:rPr>
            <w:noProof/>
            <w:webHidden/>
          </w:rPr>
          <w:fldChar w:fldCharType="separate"/>
        </w:r>
        <w:r>
          <w:rPr>
            <w:noProof/>
            <w:webHidden/>
          </w:rPr>
          <w:t>65</w:t>
        </w:r>
        <w:r>
          <w:rPr>
            <w:noProof/>
            <w:webHidden/>
          </w:rPr>
          <w:fldChar w:fldCharType="end"/>
        </w:r>
      </w:hyperlink>
    </w:p>
    <w:p w14:paraId="419A4A61" w14:textId="2C011D60"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29" w:history="1">
        <w:r w:rsidRPr="00721294">
          <w:rPr>
            <w:rStyle w:val="Hyperlink"/>
            <w:rFonts w:eastAsiaTheme="majorEastAsia"/>
            <w:noProof/>
          </w:rPr>
          <w:t>2.6.2.19 Use-case Xem danh sách lớp học</w:t>
        </w:r>
        <w:r>
          <w:rPr>
            <w:noProof/>
            <w:webHidden/>
          </w:rPr>
          <w:tab/>
        </w:r>
        <w:r>
          <w:rPr>
            <w:noProof/>
            <w:webHidden/>
          </w:rPr>
          <w:fldChar w:fldCharType="begin"/>
        </w:r>
        <w:r>
          <w:rPr>
            <w:noProof/>
            <w:webHidden/>
          </w:rPr>
          <w:instrText xml:space="preserve"> PAGEREF _Toc197965729 \h </w:instrText>
        </w:r>
        <w:r>
          <w:rPr>
            <w:noProof/>
            <w:webHidden/>
          </w:rPr>
        </w:r>
        <w:r>
          <w:rPr>
            <w:noProof/>
            <w:webHidden/>
          </w:rPr>
          <w:fldChar w:fldCharType="separate"/>
        </w:r>
        <w:r>
          <w:rPr>
            <w:noProof/>
            <w:webHidden/>
          </w:rPr>
          <w:t>67</w:t>
        </w:r>
        <w:r>
          <w:rPr>
            <w:noProof/>
            <w:webHidden/>
          </w:rPr>
          <w:fldChar w:fldCharType="end"/>
        </w:r>
      </w:hyperlink>
    </w:p>
    <w:p w14:paraId="57243651" w14:textId="057F1EF1"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30" w:history="1">
        <w:r w:rsidRPr="00721294">
          <w:rPr>
            <w:rStyle w:val="Hyperlink"/>
            <w:rFonts w:eastAsiaTheme="majorEastAsia"/>
            <w:noProof/>
          </w:rPr>
          <w:t>2.6.2.20 Use-case Xem danh sách Client</w:t>
        </w:r>
        <w:r>
          <w:rPr>
            <w:noProof/>
            <w:webHidden/>
          </w:rPr>
          <w:tab/>
        </w:r>
        <w:r>
          <w:rPr>
            <w:noProof/>
            <w:webHidden/>
          </w:rPr>
          <w:fldChar w:fldCharType="begin"/>
        </w:r>
        <w:r>
          <w:rPr>
            <w:noProof/>
            <w:webHidden/>
          </w:rPr>
          <w:instrText xml:space="preserve"> PAGEREF _Toc197965730 \h </w:instrText>
        </w:r>
        <w:r>
          <w:rPr>
            <w:noProof/>
            <w:webHidden/>
          </w:rPr>
        </w:r>
        <w:r>
          <w:rPr>
            <w:noProof/>
            <w:webHidden/>
          </w:rPr>
          <w:fldChar w:fldCharType="separate"/>
        </w:r>
        <w:r>
          <w:rPr>
            <w:noProof/>
            <w:webHidden/>
          </w:rPr>
          <w:t>69</w:t>
        </w:r>
        <w:r>
          <w:rPr>
            <w:noProof/>
            <w:webHidden/>
          </w:rPr>
          <w:fldChar w:fldCharType="end"/>
        </w:r>
      </w:hyperlink>
    </w:p>
    <w:p w14:paraId="23449B6B" w14:textId="32721E7D"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31" w:history="1">
        <w:r w:rsidRPr="00721294">
          <w:rPr>
            <w:rStyle w:val="Hyperlink"/>
            <w:rFonts w:eastAsiaTheme="majorEastAsia"/>
            <w:noProof/>
          </w:rPr>
          <w:t>2.6.2.21 Use-case Thêm ghi chú cho Client</w:t>
        </w:r>
        <w:r>
          <w:rPr>
            <w:noProof/>
            <w:webHidden/>
          </w:rPr>
          <w:tab/>
        </w:r>
        <w:r>
          <w:rPr>
            <w:noProof/>
            <w:webHidden/>
          </w:rPr>
          <w:fldChar w:fldCharType="begin"/>
        </w:r>
        <w:r>
          <w:rPr>
            <w:noProof/>
            <w:webHidden/>
          </w:rPr>
          <w:instrText xml:space="preserve"> PAGEREF _Toc197965731 \h </w:instrText>
        </w:r>
        <w:r>
          <w:rPr>
            <w:noProof/>
            <w:webHidden/>
          </w:rPr>
        </w:r>
        <w:r>
          <w:rPr>
            <w:noProof/>
            <w:webHidden/>
          </w:rPr>
          <w:fldChar w:fldCharType="separate"/>
        </w:r>
        <w:r>
          <w:rPr>
            <w:noProof/>
            <w:webHidden/>
          </w:rPr>
          <w:t>71</w:t>
        </w:r>
        <w:r>
          <w:rPr>
            <w:noProof/>
            <w:webHidden/>
          </w:rPr>
          <w:fldChar w:fldCharType="end"/>
        </w:r>
      </w:hyperlink>
    </w:p>
    <w:p w14:paraId="1A0B111E" w14:textId="6ADDB96B"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32" w:history="1">
        <w:r w:rsidRPr="00721294">
          <w:rPr>
            <w:rStyle w:val="Hyperlink"/>
            <w:rFonts w:eastAsiaTheme="majorEastAsia"/>
            <w:noProof/>
          </w:rPr>
          <w:t>2.6.2.22 Use-case Đánh giá chất lượng</w:t>
        </w:r>
        <w:r>
          <w:rPr>
            <w:noProof/>
            <w:webHidden/>
          </w:rPr>
          <w:tab/>
        </w:r>
        <w:r>
          <w:rPr>
            <w:noProof/>
            <w:webHidden/>
          </w:rPr>
          <w:fldChar w:fldCharType="begin"/>
        </w:r>
        <w:r>
          <w:rPr>
            <w:noProof/>
            <w:webHidden/>
          </w:rPr>
          <w:instrText xml:space="preserve"> PAGEREF _Toc197965732 \h </w:instrText>
        </w:r>
        <w:r>
          <w:rPr>
            <w:noProof/>
            <w:webHidden/>
          </w:rPr>
        </w:r>
        <w:r>
          <w:rPr>
            <w:noProof/>
            <w:webHidden/>
          </w:rPr>
          <w:fldChar w:fldCharType="separate"/>
        </w:r>
        <w:r>
          <w:rPr>
            <w:noProof/>
            <w:webHidden/>
          </w:rPr>
          <w:t>73</w:t>
        </w:r>
        <w:r>
          <w:rPr>
            <w:noProof/>
            <w:webHidden/>
          </w:rPr>
          <w:fldChar w:fldCharType="end"/>
        </w:r>
      </w:hyperlink>
    </w:p>
    <w:p w14:paraId="359C7D0C" w14:textId="7B5DA833"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33" w:history="1">
        <w:r w:rsidRPr="00721294">
          <w:rPr>
            <w:rStyle w:val="Hyperlink"/>
            <w:rFonts w:eastAsiaTheme="majorEastAsia"/>
            <w:noProof/>
          </w:rPr>
          <w:t>2.6.2.23 Use-case Xem ghi chú của Coach</w:t>
        </w:r>
        <w:r>
          <w:rPr>
            <w:noProof/>
            <w:webHidden/>
          </w:rPr>
          <w:tab/>
        </w:r>
        <w:r>
          <w:rPr>
            <w:noProof/>
            <w:webHidden/>
          </w:rPr>
          <w:fldChar w:fldCharType="begin"/>
        </w:r>
        <w:r>
          <w:rPr>
            <w:noProof/>
            <w:webHidden/>
          </w:rPr>
          <w:instrText xml:space="preserve"> PAGEREF _Toc197965733 \h </w:instrText>
        </w:r>
        <w:r>
          <w:rPr>
            <w:noProof/>
            <w:webHidden/>
          </w:rPr>
        </w:r>
        <w:r>
          <w:rPr>
            <w:noProof/>
            <w:webHidden/>
          </w:rPr>
          <w:fldChar w:fldCharType="separate"/>
        </w:r>
        <w:r>
          <w:rPr>
            <w:noProof/>
            <w:webHidden/>
          </w:rPr>
          <w:t>75</w:t>
        </w:r>
        <w:r>
          <w:rPr>
            <w:noProof/>
            <w:webHidden/>
          </w:rPr>
          <w:fldChar w:fldCharType="end"/>
        </w:r>
      </w:hyperlink>
    </w:p>
    <w:p w14:paraId="4F760455" w14:textId="19137B1E"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34" w:history="1">
        <w:r w:rsidRPr="00721294">
          <w:rPr>
            <w:rStyle w:val="Hyperlink"/>
            <w:rFonts w:eastAsiaTheme="majorEastAsia"/>
            <w:noProof/>
          </w:rPr>
          <w:t>2.6.2.24 Use-case Đăng ký lớp học</w:t>
        </w:r>
        <w:r>
          <w:rPr>
            <w:noProof/>
            <w:webHidden/>
          </w:rPr>
          <w:tab/>
        </w:r>
        <w:r>
          <w:rPr>
            <w:noProof/>
            <w:webHidden/>
          </w:rPr>
          <w:fldChar w:fldCharType="begin"/>
        </w:r>
        <w:r>
          <w:rPr>
            <w:noProof/>
            <w:webHidden/>
          </w:rPr>
          <w:instrText xml:space="preserve"> PAGEREF _Toc197965734 \h </w:instrText>
        </w:r>
        <w:r>
          <w:rPr>
            <w:noProof/>
            <w:webHidden/>
          </w:rPr>
        </w:r>
        <w:r>
          <w:rPr>
            <w:noProof/>
            <w:webHidden/>
          </w:rPr>
          <w:fldChar w:fldCharType="separate"/>
        </w:r>
        <w:r>
          <w:rPr>
            <w:noProof/>
            <w:webHidden/>
          </w:rPr>
          <w:t>77</w:t>
        </w:r>
        <w:r>
          <w:rPr>
            <w:noProof/>
            <w:webHidden/>
          </w:rPr>
          <w:fldChar w:fldCharType="end"/>
        </w:r>
      </w:hyperlink>
    </w:p>
    <w:p w14:paraId="7D911BF3" w14:textId="07BAC1F3"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35" w:history="1">
        <w:r w:rsidRPr="00721294">
          <w:rPr>
            <w:rStyle w:val="Hyperlink"/>
            <w:rFonts w:eastAsiaTheme="majorEastAsia"/>
            <w:noProof/>
          </w:rPr>
          <w:t>2.6.2.25 Use-case Xem danh sách gói đăng ký</w:t>
        </w:r>
        <w:r>
          <w:rPr>
            <w:noProof/>
            <w:webHidden/>
          </w:rPr>
          <w:tab/>
        </w:r>
        <w:r>
          <w:rPr>
            <w:noProof/>
            <w:webHidden/>
          </w:rPr>
          <w:fldChar w:fldCharType="begin"/>
        </w:r>
        <w:r>
          <w:rPr>
            <w:noProof/>
            <w:webHidden/>
          </w:rPr>
          <w:instrText xml:space="preserve"> PAGEREF _Toc197965735 \h </w:instrText>
        </w:r>
        <w:r>
          <w:rPr>
            <w:noProof/>
            <w:webHidden/>
          </w:rPr>
        </w:r>
        <w:r>
          <w:rPr>
            <w:noProof/>
            <w:webHidden/>
          </w:rPr>
          <w:fldChar w:fldCharType="separate"/>
        </w:r>
        <w:r>
          <w:rPr>
            <w:noProof/>
            <w:webHidden/>
          </w:rPr>
          <w:t>79</w:t>
        </w:r>
        <w:r>
          <w:rPr>
            <w:noProof/>
            <w:webHidden/>
          </w:rPr>
          <w:fldChar w:fldCharType="end"/>
        </w:r>
      </w:hyperlink>
    </w:p>
    <w:p w14:paraId="42EA28C5" w14:textId="2FA5FDF6" w:rsidR="00E04077" w:rsidRDefault="00E04077">
      <w:pPr>
        <w:pStyle w:val="TOC4"/>
        <w:tabs>
          <w:tab w:val="right" w:leader="dot" w:pos="9111"/>
        </w:tabs>
        <w:rPr>
          <w:rFonts w:asciiTheme="minorHAnsi" w:eastAsiaTheme="minorEastAsia" w:hAnsiTheme="minorHAnsi" w:cstheme="minorBidi"/>
          <w:noProof/>
          <w:sz w:val="22"/>
          <w:szCs w:val="22"/>
          <w:lang w:val="en-US"/>
        </w:rPr>
      </w:pPr>
      <w:hyperlink w:anchor="_Toc197965736" w:history="1">
        <w:r w:rsidRPr="00721294">
          <w:rPr>
            <w:rStyle w:val="Hyperlink"/>
            <w:rFonts w:eastAsiaTheme="majorEastAsia"/>
            <w:noProof/>
          </w:rPr>
          <w:t>2.6.2.26 Use-case Đăng ký gói phòng tập</w:t>
        </w:r>
        <w:r>
          <w:rPr>
            <w:noProof/>
            <w:webHidden/>
          </w:rPr>
          <w:tab/>
        </w:r>
        <w:r>
          <w:rPr>
            <w:noProof/>
            <w:webHidden/>
          </w:rPr>
          <w:fldChar w:fldCharType="begin"/>
        </w:r>
        <w:r>
          <w:rPr>
            <w:noProof/>
            <w:webHidden/>
          </w:rPr>
          <w:instrText xml:space="preserve"> PAGEREF _Toc197965736 \h </w:instrText>
        </w:r>
        <w:r>
          <w:rPr>
            <w:noProof/>
            <w:webHidden/>
          </w:rPr>
        </w:r>
        <w:r>
          <w:rPr>
            <w:noProof/>
            <w:webHidden/>
          </w:rPr>
          <w:fldChar w:fldCharType="separate"/>
        </w:r>
        <w:r>
          <w:rPr>
            <w:noProof/>
            <w:webHidden/>
          </w:rPr>
          <w:t>81</w:t>
        </w:r>
        <w:r>
          <w:rPr>
            <w:noProof/>
            <w:webHidden/>
          </w:rPr>
          <w:fldChar w:fldCharType="end"/>
        </w:r>
      </w:hyperlink>
    </w:p>
    <w:p w14:paraId="2C2AF232" w14:textId="0CA0DEA4"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37" w:history="1">
        <w:r w:rsidRPr="00721294">
          <w:rPr>
            <w:rStyle w:val="Hyperlink"/>
            <w:rFonts w:eastAsiaTheme="majorEastAsia"/>
            <w:noProof/>
          </w:rPr>
          <w:t>2.7 Lược đồ Data Flow Diagram</w:t>
        </w:r>
        <w:r>
          <w:rPr>
            <w:noProof/>
            <w:webHidden/>
          </w:rPr>
          <w:tab/>
        </w:r>
        <w:r>
          <w:rPr>
            <w:noProof/>
            <w:webHidden/>
          </w:rPr>
          <w:fldChar w:fldCharType="begin"/>
        </w:r>
        <w:r>
          <w:rPr>
            <w:noProof/>
            <w:webHidden/>
          </w:rPr>
          <w:instrText xml:space="preserve"> PAGEREF _Toc197965737 \h </w:instrText>
        </w:r>
        <w:r>
          <w:rPr>
            <w:noProof/>
            <w:webHidden/>
          </w:rPr>
        </w:r>
        <w:r>
          <w:rPr>
            <w:noProof/>
            <w:webHidden/>
          </w:rPr>
          <w:fldChar w:fldCharType="separate"/>
        </w:r>
        <w:r>
          <w:rPr>
            <w:noProof/>
            <w:webHidden/>
          </w:rPr>
          <w:t>83</w:t>
        </w:r>
        <w:r>
          <w:rPr>
            <w:noProof/>
            <w:webHidden/>
          </w:rPr>
          <w:fldChar w:fldCharType="end"/>
        </w:r>
      </w:hyperlink>
    </w:p>
    <w:p w14:paraId="069A3FD6" w14:textId="7464A93E" w:rsidR="00E04077" w:rsidRDefault="00E04077">
      <w:pPr>
        <w:pStyle w:val="TOC3"/>
        <w:rPr>
          <w:rFonts w:asciiTheme="minorHAnsi" w:eastAsiaTheme="minorEastAsia" w:hAnsiTheme="minorHAnsi" w:cstheme="minorBidi"/>
          <w:noProof/>
          <w:sz w:val="22"/>
          <w:szCs w:val="22"/>
          <w:lang w:val="en-US"/>
        </w:rPr>
      </w:pPr>
      <w:hyperlink w:anchor="_Toc197965738" w:history="1">
        <w:r w:rsidRPr="00721294">
          <w:rPr>
            <w:rStyle w:val="Hyperlink"/>
            <w:rFonts w:eastAsiaTheme="majorEastAsia"/>
            <w:noProof/>
          </w:rPr>
          <w:t>2.7.1 Context Diagram</w:t>
        </w:r>
        <w:r>
          <w:rPr>
            <w:noProof/>
            <w:webHidden/>
          </w:rPr>
          <w:tab/>
        </w:r>
        <w:r>
          <w:rPr>
            <w:noProof/>
            <w:webHidden/>
          </w:rPr>
          <w:fldChar w:fldCharType="begin"/>
        </w:r>
        <w:r>
          <w:rPr>
            <w:noProof/>
            <w:webHidden/>
          </w:rPr>
          <w:instrText xml:space="preserve"> PAGEREF _Toc197965738 \h </w:instrText>
        </w:r>
        <w:r>
          <w:rPr>
            <w:noProof/>
            <w:webHidden/>
          </w:rPr>
        </w:r>
        <w:r>
          <w:rPr>
            <w:noProof/>
            <w:webHidden/>
          </w:rPr>
          <w:fldChar w:fldCharType="separate"/>
        </w:r>
        <w:r>
          <w:rPr>
            <w:noProof/>
            <w:webHidden/>
          </w:rPr>
          <w:t>83</w:t>
        </w:r>
        <w:r>
          <w:rPr>
            <w:noProof/>
            <w:webHidden/>
          </w:rPr>
          <w:fldChar w:fldCharType="end"/>
        </w:r>
      </w:hyperlink>
    </w:p>
    <w:p w14:paraId="668F95C9" w14:textId="1EF2EA46" w:rsidR="00E04077" w:rsidRDefault="00E04077">
      <w:pPr>
        <w:pStyle w:val="TOC3"/>
        <w:rPr>
          <w:rFonts w:asciiTheme="minorHAnsi" w:eastAsiaTheme="minorEastAsia" w:hAnsiTheme="minorHAnsi" w:cstheme="minorBidi"/>
          <w:noProof/>
          <w:sz w:val="22"/>
          <w:szCs w:val="22"/>
          <w:lang w:val="en-US"/>
        </w:rPr>
      </w:pPr>
      <w:hyperlink w:anchor="_Toc197965739" w:history="1">
        <w:r w:rsidRPr="00721294">
          <w:rPr>
            <w:rStyle w:val="Hyperlink"/>
            <w:rFonts w:eastAsiaTheme="majorEastAsia"/>
            <w:noProof/>
          </w:rPr>
          <w:t>2.7.2 Level-0 Diagram</w:t>
        </w:r>
        <w:r>
          <w:rPr>
            <w:noProof/>
            <w:webHidden/>
          </w:rPr>
          <w:tab/>
        </w:r>
        <w:r>
          <w:rPr>
            <w:noProof/>
            <w:webHidden/>
          </w:rPr>
          <w:fldChar w:fldCharType="begin"/>
        </w:r>
        <w:r>
          <w:rPr>
            <w:noProof/>
            <w:webHidden/>
          </w:rPr>
          <w:instrText xml:space="preserve"> PAGEREF _Toc197965739 \h </w:instrText>
        </w:r>
        <w:r>
          <w:rPr>
            <w:noProof/>
            <w:webHidden/>
          </w:rPr>
        </w:r>
        <w:r>
          <w:rPr>
            <w:noProof/>
            <w:webHidden/>
          </w:rPr>
          <w:fldChar w:fldCharType="separate"/>
        </w:r>
        <w:r>
          <w:rPr>
            <w:noProof/>
            <w:webHidden/>
          </w:rPr>
          <w:t>84</w:t>
        </w:r>
        <w:r>
          <w:rPr>
            <w:noProof/>
            <w:webHidden/>
          </w:rPr>
          <w:fldChar w:fldCharType="end"/>
        </w:r>
      </w:hyperlink>
    </w:p>
    <w:p w14:paraId="2D721DD5" w14:textId="17628C97" w:rsidR="00E04077" w:rsidRDefault="00E04077">
      <w:pPr>
        <w:pStyle w:val="TOC1"/>
        <w:rPr>
          <w:rFonts w:asciiTheme="minorHAnsi" w:eastAsiaTheme="minorEastAsia" w:hAnsiTheme="minorHAnsi" w:cstheme="minorBidi"/>
          <w:noProof/>
          <w:sz w:val="22"/>
          <w:szCs w:val="22"/>
          <w:lang w:val="en-US"/>
        </w:rPr>
      </w:pPr>
      <w:hyperlink w:anchor="_Toc197965740" w:history="1">
        <w:r w:rsidRPr="00721294">
          <w:rPr>
            <w:rStyle w:val="Hyperlink"/>
            <w:rFonts w:eastAsiaTheme="majorEastAsia"/>
            <w:noProof/>
          </w:rPr>
          <w:t>CHƯƠNG 3. HIỆN THỰC HỆ THỐNG</w:t>
        </w:r>
        <w:r>
          <w:rPr>
            <w:noProof/>
            <w:webHidden/>
          </w:rPr>
          <w:tab/>
        </w:r>
        <w:r>
          <w:rPr>
            <w:noProof/>
            <w:webHidden/>
          </w:rPr>
          <w:fldChar w:fldCharType="begin"/>
        </w:r>
        <w:r>
          <w:rPr>
            <w:noProof/>
            <w:webHidden/>
          </w:rPr>
          <w:instrText xml:space="preserve"> PAGEREF _Toc197965740 \h </w:instrText>
        </w:r>
        <w:r>
          <w:rPr>
            <w:noProof/>
            <w:webHidden/>
          </w:rPr>
        </w:r>
        <w:r>
          <w:rPr>
            <w:noProof/>
            <w:webHidden/>
          </w:rPr>
          <w:fldChar w:fldCharType="separate"/>
        </w:r>
        <w:r>
          <w:rPr>
            <w:noProof/>
            <w:webHidden/>
          </w:rPr>
          <w:t>85</w:t>
        </w:r>
        <w:r>
          <w:rPr>
            <w:noProof/>
            <w:webHidden/>
          </w:rPr>
          <w:fldChar w:fldCharType="end"/>
        </w:r>
      </w:hyperlink>
    </w:p>
    <w:p w14:paraId="0DEF37BE" w14:textId="019FC3BB"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41" w:history="1">
        <w:r w:rsidRPr="00721294">
          <w:rPr>
            <w:rStyle w:val="Hyperlink"/>
            <w:rFonts w:eastAsiaTheme="majorEastAsia"/>
            <w:noProof/>
            <w:lang w:val="en-US"/>
          </w:rPr>
          <w:t>3.1</w:t>
        </w:r>
        <w:r w:rsidRPr="00721294">
          <w:rPr>
            <w:rStyle w:val="Hyperlink"/>
            <w:rFonts w:eastAsiaTheme="majorEastAsia"/>
            <w:noProof/>
          </w:rPr>
          <w:t xml:space="preserve"> Công nghệ sử dụng</w:t>
        </w:r>
        <w:r>
          <w:rPr>
            <w:noProof/>
            <w:webHidden/>
          </w:rPr>
          <w:tab/>
        </w:r>
        <w:r>
          <w:rPr>
            <w:noProof/>
            <w:webHidden/>
          </w:rPr>
          <w:fldChar w:fldCharType="begin"/>
        </w:r>
        <w:r>
          <w:rPr>
            <w:noProof/>
            <w:webHidden/>
          </w:rPr>
          <w:instrText xml:space="preserve"> PAGEREF _Toc197965741 \h </w:instrText>
        </w:r>
        <w:r>
          <w:rPr>
            <w:noProof/>
            <w:webHidden/>
          </w:rPr>
        </w:r>
        <w:r>
          <w:rPr>
            <w:noProof/>
            <w:webHidden/>
          </w:rPr>
          <w:fldChar w:fldCharType="separate"/>
        </w:r>
        <w:r>
          <w:rPr>
            <w:noProof/>
            <w:webHidden/>
          </w:rPr>
          <w:t>85</w:t>
        </w:r>
        <w:r>
          <w:rPr>
            <w:noProof/>
            <w:webHidden/>
          </w:rPr>
          <w:fldChar w:fldCharType="end"/>
        </w:r>
      </w:hyperlink>
    </w:p>
    <w:p w14:paraId="2D3A32D1" w14:textId="45F53F9E"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42" w:history="1">
        <w:r w:rsidRPr="00721294">
          <w:rPr>
            <w:rStyle w:val="Hyperlink"/>
            <w:rFonts w:eastAsiaTheme="majorEastAsia"/>
            <w:noProof/>
          </w:rPr>
          <w:t>3.2 Kiến trúc tổng thể của hệ thống</w:t>
        </w:r>
        <w:r>
          <w:rPr>
            <w:noProof/>
            <w:webHidden/>
          </w:rPr>
          <w:tab/>
        </w:r>
        <w:r>
          <w:rPr>
            <w:noProof/>
            <w:webHidden/>
          </w:rPr>
          <w:fldChar w:fldCharType="begin"/>
        </w:r>
        <w:r>
          <w:rPr>
            <w:noProof/>
            <w:webHidden/>
          </w:rPr>
          <w:instrText xml:space="preserve"> PAGEREF _Toc197965742 \h </w:instrText>
        </w:r>
        <w:r>
          <w:rPr>
            <w:noProof/>
            <w:webHidden/>
          </w:rPr>
        </w:r>
        <w:r>
          <w:rPr>
            <w:noProof/>
            <w:webHidden/>
          </w:rPr>
          <w:fldChar w:fldCharType="separate"/>
        </w:r>
        <w:r>
          <w:rPr>
            <w:noProof/>
            <w:webHidden/>
          </w:rPr>
          <w:t>86</w:t>
        </w:r>
        <w:r>
          <w:rPr>
            <w:noProof/>
            <w:webHidden/>
          </w:rPr>
          <w:fldChar w:fldCharType="end"/>
        </w:r>
      </w:hyperlink>
    </w:p>
    <w:p w14:paraId="2CBC37A5" w14:textId="2B327E03" w:rsidR="00E04077" w:rsidRDefault="00E04077">
      <w:pPr>
        <w:pStyle w:val="TOC3"/>
        <w:rPr>
          <w:rFonts w:asciiTheme="minorHAnsi" w:eastAsiaTheme="minorEastAsia" w:hAnsiTheme="minorHAnsi" w:cstheme="minorBidi"/>
          <w:noProof/>
          <w:sz w:val="22"/>
          <w:szCs w:val="22"/>
          <w:lang w:val="en-US"/>
        </w:rPr>
      </w:pPr>
      <w:hyperlink w:anchor="_Toc197965743" w:history="1">
        <w:r w:rsidRPr="00721294">
          <w:rPr>
            <w:rStyle w:val="Hyperlink"/>
            <w:rFonts w:eastAsiaTheme="majorEastAsia"/>
            <w:noProof/>
            <w:lang w:val="en-US"/>
          </w:rPr>
          <w:t>3.2.1 Thiết kế hệ thống</w:t>
        </w:r>
        <w:r>
          <w:rPr>
            <w:noProof/>
            <w:webHidden/>
          </w:rPr>
          <w:tab/>
        </w:r>
        <w:r>
          <w:rPr>
            <w:noProof/>
            <w:webHidden/>
          </w:rPr>
          <w:fldChar w:fldCharType="begin"/>
        </w:r>
        <w:r>
          <w:rPr>
            <w:noProof/>
            <w:webHidden/>
          </w:rPr>
          <w:instrText xml:space="preserve"> PAGEREF _Toc197965743 \h </w:instrText>
        </w:r>
        <w:r>
          <w:rPr>
            <w:noProof/>
            <w:webHidden/>
          </w:rPr>
        </w:r>
        <w:r>
          <w:rPr>
            <w:noProof/>
            <w:webHidden/>
          </w:rPr>
          <w:fldChar w:fldCharType="separate"/>
        </w:r>
        <w:r>
          <w:rPr>
            <w:noProof/>
            <w:webHidden/>
          </w:rPr>
          <w:t>86</w:t>
        </w:r>
        <w:r>
          <w:rPr>
            <w:noProof/>
            <w:webHidden/>
          </w:rPr>
          <w:fldChar w:fldCharType="end"/>
        </w:r>
      </w:hyperlink>
    </w:p>
    <w:p w14:paraId="4BAF85DD" w14:textId="05757CC8" w:rsidR="00E04077" w:rsidRDefault="00E04077">
      <w:pPr>
        <w:pStyle w:val="TOC3"/>
        <w:rPr>
          <w:rFonts w:asciiTheme="minorHAnsi" w:eastAsiaTheme="minorEastAsia" w:hAnsiTheme="minorHAnsi" w:cstheme="minorBidi"/>
          <w:noProof/>
          <w:sz w:val="22"/>
          <w:szCs w:val="22"/>
          <w:lang w:val="en-US"/>
        </w:rPr>
      </w:pPr>
      <w:hyperlink w:anchor="_Toc197965744" w:history="1">
        <w:r w:rsidRPr="00721294">
          <w:rPr>
            <w:rStyle w:val="Hyperlink"/>
            <w:rFonts w:eastAsiaTheme="majorEastAsia"/>
            <w:noProof/>
            <w:lang w:val="en-US"/>
          </w:rPr>
          <w:t>3.2.2 Các thành phần chính của hệ thống bao gồm:</w:t>
        </w:r>
        <w:r>
          <w:rPr>
            <w:noProof/>
            <w:webHidden/>
          </w:rPr>
          <w:tab/>
        </w:r>
        <w:r>
          <w:rPr>
            <w:noProof/>
            <w:webHidden/>
          </w:rPr>
          <w:fldChar w:fldCharType="begin"/>
        </w:r>
        <w:r>
          <w:rPr>
            <w:noProof/>
            <w:webHidden/>
          </w:rPr>
          <w:instrText xml:space="preserve"> PAGEREF _Toc197965744 \h </w:instrText>
        </w:r>
        <w:r>
          <w:rPr>
            <w:noProof/>
            <w:webHidden/>
          </w:rPr>
        </w:r>
        <w:r>
          <w:rPr>
            <w:noProof/>
            <w:webHidden/>
          </w:rPr>
          <w:fldChar w:fldCharType="separate"/>
        </w:r>
        <w:r>
          <w:rPr>
            <w:noProof/>
            <w:webHidden/>
          </w:rPr>
          <w:t>86</w:t>
        </w:r>
        <w:r>
          <w:rPr>
            <w:noProof/>
            <w:webHidden/>
          </w:rPr>
          <w:fldChar w:fldCharType="end"/>
        </w:r>
      </w:hyperlink>
    </w:p>
    <w:p w14:paraId="27AF4FB8" w14:textId="3CDCEB01" w:rsidR="00E04077" w:rsidRDefault="00E04077">
      <w:pPr>
        <w:pStyle w:val="TOC3"/>
        <w:rPr>
          <w:rFonts w:asciiTheme="minorHAnsi" w:eastAsiaTheme="minorEastAsia" w:hAnsiTheme="minorHAnsi" w:cstheme="minorBidi"/>
          <w:noProof/>
          <w:sz w:val="22"/>
          <w:szCs w:val="22"/>
          <w:lang w:val="en-US"/>
        </w:rPr>
      </w:pPr>
      <w:hyperlink w:anchor="_Toc197965745" w:history="1">
        <w:r w:rsidRPr="00721294">
          <w:rPr>
            <w:rStyle w:val="Hyperlink"/>
            <w:rFonts w:eastAsiaTheme="majorEastAsia"/>
            <w:noProof/>
            <w:lang w:val="en-US"/>
          </w:rPr>
          <w:t>3.2.3</w:t>
        </w:r>
        <w:r w:rsidRPr="00721294">
          <w:rPr>
            <w:rStyle w:val="Hyperlink"/>
            <w:noProof/>
            <w:lang w:val="en-US"/>
          </w:rPr>
          <w:t xml:space="preserve"> Tổng quan luồng hoạt động</w:t>
        </w:r>
        <w:r>
          <w:rPr>
            <w:noProof/>
            <w:webHidden/>
          </w:rPr>
          <w:tab/>
        </w:r>
        <w:r>
          <w:rPr>
            <w:noProof/>
            <w:webHidden/>
          </w:rPr>
          <w:fldChar w:fldCharType="begin"/>
        </w:r>
        <w:r>
          <w:rPr>
            <w:noProof/>
            <w:webHidden/>
          </w:rPr>
          <w:instrText xml:space="preserve"> PAGEREF _Toc197965745 \h </w:instrText>
        </w:r>
        <w:r>
          <w:rPr>
            <w:noProof/>
            <w:webHidden/>
          </w:rPr>
        </w:r>
        <w:r>
          <w:rPr>
            <w:noProof/>
            <w:webHidden/>
          </w:rPr>
          <w:fldChar w:fldCharType="separate"/>
        </w:r>
        <w:r>
          <w:rPr>
            <w:noProof/>
            <w:webHidden/>
          </w:rPr>
          <w:t>87</w:t>
        </w:r>
        <w:r>
          <w:rPr>
            <w:noProof/>
            <w:webHidden/>
          </w:rPr>
          <w:fldChar w:fldCharType="end"/>
        </w:r>
      </w:hyperlink>
    </w:p>
    <w:p w14:paraId="0B9216EB" w14:textId="7A479495" w:rsidR="00E04077" w:rsidRDefault="00E04077">
      <w:pPr>
        <w:pStyle w:val="TOC3"/>
        <w:rPr>
          <w:rFonts w:asciiTheme="minorHAnsi" w:eastAsiaTheme="minorEastAsia" w:hAnsiTheme="minorHAnsi" w:cstheme="minorBidi"/>
          <w:noProof/>
          <w:sz w:val="22"/>
          <w:szCs w:val="22"/>
          <w:lang w:val="en-US"/>
        </w:rPr>
      </w:pPr>
      <w:hyperlink w:anchor="_Toc197965746" w:history="1">
        <w:r w:rsidRPr="00721294">
          <w:rPr>
            <w:rStyle w:val="Hyperlink"/>
            <w:rFonts w:eastAsiaTheme="majorEastAsia"/>
            <w:noProof/>
            <w:lang w:val="en-US"/>
          </w:rPr>
          <w:t>3.2.4 Thiết kế quy trình CI/CD</w:t>
        </w:r>
        <w:r>
          <w:rPr>
            <w:noProof/>
            <w:webHidden/>
          </w:rPr>
          <w:tab/>
        </w:r>
        <w:r>
          <w:rPr>
            <w:noProof/>
            <w:webHidden/>
          </w:rPr>
          <w:fldChar w:fldCharType="begin"/>
        </w:r>
        <w:r>
          <w:rPr>
            <w:noProof/>
            <w:webHidden/>
          </w:rPr>
          <w:instrText xml:space="preserve"> PAGEREF _Toc197965746 \h </w:instrText>
        </w:r>
        <w:r>
          <w:rPr>
            <w:noProof/>
            <w:webHidden/>
          </w:rPr>
        </w:r>
        <w:r>
          <w:rPr>
            <w:noProof/>
            <w:webHidden/>
          </w:rPr>
          <w:fldChar w:fldCharType="separate"/>
        </w:r>
        <w:r>
          <w:rPr>
            <w:noProof/>
            <w:webHidden/>
          </w:rPr>
          <w:t>88</w:t>
        </w:r>
        <w:r>
          <w:rPr>
            <w:noProof/>
            <w:webHidden/>
          </w:rPr>
          <w:fldChar w:fldCharType="end"/>
        </w:r>
      </w:hyperlink>
    </w:p>
    <w:p w14:paraId="7E85FD60" w14:textId="644A976B" w:rsidR="00E04077" w:rsidRDefault="00E04077">
      <w:pPr>
        <w:pStyle w:val="TOC1"/>
        <w:rPr>
          <w:rFonts w:asciiTheme="minorHAnsi" w:eastAsiaTheme="minorEastAsia" w:hAnsiTheme="minorHAnsi" w:cstheme="minorBidi"/>
          <w:noProof/>
          <w:sz w:val="22"/>
          <w:szCs w:val="22"/>
          <w:lang w:val="en-US"/>
        </w:rPr>
      </w:pPr>
      <w:hyperlink w:anchor="_Toc197965747" w:history="1">
        <w:r w:rsidRPr="00721294">
          <w:rPr>
            <w:rStyle w:val="Hyperlink"/>
            <w:rFonts w:eastAsiaTheme="majorEastAsia"/>
            <w:noProof/>
            <w:lang w:val="en-US"/>
          </w:rPr>
          <w:t>CHƯƠNG 4. CƠ SỞ DỮ LIỆU</w:t>
        </w:r>
        <w:r>
          <w:rPr>
            <w:noProof/>
            <w:webHidden/>
          </w:rPr>
          <w:tab/>
        </w:r>
        <w:r>
          <w:rPr>
            <w:noProof/>
            <w:webHidden/>
          </w:rPr>
          <w:fldChar w:fldCharType="begin"/>
        </w:r>
        <w:r>
          <w:rPr>
            <w:noProof/>
            <w:webHidden/>
          </w:rPr>
          <w:instrText xml:space="preserve"> PAGEREF _Toc197965747 \h </w:instrText>
        </w:r>
        <w:r>
          <w:rPr>
            <w:noProof/>
            <w:webHidden/>
          </w:rPr>
        </w:r>
        <w:r>
          <w:rPr>
            <w:noProof/>
            <w:webHidden/>
          </w:rPr>
          <w:fldChar w:fldCharType="separate"/>
        </w:r>
        <w:r>
          <w:rPr>
            <w:noProof/>
            <w:webHidden/>
          </w:rPr>
          <w:t>90</w:t>
        </w:r>
        <w:r>
          <w:rPr>
            <w:noProof/>
            <w:webHidden/>
          </w:rPr>
          <w:fldChar w:fldCharType="end"/>
        </w:r>
      </w:hyperlink>
    </w:p>
    <w:p w14:paraId="75563B11" w14:textId="4542F5DC"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48" w:history="1">
        <w:r w:rsidRPr="00721294">
          <w:rPr>
            <w:rStyle w:val="Hyperlink"/>
            <w:rFonts w:eastAsiaTheme="majorEastAsia"/>
            <w:noProof/>
            <w:lang w:val="en-US"/>
          </w:rPr>
          <w:t>4.1 Lược đồ CSDL vật lý</w:t>
        </w:r>
        <w:r>
          <w:rPr>
            <w:noProof/>
            <w:webHidden/>
          </w:rPr>
          <w:tab/>
        </w:r>
        <w:r>
          <w:rPr>
            <w:noProof/>
            <w:webHidden/>
          </w:rPr>
          <w:fldChar w:fldCharType="begin"/>
        </w:r>
        <w:r>
          <w:rPr>
            <w:noProof/>
            <w:webHidden/>
          </w:rPr>
          <w:instrText xml:space="preserve"> PAGEREF _Toc197965748 \h </w:instrText>
        </w:r>
        <w:r>
          <w:rPr>
            <w:noProof/>
            <w:webHidden/>
          </w:rPr>
        </w:r>
        <w:r>
          <w:rPr>
            <w:noProof/>
            <w:webHidden/>
          </w:rPr>
          <w:fldChar w:fldCharType="separate"/>
        </w:r>
        <w:r>
          <w:rPr>
            <w:noProof/>
            <w:webHidden/>
          </w:rPr>
          <w:t>90</w:t>
        </w:r>
        <w:r>
          <w:rPr>
            <w:noProof/>
            <w:webHidden/>
          </w:rPr>
          <w:fldChar w:fldCharType="end"/>
        </w:r>
      </w:hyperlink>
    </w:p>
    <w:p w14:paraId="0824EA4C" w14:textId="2AE32AA5" w:rsidR="00E04077" w:rsidRDefault="00E04077">
      <w:pPr>
        <w:pStyle w:val="TOC3"/>
        <w:rPr>
          <w:rFonts w:asciiTheme="minorHAnsi" w:eastAsiaTheme="minorEastAsia" w:hAnsiTheme="minorHAnsi" w:cstheme="minorBidi"/>
          <w:noProof/>
          <w:sz w:val="22"/>
          <w:szCs w:val="22"/>
          <w:lang w:val="en-US"/>
        </w:rPr>
      </w:pPr>
      <w:hyperlink w:anchor="_Toc197965749" w:history="1">
        <w:r w:rsidRPr="00721294">
          <w:rPr>
            <w:rStyle w:val="Hyperlink"/>
            <w:rFonts w:eastAsiaTheme="majorEastAsia"/>
            <w:noProof/>
            <w:lang w:val="en-US"/>
          </w:rPr>
          <w:t>4.1.1</w:t>
        </w:r>
        <w:r w:rsidRPr="00721294">
          <w:rPr>
            <w:rStyle w:val="Hyperlink"/>
            <w:rFonts w:eastAsiaTheme="majorEastAsia"/>
            <w:noProof/>
          </w:rPr>
          <w:t xml:space="preserve"> Lược đồ </w:t>
        </w:r>
        <w:r w:rsidRPr="00721294">
          <w:rPr>
            <w:rStyle w:val="Hyperlink"/>
            <w:rFonts w:eastAsiaTheme="majorEastAsia"/>
            <w:noProof/>
            <w:lang w:val="en-US"/>
          </w:rPr>
          <w:t>CSDL vật lý</w:t>
        </w:r>
        <w:r w:rsidRPr="00721294">
          <w:rPr>
            <w:rStyle w:val="Hyperlink"/>
            <w:rFonts w:eastAsiaTheme="majorEastAsia"/>
            <w:noProof/>
          </w:rPr>
          <w:t xml:space="preserve"> gồm các thực thể bổ sung</w:t>
        </w:r>
        <w:r>
          <w:rPr>
            <w:noProof/>
            <w:webHidden/>
          </w:rPr>
          <w:tab/>
        </w:r>
        <w:r>
          <w:rPr>
            <w:noProof/>
            <w:webHidden/>
          </w:rPr>
          <w:fldChar w:fldCharType="begin"/>
        </w:r>
        <w:r>
          <w:rPr>
            <w:noProof/>
            <w:webHidden/>
          </w:rPr>
          <w:instrText xml:space="preserve"> PAGEREF _Toc197965749 \h </w:instrText>
        </w:r>
        <w:r>
          <w:rPr>
            <w:noProof/>
            <w:webHidden/>
          </w:rPr>
        </w:r>
        <w:r>
          <w:rPr>
            <w:noProof/>
            <w:webHidden/>
          </w:rPr>
          <w:fldChar w:fldCharType="separate"/>
        </w:r>
        <w:r>
          <w:rPr>
            <w:noProof/>
            <w:webHidden/>
          </w:rPr>
          <w:t>98</w:t>
        </w:r>
        <w:r>
          <w:rPr>
            <w:noProof/>
            <w:webHidden/>
          </w:rPr>
          <w:fldChar w:fldCharType="end"/>
        </w:r>
      </w:hyperlink>
    </w:p>
    <w:p w14:paraId="0B3D277A" w14:textId="0CD6E3D0"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50" w:history="1">
        <w:r w:rsidRPr="00721294">
          <w:rPr>
            <w:rStyle w:val="Hyperlink"/>
            <w:rFonts w:eastAsiaTheme="majorEastAsia"/>
            <w:noProof/>
            <w:lang w:val="en-US"/>
          </w:rPr>
          <w:t>4.2 Lược đồ ERD</w:t>
        </w:r>
        <w:r>
          <w:rPr>
            <w:noProof/>
            <w:webHidden/>
          </w:rPr>
          <w:tab/>
        </w:r>
        <w:r>
          <w:rPr>
            <w:noProof/>
            <w:webHidden/>
          </w:rPr>
          <w:fldChar w:fldCharType="begin"/>
        </w:r>
        <w:r>
          <w:rPr>
            <w:noProof/>
            <w:webHidden/>
          </w:rPr>
          <w:instrText xml:space="preserve"> PAGEREF _Toc197965750 \h </w:instrText>
        </w:r>
        <w:r>
          <w:rPr>
            <w:noProof/>
            <w:webHidden/>
          </w:rPr>
        </w:r>
        <w:r>
          <w:rPr>
            <w:noProof/>
            <w:webHidden/>
          </w:rPr>
          <w:fldChar w:fldCharType="separate"/>
        </w:r>
        <w:r>
          <w:rPr>
            <w:noProof/>
            <w:webHidden/>
          </w:rPr>
          <w:t>101</w:t>
        </w:r>
        <w:r>
          <w:rPr>
            <w:noProof/>
            <w:webHidden/>
          </w:rPr>
          <w:fldChar w:fldCharType="end"/>
        </w:r>
      </w:hyperlink>
    </w:p>
    <w:p w14:paraId="442019D5" w14:textId="45B68EDF" w:rsidR="00E04077" w:rsidRDefault="00E04077">
      <w:pPr>
        <w:pStyle w:val="TOC3"/>
        <w:rPr>
          <w:rFonts w:asciiTheme="minorHAnsi" w:eastAsiaTheme="minorEastAsia" w:hAnsiTheme="minorHAnsi" w:cstheme="minorBidi"/>
          <w:noProof/>
          <w:sz w:val="22"/>
          <w:szCs w:val="22"/>
          <w:lang w:val="en-US"/>
        </w:rPr>
      </w:pPr>
      <w:hyperlink w:anchor="_Toc197965751" w:history="1">
        <w:r w:rsidRPr="00721294">
          <w:rPr>
            <w:rStyle w:val="Hyperlink"/>
            <w:rFonts w:eastAsiaTheme="majorEastAsia"/>
            <w:noProof/>
            <w:lang w:val="en-US"/>
          </w:rPr>
          <w:t>4.2.1 Lược đồ quan hệ từ ERD</w:t>
        </w:r>
        <w:r>
          <w:rPr>
            <w:noProof/>
            <w:webHidden/>
          </w:rPr>
          <w:tab/>
        </w:r>
        <w:r>
          <w:rPr>
            <w:noProof/>
            <w:webHidden/>
          </w:rPr>
          <w:fldChar w:fldCharType="begin"/>
        </w:r>
        <w:r>
          <w:rPr>
            <w:noProof/>
            <w:webHidden/>
          </w:rPr>
          <w:instrText xml:space="preserve"> PAGEREF _Toc197965751 \h </w:instrText>
        </w:r>
        <w:r>
          <w:rPr>
            <w:noProof/>
            <w:webHidden/>
          </w:rPr>
        </w:r>
        <w:r>
          <w:rPr>
            <w:noProof/>
            <w:webHidden/>
          </w:rPr>
          <w:fldChar w:fldCharType="separate"/>
        </w:r>
        <w:r>
          <w:rPr>
            <w:noProof/>
            <w:webHidden/>
          </w:rPr>
          <w:t>102</w:t>
        </w:r>
        <w:r>
          <w:rPr>
            <w:noProof/>
            <w:webHidden/>
          </w:rPr>
          <w:fldChar w:fldCharType="end"/>
        </w:r>
      </w:hyperlink>
    </w:p>
    <w:p w14:paraId="1E8BE828" w14:textId="3D6E639D" w:rsidR="00E04077" w:rsidRDefault="00E04077">
      <w:pPr>
        <w:pStyle w:val="TOC1"/>
        <w:rPr>
          <w:rFonts w:asciiTheme="minorHAnsi" w:eastAsiaTheme="minorEastAsia" w:hAnsiTheme="minorHAnsi" w:cstheme="minorBidi"/>
          <w:noProof/>
          <w:sz w:val="22"/>
          <w:szCs w:val="22"/>
          <w:lang w:val="en-US"/>
        </w:rPr>
      </w:pPr>
      <w:hyperlink w:anchor="_Toc197965752" w:history="1">
        <w:r w:rsidRPr="00721294">
          <w:rPr>
            <w:rStyle w:val="Hyperlink"/>
            <w:rFonts w:eastAsiaTheme="majorEastAsia"/>
            <w:noProof/>
          </w:rPr>
          <w:t>CHƯƠNG 5. DEMO</w:t>
        </w:r>
        <w:r>
          <w:rPr>
            <w:noProof/>
            <w:webHidden/>
          </w:rPr>
          <w:tab/>
        </w:r>
        <w:r>
          <w:rPr>
            <w:noProof/>
            <w:webHidden/>
          </w:rPr>
          <w:fldChar w:fldCharType="begin"/>
        </w:r>
        <w:r>
          <w:rPr>
            <w:noProof/>
            <w:webHidden/>
          </w:rPr>
          <w:instrText xml:space="preserve"> PAGEREF _Toc197965752 \h </w:instrText>
        </w:r>
        <w:r>
          <w:rPr>
            <w:noProof/>
            <w:webHidden/>
          </w:rPr>
        </w:r>
        <w:r>
          <w:rPr>
            <w:noProof/>
            <w:webHidden/>
          </w:rPr>
          <w:fldChar w:fldCharType="separate"/>
        </w:r>
        <w:r>
          <w:rPr>
            <w:noProof/>
            <w:webHidden/>
          </w:rPr>
          <w:t>103</w:t>
        </w:r>
        <w:r>
          <w:rPr>
            <w:noProof/>
            <w:webHidden/>
          </w:rPr>
          <w:fldChar w:fldCharType="end"/>
        </w:r>
      </w:hyperlink>
    </w:p>
    <w:p w14:paraId="78560FF5" w14:textId="68432999" w:rsidR="00E04077" w:rsidRDefault="00E04077">
      <w:pPr>
        <w:pStyle w:val="TOC1"/>
        <w:rPr>
          <w:rFonts w:asciiTheme="minorHAnsi" w:eastAsiaTheme="minorEastAsia" w:hAnsiTheme="minorHAnsi" w:cstheme="minorBidi"/>
          <w:noProof/>
          <w:sz w:val="22"/>
          <w:szCs w:val="22"/>
          <w:lang w:val="en-US"/>
        </w:rPr>
      </w:pPr>
      <w:hyperlink w:anchor="_Toc197965753" w:history="1">
        <w:r w:rsidRPr="00721294">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_Toc197965753 \h </w:instrText>
        </w:r>
        <w:r>
          <w:rPr>
            <w:noProof/>
            <w:webHidden/>
          </w:rPr>
        </w:r>
        <w:r>
          <w:rPr>
            <w:noProof/>
            <w:webHidden/>
          </w:rPr>
          <w:fldChar w:fldCharType="separate"/>
        </w:r>
        <w:r>
          <w:rPr>
            <w:noProof/>
            <w:webHidden/>
          </w:rPr>
          <w:t>104</w:t>
        </w:r>
        <w:r>
          <w:rPr>
            <w:noProof/>
            <w:webHidden/>
          </w:rPr>
          <w:fldChar w:fldCharType="end"/>
        </w:r>
      </w:hyperlink>
    </w:p>
    <w:p w14:paraId="18AF2A82" w14:textId="5F6CDE3F"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54" w:history="1">
        <w:r w:rsidRPr="00721294">
          <w:rPr>
            <w:rStyle w:val="Hyperlink"/>
            <w:rFonts w:eastAsiaTheme="majorEastAsia"/>
            <w:noProof/>
          </w:rPr>
          <w:t>6.1 Kết luận</w:t>
        </w:r>
        <w:r>
          <w:rPr>
            <w:noProof/>
            <w:webHidden/>
          </w:rPr>
          <w:tab/>
        </w:r>
        <w:r>
          <w:rPr>
            <w:noProof/>
            <w:webHidden/>
          </w:rPr>
          <w:fldChar w:fldCharType="begin"/>
        </w:r>
        <w:r>
          <w:rPr>
            <w:noProof/>
            <w:webHidden/>
          </w:rPr>
          <w:instrText xml:space="preserve"> PAGEREF _Toc197965754 \h </w:instrText>
        </w:r>
        <w:r>
          <w:rPr>
            <w:noProof/>
            <w:webHidden/>
          </w:rPr>
        </w:r>
        <w:r>
          <w:rPr>
            <w:noProof/>
            <w:webHidden/>
          </w:rPr>
          <w:fldChar w:fldCharType="separate"/>
        </w:r>
        <w:r>
          <w:rPr>
            <w:noProof/>
            <w:webHidden/>
          </w:rPr>
          <w:t>104</w:t>
        </w:r>
        <w:r>
          <w:rPr>
            <w:noProof/>
            <w:webHidden/>
          </w:rPr>
          <w:fldChar w:fldCharType="end"/>
        </w:r>
      </w:hyperlink>
    </w:p>
    <w:p w14:paraId="12FE847D" w14:textId="42EEE776" w:rsidR="00E04077" w:rsidRDefault="00E04077">
      <w:pPr>
        <w:pStyle w:val="TOC2"/>
        <w:tabs>
          <w:tab w:val="right" w:leader="dot" w:pos="9111"/>
        </w:tabs>
        <w:rPr>
          <w:rFonts w:asciiTheme="minorHAnsi" w:eastAsiaTheme="minorEastAsia" w:hAnsiTheme="minorHAnsi" w:cstheme="minorBidi"/>
          <w:noProof/>
          <w:sz w:val="22"/>
          <w:szCs w:val="22"/>
          <w:lang w:val="en-US"/>
        </w:rPr>
      </w:pPr>
      <w:hyperlink w:anchor="_Toc197965755" w:history="1">
        <w:r w:rsidRPr="00721294">
          <w:rPr>
            <w:rStyle w:val="Hyperlink"/>
            <w:rFonts w:eastAsiaTheme="majorEastAsia"/>
            <w:noProof/>
          </w:rPr>
          <w:t>6.2 Hướng phát triển</w:t>
        </w:r>
        <w:r>
          <w:rPr>
            <w:noProof/>
            <w:webHidden/>
          </w:rPr>
          <w:tab/>
        </w:r>
        <w:r>
          <w:rPr>
            <w:noProof/>
            <w:webHidden/>
          </w:rPr>
          <w:fldChar w:fldCharType="begin"/>
        </w:r>
        <w:r>
          <w:rPr>
            <w:noProof/>
            <w:webHidden/>
          </w:rPr>
          <w:instrText xml:space="preserve"> PAGEREF _Toc197965755 \h </w:instrText>
        </w:r>
        <w:r>
          <w:rPr>
            <w:noProof/>
            <w:webHidden/>
          </w:rPr>
        </w:r>
        <w:r>
          <w:rPr>
            <w:noProof/>
            <w:webHidden/>
          </w:rPr>
          <w:fldChar w:fldCharType="separate"/>
        </w:r>
        <w:r>
          <w:rPr>
            <w:noProof/>
            <w:webHidden/>
          </w:rPr>
          <w:t>104</w:t>
        </w:r>
        <w:r>
          <w:rPr>
            <w:noProof/>
            <w:webHidden/>
          </w:rPr>
          <w:fldChar w:fldCharType="end"/>
        </w:r>
      </w:hyperlink>
    </w:p>
    <w:p w14:paraId="492D58EC" w14:textId="65C36BD8" w:rsidR="00E04077" w:rsidRDefault="00E04077">
      <w:pPr>
        <w:pStyle w:val="TOC1"/>
        <w:rPr>
          <w:rFonts w:asciiTheme="minorHAnsi" w:eastAsiaTheme="minorEastAsia" w:hAnsiTheme="minorHAnsi" w:cstheme="minorBidi"/>
          <w:noProof/>
          <w:sz w:val="22"/>
          <w:szCs w:val="22"/>
          <w:lang w:val="en-US"/>
        </w:rPr>
      </w:pPr>
      <w:hyperlink w:anchor="_Toc197965756" w:history="1">
        <w:r w:rsidRPr="00721294">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_Toc197965756 \h </w:instrText>
        </w:r>
        <w:r>
          <w:rPr>
            <w:noProof/>
            <w:webHidden/>
          </w:rPr>
        </w:r>
        <w:r>
          <w:rPr>
            <w:noProof/>
            <w:webHidden/>
          </w:rPr>
          <w:fldChar w:fldCharType="separate"/>
        </w:r>
        <w:r>
          <w:rPr>
            <w:noProof/>
            <w:webHidden/>
          </w:rPr>
          <w:t>105</w:t>
        </w:r>
        <w:r>
          <w:rPr>
            <w:noProof/>
            <w:webHidden/>
          </w:rPr>
          <w:fldChar w:fldCharType="end"/>
        </w:r>
      </w:hyperlink>
    </w:p>
    <w:p w14:paraId="4AA46271" w14:textId="6BB92156" w:rsidR="00AE5239" w:rsidRDefault="00AE5239">
      <w:r>
        <w:fldChar w:fldCharType="end"/>
      </w:r>
    </w:p>
    <w:p w14:paraId="205A6406" w14:textId="2731A2EC" w:rsidR="001E469B" w:rsidRDefault="001E469B" w:rsidP="00C37F4E">
      <w:r>
        <w:br w:type="page"/>
      </w:r>
    </w:p>
    <w:p w14:paraId="6881A2B8" w14:textId="522DF532" w:rsidR="004C42D6" w:rsidRPr="00F24AD6" w:rsidRDefault="00F50B92" w:rsidP="00AD381C">
      <w:pPr>
        <w:pStyle w:val="Heading1"/>
        <w:numPr>
          <w:ilvl w:val="0"/>
          <w:numId w:val="0"/>
        </w:numPr>
        <w:jc w:val="center"/>
      </w:pPr>
      <w:bookmarkStart w:id="12" w:name="_Toc180790116"/>
      <w:bookmarkStart w:id="13" w:name="_Toc180790311"/>
      <w:bookmarkStart w:id="14" w:name="_Toc197965693"/>
      <w:r w:rsidRPr="00F50B92">
        <w:lastRenderedPageBreak/>
        <w:t xml:space="preserve">DANH MỤC </w:t>
      </w:r>
      <w:r w:rsidR="007A1DEA">
        <w:t>CÁC</w:t>
      </w:r>
      <w:r w:rsidRPr="00F50B92">
        <w:t xml:space="preserve"> CHỮ VIẾT TẮT</w:t>
      </w:r>
      <w:bookmarkEnd w:id="12"/>
      <w:bookmarkEnd w:id="13"/>
      <w:bookmarkEnd w:id="14"/>
    </w:p>
    <w:p w14:paraId="12CC1131" w14:textId="07361B04" w:rsidR="00877D14" w:rsidRDefault="00036173" w:rsidP="007A1DEA">
      <w:pPr>
        <w:ind w:firstLine="284"/>
      </w:pPr>
      <w:r>
        <w:t>DFD</w:t>
      </w:r>
      <w:r w:rsidR="00877D14">
        <w:tab/>
      </w:r>
      <w:r w:rsidR="00877D14">
        <w:tab/>
      </w:r>
      <w:r w:rsidR="00C32CC7" w:rsidRPr="00C32CC7">
        <w:t>Data Flow Diagram</w:t>
      </w:r>
    </w:p>
    <w:p w14:paraId="31B11FF2" w14:textId="11B0512F" w:rsidR="00F50B92" w:rsidRPr="002E6FE4" w:rsidRDefault="00252EB6" w:rsidP="00EC52EA">
      <w:pPr>
        <w:ind w:firstLine="284"/>
      </w:pPr>
      <w:r>
        <w:t>ERD</w:t>
      </w:r>
      <w:r w:rsidR="00877D14">
        <w:tab/>
      </w:r>
      <w:r w:rsidR="00877D14">
        <w:tab/>
      </w:r>
      <w:r w:rsidR="00C32CC7" w:rsidRPr="00C32CC7">
        <w:t>Entity-Relationship Diagram</w:t>
      </w:r>
      <w:r w:rsidR="00F50B92">
        <w:br w:type="page"/>
      </w:r>
    </w:p>
    <w:p w14:paraId="0218DDFB" w14:textId="5D8AD242" w:rsidR="007E6AB9" w:rsidRPr="007E6AB9" w:rsidRDefault="007B1A23" w:rsidP="00AD381C">
      <w:pPr>
        <w:pStyle w:val="Heading1"/>
        <w:numPr>
          <w:ilvl w:val="0"/>
          <w:numId w:val="0"/>
        </w:numPr>
        <w:jc w:val="center"/>
      </w:pPr>
      <w:bookmarkStart w:id="15" w:name="_Toc180790117"/>
      <w:bookmarkStart w:id="16" w:name="_Toc180790312"/>
      <w:bookmarkStart w:id="17" w:name="_Toc197965694"/>
      <w:r>
        <w:lastRenderedPageBreak/>
        <w:t xml:space="preserve">DANH </w:t>
      </w:r>
      <w:r w:rsidR="0024500C">
        <w:t>CHỨC NĂNG</w:t>
      </w:r>
      <w:r>
        <w:t xml:space="preserve"> CÁC BẢNG BIỂU, HÌNH </w:t>
      </w:r>
      <w:r w:rsidR="007B533D">
        <w:t>ẢNH</w:t>
      </w:r>
      <w:bookmarkEnd w:id="11"/>
      <w:bookmarkEnd w:id="15"/>
      <w:bookmarkEnd w:id="16"/>
      <w:bookmarkEnd w:id="17"/>
    </w:p>
    <w:p w14:paraId="4EE89225" w14:textId="53463AB3" w:rsidR="007B533D" w:rsidRPr="00B055BB" w:rsidRDefault="00791EED" w:rsidP="00B055BB">
      <w:pPr>
        <w:spacing w:before="100" w:beforeAutospacing="1"/>
        <w:ind w:firstLine="0"/>
        <w:rPr>
          <w:b/>
          <w:bCs/>
        </w:rPr>
      </w:pPr>
      <w:r w:rsidRPr="00B055BB">
        <w:rPr>
          <w:b/>
          <w:bCs/>
        </w:rPr>
        <w:t xml:space="preserve">DANH </w:t>
      </w:r>
      <w:r w:rsidR="0024500C" w:rsidRPr="00B055BB">
        <w:rPr>
          <w:b/>
          <w:bCs/>
        </w:rPr>
        <w:t>CHỨC NĂNG</w:t>
      </w:r>
      <w:r w:rsidRPr="00B055BB">
        <w:rPr>
          <w:b/>
          <w:bCs/>
        </w:rPr>
        <w:t xml:space="preserve"> BẢNG</w:t>
      </w:r>
    </w:p>
    <w:p w14:paraId="206D8DD6" w14:textId="7128A773" w:rsidR="00E04077" w:rsidRDefault="005B0659">
      <w:pPr>
        <w:pStyle w:val="TableofFigures"/>
        <w:tabs>
          <w:tab w:val="right" w:leader="dot" w:pos="9111"/>
        </w:tabs>
        <w:rPr>
          <w:rFonts w:asciiTheme="minorHAnsi" w:eastAsiaTheme="minorEastAsia" w:hAnsiTheme="minorHAnsi" w:cstheme="minorBidi"/>
          <w:noProof/>
          <w:sz w:val="22"/>
          <w:szCs w:val="22"/>
          <w:lang w:val="en-US"/>
        </w:rPr>
      </w:pPr>
      <w:r>
        <w:fldChar w:fldCharType="begin"/>
      </w:r>
      <w:r>
        <w:instrText xml:space="preserve"> TOC \h \z \t "Bảng,1" \c "Bảng" </w:instrText>
      </w:r>
      <w:r>
        <w:fldChar w:fldCharType="separate"/>
      </w:r>
      <w:hyperlink w:anchor="_Toc197965757" w:history="1">
        <w:r w:rsidR="00E04077" w:rsidRPr="00814D94">
          <w:rPr>
            <w:rStyle w:val="Hyperlink"/>
            <w:rFonts w:eastAsiaTheme="majorEastAsia"/>
            <w:noProof/>
          </w:rPr>
          <w:t>Bảng 2.1 Bảng khảo sát yêu cầu hệ thống</w:t>
        </w:r>
        <w:r w:rsidR="00E04077">
          <w:rPr>
            <w:noProof/>
            <w:webHidden/>
          </w:rPr>
          <w:tab/>
        </w:r>
        <w:r w:rsidR="00E04077">
          <w:rPr>
            <w:noProof/>
            <w:webHidden/>
          </w:rPr>
          <w:fldChar w:fldCharType="begin"/>
        </w:r>
        <w:r w:rsidR="00E04077">
          <w:rPr>
            <w:noProof/>
            <w:webHidden/>
          </w:rPr>
          <w:instrText xml:space="preserve"> PAGEREF _Toc197965757 \h </w:instrText>
        </w:r>
        <w:r w:rsidR="00E04077">
          <w:rPr>
            <w:noProof/>
            <w:webHidden/>
          </w:rPr>
        </w:r>
        <w:r w:rsidR="00E04077">
          <w:rPr>
            <w:noProof/>
            <w:webHidden/>
          </w:rPr>
          <w:fldChar w:fldCharType="separate"/>
        </w:r>
        <w:r w:rsidR="00E04077">
          <w:rPr>
            <w:noProof/>
            <w:webHidden/>
          </w:rPr>
          <w:t>10</w:t>
        </w:r>
        <w:r w:rsidR="00E04077">
          <w:rPr>
            <w:noProof/>
            <w:webHidden/>
          </w:rPr>
          <w:fldChar w:fldCharType="end"/>
        </w:r>
      </w:hyperlink>
    </w:p>
    <w:p w14:paraId="25E71C31" w14:textId="18ECB5FD"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58" w:history="1">
        <w:r w:rsidRPr="00814D94">
          <w:rPr>
            <w:rStyle w:val="Hyperlink"/>
            <w:rFonts w:eastAsiaTheme="majorEastAsia"/>
            <w:noProof/>
          </w:rPr>
          <w:t>Bảng 2.2 Các tác nhân trong hệ thống</w:t>
        </w:r>
        <w:r>
          <w:rPr>
            <w:noProof/>
            <w:webHidden/>
          </w:rPr>
          <w:tab/>
        </w:r>
        <w:r>
          <w:rPr>
            <w:noProof/>
            <w:webHidden/>
          </w:rPr>
          <w:fldChar w:fldCharType="begin"/>
        </w:r>
        <w:r>
          <w:rPr>
            <w:noProof/>
            <w:webHidden/>
          </w:rPr>
          <w:instrText xml:space="preserve"> PAGEREF _Toc197965758 \h </w:instrText>
        </w:r>
        <w:r>
          <w:rPr>
            <w:noProof/>
            <w:webHidden/>
          </w:rPr>
        </w:r>
        <w:r>
          <w:rPr>
            <w:noProof/>
            <w:webHidden/>
          </w:rPr>
          <w:fldChar w:fldCharType="separate"/>
        </w:r>
        <w:r>
          <w:rPr>
            <w:noProof/>
            <w:webHidden/>
          </w:rPr>
          <w:t>18</w:t>
        </w:r>
        <w:r>
          <w:rPr>
            <w:noProof/>
            <w:webHidden/>
          </w:rPr>
          <w:fldChar w:fldCharType="end"/>
        </w:r>
      </w:hyperlink>
    </w:p>
    <w:p w14:paraId="2E314849" w14:textId="1E94F1B6"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59" w:history="1">
        <w:r w:rsidRPr="00814D94">
          <w:rPr>
            <w:rStyle w:val="Hyperlink"/>
            <w:rFonts w:eastAsiaTheme="majorEastAsia"/>
            <w:noProof/>
          </w:rPr>
          <w:t>Bảng 2.3 Các use-case trong hệ thống</w:t>
        </w:r>
        <w:r>
          <w:rPr>
            <w:noProof/>
            <w:webHidden/>
          </w:rPr>
          <w:tab/>
        </w:r>
        <w:r>
          <w:rPr>
            <w:noProof/>
            <w:webHidden/>
          </w:rPr>
          <w:fldChar w:fldCharType="begin"/>
        </w:r>
        <w:r>
          <w:rPr>
            <w:noProof/>
            <w:webHidden/>
          </w:rPr>
          <w:instrText xml:space="preserve"> PAGEREF _Toc197965759 \h </w:instrText>
        </w:r>
        <w:r>
          <w:rPr>
            <w:noProof/>
            <w:webHidden/>
          </w:rPr>
        </w:r>
        <w:r>
          <w:rPr>
            <w:noProof/>
            <w:webHidden/>
          </w:rPr>
          <w:fldChar w:fldCharType="separate"/>
        </w:r>
        <w:r>
          <w:rPr>
            <w:noProof/>
            <w:webHidden/>
          </w:rPr>
          <w:t>19</w:t>
        </w:r>
        <w:r>
          <w:rPr>
            <w:noProof/>
            <w:webHidden/>
          </w:rPr>
          <w:fldChar w:fldCharType="end"/>
        </w:r>
      </w:hyperlink>
    </w:p>
    <w:p w14:paraId="33AEF31C" w14:textId="0553BBB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0" w:history="1">
        <w:r w:rsidRPr="00814D94">
          <w:rPr>
            <w:rStyle w:val="Hyperlink"/>
            <w:rFonts w:eastAsiaTheme="majorEastAsia"/>
            <w:noProof/>
          </w:rPr>
          <w:t>Bảng 2.4 Đặc tả Use-case Đăng nhập</w:t>
        </w:r>
        <w:r>
          <w:rPr>
            <w:noProof/>
            <w:webHidden/>
          </w:rPr>
          <w:tab/>
        </w:r>
        <w:r>
          <w:rPr>
            <w:noProof/>
            <w:webHidden/>
          </w:rPr>
          <w:fldChar w:fldCharType="begin"/>
        </w:r>
        <w:r>
          <w:rPr>
            <w:noProof/>
            <w:webHidden/>
          </w:rPr>
          <w:instrText xml:space="preserve"> PAGEREF _Toc197965760 \h </w:instrText>
        </w:r>
        <w:r>
          <w:rPr>
            <w:noProof/>
            <w:webHidden/>
          </w:rPr>
        </w:r>
        <w:r>
          <w:rPr>
            <w:noProof/>
            <w:webHidden/>
          </w:rPr>
          <w:fldChar w:fldCharType="separate"/>
        </w:r>
        <w:r>
          <w:rPr>
            <w:noProof/>
            <w:webHidden/>
          </w:rPr>
          <w:t>23</w:t>
        </w:r>
        <w:r>
          <w:rPr>
            <w:noProof/>
            <w:webHidden/>
          </w:rPr>
          <w:fldChar w:fldCharType="end"/>
        </w:r>
      </w:hyperlink>
    </w:p>
    <w:p w14:paraId="59B143CD" w14:textId="4CE23D78"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1" w:history="1">
        <w:r w:rsidRPr="00814D94">
          <w:rPr>
            <w:rStyle w:val="Hyperlink"/>
            <w:rFonts w:eastAsiaTheme="majorEastAsia"/>
            <w:noProof/>
          </w:rPr>
          <w:t>Bảng 2.5 Đặc tả Use-case Đăng xuất</w:t>
        </w:r>
        <w:r>
          <w:rPr>
            <w:noProof/>
            <w:webHidden/>
          </w:rPr>
          <w:tab/>
        </w:r>
        <w:r>
          <w:rPr>
            <w:noProof/>
            <w:webHidden/>
          </w:rPr>
          <w:fldChar w:fldCharType="begin"/>
        </w:r>
        <w:r>
          <w:rPr>
            <w:noProof/>
            <w:webHidden/>
          </w:rPr>
          <w:instrText xml:space="preserve"> PAGEREF _Toc197965761 \h </w:instrText>
        </w:r>
        <w:r>
          <w:rPr>
            <w:noProof/>
            <w:webHidden/>
          </w:rPr>
        </w:r>
        <w:r>
          <w:rPr>
            <w:noProof/>
            <w:webHidden/>
          </w:rPr>
          <w:fldChar w:fldCharType="separate"/>
        </w:r>
        <w:r>
          <w:rPr>
            <w:noProof/>
            <w:webHidden/>
          </w:rPr>
          <w:t>25</w:t>
        </w:r>
        <w:r>
          <w:rPr>
            <w:noProof/>
            <w:webHidden/>
          </w:rPr>
          <w:fldChar w:fldCharType="end"/>
        </w:r>
      </w:hyperlink>
    </w:p>
    <w:p w14:paraId="0082E605" w14:textId="15ABB099"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2" w:history="1">
        <w:r w:rsidRPr="00814D94">
          <w:rPr>
            <w:rStyle w:val="Hyperlink"/>
            <w:rFonts w:eastAsiaTheme="majorEastAsia"/>
            <w:noProof/>
          </w:rPr>
          <w:t>Bảng 2.6 Đặc tả Use-case Quên/Đổi mật khẩu</w:t>
        </w:r>
        <w:r>
          <w:rPr>
            <w:noProof/>
            <w:webHidden/>
          </w:rPr>
          <w:tab/>
        </w:r>
        <w:r>
          <w:rPr>
            <w:noProof/>
            <w:webHidden/>
          </w:rPr>
          <w:fldChar w:fldCharType="begin"/>
        </w:r>
        <w:r>
          <w:rPr>
            <w:noProof/>
            <w:webHidden/>
          </w:rPr>
          <w:instrText xml:space="preserve"> PAGEREF _Toc197965762 \h </w:instrText>
        </w:r>
        <w:r>
          <w:rPr>
            <w:noProof/>
            <w:webHidden/>
          </w:rPr>
        </w:r>
        <w:r>
          <w:rPr>
            <w:noProof/>
            <w:webHidden/>
          </w:rPr>
          <w:fldChar w:fldCharType="separate"/>
        </w:r>
        <w:r>
          <w:rPr>
            <w:noProof/>
            <w:webHidden/>
          </w:rPr>
          <w:t>27</w:t>
        </w:r>
        <w:r>
          <w:rPr>
            <w:noProof/>
            <w:webHidden/>
          </w:rPr>
          <w:fldChar w:fldCharType="end"/>
        </w:r>
      </w:hyperlink>
    </w:p>
    <w:p w14:paraId="38BEF96D" w14:textId="085F74D3"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3" w:history="1">
        <w:r w:rsidRPr="00814D94">
          <w:rPr>
            <w:rStyle w:val="Hyperlink"/>
            <w:rFonts w:eastAsiaTheme="majorEastAsia"/>
            <w:noProof/>
          </w:rPr>
          <w:t>Bảng 2.7 Đặc tả Use-case Quản lý danh sách Coach</w:t>
        </w:r>
        <w:r>
          <w:rPr>
            <w:noProof/>
            <w:webHidden/>
          </w:rPr>
          <w:tab/>
        </w:r>
        <w:r>
          <w:rPr>
            <w:noProof/>
            <w:webHidden/>
          </w:rPr>
          <w:fldChar w:fldCharType="begin"/>
        </w:r>
        <w:r>
          <w:rPr>
            <w:noProof/>
            <w:webHidden/>
          </w:rPr>
          <w:instrText xml:space="preserve"> PAGEREF _Toc197965763 \h </w:instrText>
        </w:r>
        <w:r>
          <w:rPr>
            <w:noProof/>
            <w:webHidden/>
          </w:rPr>
        </w:r>
        <w:r>
          <w:rPr>
            <w:noProof/>
            <w:webHidden/>
          </w:rPr>
          <w:fldChar w:fldCharType="separate"/>
        </w:r>
        <w:r>
          <w:rPr>
            <w:noProof/>
            <w:webHidden/>
          </w:rPr>
          <w:t>29</w:t>
        </w:r>
        <w:r>
          <w:rPr>
            <w:noProof/>
            <w:webHidden/>
          </w:rPr>
          <w:fldChar w:fldCharType="end"/>
        </w:r>
      </w:hyperlink>
    </w:p>
    <w:p w14:paraId="11739980" w14:textId="24667792"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4" w:history="1">
        <w:r w:rsidRPr="00814D94">
          <w:rPr>
            <w:rStyle w:val="Hyperlink"/>
            <w:rFonts w:eastAsiaTheme="majorEastAsia"/>
            <w:noProof/>
          </w:rPr>
          <w:t>Bảng 2.8 Đặc tả Use-case Quản lý danh sách Client</w:t>
        </w:r>
        <w:r>
          <w:rPr>
            <w:noProof/>
            <w:webHidden/>
          </w:rPr>
          <w:tab/>
        </w:r>
        <w:r>
          <w:rPr>
            <w:noProof/>
            <w:webHidden/>
          </w:rPr>
          <w:fldChar w:fldCharType="begin"/>
        </w:r>
        <w:r>
          <w:rPr>
            <w:noProof/>
            <w:webHidden/>
          </w:rPr>
          <w:instrText xml:space="preserve"> PAGEREF _Toc197965764 \h </w:instrText>
        </w:r>
        <w:r>
          <w:rPr>
            <w:noProof/>
            <w:webHidden/>
          </w:rPr>
        </w:r>
        <w:r>
          <w:rPr>
            <w:noProof/>
            <w:webHidden/>
          </w:rPr>
          <w:fldChar w:fldCharType="separate"/>
        </w:r>
        <w:r>
          <w:rPr>
            <w:noProof/>
            <w:webHidden/>
          </w:rPr>
          <w:t>32</w:t>
        </w:r>
        <w:r>
          <w:rPr>
            <w:noProof/>
            <w:webHidden/>
          </w:rPr>
          <w:fldChar w:fldCharType="end"/>
        </w:r>
      </w:hyperlink>
    </w:p>
    <w:p w14:paraId="1AD48CB5" w14:textId="41A347A0"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5" w:history="1">
        <w:r w:rsidRPr="00814D94">
          <w:rPr>
            <w:rStyle w:val="Hyperlink"/>
            <w:rFonts w:eastAsiaTheme="majorEastAsia"/>
            <w:noProof/>
          </w:rPr>
          <w:t xml:space="preserve">Bảng </w:t>
        </w:r>
        <w:r w:rsidRPr="00814D94">
          <w:rPr>
            <w:rStyle w:val="Hyperlink"/>
            <w:rFonts w:eastAsiaTheme="majorEastAsia"/>
            <w:noProof/>
            <w:lang w:val="en-US"/>
          </w:rPr>
          <w:t>2.9 Đặc</w:t>
        </w:r>
        <w:r w:rsidRPr="00814D94">
          <w:rPr>
            <w:rStyle w:val="Hyperlink"/>
            <w:rFonts w:eastAsiaTheme="majorEastAsia"/>
            <w:noProof/>
          </w:rPr>
          <w:t xml:space="preserve"> tả Use-case Quản lý danh sách Staff</w:t>
        </w:r>
        <w:r>
          <w:rPr>
            <w:noProof/>
            <w:webHidden/>
          </w:rPr>
          <w:tab/>
        </w:r>
        <w:r>
          <w:rPr>
            <w:noProof/>
            <w:webHidden/>
          </w:rPr>
          <w:fldChar w:fldCharType="begin"/>
        </w:r>
        <w:r>
          <w:rPr>
            <w:noProof/>
            <w:webHidden/>
          </w:rPr>
          <w:instrText xml:space="preserve"> PAGEREF _Toc197965765 \h </w:instrText>
        </w:r>
        <w:r>
          <w:rPr>
            <w:noProof/>
            <w:webHidden/>
          </w:rPr>
        </w:r>
        <w:r>
          <w:rPr>
            <w:noProof/>
            <w:webHidden/>
          </w:rPr>
          <w:fldChar w:fldCharType="separate"/>
        </w:r>
        <w:r>
          <w:rPr>
            <w:noProof/>
            <w:webHidden/>
          </w:rPr>
          <w:t>35</w:t>
        </w:r>
        <w:r>
          <w:rPr>
            <w:noProof/>
            <w:webHidden/>
          </w:rPr>
          <w:fldChar w:fldCharType="end"/>
        </w:r>
      </w:hyperlink>
    </w:p>
    <w:p w14:paraId="6726C0FC" w14:textId="32010E76"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6" w:history="1">
        <w:r w:rsidRPr="00814D94">
          <w:rPr>
            <w:rStyle w:val="Hyperlink"/>
            <w:rFonts w:eastAsiaTheme="majorEastAsia"/>
            <w:noProof/>
          </w:rPr>
          <w:t>Bảng 2.10 Đặc tả Use-case Quản lý danh sách lớp học</w:t>
        </w:r>
        <w:r>
          <w:rPr>
            <w:noProof/>
            <w:webHidden/>
          </w:rPr>
          <w:tab/>
        </w:r>
        <w:r>
          <w:rPr>
            <w:noProof/>
            <w:webHidden/>
          </w:rPr>
          <w:fldChar w:fldCharType="begin"/>
        </w:r>
        <w:r>
          <w:rPr>
            <w:noProof/>
            <w:webHidden/>
          </w:rPr>
          <w:instrText xml:space="preserve"> PAGEREF _Toc197965766 \h </w:instrText>
        </w:r>
        <w:r>
          <w:rPr>
            <w:noProof/>
            <w:webHidden/>
          </w:rPr>
        </w:r>
        <w:r>
          <w:rPr>
            <w:noProof/>
            <w:webHidden/>
          </w:rPr>
          <w:fldChar w:fldCharType="separate"/>
        </w:r>
        <w:r>
          <w:rPr>
            <w:noProof/>
            <w:webHidden/>
          </w:rPr>
          <w:t>38</w:t>
        </w:r>
        <w:r>
          <w:rPr>
            <w:noProof/>
            <w:webHidden/>
          </w:rPr>
          <w:fldChar w:fldCharType="end"/>
        </w:r>
      </w:hyperlink>
    </w:p>
    <w:p w14:paraId="54C67D74" w14:textId="0B36C7F1"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7" w:history="1">
        <w:r w:rsidRPr="00814D94">
          <w:rPr>
            <w:rStyle w:val="Hyperlink"/>
            <w:rFonts w:eastAsiaTheme="majorEastAsia"/>
            <w:noProof/>
          </w:rPr>
          <w:t>Bảng 2.11 Đặc tả Use-case Quản lý danh sách khu vực học</w:t>
        </w:r>
        <w:r>
          <w:rPr>
            <w:noProof/>
            <w:webHidden/>
          </w:rPr>
          <w:tab/>
        </w:r>
        <w:r>
          <w:rPr>
            <w:noProof/>
            <w:webHidden/>
          </w:rPr>
          <w:fldChar w:fldCharType="begin"/>
        </w:r>
        <w:r>
          <w:rPr>
            <w:noProof/>
            <w:webHidden/>
          </w:rPr>
          <w:instrText xml:space="preserve"> PAGEREF _Toc197965767 \h </w:instrText>
        </w:r>
        <w:r>
          <w:rPr>
            <w:noProof/>
            <w:webHidden/>
          </w:rPr>
        </w:r>
        <w:r>
          <w:rPr>
            <w:noProof/>
            <w:webHidden/>
          </w:rPr>
          <w:fldChar w:fldCharType="separate"/>
        </w:r>
        <w:r>
          <w:rPr>
            <w:noProof/>
            <w:webHidden/>
          </w:rPr>
          <w:t>41</w:t>
        </w:r>
        <w:r>
          <w:rPr>
            <w:noProof/>
            <w:webHidden/>
          </w:rPr>
          <w:fldChar w:fldCharType="end"/>
        </w:r>
      </w:hyperlink>
    </w:p>
    <w:p w14:paraId="5DC7B949" w14:textId="6FBD9781"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8" w:history="1">
        <w:r w:rsidRPr="00814D94">
          <w:rPr>
            <w:rStyle w:val="Hyperlink"/>
            <w:rFonts w:eastAsiaTheme="majorEastAsia"/>
            <w:noProof/>
          </w:rPr>
          <w:t>Bảng 2.12 Đặc tả Use-case Quản lý danh sách gói đăng ký</w:t>
        </w:r>
        <w:r>
          <w:rPr>
            <w:noProof/>
            <w:webHidden/>
          </w:rPr>
          <w:tab/>
        </w:r>
        <w:r>
          <w:rPr>
            <w:noProof/>
            <w:webHidden/>
          </w:rPr>
          <w:fldChar w:fldCharType="begin"/>
        </w:r>
        <w:r>
          <w:rPr>
            <w:noProof/>
            <w:webHidden/>
          </w:rPr>
          <w:instrText xml:space="preserve"> PAGEREF _Toc197965768 \h </w:instrText>
        </w:r>
        <w:r>
          <w:rPr>
            <w:noProof/>
            <w:webHidden/>
          </w:rPr>
        </w:r>
        <w:r>
          <w:rPr>
            <w:noProof/>
            <w:webHidden/>
          </w:rPr>
          <w:fldChar w:fldCharType="separate"/>
        </w:r>
        <w:r>
          <w:rPr>
            <w:noProof/>
            <w:webHidden/>
          </w:rPr>
          <w:t>44</w:t>
        </w:r>
        <w:r>
          <w:rPr>
            <w:noProof/>
            <w:webHidden/>
          </w:rPr>
          <w:fldChar w:fldCharType="end"/>
        </w:r>
      </w:hyperlink>
    </w:p>
    <w:p w14:paraId="521BFFCF" w14:textId="4E43D76F"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69" w:history="1">
        <w:r w:rsidRPr="00814D94">
          <w:rPr>
            <w:rStyle w:val="Hyperlink"/>
            <w:rFonts w:eastAsiaTheme="majorEastAsia"/>
            <w:noProof/>
          </w:rPr>
          <w:t>Bảng 2.13 Đặc tả Use-case Quản lý tài chính Client</w:t>
        </w:r>
        <w:r>
          <w:rPr>
            <w:noProof/>
            <w:webHidden/>
          </w:rPr>
          <w:tab/>
        </w:r>
        <w:r>
          <w:rPr>
            <w:noProof/>
            <w:webHidden/>
          </w:rPr>
          <w:fldChar w:fldCharType="begin"/>
        </w:r>
        <w:r>
          <w:rPr>
            <w:noProof/>
            <w:webHidden/>
          </w:rPr>
          <w:instrText xml:space="preserve"> PAGEREF _Toc197965769 \h </w:instrText>
        </w:r>
        <w:r>
          <w:rPr>
            <w:noProof/>
            <w:webHidden/>
          </w:rPr>
        </w:r>
        <w:r>
          <w:rPr>
            <w:noProof/>
            <w:webHidden/>
          </w:rPr>
          <w:fldChar w:fldCharType="separate"/>
        </w:r>
        <w:r>
          <w:rPr>
            <w:noProof/>
            <w:webHidden/>
          </w:rPr>
          <w:t>47</w:t>
        </w:r>
        <w:r>
          <w:rPr>
            <w:noProof/>
            <w:webHidden/>
          </w:rPr>
          <w:fldChar w:fldCharType="end"/>
        </w:r>
      </w:hyperlink>
    </w:p>
    <w:p w14:paraId="17317D52" w14:textId="2170E388"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0" w:history="1">
        <w:r w:rsidRPr="00814D94">
          <w:rPr>
            <w:rStyle w:val="Hyperlink"/>
            <w:rFonts w:eastAsiaTheme="majorEastAsia"/>
            <w:noProof/>
          </w:rPr>
          <w:t>Bảng 2.14 Đặc tả Use-case Tính lương</w:t>
        </w:r>
        <w:r>
          <w:rPr>
            <w:noProof/>
            <w:webHidden/>
          </w:rPr>
          <w:tab/>
        </w:r>
        <w:r>
          <w:rPr>
            <w:noProof/>
            <w:webHidden/>
          </w:rPr>
          <w:fldChar w:fldCharType="begin"/>
        </w:r>
        <w:r>
          <w:rPr>
            <w:noProof/>
            <w:webHidden/>
          </w:rPr>
          <w:instrText xml:space="preserve"> PAGEREF _Toc197965770 \h </w:instrText>
        </w:r>
        <w:r>
          <w:rPr>
            <w:noProof/>
            <w:webHidden/>
          </w:rPr>
        </w:r>
        <w:r>
          <w:rPr>
            <w:noProof/>
            <w:webHidden/>
          </w:rPr>
          <w:fldChar w:fldCharType="separate"/>
        </w:r>
        <w:r>
          <w:rPr>
            <w:noProof/>
            <w:webHidden/>
          </w:rPr>
          <w:t>50</w:t>
        </w:r>
        <w:r>
          <w:rPr>
            <w:noProof/>
            <w:webHidden/>
          </w:rPr>
          <w:fldChar w:fldCharType="end"/>
        </w:r>
      </w:hyperlink>
    </w:p>
    <w:p w14:paraId="60A17373" w14:textId="6E35CC94"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1" w:history="1">
        <w:r w:rsidRPr="00814D94">
          <w:rPr>
            <w:rStyle w:val="Hyperlink"/>
            <w:rFonts w:eastAsiaTheme="majorEastAsia"/>
            <w:noProof/>
          </w:rPr>
          <w:t>Bảng 2.15 Đặc tả Use-case Xem đánh giá chất lượng</w:t>
        </w:r>
        <w:r>
          <w:rPr>
            <w:noProof/>
            <w:webHidden/>
          </w:rPr>
          <w:tab/>
        </w:r>
        <w:r>
          <w:rPr>
            <w:noProof/>
            <w:webHidden/>
          </w:rPr>
          <w:fldChar w:fldCharType="begin"/>
        </w:r>
        <w:r>
          <w:rPr>
            <w:noProof/>
            <w:webHidden/>
          </w:rPr>
          <w:instrText xml:space="preserve"> PAGEREF _Toc197965771 \h </w:instrText>
        </w:r>
        <w:r>
          <w:rPr>
            <w:noProof/>
            <w:webHidden/>
          </w:rPr>
        </w:r>
        <w:r>
          <w:rPr>
            <w:noProof/>
            <w:webHidden/>
          </w:rPr>
          <w:fldChar w:fldCharType="separate"/>
        </w:r>
        <w:r>
          <w:rPr>
            <w:noProof/>
            <w:webHidden/>
          </w:rPr>
          <w:t>52</w:t>
        </w:r>
        <w:r>
          <w:rPr>
            <w:noProof/>
            <w:webHidden/>
          </w:rPr>
          <w:fldChar w:fldCharType="end"/>
        </w:r>
      </w:hyperlink>
    </w:p>
    <w:p w14:paraId="2CD6F99D" w14:textId="5B541D14"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2" w:history="1">
        <w:r w:rsidRPr="00814D94">
          <w:rPr>
            <w:rStyle w:val="Hyperlink"/>
            <w:rFonts w:eastAsiaTheme="majorEastAsia"/>
            <w:noProof/>
          </w:rPr>
          <w:t>Bảng 2.16 Đặc tả Use-case Xem danh sách khu vực học</w:t>
        </w:r>
        <w:r>
          <w:rPr>
            <w:noProof/>
            <w:webHidden/>
          </w:rPr>
          <w:tab/>
        </w:r>
        <w:r>
          <w:rPr>
            <w:noProof/>
            <w:webHidden/>
          </w:rPr>
          <w:fldChar w:fldCharType="begin"/>
        </w:r>
        <w:r>
          <w:rPr>
            <w:noProof/>
            <w:webHidden/>
          </w:rPr>
          <w:instrText xml:space="preserve"> PAGEREF _Toc197965772 \h </w:instrText>
        </w:r>
        <w:r>
          <w:rPr>
            <w:noProof/>
            <w:webHidden/>
          </w:rPr>
        </w:r>
        <w:r>
          <w:rPr>
            <w:noProof/>
            <w:webHidden/>
          </w:rPr>
          <w:fldChar w:fldCharType="separate"/>
        </w:r>
        <w:r>
          <w:rPr>
            <w:noProof/>
            <w:webHidden/>
          </w:rPr>
          <w:t>54</w:t>
        </w:r>
        <w:r>
          <w:rPr>
            <w:noProof/>
            <w:webHidden/>
          </w:rPr>
          <w:fldChar w:fldCharType="end"/>
        </w:r>
      </w:hyperlink>
    </w:p>
    <w:p w14:paraId="4E32D905" w14:textId="76D165A0"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3" w:history="1">
        <w:r w:rsidRPr="00814D94">
          <w:rPr>
            <w:rStyle w:val="Hyperlink"/>
            <w:rFonts w:eastAsiaTheme="majorEastAsia"/>
            <w:noProof/>
          </w:rPr>
          <w:t>Bảng 2.17 Đặc tả Use-case Báo cáo khu vực học</w:t>
        </w:r>
        <w:r>
          <w:rPr>
            <w:noProof/>
            <w:webHidden/>
          </w:rPr>
          <w:tab/>
        </w:r>
        <w:r>
          <w:rPr>
            <w:noProof/>
            <w:webHidden/>
          </w:rPr>
          <w:fldChar w:fldCharType="begin"/>
        </w:r>
        <w:r>
          <w:rPr>
            <w:noProof/>
            <w:webHidden/>
          </w:rPr>
          <w:instrText xml:space="preserve"> PAGEREF _Toc197965773 \h </w:instrText>
        </w:r>
        <w:r>
          <w:rPr>
            <w:noProof/>
            <w:webHidden/>
          </w:rPr>
        </w:r>
        <w:r>
          <w:rPr>
            <w:noProof/>
            <w:webHidden/>
          </w:rPr>
          <w:fldChar w:fldCharType="separate"/>
        </w:r>
        <w:r>
          <w:rPr>
            <w:noProof/>
            <w:webHidden/>
          </w:rPr>
          <w:t>56</w:t>
        </w:r>
        <w:r>
          <w:rPr>
            <w:noProof/>
            <w:webHidden/>
          </w:rPr>
          <w:fldChar w:fldCharType="end"/>
        </w:r>
      </w:hyperlink>
    </w:p>
    <w:p w14:paraId="0FBC7E9E" w14:textId="53050B9C"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4" w:history="1">
        <w:r w:rsidRPr="00814D94">
          <w:rPr>
            <w:rStyle w:val="Hyperlink"/>
            <w:rFonts w:eastAsiaTheme="majorEastAsia"/>
            <w:noProof/>
          </w:rPr>
          <w:t>Bảng 2.1</w:t>
        </w:r>
        <w:r w:rsidRPr="00814D94">
          <w:rPr>
            <w:rStyle w:val="Hyperlink"/>
            <w:rFonts w:eastAsiaTheme="majorEastAsia"/>
            <w:noProof/>
            <w:lang w:val="en-US"/>
          </w:rPr>
          <w:t>8</w:t>
        </w:r>
        <w:r w:rsidRPr="00814D94">
          <w:rPr>
            <w:rStyle w:val="Hyperlink"/>
            <w:rFonts w:eastAsiaTheme="majorEastAsia"/>
            <w:noProof/>
          </w:rPr>
          <w:t xml:space="preserve"> Đặc tả Use-case Chấm công</w:t>
        </w:r>
        <w:r>
          <w:rPr>
            <w:noProof/>
            <w:webHidden/>
          </w:rPr>
          <w:tab/>
        </w:r>
        <w:r>
          <w:rPr>
            <w:noProof/>
            <w:webHidden/>
          </w:rPr>
          <w:fldChar w:fldCharType="begin"/>
        </w:r>
        <w:r>
          <w:rPr>
            <w:noProof/>
            <w:webHidden/>
          </w:rPr>
          <w:instrText xml:space="preserve"> PAGEREF _Toc197965774 \h </w:instrText>
        </w:r>
        <w:r>
          <w:rPr>
            <w:noProof/>
            <w:webHidden/>
          </w:rPr>
        </w:r>
        <w:r>
          <w:rPr>
            <w:noProof/>
            <w:webHidden/>
          </w:rPr>
          <w:fldChar w:fldCharType="separate"/>
        </w:r>
        <w:r>
          <w:rPr>
            <w:noProof/>
            <w:webHidden/>
          </w:rPr>
          <w:t>59</w:t>
        </w:r>
        <w:r>
          <w:rPr>
            <w:noProof/>
            <w:webHidden/>
          </w:rPr>
          <w:fldChar w:fldCharType="end"/>
        </w:r>
      </w:hyperlink>
    </w:p>
    <w:p w14:paraId="4D523928" w14:textId="5A983511"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5" w:history="1">
        <w:r w:rsidRPr="00814D94">
          <w:rPr>
            <w:rStyle w:val="Hyperlink"/>
            <w:rFonts w:eastAsiaTheme="majorEastAsia"/>
            <w:noProof/>
          </w:rPr>
          <w:t>Bảng 2.19 Đặc tả Use-case Xem dữ liệu chấm công</w:t>
        </w:r>
        <w:r>
          <w:rPr>
            <w:noProof/>
            <w:webHidden/>
          </w:rPr>
          <w:tab/>
        </w:r>
        <w:r>
          <w:rPr>
            <w:noProof/>
            <w:webHidden/>
          </w:rPr>
          <w:fldChar w:fldCharType="begin"/>
        </w:r>
        <w:r>
          <w:rPr>
            <w:noProof/>
            <w:webHidden/>
          </w:rPr>
          <w:instrText xml:space="preserve"> PAGEREF _Toc197965775 \h </w:instrText>
        </w:r>
        <w:r>
          <w:rPr>
            <w:noProof/>
            <w:webHidden/>
          </w:rPr>
        </w:r>
        <w:r>
          <w:rPr>
            <w:noProof/>
            <w:webHidden/>
          </w:rPr>
          <w:fldChar w:fldCharType="separate"/>
        </w:r>
        <w:r>
          <w:rPr>
            <w:noProof/>
            <w:webHidden/>
          </w:rPr>
          <w:t>61</w:t>
        </w:r>
        <w:r>
          <w:rPr>
            <w:noProof/>
            <w:webHidden/>
          </w:rPr>
          <w:fldChar w:fldCharType="end"/>
        </w:r>
      </w:hyperlink>
    </w:p>
    <w:p w14:paraId="6667917D" w14:textId="33DA66A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6" w:history="1">
        <w:r w:rsidRPr="00814D94">
          <w:rPr>
            <w:rStyle w:val="Hyperlink"/>
            <w:rFonts w:eastAsiaTheme="majorEastAsia"/>
            <w:noProof/>
          </w:rPr>
          <w:t>Bảng 2.20 Đặc tả Use-case Xem bảng lương</w:t>
        </w:r>
        <w:r>
          <w:rPr>
            <w:noProof/>
            <w:webHidden/>
          </w:rPr>
          <w:tab/>
        </w:r>
        <w:r>
          <w:rPr>
            <w:noProof/>
            <w:webHidden/>
          </w:rPr>
          <w:fldChar w:fldCharType="begin"/>
        </w:r>
        <w:r>
          <w:rPr>
            <w:noProof/>
            <w:webHidden/>
          </w:rPr>
          <w:instrText xml:space="preserve"> PAGEREF _Toc197965776 \h </w:instrText>
        </w:r>
        <w:r>
          <w:rPr>
            <w:noProof/>
            <w:webHidden/>
          </w:rPr>
        </w:r>
        <w:r>
          <w:rPr>
            <w:noProof/>
            <w:webHidden/>
          </w:rPr>
          <w:fldChar w:fldCharType="separate"/>
        </w:r>
        <w:r>
          <w:rPr>
            <w:noProof/>
            <w:webHidden/>
          </w:rPr>
          <w:t>63</w:t>
        </w:r>
        <w:r>
          <w:rPr>
            <w:noProof/>
            <w:webHidden/>
          </w:rPr>
          <w:fldChar w:fldCharType="end"/>
        </w:r>
      </w:hyperlink>
    </w:p>
    <w:p w14:paraId="2E456012" w14:textId="30A659E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7" w:history="1">
        <w:r w:rsidRPr="00814D94">
          <w:rPr>
            <w:rStyle w:val="Hyperlink"/>
            <w:rFonts w:eastAsiaTheme="majorEastAsia"/>
            <w:noProof/>
          </w:rPr>
          <w:t>Bảng 2.21 Đặc tả Use-case Xem thông tin cá nhân</w:t>
        </w:r>
        <w:r>
          <w:rPr>
            <w:noProof/>
            <w:webHidden/>
          </w:rPr>
          <w:tab/>
        </w:r>
        <w:r>
          <w:rPr>
            <w:noProof/>
            <w:webHidden/>
          </w:rPr>
          <w:fldChar w:fldCharType="begin"/>
        </w:r>
        <w:r>
          <w:rPr>
            <w:noProof/>
            <w:webHidden/>
          </w:rPr>
          <w:instrText xml:space="preserve"> PAGEREF _Toc197965777 \h </w:instrText>
        </w:r>
        <w:r>
          <w:rPr>
            <w:noProof/>
            <w:webHidden/>
          </w:rPr>
        </w:r>
        <w:r>
          <w:rPr>
            <w:noProof/>
            <w:webHidden/>
          </w:rPr>
          <w:fldChar w:fldCharType="separate"/>
        </w:r>
        <w:r>
          <w:rPr>
            <w:noProof/>
            <w:webHidden/>
          </w:rPr>
          <w:t>65</w:t>
        </w:r>
        <w:r>
          <w:rPr>
            <w:noProof/>
            <w:webHidden/>
          </w:rPr>
          <w:fldChar w:fldCharType="end"/>
        </w:r>
      </w:hyperlink>
    </w:p>
    <w:p w14:paraId="36836F73" w14:textId="6C671F64"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8" w:history="1">
        <w:r w:rsidRPr="00814D94">
          <w:rPr>
            <w:rStyle w:val="Hyperlink"/>
            <w:rFonts w:eastAsiaTheme="majorEastAsia"/>
            <w:noProof/>
          </w:rPr>
          <w:t>Bảng 2.22 Đặc tả Use-case Xem danh sách lớp học</w:t>
        </w:r>
        <w:r>
          <w:rPr>
            <w:noProof/>
            <w:webHidden/>
          </w:rPr>
          <w:tab/>
        </w:r>
        <w:r>
          <w:rPr>
            <w:noProof/>
            <w:webHidden/>
          </w:rPr>
          <w:fldChar w:fldCharType="begin"/>
        </w:r>
        <w:r>
          <w:rPr>
            <w:noProof/>
            <w:webHidden/>
          </w:rPr>
          <w:instrText xml:space="preserve"> PAGEREF _Toc197965778 \h </w:instrText>
        </w:r>
        <w:r>
          <w:rPr>
            <w:noProof/>
            <w:webHidden/>
          </w:rPr>
        </w:r>
        <w:r>
          <w:rPr>
            <w:noProof/>
            <w:webHidden/>
          </w:rPr>
          <w:fldChar w:fldCharType="separate"/>
        </w:r>
        <w:r>
          <w:rPr>
            <w:noProof/>
            <w:webHidden/>
          </w:rPr>
          <w:t>67</w:t>
        </w:r>
        <w:r>
          <w:rPr>
            <w:noProof/>
            <w:webHidden/>
          </w:rPr>
          <w:fldChar w:fldCharType="end"/>
        </w:r>
      </w:hyperlink>
    </w:p>
    <w:p w14:paraId="6B57719B" w14:textId="2F194394"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79" w:history="1">
        <w:r w:rsidRPr="00814D94">
          <w:rPr>
            <w:rStyle w:val="Hyperlink"/>
            <w:rFonts w:eastAsiaTheme="majorEastAsia"/>
            <w:noProof/>
          </w:rPr>
          <w:t>Bảng 2.23 Đặc tả Use-case Xem danh sách Client</w:t>
        </w:r>
        <w:r>
          <w:rPr>
            <w:noProof/>
            <w:webHidden/>
          </w:rPr>
          <w:tab/>
        </w:r>
        <w:r>
          <w:rPr>
            <w:noProof/>
            <w:webHidden/>
          </w:rPr>
          <w:fldChar w:fldCharType="begin"/>
        </w:r>
        <w:r>
          <w:rPr>
            <w:noProof/>
            <w:webHidden/>
          </w:rPr>
          <w:instrText xml:space="preserve"> PAGEREF _Toc197965779 \h </w:instrText>
        </w:r>
        <w:r>
          <w:rPr>
            <w:noProof/>
            <w:webHidden/>
          </w:rPr>
        </w:r>
        <w:r>
          <w:rPr>
            <w:noProof/>
            <w:webHidden/>
          </w:rPr>
          <w:fldChar w:fldCharType="separate"/>
        </w:r>
        <w:r>
          <w:rPr>
            <w:noProof/>
            <w:webHidden/>
          </w:rPr>
          <w:t>69</w:t>
        </w:r>
        <w:r>
          <w:rPr>
            <w:noProof/>
            <w:webHidden/>
          </w:rPr>
          <w:fldChar w:fldCharType="end"/>
        </w:r>
      </w:hyperlink>
    </w:p>
    <w:p w14:paraId="14AE378E" w14:textId="45FCA1B6"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0" w:history="1">
        <w:r w:rsidRPr="00814D94">
          <w:rPr>
            <w:rStyle w:val="Hyperlink"/>
            <w:rFonts w:eastAsiaTheme="majorEastAsia"/>
            <w:noProof/>
          </w:rPr>
          <w:t>Bảng 2.24 Đặc tả Use-case Thêm ghi chú cho Client</w:t>
        </w:r>
        <w:r>
          <w:rPr>
            <w:noProof/>
            <w:webHidden/>
          </w:rPr>
          <w:tab/>
        </w:r>
        <w:r>
          <w:rPr>
            <w:noProof/>
            <w:webHidden/>
          </w:rPr>
          <w:fldChar w:fldCharType="begin"/>
        </w:r>
        <w:r>
          <w:rPr>
            <w:noProof/>
            <w:webHidden/>
          </w:rPr>
          <w:instrText xml:space="preserve"> PAGEREF _Toc197965780 \h </w:instrText>
        </w:r>
        <w:r>
          <w:rPr>
            <w:noProof/>
            <w:webHidden/>
          </w:rPr>
        </w:r>
        <w:r>
          <w:rPr>
            <w:noProof/>
            <w:webHidden/>
          </w:rPr>
          <w:fldChar w:fldCharType="separate"/>
        </w:r>
        <w:r>
          <w:rPr>
            <w:noProof/>
            <w:webHidden/>
          </w:rPr>
          <w:t>71</w:t>
        </w:r>
        <w:r>
          <w:rPr>
            <w:noProof/>
            <w:webHidden/>
          </w:rPr>
          <w:fldChar w:fldCharType="end"/>
        </w:r>
      </w:hyperlink>
    </w:p>
    <w:p w14:paraId="7A95F9F4" w14:textId="0C8EDDD4"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1" w:history="1">
        <w:r w:rsidRPr="00814D94">
          <w:rPr>
            <w:rStyle w:val="Hyperlink"/>
            <w:rFonts w:eastAsiaTheme="majorEastAsia"/>
            <w:noProof/>
          </w:rPr>
          <w:t>Bảng 2.25 Đặc tả Use-case Đánh giá chất lượng</w:t>
        </w:r>
        <w:r>
          <w:rPr>
            <w:noProof/>
            <w:webHidden/>
          </w:rPr>
          <w:tab/>
        </w:r>
        <w:r>
          <w:rPr>
            <w:noProof/>
            <w:webHidden/>
          </w:rPr>
          <w:fldChar w:fldCharType="begin"/>
        </w:r>
        <w:r>
          <w:rPr>
            <w:noProof/>
            <w:webHidden/>
          </w:rPr>
          <w:instrText xml:space="preserve"> PAGEREF _Toc197965781 \h </w:instrText>
        </w:r>
        <w:r>
          <w:rPr>
            <w:noProof/>
            <w:webHidden/>
          </w:rPr>
        </w:r>
        <w:r>
          <w:rPr>
            <w:noProof/>
            <w:webHidden/>
          </w:rPr>
          <w:fldChar w:fldCharType="separate"/>
        </w:r>
        <w:r>
          <w:rPr>
            <w:noProof/>
            <w:webHidden/>
          </w:rPr>
          <w:t>73</w:t>
        </w:r>
        <w:r>
          <w:rPr>
            <w:noProof/>
            <w:webHidden/>
          </w:rPr>
          <w:fldChar w:fldCharType="end"/>
        </w:r>
      </w:hyperlink>
    </w:p>
    <w:p w14:paraId="66A30EC2" w14:textId="5E8932A2"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2" w:history="1">
        <w:r w:rsidRPr="00814D94">
          <w:rPr>
            <w:rStyle w:val="Hyperlink"/>
            <w:rFonts w:eastAsiaTheme="majorEastAsia"/>
            <w:noProof/>
          </w:rPr>
          <w:t>Bảng 2.26 Đặc tả Use-case Xem ghi chú của Coach</w:t>
        </w:r>
        <w:r>
          <w:rPr>
            <w:noProof/>
            <w:webHidden/>
          </w:rPr>
          <w:tab/>
        </w:r>
        <w:r>
          <w:rPr>
            <w:noProof/>
            <w:webHidden/>
          </w:rPr>
          <w:fldChar w:fldCharType="begin"/>
        </w:r>
        <w:r>
          <w:rPr>
            <w:noProof/>
            <w:webHidden/>
          </w:rPr>
          <w:instrText xml:space="preserve"> PAGEREF _Toc197965782 \h </w:instrText>
        </w:r>
        <w:r>
          <w:rPr>
            <w:noProof/>
            <w:webHidden/>
          </w:rPr>
        </w:r>
        <w:r>
          <w:rPr>
            <w:noProof/>
            <w:webHidden/>
          </w:rPr>
          <w:fldChar w:fldCharType="separate"/>
        </w:r>
        <w:r>
          <w:rPr>
            <w:noProof/>
            <w:webHidden/>
          </w:rPr>
          <w:t>75</w:t>
        </w:r>
        <w:r>
          <w:rPr>
            <w:noProof/>
            <w:webHidden/>
          </w:rPr>
          <w:fldChar w:fldCharType="end"/>
        </w:r>
      </w:hyperlink>
    </w:p>
    <w:p w14:paraId="187A11E7" w14:textId="18190A4D"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3" w:history="1">
        <w:r w:rsidRPr="00814D94">
          <w:rPr>
            <w:rStyle w:val="Hyperlink"/>
            <w:rFonts w:eastAsiaTheme="majorEastAsia"/>
            <w:noProof/>
          </w:rPr>
          <w:t>Bảng 2.27 Đặc tả Use-case Đăng ký lớp học</w:t>
        </w:r>
        <w:r>
          <w:rPr>
            <w:noProof/>
            <w:webHidden/>
          </w:rPr>
          <w:tab/>
        </w:r>
        <w:r>
          <w:rPr>
            <w:noProof/>
            <w:webHidden/>
          </w:rPr>
          <w:fldChar w:fldCharType="begin"/>
        </w:r>
        <w:r>
          <w:rPr>
            <w:noProof/>
            <w:webHidden/>
          </w:rPr>
          <w:instrText xml:space="preserve"> PAGEREF _Toc197965783 \h </w:instrText>
        </w:r>
        <w:r>
          <w:rPr>
            <w:noProof/>
            <w:webHidden/>
          </w:rPr>
        </w:r>
        <w:r>
          <w:rPr>
            <w:noProof/>
            <w:webHidden/>
          </w:rPr>
          <w:fldChar w:fldCharType="separate"/>
        </w:r>
        <w:r>
          <w:rPr>
            <w:noProof/>
            <w:webHidden/>
          </w:rPr>
          <w:t>77</w:t>
        </w:r>
        <w:r>
          <w:rPr>
            <w:noProof/>
            <w:webHidden/>
          </w:rPr>
          <w:fldChar w:fldCharType="end"/>
        </w:r>
      </w:hyperlink>
    </w:p>
    <w:p w14:paraId="1E0D9433" w14:textId="43021D7F"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4" w:history="1">
        <w:r w:rsidRPr="00814D94">
          <w:rPr>
            <w:rStyle w:val="Hyperlink"/>
            <w:rFonts w:eastAsiaTheme="majorEastAsia"/>
            <w:noProof/>
          </w:rPr>
          <w:t>Bảng 2.28 Đặc tả Use-case Xem danh sách gói đăng ký</w:t>
        </w:r>
        <w:r>
          <w:rPr>
            <w:noProof/>
            <w:webHidden/>
          </w:rPr>
          <w:tab/>
        </w:r>
        <w:r>
          <w:rPr>
            <w:noProof/>
            <w:webHidden/>
          </w:rPr>
          <w:fldChar w:fldCharType="begin"/>
        </w:r>
        <w:r>
          <w:rPr>
            <w:noProof/>
            <w:webHidden/>
          </w:rPr>
          <w:instrText xml:space="preserve"> PAGEREF _Toc197965784 \h </w:instrText>
        </w:r>
        <w:r>
          <w:rPr>
            <w:noProof/>
            <w:webHidden/>
          </w:rPr>
        </w:r>
        <w:r>
          <w:rPr>
            <w:noProof/>
            <w:webHidden/>
          </w:rPr>
          <w:fldChar w:fldCharType="separate"/>
        </w:r>
        <w:r>
          <w:rPr>
            <w:noProof/>
            <w:webHidden/>
          </w:rPr>
          <w:t>79</w:t>
        </w:r>
        <w:r>
          <w:rPr>
            <w:noProof/>
            <w:webHidden/>
          </w:rPr>
          <w:fldChar w:fldCharType="end"/>
        </w:r>
      </w:hyperlink>
    </w:p>
    <w:p w14:paraId="09FB34BC" w14:textId="6493A445"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5" w:history="1">
        <w:r w:rsidRPr="00814D94">
          <w:rPr>
            <w:rStyle w:val="Hyperlink"/>
            <w:rFonts w:eastAsiaTheme="majorEastAsia"/>
            <w:noProof/>
          </w:rPr>
          <w:t>Bảng 2.29 Đặc tả Use-case Đăng ký gói phòng tập</w:t>
        </w:r>
        <w:r>
          <w:rPr>
            <w:noProof/>
            <w:webHidden/>
          </w:rPr>
          <w:tab/>
        </w:r>
        <w:r>
          <w:rPr>
            <w:noProof/>
            <w:webHidden/>
          </w:rPr>
          <w:fldChar w:fldCharType="begin"/>
        </w:r>
        <w:r>
          <w:rPr>
            <w:noProof/>
            <w:webHidden/>
          </w:rPr>
          <w:instrText xml:space="preserve"> PAGEREF _Toc197965785 \h </w:instrText>
        </w:r>
        <w:r>
          <w:rPr>
            <w:noProof/>
            <w:webHidden/>
          </w:rPr>
        </w:r>
        <w:r>
          <w:rPr>
            <w:noProof/>
            <w:webHidden/>
          </w:rPr>
          <w:fldChar w:fldCharType="separate"/>
        </w:r>
        <w:r>
          <w:rPr>
            <w:noProof/>
            <w:webHidden/>
          </w:rPr>
          <w:t>81</w:t>
        </w:r>
        <w:r>
          <w:rPr>
            <w:noProof/>
            <w:webHidden/>
          </w:rPr>
          <w:fldChar w:fldCharType="end"/>
        </w:r>
      </w:hyperlink>
    </w:p>
    <w:p w14:paraId="0522B95D" w14:textId="02A85565"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6" w:history="1">
        <w:r w:rsidRPr="00814D94">
          <w:rPr>
            <w:rStyle w:val="Hyperlink"/>
            <w:rFonts w:eastAsiaTheme="majorEastAsia"/>
            <w:noProof/>
          </w:rPr>
          <w:t>Bảng 4.1: user</w:t>
        </w:r>
        <w:r>
          <w:rPr>
            <w:noProof/>
            <w:webHidden/>
          </w:rPr>
          <w:tab/>
        </w:r>
        <w:r>
          <w:rPr>
            <w:noProof/>
            <w:webHidden/>
          </w:rPr>
          <w:fldChar w:fldCharType="begin"/>
        </w:r>
        <w:r>
          <w:rPr>
            <w:noProof/>
            <w:webHidden/>
          </w:rPr>
          <w:instrText xml:space="preserve"> PAGEREF _Toc197965786 \h </w:instrText>
        </w:r>
        <w:r>
          <w:rPr>
            <w:noProof/>
            <w:webHidden/>
          </w:rPr>
        </w:r>
        <w:r>
          <w:rPr>
            <w:noProof/>
            <w:webHidden/>
          </w:rPr>
          <w:fldChar w:fldCharType="separate"/>
        </w:r>
        <w:r>
          <w:rPr>
            <w:noProof/>
            <w:webHidden/>
          </w:rPr>
          <w:t>93</w:t>
        </w:r>
        <w:r>
          <w:rPr>
            <w:noProof/>
            <w:webHidden/>
          </w:rPr>
          <w:fldChar w:fldCharType="end"/>
        </w:r>
      </w:hyperlink>
    </w:p>
    <w:p w14:paraId="202DC695" w14:textId="15C488A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7" w:history="1">
        <w:r w:rsidRPr="00814D94">
          <w:rPr>
            <w:rStyle w:val="Hyperlink"/>
            <w:rFonts w:eastAsiaTheme="majorEastAsia"/>
            <w:noProof/>
          </w:rPr>
          <w:t>Bảng 4.2: role</w:t>
        </w:r>
        <w:r>
          <w:rPr>
            <w:noProof/>
            <w:webHidden/>
          </w:rPr>
          <w:tab/>
        </w:r>
        <w:r>
          <w:rPr>
            <w:noProof/>
            <w:webHidden/>
          </w:rPr>
          <w:fldChar w:fldCharType="begin"/>
        </w:r>
        <w:r>
          <w:rPr>
            <w:noProof/>
            <w:webHidden/>
          </w:rPr>
          <w:instrText xml:space="preserve"> PAGEREF _Toc197965787 \h </w:instrText>
        </w:r>
        <w:r>
          <w:rPr>
            <w:noProof/>
            <w:webHidden/>
          </w:rPr>
        </w:r>
        <w:r>
          <w:rPr>
            <w:noProof/>
            <w:webHidden/>
          </w:rPr>
          <w:fldChar w:fldCharType="separate"/>
        </w:r>
        <w:r>
          <w:rPr>
            <w:noProof/>
            <w:webHidden/>
          </w:rPr>
          <w:t>93</w:t>
        </w:r>
        <w:r>
          <w:rPr>
            <w:noProof/>
            <w:webHidden/>
          </w:rPr>
          <w:fldChar w:fldCharType="end"/>
        </w:r>
      </w:hyperlink>
    </w:p>
    <w:p w14:paraId="1727F289" w14:textId="3DAACBB4"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8" w:history="1">
        <w:r w:rsidRPr="00814D94">
          <w:rPr>
            <w:rStyle w:val="Hyperlink"/>
            <w:rFonts w:eastAsiaTheme="majorEastAsia"/>
            <w:noProof/>
          </w:rPr>
          <w:t>Bảng 4.3: permission</w:t>
        </w:r>
        <w:r>
          <w:rPr>
            <w:noProof/>
            <w:webHidden/>
          </w:rPr>
          <w:tab/>
        </w:r>
        <w:r>
          <w:rPr>
            <w:noProof/>
            <w:webHidden/>
          </w:rPr>
          <w:fldChar w:fldCharType="begin"/>
        </w:r>
        <w:r>
          <w:rPr>
            <w:noProof/>
            <w:webHidden/>
          </w:rPr>
          <w:instrText xml:space="preserve"> PAGEREF _Toc197965788 \h </w:instrText>
        </w:r>
        <w:r>
          <w:rPr>
            <w:noProof/>
            <w:webHidden/>
          </w:rPr>
        </w:r>
        <w:r>
          <w:rPr>
            <w:noProof/>
            <w:webHidden/>
          </w:rPr>
          <w:fldChar w:fldCharType="separate"/>
        </w:r>
        <w:r>
          <w:rPr>
            <w:noProof/>
            <w:webHidden/>
          </w:rPr>
          <w:t>94</w:t>
        </w:r>
        <w:r>
          <w:rPr>
            <w:noProof/>
            <w:webHidden/>
          </w:rPr>
          <w:fldChar w:fldCharType="end"/>
        </w:r>
      </w:hyperlink>
    </w:p>
    <w:p w14:paraId="72903248" w14:textId="26B145C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89" w:history="1">
        <w:r w:rsidRPr="00814D94">
          <w:rPr>
            <w:rStyle w:val="Hyperlink"/>
            <w:rFonts w:eastAsiaTheme="majorEastAsia"/>
            <w:noProof/>
          </w:rPr>
          <w:t>Bảng 4.4: user_roles</w:t>
        </w:r>
        <w:r>
          <w:rPr>
            <w:noProof/>
            <w:webHidden/>
          </w:rPr>
          <w:tab/>
        </w:r>
        <w:r>
          <w:rPr>
            <w:noProof/>
            <w:webHidden/>
          </w:rPr>
          <w:fldChar w:fldCharType="begin"/>
        </w:r>
        <w:r>
          <w:rPr>
            <w:noProof/>
            <w:webHidden/>
          </w:rPr>
          <w:instrText xml:space="preserve"> PAGEREF _Toc197965789 \h </w:instrText>
        </w:r>
        <w:r>
          <w:rPr>
            <w:noProof/>
            <w:webHidden/>
          </w:rPr>
        </w:r>
        <w:r>
          <w:rPr>
            <w:noProof/>
            <w:webHidden/>
          </w:rPr>
          <w:fldChar w:fldCharType="separate"/>
        </w:r>
        <w:r>
          <w:rPr>
            <w:noProof/>
            <w:webHidden/>
          </w:rPr>
          <w:t>94</w:t>
        </w:r>
        <w:r>
          <w:rPr>
            <w:noProof/>
            <w:webHidden/>
          </w:rPr>
          <w:fldChar w:fldCharType="end"/>
        </w:r>
      </w:hyperlink>
    </w:p>
    <w:p w14:paraId="20E5DD0F" w14:textId="202121EC"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0" w:history="1">
        <w:r w:rsidRPr="00814D94">
          <w:rPr>
            <w:rStyle w:val="Hyperlink"/>
            <w:rFonts w:eastAsiaTheme="majorEastAsia"/>
            <w:noProof/>
          </w:rPr>
          <w:t>Bảng 4.5: coach</w:t>
        </w:r>
        <w:r>
          <w:rPr>
            <w:noProof/>
            <w:webHidden/>
          </w:rPr>
          <w:tab/>
        </w:r>
        <w:r>
          <w:rPr>
            <w:noProof/>
            <w:webHidden/>
          </w:rPr>
          <w:fldChar w:fldCharType="begin"/>
        </w:r>
        <w:r>
          <w:rPr>
            <w:noProof/>
            <w:webHidden/>
          </w:rPr>
          <w:instrText xml:space="preserve"> PAGEREF _Toc197965790 \h </w:instrText>
        </w:r>
        <w:r>
          <w:rPr>
            <w:noProof/>
            <w:webHidden/>
          </w:rPr>
        </w:r>
        <w:r>
          <w:rPr>
            <w:noProof/>
            <w:webHidden/>
          </w:rPr>
          <w:fldChar w:fldCharType="separate"/>
        </w:r>
        <w:r>
          <w:rPr>
            <w:noProof/>
            <w:webHidden/>
          </w:rPr>
          <w:t>94</w:t>
        </w:r>
        <w:r>
          <w:rPr>
            <w:noProof/>
            <w:webHidden/>
          </w:rPr>
          <w:fldChar w:fldCharType="end"/>
        </w:r>
      </w:hyperlink>
    </w:p>
    <w:p w14:paraId="2D5E4751" w14:textId="0BEEE0BB"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1" w:history="1">
        <w:r w:rsidRPr="00814D94">
          <w:rPr>
            <w:rStyle w:val="Hyperlink"/>
            <w:rFonts w:eastAsiaTheme="majorEastAsia"/>
            <w:noProof/>
          </w:rPr>
          <w:t>Bảng 4.6: branch</w:t>
        </w:r>
        <w:r>
          <w:rPr>
            <w:noProof/>
            <w:webHidden/>
          </w:rPr>
          <w:tab/>
        </w:r>
        <w:r>
          <w:rPr>
            <w:noProof/>
            <w:webHidden/>
          </w:rPr>
          <w:fldChar w:fldCharType="begin"/>
        </w:r>
        <w:r>
          <w:rPr>
            <w:noProof/>
            <w:webHidden/>
          </w:rPr>
          <w:instrText xml:space="preserve"> PAGEREF _Toc197965791 \h </w:instrText>
        </w:r>
        <w:r>
          <w:rPr>
            <w:noProof/>
            <w:webHidden/>
          </w:rPr>
        </w:r>
        <w:r>
          <w:rPr>
            <w:noProof/>
            <w:webHidden/>
          </w:rPr>
          <w:fldChar w:fldCharType="separate"/>
        </w:r>
        <w:r>
          <w:rPr>
            <w:noProof/>
            <w:webHidden/>
          </w:rPr>
          <w:t>94</w:t>
        </w:r>
        <w:r>
          <w:rPr>
            <w:noProof/>
            <w:webHidden/>
          </w:rPr>
          <w:fldChar w:fldCharType="end"/>
        </w:r>
      </w:hyperlink>
    </w:p>
    <w:p w14:paraId="14E2B11D" w14:textId="5F4DD7C0"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2" w:history="1">
        <w:r w:rsidRPr="00814D94">
          <w:rPr>
            <w:rStyle w:val="Hyperlink"/>
            <w:rFonts w:eastAsiaTheme="majorEastAsia"/>
            <w:noProof/>
          </w:rPr>
          <w:t>Bảng 4.7: branch_facility</w:t>
        </w:r>
        <w:r>
          <w:rPr>
            <w:noProof/>
            <w:webHidden/>
          </w:rPr>
          <w:tab/>
        </w:r>
        <w:r>
          <w:rPr>
            <w:noProof/>
            <w:webHidden/>
          </w:rPr>
          <w:fldChar w:fldCharType="begin"/>
        </w:r>
        <w:r>
          <w:rPr>
            <w:noProof/>
            <w:webHidden/>
          </w:rPr>
          <w:instrText xml:space="preserve"> PAGEREF _Toc197965792 \h </w:instrText>
        </w:r>
        <w:r>
          <w:rPr>
            <w:noProof/>
            <w:webHidden/>
          </w:rPr>
        </w:r>
        <w:r>
          <w:rPr>
            <w:noProof/>
            <w:webHidden/>
          </w:rPr>
          <w:fldChar w:fldCharType="separate"/>
        </w:r>
        <w:r>
          <w:rPr>
            <w:noProof/>
            <w:webHidden/>
          </w:rPr>
          <w:t>95</w:t>
        </w:r>
        <w:r>
          <w:rPr>
            <w:noProof/>
            <w:webHidden/>
          </w:rPr>
          <w:fldChar w:fldCharType="end"/>
        </w:r>
      </w:hyperlink>
    </w:p>
    <w:p w14:paraId="57B17256" w14:textId="0BABE719"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3" w:history="1">
        <w:r w:rsidRPr="00814D94">
          <w:rPr>
            <w:rStyle w:val="Hyperlink"/>
            <w:rFonts w:eastAsiaTheme="majorEastAsia"/>
            <w:noProof/>
          </w:rPr>
          <w:t>Bảng 4.8: equipment</w:t>
        </w:r>
        <w:r>
          <w:rPr>
            <w:noProof/>
            <w:webHidden/>
          </w:rPr>
          <w:tab/>
        </w:r>
        <w:r>
          <w:rPr>
            <w:noProof/>
            <w:webHidden/>
          </w:rPr>
          <w:fldChar w:fldCharType="begin"/>
        </w:r>
        <w:r>
          <w:rPr>
            <w:noProof/>
            <w:webHidden/>
          </w:rPr>
          <w:instrText xml:space="preserve"> PAGEREF _Toc197965793 \h </w:instrText>
        </w:r>
        <w:r>
          <w:rPr>
            <w:noProof/>
            <w:webHidden/>
          </w:rPr>
        </w:r>
        <w:r>
          <w:rPr>
            <w:noProof/>
            <w:webHidden/>
          </w:rPr>
          <w:fldChar w:fldCharType="separate"/>
        </w:r>
        <w:r>
          <w:rPr>
            <w:noProof/>
            <w:webHidden/>
          </w:rPr>
          <w:t>95</w:t>
        </w:r>
        <w:r>
          <w:rPr>
            <w:noProof/>
            <w:webHidden/>
          </w:rPr>
          <w:fldChar w:fldCharType="end"/>
        </w:r>
      </w:hyperlink>
    </w:p>
    <w:p w14:paraId="4D7C2E0D" w14:textId="0AD5AAD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4" w:history="1">
        <w:r w:rsidRPr="00814D94">
          <w:rPr>
            <w:rStyle w:val="Hyperlink"/>
            <w:rFonts w:eastAsiaTheme="majorEastAsia"/>
            <w:noProof/>
          </w:rPr>
          <w:t>Bảng 4.9: class_schedule</w:t>
        </w:r>
        <w:r>
          <w:rPr>
            <w:noProof/>
            <w:webHidden/>
          </w:rPr>
          <w:tab/>
        </w:r>
        <w:r>
          <w:rPr>
            <w:noProof/>
            <w:webHidden/>
          </w:rPr>
          <w:fldChar w:fldCharType="begin"/>
        </w:r>
        <w:r>
          <w:rPr>
            <w:noProof/>
            <w:webHidden/>
          </w:rPr>
          <w:instrText xml:space="preserve"> PAGEREF _Toc197965794 \h </w:instrText>
        </w:r>
        <w:r>
          <w:rPr>
            <w:noProof/>
            <w:webHidden/>
          </w:rPr>
        </w:r>
        <w:r>
          <w:rPr>
            <w:noProof/>
            <w:webHidden/>
          </w:rPr>
          <w:fldChar w:fldCharType="separate"/>
        </w:r>
        <w:r>
          <w:rPr>
            <w:noProof/>
            <w:webHidden/>
          </w:rPr>
          <w:t>96</w:t>
        </w:r>
        <w:r>
          <w:rPr>
            <w:noProof/>
            <w:webHidden/>
          </w:rPr>
          <w:fldChar w:fldCharType="end"/>
        </w:r>
      </w:hyperlink>
    </w:p>
    <w:p w14:paraId="2FFF7646" w14:textId="36353C3D"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5" w:history="1">
        <w:r w:rsidRPr="00814D94">
          <w:rPr>
            <w:rStyle w:val="Hyperlink"/>
            <w:rFonts w:eastAsiaTheme="majorEastAsia"/>
            <w:noProof/>
          </w:rPr>
          <w:t>Bảng 4.10: subscription_plan</w:t>
        </w:r>
        <w:r>
          <w:rPr>
            <w:noProof/>
            <w:webHidden/>
          </w:rPr>
          <w:tab/>
        </w:r>
        <w:r>
          <w:rPr>
            <w:noProof/>
            <w:webHidden/>
          </w:rPr>
          <w:fldChar w:fldCharType="begin"/>
        </w:r>
        <w:r>
          <w:rPr>
            <w:noProof/>
            <w:webHidden/>
          </w:rPr>
          <w:instrText xml:space="preserve"> PAGEREF _Toc197965795 \h </w:instrText>
        </w:r>
        <w:r>
          <w:rPr>
            <w:noProof/>
            <w:webHidden/>
          </w:rPr>
        </w:r>
        <w:r>
          <w:rPr>
            <w:noProof/>
            <w:webHidden/>
          </w:rPr>
          <w:fldChar w:fldCharType="separate"/>
        </w:r>
        <w:r>
          <w:rPr>
            <w:noProof/>
            <w:webHidden/>
          </w:rPr>
          <w:t>96</w:t>
        </w:r>
        <w:r>
          <w:rPr>
            <w:noProof/>
            <w:webHidden/>
          </w:rPr>
          <w:fldChar w:fldCharType="end"/>
        </w:r>
      </w:hyperlink>
    </w:p>
    <w:p w14:paraId="76693531" w14:textId="4CEF13CF"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6" w:history="1">
        <w:r w:rsidRPr="00814D94">
          <w:rPr>
            <w:rStyle w:val="Hyperlink"/>
            <w:rFonts w:eastAsiaTheme="majorEastAsia"/>
            <w:noProof/>
          </w:rPr>
          <w:t>Bảng 4.11: user_subscription</w:t>
        </w:r>
        <w:r>
          <w:rPr>
            <w:noProof/>
            <w:webHidden/>
          </w:rPr>
          <w:tab/>
        </w:r>
        <w:r>
          <w:rPr>
            <w:noProof/>
            <w:webHidden/>
          </w:rPr>
          <w:fldChar w:fldCharType="begin"/>
        </w:r>
        <w:r>
          <w:rPr>
            <w:noProof/>
            <w:webHidden/>
          </w:rPr>
          <w:instrText xml:space="preserve"> PAGEREF _Toc197965796 \h </w:instrText>
        </w:r>
        <w:r>
          <w:rPr>
            <w:noProof/>
            <w:webHidden/>
          </w:rPr>
        </w:r>
        <w:r>
          <w:rPr>
            <w:noProof/>
            <w:webHidden/>
          </w:rPr>
          <w:fldChar w:fldCharType="separate"/>
        </w:r>
        <w:r>
          <w:rPr>
            <w:noProof/>
            <w:webHidden/>
          </w:rPr>
          <w:t>97</w:t>
        </w:r>
        <w:r>
          <w:rPr>
            <w:noProof/>
            <w:webHidden/>
          </w:rPr>
          <w:fldChar w:fldCharType="end"/>
        </w:r>
      </w:hyperlink>
    </w:p>
    <w:p w14:paraId="3D2A89DE" w14:textId="6BE94451"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7" w:history="1">
        <w:r w:rsidRPr="00814D94">
          <w:rPr>
            <w:rStyle w:val="Hyperlink"/>
            <w:rFonts w:eastAsiaTheme="majorEastAsia"/>
            <w:noProof/>
          </w:rPr>
          <w:t>Bảng 4.12: payment</w:t>
        </w:r>
        <w:r>
          <w:rPr>
            <w:noProof/>
            <w:webHidden/>
          </w:rPr>
          <w:tab/>
        </w:r>
        <w:r>
          <w:rPr>
            <w:noProof/>
            <w:webHidden/>
          </w:rPr>
          <w:fldChar w:fldCharType="begin"/>
        </w:r>
        <w:r>
          <w:rPr>
            <w:noProof/>
            <w:webHidden/>
          </w:rPr>
          <w:instrText xml:space="preserve"> PAGEREF _Toc197965797 \h </w:instrText>
        </w:r>
        <w:r>
          <w:rPr>
            <w:noProof/>
            <w:webHidden/>
          </w:rPr>
        </w:r>
        <w:r>
          <w:rPr>
            <w:noProof/>
            <w:webHidden/>
          </w:rPr>
          <w:fldChar w:fldCharType="separate"/>
        </w:r>
        <w:r>
          <w:rPr>
            <w:noProof/>
            <w:webHidden/>
          </w:rPr>
          <w:t>97</w:t>
        </w:r>
        <w:r>
          <w:rPr>
            <w:noProof/>
            <w:webHidden/>
          </w:rPr>
          <w:fldChar w:fldCharType="end"/>
        </w:r>
      </w:hyperlink>
    </w:p>
    <w:p w14:paraId="23F7E73C" w14:textId="3E32A2D9"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798" w:history="1">
        <w:r w:rsidRPr="00814D94">
          <w:rPr>
            <w:rStyle w:val="Hyperlink"/>
            <w:rFonts w:eastAsiaTheme="majorEastAsia"/>
            <w:noProof/>
          </w:rPr>
          <w:t>Bảng 4.13: class_schedule_participants</w:t>
        </w:r>
        <w:r>
          <w:rPr>
            <w:noProof/>
            <w:webHidden/>
          </w:rPr>
          <w:tab/>
        </w:r>
        <w:r>
          <w:rPr>
            <w:noProof/>
            <w:webHidden/>
          </w:rPr>
          <w:fldChar w:fldCharType="begin"/>
        </w:r>
        <w:r>
          <w:rPr>
            <w:noProof/>
            <w:webHidden/>
          </w:rPr>
          <w:instrText xml:space="preserve"> PAGEREF _Toc197965798 \h </w:instrText>
        </w:r>
        <w:r>
          <w:rPr>
            <w:noProof/>
            <w:webHidden/>
          </w:rPr>
        </w:r>
        <w:r>
          <w:rPr>
            <w:noProof/>
            <w:webHidden/>
          </w:rPr>
          <w:fldChar w:fldCharType="separate"/>
        </w:r>
        <w:r>
          <w:rPr>
            <w:noProof/>
            <w:webHidden/>
          </w:rPr>
          <w:t>98</w:t>
        </w:r>
        <w:r>
          <w:rPr>
            <w:noProof/>
            <w:webHidden/>
          </w:rPr>
          <w:fldChar w:fldCharType="end"/>
        </w:r>
      </w:hyperlink>
    </w:p>
    <w:p w14:paraId="791360BE" w14:textId="786EBD9D" w:rsidR="007B533D" w:rsidRPr="004314D5" w:rsidRDefault="005B0659" w:rsidP="004314D5">
      <w:pPr>
        <w:pStyle w:val="TOC1"/>
        <w:spacing w:before="100" w:beforeAutospacing="1"/>
        <w:rPr>
          <w:b/>
          <w:bCs/>
        </w:rPr>
      </w:pPr>
      <w:r>
        <w:fldChar w:fldCharType="end"/>
      </w:r>
      <w:r w:rsidR="007B533D" w:rsidRPr="004314D5">
        <w:rPr>
          <w:b/>
          <w:bCs/>
        </w:rPr>
        <w:t xml:space="preserve">DANH </w:t>
      </w:r>
      <w:r w:rsidR="0024500C" w:rsidRPr="004314D5">
        <w:rPr>
          <w:b/>
          <w:bCs/>
        </w:rPr>
        <w:t>CHỨC NĂNG</w:t>
      </w:r>
      <w:r w:rsidR="007B533D" w:rsidRPr="004314D5">
        <w:rPr>
          <w:b/>
          <w:bCs/>
        </w:rPr>
        <w:t xml:space="preserve"> HÌNH ẢNH</w:t>
      </w:r>
    </w:p>
    <w:p w14:paraId="202C9D31" w14:textId="15C59B6F" w:rsidR="00E04077" w:rsidRDefault="000105A1">
      <w:pPr>
        <w:pStyle w:val="TableofFigures"/>
        <w:tabs>
          <w:tab w:val="right" w:leader="dot" w:pos="9111"/>
        </w:tabs>
        <w:rPr>
          <w:rFonts w:asciiTheme="minorHAnsi" w:eastAsiaTheme="minorEastAsia" w:hAnsiTheme="minorHAnsi" w:cstheme="minorBidi"/>
          <w:noProof/>
          <w:sz w:val="22"/>
          <w:szCs w:val="22"/>
          <w:lang w:val="en-US"/>
        </w:rPr>
      </w:pPr>
      <w:r>
        <w:fldChar w:fldCharType="begin"/>
      </w:r>
      <w:r>
        <w:instrText xml:space="preserve"> TOC \h \z \t "Caption,1" \c "Hình" </w:instrText>
      </w:r>
      <w:r>
        <w:fldChar w:fldCharType="separate"/>
      </w:r>
      <w:hyperlink w:anchor="_Toc197965799" w:history="1">
        <w:r w:rsidR="00E04077" w:rsidRPr="00CD7D1A">
          <w:rPr>
            <w:rStyle w:val="Hyperlink"/>
            <w:rFonts w:eastAsiaTheme="majorEastAsia"/>
            <w:noProof/>
          </w:rPr>
          <w:t>Hình 2.1 Sơ đồ Use-case tổng của hệ thống</w:t>
        </w:r>
        <w:r w:rsidR="00E04077">
          <w:rPr>
            <w:noProof/>
            <w:webHidden/>
          </w:rPr>
          <w:tab/>
        </w:r>
        <w:r w:rsidR="00E04077">
          <w:rPr>
            <w:noProof/>
            <w:webHidden/>
          </w:rPr>
          <w:fldChar w:fldCharType="begin"/>
        </w:r>
        <w:r w:rsidR="00E04077">
          <w:rPr>
            <w:noProof/>
            <w:webHidden/>
          </w:rPr>
          <w:instrText xml:space="preserve"> PAGEREF _Toc197965799 \h </w:instrText>
        </w:r>
        <w:r w:rsidR="00E04077">
          <w:rPr>
            <w:noProof/>
            <w:webHidden/>
          </w:rPr>
        </w:r>
        <w:r w:rsidR="00E04077">
          <w:rPr>
            <w:noProof/>
            <w:webHidden/>
          </w:rPr>
          <w:fldChar w:fldCharType="separate"/>
        </w:r>
        <w:r w:rsidR="00E04077">
          <w:rPr>
            <w:noProof/>
            <w:webHidden/>
          </w:rPr>
          <w:t>23</w:t>
        </w:r>
        <w:r w:rsidR="00E04077">
          <w:rPr>
            <w:noProof/>
            <w:webHidden/>
          </w:rPr>
          <w:fldChar w:fldCharType="end"/>
        </w:r>
      </w:hyperlink>
    </w:p>
    <w:p w14:paraId="6A972429" w14:textId="0CF55210"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0" w:history="1">
        <w:r w:rsidRPr="00CD7D1A">
          <w:rPr>
            <w:rStyle w:val="Hyperlink"/>
            <w:rFonts w:eastAsiaTheme="majorEastAsia"/>
            <w:noProof/>
          </w:rPr>
          <w:t>Hình 2.2</w:t>
        </w:r>
        <w:r w:rsidRPr="00CD7D1A">
          <w:rPr>
            <w:rStyle w:val="Hyperlink"/>
            <w:rFonts w:eastAsiaTheme="majorEastAsia"/>
            <w:noProof/>
            <w:lang w:val="en-US"/>
          </w:rPr>
          <w:t xml:space="preserve"> </w:t>
        </w:r>
        <w:r w:rsidRPr="00CD7D1A">
          <w:rPr>
            <w:rStyle w:val="Hyperlink"/>
            <w:rFonts w:eastAsiaTheme="majorEastAsia"/>
            <w:noProof/>
          </w:rPr>
          <w:t>Use-case Đăng nhập</w:t>
        </w:r>
        <w:r>
          <w:rPr>
            <w:noProof/>
            <w:webHidden/>
          </w:rPr>
          <w:tab/>
        </w:r>
        <w:r>
          <w:rPr>
            <w:noProof/>
            <w:webHidden/>
          </w:rPr>
          <w:fldChar w:fldCharType="begin"/>
        </w:r>
        <w:r>
          <w:rPr>
            <w:noProof/>
            <w:webHidden/>
          </w:rPr>
          <w:instrText xml:space="preserve"> PAGEREF _Toc197965800 \h </w:instrText>
        </w:r>
        <w:r>
          <w:rPr>
            <w:noProof/>
            <w:webHidden/>
          </w:rPr>
        </w:r>
        <w:r>
          <w:rPr>
            <w:noProof/>
            <w:webHidden/>
          </w:rPr>
          <w:fldChar w:fldCharType="separate"/>
        </w:r>
        <w:r>
          <w:rPr>
            <w:noProof/>
            <w:webHidden/>
          </w:rPr>
          <w:t>24</w:t>
        </w:r>
        <w:r>
          <w:rPr>
            <w:noProof/>
            <w:webHidden/>
          </w:rPr>
          <w:fldChar w:fldCharType="end"/>
        </w:r>
      </w:hyperlink>
    </w:p>
    <w:p w14:paraId="43531E0C" w14:textId="02CCF99D"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1" w:history="1">
        <w:r w:rsidRPr="00CD7D1A">
          <w:rPr>
            <w:rStyle w:val="Hyperlink"/>
            <w:rFonts w:eastAsiaTheme="majorEastAsia"/>
            <w:noProof/>
          </w:rPr>
          <w:t>Hình 2.3</w:t>
        </w:r>
        <w:r w:rsidRPr="00CD7D1A">
          <w:rPr>
            <w:rStyle w:val="Hyperlink"/>
            <w:rFonts w:eastAsiaTheme="majorEastAsia"/>
            <w:noProof/>
            <w:lang w:val="en-US"/>
          </w:rPr>
          <w:t xml:space="preserve"> </w:t>
        </w:r>
        <w:r w:rsidRPr="00CD7D1A">
          <w:rPr>
            <w:rStyle w:val="Hyperlink"/>
            <w:rFonts w:eastAsiaTheme="majorEastAsia"/>
            <w:noProof/>
          </w:rPr>
          <w:t>Use-case Đăng xuất</w:t>
        </w:r>
        <w:r>
          <w:rPr>
            <w:noProof/>
            <w:webHidden/>
          </w:rPr>
          <w:tab/>
        </w:r>
        <w:r>
          <w:rPr>
            <w:noProof/>
            <w:webHidden/>
          </w:rPr>
          <w:fldChar w:fldCharType="begin"/>
        </w:r>
        <w:r>
          <w:rPr>
            <w:noProof/>
            <w:webHidden/>
          </w:rPr>
          <w:instrText xml:space="preserve"> PAGEREF _Toc197965801 \h </w:instrText>
        </w:r>
        <w:r>
          <w:rPr>
            <w:noProof/>
            <w:webHidden/>
          </w:rPr>
        </w:r>
        <w:r>
          <w:rPr>
            <w:noProof/>
            <w:webHidden/>
          </w:rPr>
          <w:fldChar w:fldCharType="separate"/>
        </w:r>
        <w:r>
          <w:rPr>
            <w:noProof/>
            <w:webHidden/>
          </w:rPr>
          <w:t>26</w:t>
        </w:r>
        <w:r>
          <w:rPr>
            <w:noProof/>
            <w:webHidden/>
          </w:rPr>
          <w:fldChar w:fldCharType="end"/>
        </w:r>
      </w:hyperlink>
    </w:p>
    <w:p w14:paraId="66B49470" w14:textId="535C56F5"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2" w:history="1">
        <w:r w:rsidRPr="00CD7D1A">
          <w:rPr>
            <w:rStyle w:val="Hyperlink"/>
            <w:rFonts w:eastAsiaTheme="majorEastAsia"/>
            <w:noProof/>
          </w:rPr>
          <w:t>Hình 2.4 Use-case Quên/Đổi mật khẩu</w:t>
        </w:r>
        <w:r>
          <w:rPr>
            <w:noProof/>
            <w:webHidden/>
          </w:rPr>
          <w:tab/>
        </w:r>
        <w:r>
          <w:rPr>
            <w:noProof/>
            <w:webHidden/>
          </w:rPr>
          <w:fldChar w:fldCharType="begin"/>
        </w:r>
        <w:r>
          <w:rPr>
            <w:noProof/>
            <w:webHidden/>
          </w:rPr>
          <w:instrText xml:space="preserve"> PAGEREF _Toc197965802 \h </w:instrText>
        </w:r>
        <w:r>
          <w:rPr>
            <w:noProof/>
            <w:webHidden/>
          </w:rPr>
        </w:r>
        <w:r>
          <w:rPr>
            <w:noProof/>
            <w:webHidden/>
          </w:rPr>
          <w:fldChar w:fldCharType="separate"/>
        </w:r>
        <w:r>
          <w:rPr>
            <w:noProof/>
            <w:webHidden/>
          </w:rPr>
          <w:t>28</w:t>
        </w:r>
        <w:r>
          <w:rPr>
            <w:noProof/>
            <w:webHidden/>
          </w:rPr>
          <w:fldChar w:fldCharType="end"/>
        </w:r>
      </w:hyperlink>
    </w:p>
    <w:p w14:paraId="38AF83F9" w14:textId="2C2BFC9D"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3" w:history="1">
        <w:r w:rsidRPr="00CD7D1A">
          <w:rPr>
            <w:rStyle w:val="Hyperlink"/>
            <w:rFonts w:eastAsiaTheme="majorEastAsia"/>
            <w:noProof/>
          </w:rPr>
          <w:t>Hình 2.5 Use-case Quản lý danh sách Coach</w:t>
        </w:r>
        <w:r>
          <w:rPr>
            <w:noProof/>
            <w:webHidden/>
          </w:rPr>
          <w:tab/>
        </w:r>
        <w:r>
          <w:rPr>
            <w:noProof/>
            <w:webHidden/>
          </w:rPr>
          <w:fldChar w:fldCharType="begin"/>
        </w:r>
        <w:r>
          <w:rPr>
            <w:noProof/>
            <w:webHidden/>
          </w:rPr>
          <w:instrText xml:space="preserve"> PAGEREF _Toc197965803 \h </w:instrText>
        </w:r>
        <w:r>
          <w:rPr>
            <w:noProof/>
            <w:webHidden/>
          </w:rPr>
        </w:r>
        <w:r>
          <w:rPr>
            <w:noProof/>
            <w:webHidden/>
          </w:rPr>
          <w:fldChar w:fldCharType="separate"/>
        </w:r>
        <w:r>
          <w:rPr>
            <w:noProof/>
            <w:webHidden/>
          </w:rPr>
          <w:t>30</w:t>
        </w:r>
        <w:r>
          <w:rPr>
            <w:noProof/>
            <w:webHidden/>
          </w:rPr>
          <w:fldChar w:fldCharType="end"/>
        </w:r>
      </w:hyperlink>
    </w:p>
    <w:p w14:paraId="4066C7E4" w14:textId="0ECDFE71"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4" w:history="1">
        <w:r w:rsidRPr="00CD7D1A">
          <w:rPr>
            <w:rStyle w:val="Hyperlink"/>
            <w:rFonts w:eastAsiaTheme="majorEastAsia"/>
            <w:noProof/>
          </w:rPr>
          <w:t>Hình 2.6 Use-case Quản lý danh sách Client</w:t>
        </w:r>
        <w:r>
          <w:rPr>
            <w:noProof/>
            <w:webHidden/>
          </w:rPr>
          <w:tab/>
        </w:r>
        <w:r>
          <w:rPr>
            <w:noProof/>
            <w:webHidden/>
          </w:rPr>
          <w:fldChar w:fldCharType="begin"/>
        </w:r>
        <w:r>
          <w:rPr>
            <w:noProof/>
            <w:webHidden/>
          </w:rPr>
          <w:instrText xml:space="preserve"> PAGEREF _Toc197965804 \h </w:instrText>
        </w:r>
        <w:r>
          <w:rPr>
            <w:noProof/>
            <w:webHidden/>
          </w:rPr>
        </w:r>
        <w:r>
          <w:rPr>
            <w:noProof/>
            <w:webHidden/>
          </w:rPr>
          <w:fldChar w:fldCharType="separate"/>
        </w:r>
        <w:r>
          <w:rPr>
            <w:noProof/>
            <w:webHidden/>
          </w:rPr>
          <w:t>33</w:t>
        </w:r>
        <w:r>
          <w:rPr>
            <w:noProof/>
            <w:webHidden/>
          </w:rPr>
          <w:fldChar w:fldCharType="end"/>
        </w:r>
      </w:hyperlink>
    </w:p>
    <w:p w14:paraId="420F46E7" w14:textId="4B72053B"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5" w:history="1">
        <w:r w:rsidRPr="00CD7D1A">
          <w:rPr>
            <w:rStyle w:val="Hyperlink"/>
            <w:rFonts w:eastAsiaTheme="majorEastAsia"/>
            <w:noProof/>
          </w:rPr>
          <w:t>Hình 2.7 Use-case Quản lý danh sách Staff</w:t>
        </w:r>
        <w:r>
          <w:rPr>
            <w:noProof/>
            <w:webHidden/>
          </w:rPr>
          <w:tab/>
        </w:r>
        <w:r>
          <w:rPr>
            <w:noProof/>
            <w:webHidden/>
          </w:rPr>
          <w:fldChar w:fldCharType="begin"/>
        </w:r>
        <w:r>
          <w:rPr>
            <w:noProof/>
            <w:webHidden/>
          </w:rPr>
          <w:instrText xml:space="preserve"> PAGEREF _Toc197965805 \h </w:instrText>
        </w:r>
        <w:r>
          <w:rPr>
            <w:noProof/>
            <w:webHidden/>
          </w:rPr>
        </w:r>
        <w:r>
          <w:rPr>
            <w:noProof/>
            <w:webHidden/>
          </w:rPr>
          <w:fldChar w:fldCharType="separate"/>
        </w:r>
        <w:r>
          <w:rPr>
            <w:noProof/>
            <w:webHidden/>
          </w:rPr>
          <w:t>36</w:t>
        </w:r>
        <w:r>
          <w:rPr>
            <w:noProof/>
            <w:webHidden/>
          </w:rPr>
          <w:fldChar w:fldCharType="end"/>
        </w:r>
      </w:hyperlink>
    </w:p>
    <w:p w14:paraId="5F1FD3EC" w14:textId="0569159A"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6" w:history="1">
        <w:r w:rsidRPr="00CD7D1A">
          <w:rPr>
            <w:rStyle w:val="Hyperlink"/>
            <w:rFonts w:eastAsiaTheme="majorEastAsia"/>
            <w:noProof/>
          </w:rPr>
          <w:t>Hình 2.8 Use-case Quản lý danh sách lớp học</w:t>
        </w:r>
        <w:r>
          <w:rPr>
            <w:noProof/>
            <w:webHidden/>
          </w:rPr>
          <w:tab/>
        </w:r>
        <w:r>
          <w:rPr>
            <w:noProof/>
            <w:webHidden/>
          </w:rPr>
          <w:fldChar w:fldCharType="begin"/>
        </w:r>
        <w:r>
          <w:rPr>
            <w:noProof/>
            <w:webHidden/>
          </w:rPr>
          <w:instrText xml:space="preserve"> PAGEREF _Toc197965806 \h </w:instrText>
        </w:r>
        <w:r>
          <w:rPr>
            <w:noProof/>
            <w:webHidden/>
          </w:rPr>
        </w:r>
        <w:r>
          <w:rPr>
            <w:noProof/>
            <w:webHidden/>
          </w:rPr>
          <w:fldChar w:fldCharType="separate"/>
        </w:r>
        <w:r>
          <w:rPr>
            <w:noProof/>
            <w:webHidden/>
          </w:rPr>
          <w:t>39</w:t>
        </w:r>
        <w:r>
          <w:rPr>
            <w:noProof/>
            <w:webHidden/>
          </w:rPr>
          <w:fldChar w:fldCharType="end"/>
        </w:r>
      </w:hyperlink>
    </w:p>
    <w:p w14:paraId="6311F3ED" w14:textId="31B77587"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7" w:history="1">
        <w:r w:rsidRPr="00CD7D1A">
          <w:rPr>
            <w:rStyle w:val="Hyperlink"/>
            <w:rFonts w:eastAsiaTheme="majorEastAsia"/>
            <w:noProof/>
          </w:rPr>
          <w:t>Hình 2.9 Use-case Quản lý danh sách khu vực học</w:t>
        </w:r>
        <w:r>
          <w:rPr>
            <w:noProof/>
            <w:webHidden/>
          </w:rPr>
          <w:tab/>
        </w:r>
        <w:r>
          <w:rPr>
            <w:noProof/>
            <w:webHidden/>
          </w:rPr>
          <w:fldChar w:fldCharType="begin"/>
        </w:r>
        <w:r>
          <w:rPr>
            <w:noProof/>
            <w:webHidden/>
          </w:rPr>
          <w:instrText xml:space="preserve"> PAGEREF _Toc197965807 \h </w:instrText>
        </w:r>
        <w:r>
          <w:rPr>
            <w:noProof/>
            <w:webHidden/>
          </w:rPr>
        </w:r>
        <w:r>
          <w:rPr>
            <w:noProof/>
            <w:webHidden/>
          </w:rPr>
          <w:fldChar w:fldCharType="separate"/>
        </w:r>
        <w:r>
          <w:rPr>
            <w:noProof/>
            <w:webHidden/>
          </w:rPr>
          <w:t>42</w:t>
        </w:r>
        <w:r>
          <w:rPr>
            <w:noProof/>
            <w:webHidden/>
          </w:rPr>
          <w:fldChar w:fldCharType="end"/>
        </w:r>
      </w:hyperlink>
    </w:p>
    <w:p w14:paraId="42C7BA37" w14:textId="319F3346"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8" w:history="1">
        <w:r w:rsidRPr="00CD7D1A">
          <w:rPr>
            <w:rStyle w:val="Hyperlink"/>
            <w:rFonts w:eastAsiaTheme="majorEastAsia"/>
            <w:noProof/>
          </w:rPr>
          <w:t>Hình 2.10 Use-case Quản lý danh sách gói đăng ký</w:t>
        </w:r>
        <w:r>
          <w:rPr>
            <w:noProof/>
            <w:webHidden/>
          </w:rPr>
          <w:tab/>
        </w:r>
        <w:r>
          <w:rPr>
            <w:noProof/>
            <w:webHidden/>
          </w:rPr>
          <w:fldChar w:fldCharType="begin"/>
        </w:r>
        <w:r>
          <w:rPr>
            <w:noProof/>
            <w:webHidden/>
          </w:rPr>
          <w:instrText xml:space="preserve"> PAGEREF _Toc197965808 \h </w:instrText>
        </w:r>
        <w:r>
          <w:rPr>
            <w:noProof/>
            <w:webHidden/>
          </w:rPr>
        </w:r>
        <w:r>
          <w:rPr>
            <w:noProof/>
            <w:webHidden/>
          </w:rPr>
          <w:fldChar w:fldCharType="separate"/>
        </w:r>
        <w:r>
          <w:rPr>
            <w:noProof/>
            <w:webHidden/>
          </w:rPr>
          <w:t>45</w:t>
        </w:r>
        <w:r>
          <w:rPr>
            <w:noProof/>
            <w:webHidden/>
          </w:rPr>
          <w:fldChar w:fldCharType="end"/>
        </w:r>
      </w:hyperlink>
    </w:p>
    <w:p w14:paraId="033FB823" w14:textId="43D4F07C"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09" w:history="1">
        <w:r w:rsidRPr="00CD7D1A">
          <w:rPr>
            <w:rStyle w:val="Hyperlink"/>
            <w:rFonts w:eastAsiaTheme="majorEastAsia"/>
            <w:noProof/>
          </w:rPr>
          <w:t>Hình 2.11 Use-case Quản lý tài chính Client</w:t>
        </w:r>
        <w:r>
          <w:rPr>
            <w:noProof/>
            <w:webHidden/>
          </w:rPr>
          <w:tab/>
        </w:r>
        <w:r>
          <w:rPr>
            <w:noProof/>
            <w:webHidden/>
          </w:rPr>
          <w:fldChar w:fldCharType="begin"/>
        </w:r>
        <w:r>
          <w:rPr>
            <w:noProof/>
            <w:webHidden/>
          </w:rPr>
          <w:instrText xml:space="preserve"> PAGEREF _Toc197965809 \h </w:instrText>
        </w:r>
        <w:r>
          <w:rPr>
            <w:noProof/>
            <w:webHidden/>
          </w:rPr>
        </w:r>
        <w:r>
          <w:rPr>
            <w:noProof/>
            <w:webHidden/>
          </w:rPr>
          <w:fldChar w:fldCharType="separate"/>
        </w:r>
        <w:r>
          <w:rPr>
            <w:noProof/>
            <w:webHidden/>
          </w:rPr>
          <w:t>48</w:t>
        </w:r>
        <w:r>
          <w:rPr>
            <w:noProof/>
            <w:webHidden/>
          </w:rPr>
          <w:fldChar w:fldCharType="end"/>
        </w:r>
      </w:hyperlink>
    </w:p>
    <w:p w14:paraId="3E87B643" w14:textId="5BE2375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0" w:history="1">
        <w:r w:rsidRPr="00CD7D1A">
          <w:rPr>
            <w:rStyle w:val="Hyperlink"/>
            <w:rFonts w:eastAsiaTheme="majorEastAsia"/>
            <w:noProof/>
          </w:rPr>
          <w:t>Hình 2.12 Use-case Tính lương</w:t>
        </w:r>
        <w:r>
          <w:rPr>
            <w:noProof/>
            <w:webHidden/>
          </w:rPr>
          <w:tab/>
        </w:r>
        <w:r>
          <w:rPr>
            <w:noProof/>
            <w:webHidden/>
          </w:rPr>
          <w:fldChar w:fldCharType="begin"/>
        </w:r>
        <w:r>
          <w:rPr>
            <w:noProof/>
            <w:webHidden/>
          </w:rPr>
          <w:instrText xml:space="preserve"> PAGEREF _Toc197965810 \h </w:instrText>
        </w:r>
        <w:r>
          <w:rPr>
            <w:noProof/>
            <w:webHidden/>
          </w:rPr>
        </w:r>
        <w:r>
          <w:rPr>
            <w:noProof/>
            <w:webHidden/>
          </w:rPr>
          <w:fldChar w:fldCharType="separate"/>
        </w:r>
        <w:r>
          <w:rPr>
            <w:noProof/>
            <w:webHidden/>
          </w:rPr>
          <w:t>51</w:t>
        </w:r>
        <w:r>
          <w:rPr>
            <w:noProof/>
            <w:webHidden/>
          </w:rPr>
          <w:fldChar w:fldCharType="end"/>
        </w:r>
      </w:hyperlink>
    </w:p>
    <w:p w14:paraId="7767EDDF" w14:textId="485E98D6"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1" w:history="1">
        <w:r w:rsidRPr="00CD7D1A">
          <w:rPr>
            <w:rStyle w:val="Hyperlink"/>
            <w:rFonts w:eastAsiaTheme="majorEastAsia"/>
            <w:noProof/>
          </w:rPr>
          <w:t>Hình 2.13 Use-case Xem đánh giá chất lượng</w:t>
        </w:r>
        <w:r>
          <w:rPr>
            <w:noProof/>
            <w:webHidden/>
          </w:rPr>
          <w:tab/>
        </w:r>
        <w:r>
          <w:rPr>
            <w:noProof/>
            <w:webHidden/>
          </w:rPr>
          <w:fldChar w:fldCharType="begin"/>
        </w:r>
        <w:r>
          <w:rPr>
            <w:noProof/>
            <w:webHidden/>
          </w:rPr>
          <w:instrText xml:space="preserve"> PAGEREF _Toc197965811 \h </w:instrText>
        </w:r>
        <w:r>
          <w:rPr>
            <w:noProof/>
            <w:webHidden/>
          </w:rPr>
        </w:r>
        <w:r>
          <w:rPr>
            <w:noProof/>
            <w:webHidden/>
          </w:rPr>
          <w:fldChar w:fldCharType="separate"/>
        </w:r>
        <w:r>
          <w:rPr>
            <w:noProof/>
            <w:webHidden/>
          </w:rPr>
          <w:t>53</w:t>
        </w:r>
        <w:r>
          <w:rPr>
            <w:noProof/>
            <w:webHidden/>
          </w:rPr>
          <w:fldChar w:fldCharType="end"/>
        </w:r>
      </w:hyperlink>
    </w:p>
    <w:p w14:paraId="691D8A6E" w14:textId="1B4D983A"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2" w:history="1">
        <w:r w:rsidRPr="00CD7D1A">
          <w:rPr>
            <w:rStyle w:val="Hyperlink"/>
            <w:rFonts w:eastAsiaTheme="majorEastAsia"/>
            <w:noProof/>
          </w:rPr>
          <w:t>Hình 2.14 Use-case Xem danh sách khu vực học</w:t>
        </w:r>
        <w:r>
          <w:rPr>
            <w:noProof/>
            <w:webHidden/>
          </w:rPr>
          <w:tab/>
        </w:r>
        <w:r>
          <w:rPr>
            <w:noProof/>
            <w:webHidden/>
          </w:rPr>
          <w:fldChar w:fldCharType="begin"/>
        </w:r>
        <w:r>
          <w:rPr>
            <w:noProof/>
            <w:webHidden/>
          </w:rPr>
          <w:instrText xml:space="preserve"> PAGEREF _Toc197965812 \h </w:instrText>
        </w:r>
        <w:r>
          <w:rPr>
            <w:noProof/>
            <w:webHidden/>
          </w:rPr>
        </w:r>
        <w:r>
          <w:rPr>
            <w:noProof/>
            <w:webHidden/>
          </w:rPr>
          <w:fldChar w:fldCharType="separate"/>
        </w:r>
        <w:r>
          <w:rPr>
            <w:noProof/>
            <w:webHidden/>
          </w:rPr>
          <w:t>55</w:t>
        </w:r>
        <w:r>
          <w:rPr>
            <w:noProof/>
            <w:webHidden/>
          </w:rPr>
          <w:fldChar w:fldCharType="end"/>
        </w:r>
      </w:hyperlink>
    </w:p>
    <w:p w14:paraId="2D549912" w14:textId="276F757B"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3" w:history="1">
        <w:r w:rsidRPr="00CD7D1A">
          <w:rPr>
            <w:rStyle w:val="Hyperlink"/>
            <w:rFonts w:eastAsiaTheme="majorEastAsia"/>
            <w:noProof/>
          </w:rPr>
          <w:t>Hình 2.15 Use-case Báo cáo khu vực học</w:t>
        </w:r>
        <w:r>
          <w:rPr>
            <w:noProof/>
            <w:webHidden/>
          </w:rPr>
          <w:tab/>
        </w:r>
        <w:r>
          <w:rPr>
            <w:noProof/>
            <w:webHidden/>
          </w:rPr>
          <w:fldChar w:fldCharType="begin"/>
        </w:r>
        <w:r>
          <w:rPr>
            <w:noProof/>
            <w:webHidden/>
          </w:rPr>
          <w:instrText xml:space="preserve"> PAGEREF _Toc197965813 \h </w:instrText>
        </w:r>
        <w:r>
          <w:rPr>
            <w:noProof/>
            <w:webHidden/>
          </w:rPr>
        </w:r>
        <w:r>
          <w:rPr>
            <w:noProof/>
            <w:webHidden/>
          </w:rPr>
          <w:fldChar w:fldCharType="separate"/>
        </w:r>
        <w:r>
          <w:rPr>
            <w:noProof/>
            <w:webHidden/>
          </w:rPr>
          <w:t>57</w:t>
        </w:r>
        <w:r>
          <w:rPr>
            <w:noProof/>
            <w:webHidden/>
          </w:rPr>
          <w:fldChar w:fldCharType="end"/>
        </w:r>
      </w:hyperlink>
    </w:p>
    <w:p w14:paraId="21810BBA" w14:textId="19415BE8"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4" w:history="1">
        <w:r w:rsidRPr="00CD7D1A">
          <w:rPr>
            <w:rStyle w:val="Hyperlink"/>
            <w:rFonts w:eastAsiaTheme="majorEastAsia"/>
            <w:noProof/>
          </w:rPr>
          <w:t>Hình 2.16 Use-case Chấm công</w:t>
        </w:r>
        <w:r>
          <w:rPr>
            <w:noProof/>
            <w:webHidden/>
          </w:rPr>
          <w:tab/>
        </w:r>
        <w:r>
          <w:rPr>
            <w:noProof/>
            <w:webHidden/>
          </w:rPr>
          <w:fldChar w:fldCharType="begin"/>
        </w:r>
        <w:r>
          <w:rPr>
            <w:noProof/>
            <w:webHidden/>
          </w:rPr>
          <w:instrText xml:space="preserve"> PAGEREF _Toc197965814 \h </w:instrText>
        </w:r>
        <w:r>
          <w:rPr>
            <w:noProof/>
            <w:webHidden/>
          </w:rPr>
        </w:r>
        <w:r>
          <w:rPr>
            <w:noProof/>
            <w:webHidden/>
          </w:rPr>
          <w:fldChar w:fldCharType="separate"/>
        </w:r>
        <w:r>
          <w:rPr>
            <w:noProof/>
            <w:webHidden/>
          </w:rPr>
          <w:t>60</w:t>
        </w:r>
        <w:r>
          <w:rPr>
            <w:noProof/>
            <w:webHidden/>
          </w:rPr>
          <w:fldChar w:fldCharType="end"/>
        </w:r>
      </w:hyperlink>
    </w:p>
    <w:p w14:paraId="6EAB9D48" w14:textId="0B00897A"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5" w:history="1">
        <w:r w:rsidRPr="00CD7D1A">
          <w:rPr>
            <w:rStyle w:val="Hyperlink"/>
            <w:rFonts w:eastAsiaTheme="majorEastAsia"/>
            <w:noProof/>
          </w:rPr>
          <w:t>Hình 2.17 Use-case Xem dữ liệu chấm công</w:t>
        </w:r>
        <w:r>
          <w:rPr>
            <w:noProof/>
            <w:webHidden/>
          </w:rPr>
          <w:tab/>
        </w:r>
        <w:r>
          <w:rPr>
            <w:noProof/>
            <w:webHidden/>
          </w:rPr>
          <w:fldChar w:fldCharType="begin"/>
        </w:r>
        <w:r>
          <w:rPr>
            <w:noProof/>
            <w:webHidden/>
          </w:rPr>
          <w:instrText xml:space="preserve"> PAGEREF _Toc197965815 \h </w:instrText>
        </w:r>
        <w:r>
          <w:rPr>
            <w:noProof/>
            <w:webHidden/>
          </w:rPr>
        </w:r>
        <w:r>
          <w:rPr>
            <w:noProof/>
            <w:webHidden/>
          </w:rPr>
          <w:fldChar w:fldCharType="separate"/>
        </w:r>
        <w:r>
          <w:rPr>
            <w:noProof/>
            <w:webHidden/>
          </w:rPr>
          <w:t>62</w:t>
        </w:r>
        <w:r>
          <w:rPr>
            <w:noProof/>
            <w:webHidden/>
          </w:rPr>
          <w:fldChar w:fldCharType="end"/>
        </w:r>
      </w:hyperlink>
    </w:p>
    <w:p w14:paraId="48BDD4A2" w14:textId="6ABC2378"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6" w:history="1">
        <w:r w:rsidRPr="00CD7D1A">
          <w:rPr>
            <w:rStyle w:val="Hyperlink"/>
            <w:rFonts w:eastAsiaTheme="majorEastAsia"/>
            <w:noProof/>
          </w:rPr>
          <w:t>Hình 2.18 Use-case Xem bảng lương</w:t>
        </w:r>
        <w:r>
          <w:rPr>
            <w:noProof/>
            <w:webHidden/>
          </w:rPr>
          <w:tab/>
        </w:r>
        <w:r>
          <w:rPr>
            <w:noProof/>
            <w:webHidden/>
          </w:rPr>
          <w:fldChar w:fldCharType="begin"/>
        </w:r>
        <w:r>
          <w:rPr>
            <w:noProof/>
            <w:webHidden/>
          </w:rPr>
          <w:instrText xml:space="preserve"> PAGEREF _Toc197965816 \h </w:instrText>
        </w:r>
        <w:r>
          <w:rPr>
            <w:noProof/>
            <w:webHidden/>
          </w:rPr>
        </w:r>
        <w:r>
          <w:rPr>
            <w:noProof/>
            <w:webHidden/>
          </w:rPr>
          <w:fldChar w:fldCharType="separate"/>
        </w:r>
        <w:r>
          <w:rPr>
            <w:noProof/>
            <w:webHidden/>
          </w:rPr>
          <w:t>64</w:t>
        </w:r>
        <w:r>
          <w:rPr>
            <w:noProof/>
            <w:webHidden/>
          </w:rPr>
          <w:fldChar w:fldCharType="end"/>
        </w:r>
      </w:hyperlink>
    </w:p>
    <w:p w14:paraId="35931FE5" w14:textId="77CCED12"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7" w:history="1">
        <w:r w:rsidRPr="00CD7D1A">
          <w:rPr>
            <w:rStyle w:val="Hyperlink"/>
            <w:rFonts w:eastAsiaTheme="majorEastAsia"/>
            <w:noProof/>
          </w:rPr>
          <w:t>Hình 2.19 Use-case Xem thông tin cá nhân</w:t>
        </w:r>
        <w:r>
          <w:rPr>
            <w:noProof/>
            <w:webHidden/>
          </w:rPr>
          <w:tab/>
        </w:r>
        <w:r>
          <w:rPr>
            <w:noProof/>
            <w:webHidden/>
          </w:rPr>
          <w:fldChar w:fldCharType="begin"/>
        </w:r>
        <w:r>
          <w:rPr>
            <w:noProof/>
            <w:webHidden/>
          </w:rPr>
          <w:instrText xml:space="preserve"> PAGEREF _Toc197965817 \h </w:instrText>
        </w:r>
        <w:r>
          <w:rPr>
            <w:noProof/>
            <w:webHidden/>
          </w:rPr>
        </w:r>
        <w:r>
          <w:rPr>
            <w:noProof/>
            <w:webHidden/>
          </w:rPr>
          <w:fldChar w:fldCharType="separate"/>
        </w:r>
        <w:r>
          <w:rPr>
            <w:noProof/>
            <w:webHidden/>
          </w:rPr>
          <w:t>66</w:t>
        </w:r>
        <w:r>
          <w:rPr>
            <w:noProof/>
            <w:webHidden/>
          </w:rPr>
          <w:fldChar w:fldCharType="end"/>
        </w:r>
      </w:hyperlink>
    </w:p>
    <w:p w14:paraId="683B743F" w14:textId="2CBF9EF1"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8" w:history="1">
        <w:r w:rsidRPr="00CD7D1A">
          <w:rPr>
            <w:rStyle w:val="Hyperlink"/>
            <w:rFonts w:eastAsiaTheme="majorEastAsia"/>
            <w:noProof/>
          </w:rPr>
          <w:t>Hình 2.20 Use-case Xem danh sách lớp học</w:t>
        </w:r>
        <w:r>
          <w:rPr>
            <w:noProof/>
            <w:webHidden/>
          </w:rPr>
          <w:tab/>
        </w:r>
        <w:r>
          <w:rPr>
            <w:noProof/>
            <w:webHidden/>
          </w:rPr>
          <w:fldChar w:fldCharType="begin"/>
        </w:r>
        <w:r>
          <w:rPr>
            <w:noProof/>
            <w:webHidden/>
          </w:rPr>
          <w:instrText xml:space="preserve"> PAGEREF _Toc197965818 \h </w:instrText>
        </w:r>
        <w:r>
          <w:rPr>
            <w:noProof/>
            <w:webHidden/>
          </w:rPr>
        </w:r>
        <w:r>
          <w:rPr>
            <w:noProof/>
            <w:webHidden/>
          </w:rPr>
          <w:fldChar w:fldCharType="separate"/>
        </w:r>
        <w:r>
          <w:rPr>
            <w:noProof/>
            <w:webHidden/>
          </w:rPr>
          <w:t>68</w:t>
        </w:r>
        <w:r>
          <w:rPr>
            <w:noProof/>
            <w:webHidden/>
          </w:rPr>
          <w:fldChar w:fldCharType="end"/>
        </w:r>
      </w:hyperlink>
    </w:p>
    <w:p w14:paraId="4BE78FD8" w14:textId="3FF852B2"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19" w:history="1">
        <w:r w:rsidRPr="00CD7D1A">
          <w:rPr>
            <w:rStyle w:val="Hyperlink"/>
            <w:rFonts w:eastAsiaTheme="majorEastAsia"/>
            <w:noProof/>
          </w:rPr>
          <w:t>Hình 2.21 Use-case Xem danh sách Client</w:t>
        </w:r>
        <w:r>
          <w:rPr>
            <w:noProof/>
            <w:webHidden/>
          </w:rPr>
          <w:tab/>
        </w:r>
        <w:r>
          <w:rPr>
            <w:noProof/>
            <w:webHidden/>
          </w:rPr>
          <w:fldChar w:fldCharType="begin"/>
        </w:r>
        <w:r>
          <w:rPr>
            <w:noProof/>
            <w:webHidden/>
          </w:rPr>
          <w:instrText xml:space="preserve"> PAGEREF _Toc197965819 \h </w:instrText>
        </w:r>
        <w:r>
          <w:rPr>
            <w:noProof/>
            <w:webHidden/>
          </w:rPr>
        </w:r>
        <w:r>
          <w:rPr>
            <w:noProof/>
            <w:webHidden/>
          </w:rPr>
          <w:fldChar w:fldCharType="separate"/>
        </w:r>
        <w:r>
          <w:rPr>
            <w:noProof/>
            <w:webHidden/>
          </w:rPr>
          <w:t>70</w:t>
        </w:r>
        <w:r>
          <w:rPr>
            <w:noProof/>
            <w:webHidden/>
          </w:rPr>
          <w:fldChar w:fldCharType="end"/>
        </w:r>
      </w:hyperlink>
    </w:p>
    <w:p w14:paraId="0D862E15" w14:textId="5C073FC8"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20" w:history="1">
        <w:r w:rsidRPr="00CD7D1A">
          <w:rPr>
            <w:rStyle w:val="Hyperlink"/>
            <w:rFonts w:eastAsiaTheme="majorEastAsia"/>
            <w:noProof/>
          </w:rPr>
          <w:t>Hình 2.22 Use-case Thêm ghi chú cho Client</w:t>
        </w:r>
        <w:r>
          <w:rPr>
            <w:noProof/>
            <w:webHidden/>
          </w:rPr>
          <w:tab/>
        </w:r>
        <w:r>
          <w:rPr>
            <w:noProof/>
            <w:webHidden/>
          </w:rPr>
          <w:fldChar w:fldCharType="begin"/>
        </w:r>
        <w:r>
          <w:rPr>
            <w:noProof/>
            <w:webHidden/>
          </w:rPr>
          <w:instrText xml:space="preserve"> PAGEREF _Toc197965820 \h </w:instrText>
        </w:r>
        <w:r>
          <w:rPr>
            <w:noProof/>
            <w:webHidden/>
          </w:rPr>
        </w:r>
        <w:r>
          <w:rPr>
            <w:noProof/>
            <w:webHidden/>
          </w:rPr>
          <w:fldChar w:fldCharType="separate"/>
        </w:r>
        <w:r>
          <w:rPr>
            <w:noProof/>
            <w:webHidden/>
          </w:rPr>
          <w:t>72</w:t>
        </w:r>
        <w:r>
          <w:rPr>
            <w:noProof/>
            <w:webHidden/>
          </w:rPr>
          <w:fldChar w:fldCharType="end"/>
        </w:r>
      </w:hyperlink>
    </w:p>
    <w:p w14:paraId="6FA2A295" w14:textId="7E5BFECF"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21" w:history="1">
        <w:r w:rsidRPr="00CD7D1A">
          <w:rPr>
            <w:rStyle w:val="Hyperlink"/>
            <w:rFonts w:eastAsiaTheme="majorEastAsia"/>
            <w:noProof/>
          </w:rPr>
          <w:t>Hình 2.23 Use-Case Đánh giá chất lượng</w:t>
        </w:r>
        <w:r>
          <w:rPr>
            <w:noProof/>
            <w:webHidden/>
          </w:rPr>
          <w:tab/>
        </w:r>
        <w:r>
          <w:rPr>
            <w:noProof/>
            <w:webHidden/>
          </w:rPr>
          <w:fldChar w:fldCharType="begin"/>
        </w:r>
        <w:r>
          <w:rPr>
            <w:noProof/>
            <w:webHidden/>
          </w:rPr>
          <w:instrText xml:space="preserve"> PAGEREF _Toc197965821 \h </w:instrText>
        </w:r>
        <w:r>
          <w:rPr>
            <w:noProof/>
            <w:webHidden/>
          </w:rPr>
        </w:r>
        <w:r>
          <w:rPr>
            <w:noProof/>
            <w:webHidden/>
          </w:rPr>
          <w:fldChar w:fldCharType="separate"/>
        </w:r>
        <w:r>
          <w:rPr>
            <w:noProof/>
            <w:webHidden/>
          </w:rPr>
          <w:t>74</w:t>
        </w:r>
        <w:r>
          <w:rPr>
            <w:noProof/>
            <w:webHidden/>
          </w:rPr>
          <w:fldChar w:fldCharType="end"/>
        </w:r>
      </w:hyperlink>
    </w:p>
    <w:p w14:paraId="4D442EDB" w14:textId="7BA59E7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22" w:history="1">
        <w:r w:rsidRPr="00CD7D1A">
          <w:rPr>
            <w:rStyle w:val="Hyperlink"/>
            <w:rFonts w:eastAsiaTheme="majorEastAsia"/>
            <w:noProof/>
          </w:rPr>
          <w:t>Hình 2.24 Use-Case Xem ghi chú của Coach</w:t>
        </w:r>
        <w:r>
          <w:rPr>
            <w:noProof/>
            <w:webHidden/>
          </w:rPr>
          <w:tab/>
        </w:r>
        <w:r>
          <w:rPr>
            <w:noProof/>
            <w:webHidden/>
          </w:rPr>
          <w:fldChar w:fldCharType="begin"/>
        </w:r>
        <w:r>
          <w:rPr>
            <w:noProof/>
            <w:webHidden/>
          </w:rPr>
          <w:instrText xml:space="preserve"> PAGEREF _Toc197965822 \h </w:instrText>
        </w:r>
        <w:r>
          <w:rPr>
            <w:noProof/>
            <w:webHidden/>
          </w:rPr>
        </w:r>
        <w:r>
          <w:rPr>
            <w:noProof/>
            <w:webHidden/>
          </w:rPr>
          <w:fldChar w:fldCharType="separate"/>
        </w:r>
        <w:r>
          <w:rPr>
            <w:noProof/>
            <w:webHidden/>
          </w:rPr>
          <w:t>76</w:t>
        </w:r>
        <w:r>
          <w:rPr>
            <w:noProof/>
            <w:webHidden/>
          </w:rPr>
          <w:fldChar w:fldCharType="end"/>
        </w:r>
      </w:hyperlink>
    </w:p>
    <w:p w14:paraId="4BC663CC" w14:textId="38CEE012"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23" w:history="1">
        <w:r w:rsidRPr="00CD7D1A">
          <w:rPr>
            <w:rStyle w:val="Hyperlink"/>
            <w:rFonts w:eastAsiaTheme="majorEastAsia"/>
            <w:noProof/>
          </w:rPr>
          <w:t>Hình 2.25 Use-Case Đăng ký lớp học</w:t>
        </w:r>
        <w:r>
          <w:rPr>
            <w:noProof/>
            <w:webHidden/>
          </w:rPr>
          <w:tab/>
        </w:r>
        <w:r>
          <w:rPr>
            <w:noProof/>
            <w:webHidden/>
          </w:rPr>
          <w:fldChar w:fldCharType="begin"/>
        </w:r>
        <w:r>
          <w:rPr>
            <w:noProof/>
            <w:webHidden/>
          </w:rPr>
          <w:instrText xml:space="preserve"> PAGEREF _Toc197965823 \h </w:instrText>
        </w:r>
        <w:r>
          <w:rPr>
            <w:noProof/>
            <w:webHidden/>
          </w:rPr>
        </w:r>
        <w:r>
          <w:rPr>
            <w:noProof/>
            <w:webHidden/>
          </w:rPr>
          <w:fldChar w:fldCharType="separate"/>
        </w:r>
        <w:r>
          <w:rPr>
            <w:noProof/>
            <w:webHidden/>
          </w:rPr>
          <w:t>78</w:t>
        </w:r>
        <w:r>
          <w:rPr>
            <w:noProof/>
            <w:webHidden/>
          </w:rPr>
          <w:fldChar w:fldCharType="end"/>
        </w:r>
      </w:hyperlink>
    </w:p>
    <w:p w14:paraId="14EF5397" w14:textId="6C0E6042"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24" w:history="1">
        <w:r w:rsidRPr="00CD7D1A">
          <w:rPr>
            <w:rStyle w:val="Hyperlink"/>
            <w:rFonts w:eastAsiaTheme="majorEastAsia"/>
            <w:noProof/>
          </w:rPr>
          <w:t>Hình 2.26 Use-Case Xem danh sách gói đăng ký</w:t>
        </w:r>
        <w:r>
          <w:rPr>
            <w:noProof/>
            <w:webHidden/>
          </w:rPr>
          <w:tab/>
        </w:r>
        <w:r>
          <w:rPr>
            <w:noProof/>
            <w:webHidden/>
          </w:rPr>
          <w:fldChar w:fldCharType="begin"/>
        </w:r>
        <w:r>
          <w:rPr>
            <w:noProof/>
            <w:webHidden/>
          </w:rPr>
          <w:instrText xml:space="preserve"> PAGEREF _Toc197965824 \h </w:instrText>
        </w:r>
        <w:r>
          <w:rPr>
            <w:noProof/>
            <w:webHidden/>
          </w:rPr>
        </w:r>
        <w:r>
          <w:rPr>
            <w:noProof/>
            <w:webHidden/>
          </w:rPr>
          <w:fldChar w:fldCharType="separate"/>
        </w:r>
        <w:r>
          <w:rPr>
            <w:noProof/>
            <w:webHidden/>
          </w:rPr>
          <w:t>80</w:t>
        </w:r>
        <w:r>
          <w:rPr>
            <w:noProof/>
            <w:webHidden/>
          </w:rPr>
          <w:fldChar w:fldCharType="end"/>
        </w:r>
      </w:hyperlink>
    </w:p>
    <w:p w14:paraId="3C669076" w14:textId="7B102654"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25" w:history="1">
        <w:r w:rsidRPr="00CD7D1A">
          <w:rPr>
            <w:rStyle w:val="Hyperlink"/>
            <w:rFonts w:eastAsiaTheme="majorEastAsia"/>
            <w:noProof/>
          </w:rPr>
          <w:t>Hình 2.27 Use-Case Đăng ký gói phòng tập</w:t>
        </w:r>
        <w:r w:rsidRPr="00CD7D1A">
          <w:rPr>
            <w:rStyle w:val="Hyperlink"/>
            <w:rFonts w:eastAsiaTheme="majorEastAsia"/>
            <w:noProof/>
          </w:rPr>
          <w:drawing>
            <wp:inline distT="0" distB="0" distL="0" distR="0" wp14:anchorId="05EB7027" wp14:editId="343A4250">
              <wp:extent cx="5791835" cy="2419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835" cy="241998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_Toc197965825 \h </w:instrText>
        </w:r>
        <w:r>
          <w:rPr>
            <w:noProof/>
            <w:webHidden/>
          </w:rPr>
        </w:r>
        <w:r>
          <w:rPr>
            <w:noProof/>
            <w:webHidden/>
          </w:rPr>
          <w:fldChar w:fldCharType="separate"/>
        </w:r>
        <w:r>
          <w:rPr>
            <w:noProof/>
            <w:webHidden/>
          </w:rPr>
          <w:t>82</w:t>
        </w:r>
        <w:r>
          <w:rPr>
            <w:noProof/>
            <w:webHidden/>
          </w:rPr>
          <w:fldChar w:fldCharType="end"/>
        </w:r>
      </w:hyperlink>
    </w:p>
    <w:p w14:paraId="45C0D915" w14:textId="434E2FF2"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26" w:history="1">
        <w:r w:rsidRPr="00CD7D1A">
          <w:rPr>
            <w:rStyle w:val="Hyperlink"/>
            <w:rFonts w:eastAsiaTheme="majorEastAsia"/>
            <w:noProof/>
          </w:rPr>
          <w:t xml:space="preserve">Hình 3.1 </w:t>
        </w:r>
        <w:r w:rsidRPr="00CD7D1A">
          <w:rPr>
            <w:rStyle w:val="Hyperlink"/>
            <w:rFonts w:eastAsiaTheme="majorEastAsia"/>
            <w:noProof/>
            <w:lang w:val="en-US"/>
          </w:rPr>
          <w:t>Sơ đồ tổng quan thiết kế hệ thống</w:t>
        </w:r>
        <w:r>
          <w:rPr>
            <w:noProof/>
            <w:webHidden/>
          </w:rPr>
          <w:tab/>
        </w:r>
        <w:r>
          <w:rPr>
            <w:noProof/>
            <w:webHidden/>
          </w:rPr>
          <w:fldChar w:fldCharType="begin"/>
        </w:r>
        <w:r>
          <w:rPr>
            <w:noProof/>
            <w:webHidden/>
          </w:rPr>
          <w:instrText xml:space="preserve"> PAGEREF _Toc197965826 \h </w:instrText>
        </w:r>
        <w:r>
          <w:rPr>
            <w:noProof/>
            <w:webHidden/>
          </w:rPr>
        </w:r>
        <w:r>
          <w:rPr>
            <w:noProof/>
            <w:webHidden/>
          </w:rPr>
          <w:fldChar w:fldCharType="separate"/>
        </w:r>
        <w:r>
          <w:rPr>
            <w:noProof/>
            <w:webHidden/>
          </w:rPr>
          <w:t>89</w:t>
        </w:r>
        <w:r>
          <w:rPr>
            <w:noProof/>
            <w:webHidden/>
          </w:rPr>
          <w:fldChar w:fldCharType="end"/>
        </w:r>
      </w:hyperlink>
    </w:p>
    <w:p w14:paraId="1254C8C8" w14:textId="34C3618E" w:rsidR="00E04077" w:rsidRDefault="00E04077">
      <w:pPr>
        <w:pStyle w:val="TableofFigures"/>
        <w:tabs>
          <w:tab w:val="right" w:leader="dot" w:pos="9111"/>
        </w:tabs>
        <w:rPr>
          <w:rFonts w:asciiTheme="minorHAnsi" w:eastAsiaTheme="minorEastAsia" w:hAnsiTheme="minorHAnsi" w:cstheme="minorBidi"/>
          <w:noProof/>
          <w:sz w:val="22"/>
          <w:szCs w:val="22"/>
          <w:lang w:val="en-US"/>
        </w:rPr>
      </w:pPr>
      <w:hyperlink w:anchor="_Toc197965827" w:history="1">
        <w:r w:rsidRPr="00CD7D1A">
          <w:rPr>
            <w:rStyle w:val="Hyperlink"/>
            <w:rFonts w:eastAsiaTheme="majorEastAsia"/>
            <w:noProof/>
            <w:lang w:val="en-US"/>
          </w:rPr>
          <w:t>Hình</w:t>
        </w:r>
        <w:r w:rsidRPr="00CD7D1A">
          <w:rPr>
            <w:rStyle w:val="Hyperlink"/>
            <w:rFonts w:eastAsiaTheme="majorEastAsia"/>
            <w:noProof/>
          </w:rPr>
          <w:t xml:space="preserve"> 3.2 </w:t>
        </w:r>
        <w:r w:rsidRPr="00CD7D1A">
          <w:rPr>
            <w:rStyle w:val="Hyperlink"/>
            <w:rFonts w:eastAsiaTheme="majorEastAsia"/>
            <w:noProof/>
            <w:lang w:val="en-US"/>
          </w:rPr>
          <w:t>Sơ đồ thiết kế quy trình tự động tích hợp và triển khai hệ thống</w:t>
        </w:r>
        <w:r>
          <w:rPr>
            <w:noProof/>
            <w:webHidden/>
          </w:rPr>
          <w:tab/>
        </w:r>
        <w:r>
          <w:rPr>
            <w:noProof/>
            <w:webHidden/>
          </w:rPr>
          <w:fldChar w:fldCharType="begin"/>
        </w:r>
        <w:r>
          <w:rPr>
            <w:noProof/>
            <w:webHidden/>
          </w:rPr>
          <w:instrText xml:space="preserve"> PAGEREF _Toc197965827 \h </w:instrText>
        </w:r>
        <w:r>
          <w:rPr>
            <w:noProof/>
            <w:webHidden/>
          </w:rPr>
        </w:r>
        <w:r>
          <w:rPr>
            <w:noProof/>
            <w:webHidden/>
          </w:rPr>
          <w:fldChar w:fldCharType="separate"/>
        </w:r>
        <w:r>
          <w:rPr>
            <w:noProof/>
            <w:webHidden/>
          </w:rPr>
          <w:t>90</w:t>
        </w:r>
        <w:r>
          <w:rPr>
            <w:noProof/>
            <w:webHidden/>
          </w:rPr>
          <w:fldChar w:fldCharType="end"/>
        </w:r>
      </w:hyperlink>
    </w:p>
    <w:p w14:paraId="5C9E6FEF" w14:textId="59A76570" w:rsidR="004C621F" w:rsidRPr="004C621F" w:rsidRDefault="000105A1" w:rsidP="00C37F4E">
      <w:r>
        <w:fldChar w:fldCharType="end"/>
      </w:r>
    </w:p>
    <w:p w14:paraId="5A68EA8F" w14:textId="77777777" w:rsidR="00747607" w:rsidRDefault="00747607" w:rsidP="00C37F4E">
      <w:r>
        <w:br w:type="page"/>
      </w:r>
    </w:p>
    <w:p w14:paraId="49947CC0" w14:textId="5C1AF5EF" w:rsidR="00D834B6" w:rsidRPr="00B653FC" w:rsidRDefault="006750E3" w:rsidP="00FF6802">
      <w:pPr>
        <w:pStyle w:val="Heading1"/>
      </w:pPr>
      <w:bookmarkStart w:id="18" w:name="_Toc180790118"/>
      <w:bookmarkStart w:id="19" w:name="_Toc180790313"/>
      <w:bookmarkStart w:id="20" w:name="_Toc197965695"/>
      <w:r w:rsidRPr="00B653FC">
        <w:lastRenderedPageBreak/>
        <w:t>TỔNG QUAN ĐỀ TÀI</w:t>
      </w:r>
      <w:bookmarkEnd w:id="18"/>
      <w:bookmarkEnd w:id="19"/>
      <w:bookmarkEnd w:id="20"/>
    </w:p>
    <w:p w14:paraId="5AFD98E9" w14:textId="5B2A6353" w:rsidR="00873FE0" w:rsidRPr="00873FE0" w:rsidRDefault="006750E3" w:rsidP="00FF6802">
      <w:pPr>
        <w:pStyle w:val="Heading2"/>
      </w:pPr>
      <w:bookmarkStart w:id="21" w:name="_Toc180790119"/>
      <w:bookmarkStart w:id="22" w:name="_Toc180790314"/>
      <w:bookmarkStart w:id="23" w:name="_Toc197965696"/>
      <w:r w:rsidRPr="006750E3">
        <w:t>Giới thiệu đề tài</w:t>
      </w:r>
      <w:bookmarkEnd w:id="21"/>
      <w:bookmarkEnd w:id="22"/>
      <w:bookmarkEnd w:id="23"/>
    </w:p>
    <w:p w14:paraId="1AAA6521" w14:textId="135AF6F5" w:rsidR="00EF27D0" w:rsidRDefault="00EF27D0" w:rsidP="00C37F4E">
      <w:r w:rsidRPr="00EF27D0">
        <w:t xml:space="preserve">Trong bối cảnh hiện đại, công nghệ thông tin đã và đang len lỏi vào từng ngóc ngách của đời sống, từ việc giải trí, mua sắm đến chăm sóc sức khỏe. Việc ứng dụng công nghệ thông tin trong quản lý </w:t>
      </w:r>
      <w:r w:rsidR="0096642E">
        <w:t>các phòng tập thể dục thể thao</w:t>
      </w:r>
      <w:r w:rsidRPr="00EF27D0">
        <w:t xml:space="preserve"> không chỉ giúp cải thiện hiệu quả</w:t>
      </w:r>
      <w:r w:rsidR="00D800EB">
        <w:t xml:space="preserve"> vận hành</w:t>
      </w:r>
      <w:r w:rsidRPr="00EF27D0">
        <w:t xml:space="preserve"> mà còn nâng cao chất lượng</w:t>
      </w:r>
      <w:r w:rsidR="00D800EB">
        <w:t xml:space="preserve"> trải nghiệm cho hội viên</w:t>
      </w:r>
      <w:r w:rsidRPr="00EF27D0">
        <w:t>.</w:t>
      </w:r>
    </w:p>
    <w:p w14:paraId="23C0C58F" w14:textId="4227AF52" w:rsidR="00CE63B2" w:rsidRPr="00EF27D0" w:rsidRDefault="00CE63B2" w:rsidP="00C37F4E">
      <w:r>
        <w:t xml:space="preserve">Hệ thống quản lý phòng tập thể dục thể thao sẽ đóng vai trò như một cầu nối giữa </w:t>
      </w:r>
      <w:r w:rsidR="003A3478">
        <w:t>hội viên và chính phòng tập của mình. Hệ thống hỗ trợ các nhân hóa các trải nghiệm của hội viên, giúp hội viên theo dõi quá trình tập luyện cũng như theo dõi tình trạng của bản thân. Tạo điều kiện thuận lợi cho hội viên tìm hiểu và tập luyện nhiều bộ môn. Với tính năng lưu trữ các thông tin hội viên sẽ giúp các giáo viên có thể thuận lợi theo dõi và trao đổi riêng với từng người đồng thời có thể đưa ra các phác đồ cá nhân.</w:t>
      </w:r>
    </w:p>
    <w:p w14:paraId="3B858657" w14:textId="251BC5BB" w:rsidR="00A13836" w:rsidRDefault="00873FE0" w:rsidP="00C37F4E">
      <w:r w:rsidRPr="00873FE0">
        <w:t xml:space="preserve">Chính vì vậy, nhóm em đã quyết định thực hiện đề tài </w:t>
      </w:r>
      <w:r w:rsidR="00EF27D0">
        <w:t>“</w:t>
      </w:r>
      <w:r w:rsidR="00EA3D35">
        <w:t>Hệ thống quản lý phòng tập thể dục thể thao</w:t>
      </w:r>
      <w:r w:rsidR="00EF27D0">
        <w:t>” nhằm tạo ra một công cụ hiệu quả cho việc theo dõi, quản lý và nâng cao chất lượng</w:t>
      </w:r>
      <w:r w:rsidR="00F13497">
        <w:t xml:space="preserve"> trải nghiệm</w:t>
      </w:r>
      <w:r w:rsidR="00EF27D0">
        <w:t xml:space="preserve"> trong</w:t>
      </w:r>
      <w:r w:rsidR="00F13497">
        <w:t xml:space="preserve"> phòng tập cho mỗi cá nhân học viên</w:t>
      </w:r>
      <w:r w:rsidR="00A13836" w:rsidRPr="00A13836">
        <w:t>.</w:t>
      </w:r>
    </w:p>
    <w:p w14:paraId="08818E85" w14:textId="19A27923" w:rsidR="00D834B6" w:rsidRDefault="006750E3" w:rsidP="00FF6802">
      <w:pPr>
        <w:pStyle w:val="Heading2"/>
      </w:pPr>
      <w:bookmarkStart w:id="24" w:name="_Toc180790120"/>
      <w:bookmarkStart w:id="25" w:name="_Toc180790315"/>
      <w:bookmarkStart w:id="26" w:name="_Toc197965697"/>
      <w:r>
        <w:t>Mục tiêu đề tài</w:t>
      </w:r>
      <w:bookmarkEnd w:id="24"/>
      <w:bookmarkEnd w:id="25"/>
      <w:bookmarkEnd w:id="26"/>
    </w:p>
    <w:p w14:paraId="02796C8D" w14:textId="14D898DD" w:rsidR="00EF27D0" w:rsidRDefault="00296C5F" w:rsidP="00743E93">
      <w:r>
        <w:t>Phát triển hệ thống quản lý phòng tập thể dục thể thao toàn diện với giao diện ưa nhìn, dễ sử dụng và hiệu quả cho giáo viên và học viên</w:t>
      </w:r>
    </w:p>
    <w:p w14:paraId="75C03197" w14:textId="72A95134" w:rsidR="00960D87" w:rsidRDefault="00323948" w:rsidP="00743E93">
      <w:r>
        <w:t>Cung cấp các công cụ hỗ trợ giáo viên theo dõi các thông tin về học viên, thông tin về lớp học để có thể đưa ra kế hoạch</w:t>
      </w:r>
      <w:r w:rsidR="00BA6706">
        <w:t xml:space="preserve"> làm việc</w:t>
      </w:r>
      <w:r>
        <w:t xml:space="preserve"> hợp lý </w:t>
      </w:r>
      <w:r w:rsidR="00BA6706">
        <w:t>và thuận lợi</w:t>
      </w:r>
    </w:p>
    <w:p w14:paraId="7783E29D" w14:textId="4B7C8CBB" w:rsidR="00EA1038" w:rsidRDefault="00EA1038" w:rsidP="00743E93">
      <w:r>
        <w:t>Tạo ra hệ thống lưu trữ các thông tin cá nhân về học viên, lớp học và các phòng thể dục thể thao cho phép việc vận hành được nắng suất cao</w:t>
      </w:r>
    </w:p>
    <w:p w14:paraId="66AC4E96" w14:textId="79C55D45" w:rsidR="00DB1468" w:rsidRDefault="00FB4343" w:rsidP="00743E93">
      <w:r>
        <w:t xml:space="preserve">Phát triển các tính năng thông báo và cập nhật </w:t>
      </w:r>
      <w:r w:rsidR="004D3CC9">
        <w:t>các thông tin</w:t>
      </w:r>
      <w:r w:rsidR="00C91F0B">
        <w:t xml:space="preserve"> cần thiết</w:t>
      </w:r>
      <w:r>
        <w:t xml:space="preserve"> để tăng cường sự tương tác giữa giáo viên </w:t>
      </w:r>
      <w:r w:rsidR="005156C0">
        <w:t xml:space="preserve">và </w:t>
      </w:r>
      <w:r>
        <w:t>học</w:t>
      </w:r>
      <w:r w:rsidR="00AC2DF3">
        <w:t xml:space="preserve"> viên</w:t>
      </w:r>
      <w:r>
        <w:t xml:space="preserve">, từ đó tạo ra một môi trường </w:t>
      </w:r>
      <w:r w:rsidR="00AC2DF3">
        <w:t>hoạt động thể dục thể thao</w:t>
      </w:r>
      <w:r>
        <w:t xml:space="preserve"> tích cực và hỗ trợ lẫn nhau</w:t>
      </w:r>
      <w:r w:rsidR="00DA4AE8" w:rsidRPr="00DA4AE8">
        <w:t>.</w:t>
      </w:r>
      <w:bookmarkStart w:id="27" w:name="_Toc153039761"/>
    </w:p>
    <w:p w14:paraId="239812C9" w14:textId="11515B8A" w:rsidR="00E024C0" w:rsidRDefault="00E024C0" w:rsidP="00743E93">
      <w:r>
        <w:t>Góp phần khuyến khích các học viên tích cực vận động thể dục thể thao</w:t>
      </w:r>
    </w:p>
    <w:p w14:paraId="3D4E0D16" w14:textId="40B4C5AA" w:rsidR="005951C5" w:rsidRDefault="006750E3" w:rsidP="00FF6802">
      <w:pPr>
        <w:pStyle w:val="Heading2"/>
      </w:pPr>
      <w:bookmarkStart w:id="28" w:name="_Toc180790121"/>
      <w:bookmarkStart w:id="29" w:name="_Toc180790316"/>
      <w:bookmarkStart w:id="30" w:name="_Toc197965698"/>
      <w:bookmarkEnd w:id="27"/>
      <w:r>
        <w:lastRenderedPageBreak/>
        <w:t>Phạm vi đề tài</w:t>
      </w:r>
      <w:bookmarkEnd w:id="28"/>
      <w:bookmarkEnd w:id="29"/>
      <w:bookmarkEnd w:id="30"/>
    </w:p>
    <w:p w14:paraId="6AA71BF3" w14:textId="19BF8F67" w:rsidR="00D2003B" w:rsidRPr="00DB1468" w:rsidRDefault="00D2003B" w:rsidP="00C37F4E">
      <w:bookmarkStart w:id="31" w:name="_Toc153039763"/>
      <w:r>
        <w:t>Đề tài sẽ tập trung vào việc phát triển hệ thống quản lý cho phòng tập thể dục thể thao với các tính năng cơ bản như quản lý các giáo viên hội viên, tạo lập lịch biểu và tra cứu các thông tin chi tiết khi cần thiết</w:t>
      </w:r>
    </w:p>
    <w:p w14:paraId="48F88365" w14:textId="683B705C" w:rsidR="00A44A5F" w:rsidRPr="00A44A5F" w:rsidRDefault="006750E3" w:rsidP="00FF6802">
      <w:pPr>
        <w:pStyle w:val="Heading2"/>
      </w:pPr>
      <w:bookmarkStart w:id="32" w:name="_Toc180790122"/>
      <w:bookmarkStart w:id="33" w:name="_Toc180790317"/>
      <w:bookmarkStart w:id="34" w:name="_Toc197965699"/>
      <w:bookmarkEnd w:id="31"/>
      <w:r>
        <w:t>Ý nghĩa thực tiễn</w:t>
      </w:r>
      <w:bookmarkEnd w:id="32"/>
      <w:bookmarkEnd w:id="33"/>
      <w:bookmarkEnd w:id="34"/>
    </w:p>
    <w:p w14:paraId="248D2187" w14:textId="1EEF10AB" w:rsidR="00DB1468" w:rsidRDefault="00DB1468" w:rsidP="00BC61AF">
      <w:r w:rsidRPr="00B055BB">
        <w:t>Nâng cao hiệu quả trong việc quản lý và theo dõi</w:t>
      </w:r>
      <w:r w:rsidR="00CB442B">
        <w:t xml:space="preserve"> các hoạt động của phòng thể dục thể thao</w:t>
      </w:r>
      <w:r w:rsidRPr="00B055BB">
        <w:t>.</w:t>
      </w:r>
    </w:p>
    <w:p w14:paraId="09D10134" w14:textId="70EF277C" w:rsidR="00B11D44" w:rsidRPr="00DB1468" w:rsidRDefault="00B11D44" w:rsidP="00BC61AF">
      <w:r>
        <w:t>Giúp giáo viên và hội viên tiết kiệm và tranh thủ thời gian khi có thể linh động dựa trên các thông tin thông qua hệ thống</w:t>
      </w:r>
    </w:p>
    <w:p w14:paraId="4DD7B0F2" w14:textId="640F4A36" w:rsidR="00925BE4" w:rsidRDefault="00925BE4" w:rsidP="00BC61AF">
      <w:r>
        <w:t xml:space="preserve">Cung cấp cho giáo viên và học viên các công cụ tiện lợi để theo dõi quá trình học tập của bản </w:t>
      </w:r>
      <w:r w:rsidR="00F31753">
        <w:t>thân nhằm đưa ra những quyết định tiếp theo một cách hợp lý</w:t>
      </w:r>
    </w:p>
    <w:p w14:paraId="1A0E0F1F" w14:textId="3D6FA7B0" w:rsidR="00E9102D" w:rsidRPr="00DB1468" w:rsidRDefault="00FA5E46" w:rsidP="00BC61AF">
      <w:r>
        <w:t>Thúc đẩy việc áp dụng công nghệ thông tin nhằm tự động hóa các quy trình nhằm nâng cao hiệu suất các phòng tập, nâng cao trải nghiệm người dùng</w:t>
      </w:r>
      <w:bookmarkStart w:id="35" w:name="_Toc153039765"/>
      <w:r w:rsidR="005E7439" w:rsidRPr="00DB1468">
        <w:t xml:space="preserve"> </w:t>
      </w:r>
      <w:r w:rsidR="00E9102D" w:rsidRPr="00DB1468">
        <w:br w:type="page"/>
      </w:r>
    </w:p>
    <w:p w14:paraId="31848F22" w14:textId="6765DD57" w:rsidR="00924660" w:rsidRPr="00924660" w:rsidRDefault="006750E3" w:rsidP="00FF6802">
      <w:pPr>
        <w:pStyle w:val="Heading1"/>
      </w:pPr>
      <w:bookmarkStart w:id="36" w:name="_Toc180790123"/>
      <w:bookmarkStart w:id="37" w:name="_Toc180790318"/>
      <w:bookmarkStart w:id="38" w:name="_Toc197965700"/>
      <w:bookmarkEnd w:id="35"/>
      <w:r>
        <w:lastRenderedPageBreak/>
        <w:t>PHÂN TÍCH VÀ THIẾT KẾ HỆ THỐNG</w:t>
      </w:r>
      <w:bookmarkEnd w:id="36"/>
      <w:bookmarkEnd w:id="37"/>
      <w:bookmarkEnd w:id="38"/>
    </w:p>
    <w:p w14:paraId="23D9A631" w14:textId="3846C51F" w:rsidR="0097274D" w:rsidRPr="00156892" w:rsidRDefault="00413700" w:rsidP="00FF6802">
      <w:pPr>
        <w:pStyle w:val="Heading2"/>
      </w:pPr>
      <w:bookmarkStart w:id="39" w:name="_Toc180790124"/>
      <w:bookmarkStart w:id="40" w:name="_Toc180790319"/>
      <w:bookmarkStart w:id="41" w:name="_Toc155304276"/>
      <w:bookmarkStart w:id="42" w:name="_Toc153039766"/>
      <w:bookmarkStart w:id="43" w:name="_Toc197965701"/>
      <w:r>
        <w:t>Khảo sát</w:t>
      </w:r>
      <w:r w:rsidR="005156C0">
        <w:t xml:space="preserve"> yêu cầu</w:t>
      </w:r>
      <w:r>
        <w:t xml:space="preserve"> hệ thống</w:t>
      </w:r>
      <w:bookmarkEnd w:id="39"/>
      <w:bookmarkEnd w:id="40"/>
      <w:bookmarkEnd w:id="43"/>
    </w:p>
    <w:p w14:paraId="03A3AF59" w14:textId="57D68A9A" w:rsidR="00B653FC" w:rsidRPr="003853E2" w:rsidRDefault="00710E20" w:rsidP="003853E2">
      <w:pPr>
        <w:pStyle w:val="Bng"/>
      </w:pPr>
      <w:bookmarkStart w:id="44" w:name="_Toc182607565"/>
      <w:bookmarkStart w:id="45" w:name="_Toc197965757"/>
      <w:r w:rsidRPr="003853E2">
        <w:t xml:space="preserve">Bảng </w:t>
      </w:r>
      <w:r w:rsidR="00612111">
        <w:fldChar w:fldCharType="begin"/>
      </w:r>
      <w:r w:rsidR="00612111">
        <w:instrText xml:space="preserve"> STYLEREF 1 \s </w:instrText>
      </w:r>
      <w:r w:rsidR="00612111">
        <w:fldChar w:fldCharType="separate"/>
      </w:r>
      <w:r w:rsidR="006A0825">
        <w:rPr>
          <w:noProof/>
        </w:rPr>
        <w:t>2</w:t>
      </w:r>
      <w:r w:rsidR="00612111">
        <w:fldChar w:fldCharType="end"/>
      </w:r>
      <w:r w:rsidR="00612111">
        <w:t>.</w:t>
      </w:r>
      <w:r w:rsidR="00612111">
        <w:fldChar w:fldCharType="begin"/>
      </w:r>
      <w:r w:rsidR="00612111">
        <w:instrText xml:space="preserve"> SEQ Bảng \* ARABIC \s 1 </w:instrText>
      </w:r>
      <w:r w:rsidR="00612111">
        <w:fldChar w:fldCharType="separate"/>
      </w:r>
      <w:r w:rsidR="006A0825">
        <w:rPr>
          <w:noProof/>
        </w:rPr>
        <w:t>1</w:t>
      </w:r>
      <w:r w:rsidR="00612111">
        <w:fldChar w:fldCharType="end"/>
      </w:r>
      <w:r w:rsidR="003D0DCF">
        <w:t xml:space="preserve"> Bảng k</w:t>
      </w:r>
      <w:r w:rsidR="00B653FC" w:rsidRPr="003853E2">
        <w:t>hảo sát</w:t>
      </w:r>
      <w:r w:rsidR="003D0DCF">
        <w:t xml:space="preserve"> yêu cầu</w:t>
      </w:r>
      <w:r w:rsidR="00B653FC" w:rsidRPr="003853E2">
        <w:t xml:space="preserve"> hệ thống</w:t>
      </w:r>
      <w:bookmarkEnd w:id="44"/>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65"/>
        <w:gridCol w:w="4438"/>
      </w:tblGrid>
      <w:tr w:rsidR="00413700" w:rsidRPr="00413700" w14:paraId="752EA357" w14:textId="77777777" w:rsidTr="00710E20">
        <w:tc>
          <w:tcPr>
            <w:tcW w:w="708" w:type="dxa"/>
            <w:shd w:val="clear" w:color="auto" w:fill="D9D9D9" w:themeFill="background1" w:themeFillShade="D9"/>
            <w:vAlign w:val="center"/>
          </w:tcPr>
          <w:p w14:paraId="2A3919A1" w14:textId="77777777" w:rsidR="00413700" w:rsidRPr="00710E20" w:rsidRDefault="00413700" w:rsidP="00710E20">
            <w:pPr>
              <w:spacing w:before="120"/>
              <w:ind w:firstLine="0"/>
              <w:jc w:val="center"/>
              <w:rPr>
                <w:b/>
                <w:bCs/>
              </w:rPr>
            </w:pPr>
            <w:r w:rsidRPr="00710E20">
              <w:rPr>
                <w:b/>
                <w:bCs/>
              </w:rPr>
              <w:t>STT</w:t>
            </w:r>
          </w:p>
        </w:tc>
        <w:tc>
          <w:tcPr>
            <w:tcW w:w="3965" w:type="dxa"/>
            <w:shd w:val="clear" w:color="auto" w:fill="D9D9D9" w:themeFill="background1" w:themeFillShade="D9"/>
            <w:vAlign w:val="center"/>
          </w:tcPr>
          <w:p w14:paraId="6B98FDF1" w14:textId="77777777" w:rsidR="00413700" w:rsidRPr="00710E20" w:rsidRDefault="00413700" w:rsidP="00710E20">
            <w:pPr>
              <w:spacing w:before="120"/>
              <w:ind w:firstLine="0"/>
              <w:jc w:val="center"/>
              <w:rPr>
                <w:b/>
                <w:bCs/>
              </w:rPr>
            </w:pPr>
            <w:r w:rsidRPr="00710E20">
              <w:rPr>
                <w:b/>
                <w:bCs/>
              </w:rPr>
              <w:t>Câu hỏi</w:t>
            </w:r>
          </w:p>
        </w:tc>
        <w:tc>
          <w:tcPr>
            <w:tcW w:w="4438" w:type="dxa"/>
            <w:shd w:val="clear" w:color="auto" w:fill="D9D9D9" w:themeFill="background1" w:themeFillShade="D9"/>
            <w:vAlign w:val="center"/>
          </w:tcPr>
          <w:p w14:paraId="6752F930" w14:textId="77777777" w:rsidR="00413700" w:rsidRPr="00710E20" w:rsidRDefault="00413700" w:rsidP="00710E20">
            <w:pPr>
              <w:spacing w:before="120"/>
              <w:ind w:firstLine="0"/>
              <w:jc w:val="center"/>
              <w:rPr>
                <w:b/>
                <w:bCs/>
              </w:rPr>
            </w:pPr>
            <w:r w:rsidRPr="00710E20">
              <w:rPr>
                <w:b/>
                <w:bCs/>
              </w:rPr>
              <w:t>Trả lời</w:t>
            </w:r>
          </w:p>
        </w:tc>
      </w:tr>
      <w:tr w:rsidR="00413700" w14:paraId="4FDE2622" w14:textId="77777777" w:rsidTr="00710E20">
        <w:tc>
          <w:tcPr>
            <w:tcW w:w="708" w:type="dxa"/>
          </w:tcPr>
          <w:p w14:paraId="193D38F1" w14:textId="77777777" w:rsidR="00413700" w:rsidRPr="00413700" w:rsidRDefault="00413700" w:rsidP="00710E20">
            <w:pPr>
              <w:spacing w:before="120"/>
              <w:ind w:firstLine="0"/>
              <w:jc w:val="center"/>
            </w:pPr>
            <w:r>
              <w:t>1</w:t>
            </w:r>
          </w:p>
        </w:tc>
        <w:tc>
          <w:tcPr>
            <w:tcW w:w="3965" w:type="dxa"/>
          </w:tcPr>
          <w:p w14:paraId="5CBE4499" w14:textId="77777777" w:rsidR="00413700" w:rsidRDefault="00413700" w:rsidP="00710E20">
            <w:pPr>
              <w:spacing w:before="120"/>
              <w:ind w:firstLine="0"/>
            </w:pPr>
            <w:r w:rsidRPr="00413700">
              <w:t>Ai là đối tượng sử dụng hệ thống?</w:t>
            </w:r>
          </w:p>
        </w:tc>
        <w:tc>
          <w:tcPr>
            <w:tcW w:w="4438" w:type="dxa"/>
          </w:tcPr>
          <w:p w14:paraId="0A5A93A0" w14:textId="253961DD" w:rsidR="00413700" w:rsidRDefault="00B13C7E" w:rsidP="00710E20">
            <w:pPr>
              <w:spacing w:before="120"/>
              <w:ind w:firstLine="0"/>
            </w:pPr>
            <w:r>
              <w:t xml:space="preserve">Admin, Coach, </w:t>
            </w:r>
            <w:r w:rsidR="00373359">
              <w:t>Client, Staff</w:t>
            </w:r>
            <w:r w:rsidR="00413700" w:rsidRPr="00413700">
              <w:t>.</w:t>
            </w:r>
          </w:p>
        </w:tc>
      </w:tr>
      <w:tr w:rsidR="00413700" w14:paraId="0E31F2C6" w14:textId="77777777" w:rsidTr="00710E20">
        <w:tc>
          <w:tcPr>
            <w:tcW w:w="708" w:type="dxa"/>
          </w:tcPr>
          <w:p w14:paraId="1869CB5C" w14:textId="77777777" w:rsidR="00413700" w:rsidRPr="00413700" w:rsidRDefault="00413700" w:rsidP="00710E20">
            <w:pPr>
              <w:spacing w:before="120"/>
              <w:ind w:firstLine="0"/>
              <w:jc w:val="center"/>
            </w:pPr>
            <w:r>
              <w:t>2</w:t>
            </w:r>
          </w:p>
        </w:tc>
        <w:tc>
          <w:tcPr>
            <w:tcW w:w="3965" w:type="dxa"/>
          </w:tcPr>
          <w:p w14:paraId="2DAB3634" w14:textId="4E159A38" w:rsidR="00413700" w:rsidRDefault="00413700" w:rsidP="00710E20">
            <w:pPr>
              <w:spacing w:before="120"/>
              <w:ind w:firstLine="0"/>
            </w:pPr>
            <w:r w:rsidRPr="00413700">
              <w:t>Hệ thống cần hỗ trợ những chức năng chính gì?</w:t>
            </w:r>
          </w:p>
        </w:tc>
        <w:tc>
          <w:tcPr>
            <w:tcW w:w="4438" w:type="dxa"/>
          </w:tcPr>
          <w:p w14:paraId="1C4B420F" w14:textId="4A016F93" w:rsidR="001158CA" w:rsidRDefault="001158CA" w:rsidP="00710E20">
            <w:pPr>
              <w:spacing w:before="120"/>
              <w:ind w:firstLine="0"/>
            </w:pPr>
            <w:r>
              <w:t xml:space="preserve">Quản lý các lớp học, </w:t>
            </w:r>
            <w:r w:rsidR="005547D0">
              <w:t>nhân viên, khách hàng</w:t>
            </w:r>
            <w:r>
              <w:t>, thiết bị</w:t>
            </w:r>
            <w:r w:rsidR="00660724">
              <w:t xml:space="preserve"> cơ sở vật </w:t>
            </w:r>
            <w:r w:rsidR="00D104EE">
              <w:t>chất, quản lý việc thanh toán của Client</w:t>
            </w:r>
          </w:p>
        </w:tc>
      </w:tr>
      <w:tr w:rsidR="00C67F5A" w14:paraId="1E8BB5F8" w14:textId="77777777" w:rsidTr="00710E20">
        <w:tc>
          <w:tcPr>
            <w:tcW w:w="708" w:type="dxa"/>
          </w:tcPr>
          <w:p w14:paraId="2D3B47AF" w14:textId="30DB39DD" w:rsidR="00C67F5A" w:rsidRPr="00413700" w:rsidRDefault="00C67F5A" w:rsidP="00C67F5A">
            <w:pPr>
              <w:spacing w:before="120"/>
              <w:ind w:firstLine="0"/>
              <w:jc w:val="center"/>
            </w:pPr>
            <w:r>
              <w:t>3</w:t>
            </w:r>
          </w:p>
        </w:tc>
        <w:tc>
          <w:tcPr>
            <w:tcW w:w="3965" w:type="dxa"/>
          </w:tcPr>
          <w:p w14:paraId="5639CF6D" w14:textId="290043AF" w:rsidR="00C67F5A" w:rsidRDefault="00C67F5A" w:rsidP="00C67F5A">
            <w:pPr>
              <w:spacing w:before="120"/>
              <w:ind w:firstLine="0"/>
            </w:pPr>
            <w:r w:rsidRPr="00413700">
              <w:t>Phương thức đăng nhập thế nào?</w:t>
            </w:r>
          </w:p>
        </w:tc>
        <w:tc>
          <w:tcPr>
            <w:tcW w:w="4438" w:type="dxa"/>
          </w:tcPr>
          <w:p w14:paraId="02D7740D" w14:textId="29D8F966" w:rsidR="00C67F5A" w:rsidRDefault="004175C7" w:rsidP="00C67F5A">
            <w:pPr>
              <w:spacing w:before="120"/>
              <w:ind w:firstLine="0"/>
            </w:pPr>
            <w:r w:rsidRPr="004175C7">
              <w:t xml:space="preserve">Đăng nhập bằng tài khoản do </w:t>
            </w:r>
            <w:r w:rsidR="000B3B07">
              <w:t>Admin</w:t>
            </w:r>
            <w:r w:rsidRPr="004175C7">
              <w:t xml:space="preserve"> cấp, hỗ trợ khôi phục</w:t>
            </w:r>
            <w:r w:rsidR="000B3B07">
              <w:t xml:space="preserve"> và đổi</w:t>
            </w:r>
            <w:r w:rsidRPr="004175C7">
              <w:t xml:space="preserve"> mật khẩu</w:t>
            </w:r>
            <w:r w:rsidR="00D104EE">
              <w:t xml:space="preserve"> phải thông</w:t>
            </w:r>
            <w:r w:rsidRPr="004175C7">
              <w:t xml:space="preserve"> qua</w:t>
            </w:r>
            <w:r w:rsidR="000B3B07">
              <w:t xml:space="preserve"> token gửi tới</w:t>
            </w:r>
            <w:r w:rsidRPr="004175C7">
              <w:t xml:space="preserve"> email.</w:t>
            </w:r>
          </w:p>
        </w:tc>
      </w:tr>
      <w:tr w:rsidR="00C67F5A" w14:paraId="37827DE2" w14:textId="77777777" w:rsidTr="00710E20">
        <w:tc>
          <w:tcPr>
            <w:tcW w:w="708" w:type="dxa"/>
          </w:tcPr>
          <w:p w14:paraId="70D0BB1E" w14:textId="19AD253C" w:rsidR="00C67F5A" w:rsidRPr="00413700" w:rsidRDefault="00C67F5A" w:rsidP="00C67F5A">
            <w:pPr>
              <w:spacing w:before="120"/>
              <w:ind w:firstLine="0"/>
              <w:jc w:val="center"/>
            </w:pPr>
            <w:r>
              <w:t>4</w:t>
            </w:r>
          </w:p>
        </w:tc>
        <w:tc>
          <w:tcPr>
            <w:tcW w:w="3965" w:type="dxa"/>
          </w:tcPr>
          <w:p w14:paraId="12A75E72" w14:textId="4D19947C" w:rsidR="00C67F5A" w:rsidRDefault="00CA2EF1" w:rsidP="00C67F5A">
            <w:pPr>
              <w:spacing w:before="120"/>
              <w:ind w:firstLine="0"/>
            </w:pPr>
            <w:r>
              <w:t xml:space="preserve">Admin </w:t>
            </w:r>
            <w:r w:rsidR="004175C7" w:rsidRPr="004175C7">
              <w:t>có quyền thực hiện những gì?</w:t>
            </w:r>
          </w:p>
        </w:tc>
        <w:tc>
          <w:tcPr>
            <w:tcW w:w="4438" w:type="dxa"/>
          </w:tcPr>
          <w:p w14:paraId="402A0A85" w14:textId="7BF830F4" w:rsidR="00C67F5A" w:rsidRDefault="006F4F76" w:rsidP="00C67F5A">
            <w:pPr>
              <w:spacing w:before="120"/>
              <w:ind w:firstLine="0"/>
            </w:pPr>
            <w:r>
              <w:t xml:space="preserve">Tạo, sửa, xóa thông tin về lớp học, coach, client, </w:t>
            </w:r>
            <w:r w:rsidR="003D23E0">
              <w:t xml:space="preserve">staff, xem các báo cáo về phòng </w:t>
            </w:r>
            <w:r w:rsidR="00BF0C74">
              <w:t>tập, dữ liệu chấm công và tính lương</w:t>
            </w:r>
          </w:p>
          <w:p w14:paraId="7B7B0A5B" w14:textId="275D7B93" w:rsidR="00E72177" w:rsidRDefault="00E72177" w:rsidP="00C67F5A">
            <w:pPr>
              <w:spacing w:before="120"/>
              <w:ind w:firstLine="0"/>
            </w:pPr>
            <w:r>
              <w:t>Phân bố Coach vào lớp học tương ứng</w:t>
            </w:r>
          </w:p>
          <w:p w14:paraId="39DEE84C" w14:textId="2EC45F72" w:rsidR="00D5670B" w:rsidRDefault="00D5670B" w:rsidP="00C67F5A">
            <w:pPr>
              <w:spacing w:before="120"/>
              <w:ind w:firstLine="0"/>
            </w:pPr>
            <w:r>
              <w:t>Có 1 admin phân quyền cao nhất: quản lý các phòng tập</w:t>
            </w:r>
            <w:r w:rsidR="001C18E0">
              <w:t xml:space="preserve"> và có quyền truy cập vào hệ thống của mỗi phòng tập dưới vai trò Admin của phòng đó</w:t>
            </w:r>
          </w:p>
        </w:tc>
      </w:tr>
      <w:tr w:rsidR="00C67F5A" w14:paraId="07FF8E52" w14:textId="77777777" w:rsidTr="00710E20">
        <w:tc>
          <w:tcPr>
            <w:tcW w:w="708" w:type="dxa"/>
          </w:tcPr>
          <w:p w14:paraId="24240B83" w14:textId="0D1C2A08" w:rsidR="00C67F5A" w:rsidRPr="00413700" w:rsidRDefault="00102A53" w:rsidP="00C67F5A">
            <w:pPr>
              <w:spacing w:before="120"/>
              <w:ind w:firstLine="0"/>
              <w:jc w:val="center"/>
            </w:pPr>
            <w:r>
              <w:t>5</w:t>
            </w:r>
          </w:p>
        </w:tc>
        <w:tc>
          <w:tcPr>
            <w:tcW w:w="3965" w:type="dxa"/>
          </w:tcPr>
          <w:p w14:paraId="15DA7436" w14:textId="1244532D" w:rsidR="00C67F5A" w:rsidRDefault="00CA2EF1" w:rsidP="00C67F5A">
            <w:pPr>
              <w:spacing w:before="120"/>
              <w:ind w:firstLine="0"/>
            </w:pPr>
            <w:r>
              <w:t xml:space="preserve">Coach </w:t>
            </w:r>
            <w:r w:rsidR="000A06CA" w:rsidRPr="000A06CA">
              <w:t>có thể thực hiện những chức năng gì?</w:t>
            </w:r>
          </w:p>
        </w:tc>
        <w:tc>
          <w:tcPr>
            <w:tcW w:w="4438" w:type="dxa"/>
          </w:tcPr>
          <w:p w14:paraId="33518085" w14:textId="77777777" w:rsidR="007214B8" w:rsidRDefault="000A06CA" w:rsidP="00C67F5A">
            <w:pPr>
              <w:spacing w:before="120"/>
              <w:ind w:firstLine="0"/>
            </w:pPr>
            <w:r w:rsidRPr="000A06CA">
              <w:t>Xem</w:t>
            </w:r>
            <w:r w:rsidR="00921B92">
              <w:t xml:space="preserve"> danh sách</w:t>
            </w:r>
            <w:r w:rsidRPr="000A06CA">
              <w:t xml:space="preserve"> lớp học,</w:t>
            </w:r>
            <w:r w:rsidR="00921B92">
              <w:t xml:space="preserve"> Client của từng lớp và chi tiết từng Client thuộc lớp do mình phụ trách</w:t>
            </w:r>
          </w:p>
          <w:p w14:paraId="58CB2E3A" w14:textId="438E56A7" w:rsidR="007214B8" w:rsidRDefault="007214B8" w:rsidP="00C67F5A">
            <w:pPr>
              <w:spacing w:before="120"/>
              <w:ind w:firstLine="0"/>
            </w:pPr>
            <w:r>
              <w:t>G</w:t>
            </w:r>
            <w:r w:rsidR="00F613FF">
              <w:t xml:space="preserve">hi chú các điều cần lưu </w:t>
            </w:r>
            <w:r w:rsidR="00FB5A71">
              <w:t>ý</w:t>
            </w:r>
          </w:p>
          <w:p w14:paraId="469F1272" w14:textId="03CFFEB4" w:rsidR="00680AF6" w:rsidRDefault="00680AF6" w:rsidP="00C67F5A">
            <w:pPr>
              <w:spacing w:before="120"/>
              <w:ind w:firstLine="0"/>
            </w:pPr>
            <w:r>
              <w:lastRenderedPageBreak/>
              <w:t>Thông báo đến các Client thuộc lớp mình phụ trách</w:t>
            </w:r>
          </w:p>
          <w:p w14:paraId="78A90A5D" w14:textId="4BD1B489" w:rsidR="00C67F5A" w:rsidRDefault="007214B8" w:rsidP="00C67F5A">
            <w:pPr>
              <w:spacing w:before="120"/>
              <w:ind w:firstLine="0"/>
            </w:pPr>
            <w:r>
              <w:t>C</w:t>
            </w:r>
            <w:r w:rsidR="00FB5A71">
              <w:t>hấm công</w:t>
            </w:r>
            <w:r>
              <w:t xml:space="preserve"> và theo dõi báo cáo lương</w:t>
            </w:r>
          </w:p>
        </w:tc>
      </w:tr>
      <w:tr w:rsidR="00C67F5A" w14:paraId="33AC7051" w14:textId="77777777" w:rsidTr="00710E20">
        <w:tc>
          <w:tcPr>
            <w:tcW w:w="708" w:type="dxa"/>
          </w:tcPr>
          <w:p w14:paraId="72038F11" w14:textId="25DBE3FA" w:rsidR="00C67F5A" w:rsidRPr="00413700" w:rsidRDefault="00102A53" w:rsidP="00C67F5A">
            <w:pPr>
              <w:spacing w:before="120"/>
              <w:ind w:firstLine="0"/>
              <w:jc w:val="center"/>
            </w:pPr>
            <w:r>
              <w:lastRenderedPageBreak/>
              <w:t>6</w:t>
            </w:r>
          </w:p>
        </w:tc>
        <w:tc>
          <w:tcPr>
            <w:tcW w:w="3965" w:type="dxa"/>
          </w:tcPr>
          <w:p w14:paraId="0D94709F" w14:textId="19E5ECB0" w:rsidR="00C67F5A" w:rsidRDefault="00CA2EF1" w:rsidP="00C67F5A">
            <w:pPr>
              <w:spacing w:before="120"/>
              <w:ind w:firstLine="0"/>
            </w:pPr>
            <w:r>
              <w:t xml:space="preserve">Client </w:t>
            </w:r>
            <w:r w:rsidR="000A06CA" w:rsidRPr="000A06CA">
              <w:t>có thể làm gì trên hệ thống?</w:t>
            </w:r>
          </w:p>
        </w:tc>
        <w:tc>
          <w:tcPr>
            <w:tcW w:w="4438" w:type="dxa"/>
          </w:tcPr>
          <w:p w14:paraId="39061CA0" w14:textId="77777777" w:rsidR="00C67F5A" w:rsidRDefault="000A06CA" w:rsidP="00C67F5A">
            <w:pPr>
              <w:spacing w:before="120"/>
              <w:ind w:firstLine="0"/>
            </w:pPr>
            <w:r w:rsidRPr="000A06CA">
              <w:t xml:space="preserve">Xem </w:t>
            </w:r>
            <w:r>
              <w:t>dữ liệu</w:t>
            </w:r>
            <w:r w:rsidRPr="000A06CA">
              <w:t xml:space="preserve"> </w:t>
            </w:r>
            <w:r w:rsidR="00301AC2">
              <w:t xml:space="preserve">về lớp học, xem lịch học các lớp đã đăng </w:t>
            </w:r>
            <w:r w:rsidR="009B0CF1">
              <w:t>ký, xem các ghi chú được chỉ định</w:t>
            </w:r>
            <w:r w:rsidRPr="000A06CA">
              <w:t>.</w:t>
            </w:r>
          </w:p>
          <w:p w14:paraId="12B1378A" w14:textId="6C7FC06D" w:rsidR="001A757F" w:rsidRDefault="001A757F" w:rsidP="00C67F5A">
            <w:pPr>
              <w:spacing w:before="120"/>
              <w:ind w:firstLine="0"/>
            </w:pPr>
            <w:r>
              <w:t>Đăng ký các lớp mong muốn</w:t>
            </w:r>
          </w:p>
        </w:tc>
      </w:tr>
      <w:tr w:rsidR="006F4F76" w14:paraId="0BEB0EC7" w14:textId="77777777" w:rsidTr="00710E20">
        <w:tc>
          <w:tcPr>
            <w:tcW w:w="708" w:type="dxa"/>
          </w:tcPr>
          <w:p w14:paraId="002B58D5" w14:textId="338433AE" w:rsidR="006F4F76" w:rsidRDefault="006F4F76" w:rsidP="00C67F5A">
            <w:pPr>
              <w:spacing w:before="120"/>
              <w:ind w:firstLine="0"/>
              <w:jc w:val="center"/>
            </w:pPr>
            <w:r>
              <w:t>7</w:t>
            </w:r>
          </w:p>
        </w:tc>
        <w:tc>
          <w:tcPr>
            <w:tcW w:w="3965" w:type="dxa"/>
          </w:tcPr>
          <w:p w14:paraId="19FBA16C" w14:textId="1D1663D6" w:rsidR="006F4F76" w:rsidRDefault="006F4F76" w:rsidP="00C67F5A">
            <w:pPr>
              <w:spacing w:before="120"/>
              <w:ind w:firstLine="0"/>
            </w:pPr>
            <w:r>
              <w:t>Staff có thể làm gì trên hệ thống?</w:t>
            </w:r>
          </w:p>
        </w:tc>
        <w:tc>
          <w:tcPr>
            <w:tcW w:w="4438" w:type="dxa"/>
          </w:tcPr>
          <w:p w14:paraId="0CEDCE97" w14:textId="2E767622" w:rsidR="000E7BE2" w:rsidRDefault="000E7BE2" w:rsidP="00C67F5A">
            <w:pPr>
              <w:spacing w:before="120"/>
              <w:ind w:firstLine="0"/>
            </w:pPr>
            <w:r>
              <w:t>Có 2 loại staff là lễ tân và kỹ thuật viên</w:t>
            </w:r>
          </w:p>
          <w:p w14:paraId="4948FE3A" w14:textId="16F1B8B5" w:rsidR="000E7BE2" w:rsidRDefault="00AC4B2F" w:rsidP="00C67F5A">
            <w:pPr>
              <w:spacing w:before="120"/>
              <w:ind w:firstLine="0"/>
            </w:pPr>
            <w:r>
              <w:t xml:space="preserve">Lễ tân: </w:t>
            </w:r>
            <w:r w:rsidR="002428EC">
              <w:t xml:space="preserve">Quản lý các thiết bị </w:t>
            </w:r>
            <w:r w:rsidR="008654E8">
              <w:t>khu vực học</w:t>
            </w:r>
            <w:r w:rsidR="002428EC">
              <w:t>, báo cáo nếu có hư hỏng cần sửa chữa</w:t>
            </w:r>
          </w:p>
          <w:p w14:paraId="656C6EFF" w14:textId="7020E3F1" w:rsidR="00AC4B2F" w:rsidRPr="000A06CA" w:rsidRDefault="00AC4B2F" w:rsidP="00C67F5A">
            <w:pPr>
              <w:spacing w:before="120"/>
              <w:ind w:firstLine="0"/>
            </w:pPr>
            <w:r>
              <w:t>Kỹ thuật viên: sửa chữa khi có báo cáo hư hỏng</w:t>
            </w:r>
          </w:p>
        </w:tc>
      </w:tr>
      <w:tr w:rsidR="000A06CA" w14:paraId="056FB3CE" w14:textId="77777777" w:rsidTr="00710E20">
        <w:tc>
          <w:tcPr>
            <w:tcW w:w="708" w:type="dxa"/>
          </w:tcPr>
          <w:p w14:paraId="1D7BC94E" w14:textId="05BEADCD" w:rsidR="000A06CA" w:rsidRPr="00413700" w:rsidRDefault="00AD4E68" w:rsidP="00C67F5A">
            <w:pPr>
              <w:spacing w:before="120"/>
              <w:ind w:firstLine="0"/>
              <w:jc w:val="center"/>
            </w:pPr>
            <w:r>
              <w:t>8</w:t>
            </w:r>
          </w:p>
        </w:tc>
        <w:tc>
          <w:tcPr>
            <w:tcW w:w="3965" w:type="dxa"/>
          </w:tcPr>
          <w:p w14:paraId="30E66FEE" w14:textId="60789D19" w:rsidR="000A06CA" w:rsidRPr="000A06CA" w:rsidRDefault="00C24873" w:rsidP="00C67F5A">
            <w:pPr>
              <w:spacing w:before="120"/>
              <w:ind w:firstLine="0"/>
            </w:pPr>
            <w:r>
              <w:t xml:space="preserve">Coach </w:t>
            </w:r>
            <w:r w:rsidR="000A06CA">
              <w:t xml:space="preserve">có xem được lịch </w:t>
            </w:r>
            <w:r w:rsidR="00DD4F4F">
              <w:t xml:space="preserve">dạy </w:t>
            </w:r>
            <w:r w:rsidR="000A06CA">
              <w:t>hay không? Ai sẽ quản lý?</w:t>
            </w:r>
          </w:p>
        </w:tc>
        <w:tc>
          <w:tcPr>
            <w:tcW w:w="4438" w:type="dxa"/>
          </w:tcPr>
          <w:p w14:paraId="6336B876" w14:textId="79CE81D9" w:rsidR="000A06CA" w:rsidRDefault="00B76668" w:rsidP="006D5605">
            <w:pPr>
              <w:spacing w:before="120"/>
              <w:ind w:firstLine="0"/>
            </w:pPr>
            <w:r>
              <w:t xml:space="preserve">Xem được lịch dạy của chính </w:t>
            </w:r>
            <w:r w:rsidR="00E30C02">
              <w:t>mình</w:t>
            </w:r>
            <w:r>
              <w:t>.</w:t>
            </w:r>
          </w:p>
          <w:p w14:paraId="02585F74" w14:textId="38674A5D" w:rsidR="00E30C02" w:rsidRDefault="00E30C02" w:rsidP="006D5605">
            <w:pPr>
              <w:spacing w:before="120"/>
              <w:ind w:firstLine="0"/>
            </w:pPr>
            <w:r>
              <w:t>Xem được danh sách Client của lớp do mình phụ trách</w:t>
            </w:r>
          </w:p>
          <w:p w14:paraId="6D9C925F" w14:textId="2A397640" w:rsidR="00F5311C" w:rsidRDefault="00F5311C" w:rsidP="006D5605">
            <w:pPr>
              <w:spacing w:before="120"/>
              <w:ind w:firstLine="0"/>
            </w:pPr>
            <w:r>
              <w:t>Xem được thông tin chi tiết của tất cả Client đã đăng ký lớp do mình phụ trách</w:t>
            </w:r>
          </w:p>
          <w:p w14:paraId="1360D8F4" w14:textId="7EF8B40A" w:rsidR="00B76668" w:rsidRPr="000A06CA" w:rsidRDefault="00B76668" w:rsidP="006D5605">
            <w:pPr>
              <w:spacing w:before="120"/>
              <w:ind w:firstLine="0"/>
            </w:pPr>
            <w:r>
              <w:t xml:space="preserve">Admin sẽ quản lý việc Coach nào phụ trách lớp </w:t>
            </w:r>
            <w:r w:rsidR="00AA4F6F">
              <w:t>nào</w:t>
            </w:r>
          </w:p>
        </w:tc>
      </w:tr>
      <w:tr w:rsidR="006D5605" w14:paraId="28B501E1" w14:textId="77777777" w:rsidTr="00710E20">
        <w:tc>
          <w:tcPr>
            <w:tcW w:w="708" w:type="dxa"/>
          </w:tcPr>
          <w:p w14:paraId="1A4DECBF" w14:textId="6621D7CF" w:rsidR="006D5605" w:rsidRPr="00413700" w:rsidRDefault="00AD4E68" w:rsidP="006D5605">
            <w:pPr>
              <w:spacing w:before="120"/>
              <w:ind w:firstLine="0"/>
              <w:jc w:val="center"/>
            </w:pPr>
            <w:r>
              <w:t>9</w:t>
            </w:r>
          </w:p>
        </w:tc>
        <w:tc>
          <w:tcPr>
            <w:tcW w:w="3965" w:type="dxa"/>
          </w:tcPr>
          <w:p w14:paraId="3A802CAF" w14:textId="5E50B2D7" w:rsidR="006D5605" w:rsidRPr="000A06CA" w:rsidRDefault="008804BE" w:rsidP="006D5605">
            <w:pPr>
              <w:spacing w:before="120"/>
              <w:ind w:firstLine="0"/>
            </w:pPr>
            <w:r>
              <w:t xml:space="preserve">Client </w:t>
            </w:r>
            <w:r w:rsidR="006D5605">
              <w:t xml:space="preserve">có xem được </w:t>
            </w:r>
            <w:r>
              <w:t>lịch học</w:t>
            </w:r>
            <w:r w:rsidR="006D5605">
              <w:t xml:space="preserve"> hay không? Ai sẽ quản lý?</w:t>
            </w:r>
          </w:p>
        </w:tc>
        <w:tc>
          <w:tcPr>
            <w:tcW w:w="4438" w:type="dxa"/>
          </w:tcPr>
          <w:p w14:paraId="2D3D246E" w14:textId="77777777" w:rsidR="006D5605" w:rsidRDefault="005E5BE5" w:rsidP="006D5605">
            <w:pPr>
              <w:spacing w:before="120"/>
              <w:ind w:firstLine="0"/>
            </w:pPr>
            <w:r>
              <w:t>Client sẽ xem được lịch học của chính bản thân mình</w:t>
            </w:r>
          </w:p>
          <w:p w14:paraId="0FA1E03C" w14:textId="77777777" w:rsidR="00255883" w:rsidRDefault="00255883" w:rsidP="006D5605">
            <w:pPr>
              <w:spacing w:before="120"/>
              <w:ind w:firstLine="0"/>
            </w:pPr>
            <w:r>
              <w:t>Client sẽ tự đăng lý vào các lớp mình mong muốn</w:t>
            </w:r>
          </w:p>
          <w:p w14:paraId="623F127C" w14:textId="59799299" w:rsidR="00255883" w:rsidRPr="000A06CA" w:rsidRDefault="00255883" w:rsidP="006D5605">
            <w:pPr>
              <w:spacing w:before="120"/>
              <w:ind w:firstLine="0"/>
            </w:pPr>
            <w:r>
              <w:lastRenderedPageBreak/>
              <w:t>Admin sẽ là người tạo ra các lớp cho Client đăng ký</w:t>
            </w:r>
          </w:p>
        </w:tc>
      </w:tr>
      <w:tr w:rsidR="001456C8" w14:paraId="287042F0" w14:textId="77777777" w:rsidTr="00710E20">
        <w:tc>
          <w:tcPr>
            <w:tcW w:w="708" w:type="dxa"/>
          </w:tcPr>
          <w:p w14:paraId="5768AE4D" w14:textId="06C4D2C9" w:rsidR="001456C8" w:rsidRDefault="001456C8" w:rsidP="006D5605">
            <w:pPr>
              <w:spacing w:before="120"/>
              <w:ind w:firstLine="0"/>
              <w:jc w:val="center"/>
            </w:pPr>
            <w:r>
              <w:lastRenderedPageBreak/>
              <w:t>10</w:t>
            </w:r>
          </w:p>
        </w:tc>
        <w:tc>
          <w:tcPr>
            <w:tcW w:w="3965" w:type="dxa"/>
          </w:tcPr>
          <w:p w14:paraId="65F3989C" w14:textId="0D67EA0E" w:rsidR="001456C8" w:rsidRDefault="001456C8" w:rsidP="006D5605">
            <w:pPr>
              <w:spacing w:before="120"/>
              <w:ind w:firstLine="0"/>
            </w:pPr>
            <w:r>
              <w:t>Quản lý thanh toán như thế nào?</w:t>
            </w:r>
          </w:p>
        </w:tc>
        <w:tc>
          <w:tcPr>
            <w:tcW w:w="4438" w:type="dxa"/>
          </w:tcPr>
          <w:p w14:paraId="5C19CA4A" w14:textId="77777777" w:rsidR="001456C8" w:rsidRDefault="001456C8" w:rsidP="006D5605">
            <w:pPr>
              <w:spacing w:before="120"/>
              <w:ind w:firstLine="0"/>
            </w:pPr>
            <w:r>
              <w:t xml:space="preserve">Cho phép thanh toán trực tiếp và trực tuyến qua các nền tảng thanh toán </w:t>
            </w:r>
            <w:r w:rsidR="00FC477E">
              <w:t>online</w:t>
            </w:r>
          </w:p>
          <w:p w14:paraId="4D32944E" w14:textId="69FBE090" w:rsidR="00D104EE" w:rsidRDefault="00CC3BEE" w:rsidP="00D104EE">
            <w:pPr>
              <w:spacing w:before="120"/>
              <w:ind w:firstLine="0"/>
            </w:pPr>
            <w:r>
              <w:t>Ghi nhận các dữ liệu về thanh toán của từng Client</w:t>
            </w:r>
          </w:p>
        </w:tc>
      </w:tr>
      <w:tr w:rsidR="00C67F5A" w14:paraId="7A0BF01A" w14:textId="77777777" w:rsidTr="00710E20">
        <w:tc>
          <w:tcPr>
            <w:tcW w:w="708" w:type="dxa"/>
          </w:tcPr>
          <w:p w14:paraId="795D9C54" w14:textId="58FF5863" w:rsidR="00C67F5A" w:rsidRPr="0005553F" w:rsidRDefault="00C0371C" w:rsidP="00C67F5A">
            <w:pPr>
              <w:spacing w:before="120"/>
              <w:ind w:firstLine="0"/>
              <w:jc w:val="center"/>
            </w:pPr>
            <w:r>
              <w:t>11</w:t>
            </w:r>
          </w:p>
        </w:tc>
        <w:tc>
          <w:tcPr>
            <w:tcW w:w="3965" w:type="dxa"/>
          </w:tcPr>
          <w:p w14:paraId="1743389B" w14:textId="77777777" w:rsidR="00C67F5A" w:rsidRDefault="00C67F5A" w:rsidP="00C67F5A">
            <w:pPr>
              <w:spacing w:before="120"/>
              <w:ind w:firstLine="0"/>
            </w:pPr>
            <w:r w:rsidRPr="00413700">
              <w:t>Yêu cầu về giao diện người dùng?</w:t>
            </w:r>
          </w:p>
        </w:tc>
        <w:tc>
          <w:tcPr>
            <w:tcW w:w="4438" w:type="dxa"/>
          </w:tcPr>
          <w:p w14:paraId="08DF4FFA" w14:textId="0AF29434" w:rsidR="00C67F5A" w:rsidRDefault="00C67F5A" w:rsidP="00C67F5A">
            <w:pPr>
              <w:spacing w:before="120"/>
              <w:ind w:firstLine="0"/>
            </w:pPr>
            <w:r w:rsidRPr="00413700">
              <w:t>Thân thiện, đơn giản,</w:t>
            </w:r>
            <w:r w:rsidR="00744506">
              <w:t xml:space="preserve"> ưa nhìn và</w:t>
            </w:r>
            <w:r w:rsidRPr="00413700">
              <w:t xml:space="preserve"> dễ sử dụng cho</w:t>
            </w:r>
            <w:r w:rsidR="00744506">
              <w:t xml:space="preserve"> mọi người từ các lứa tuổi khác nhau</w:t>
            </w:r>
            <w:r w:rsidRPr="00413700">
              <w:t>.</w:t>
            </w:r>
            <w:r>
              <w:tab/>
            </w:r>
          </w:p>
        </w:tc>
      </w:tr>
    </w:tbl>
    <w:p w14:paraId="22443C2E" w14:textId="77777777" w:rsidR="00413700" w:rsidRDefault="00413700" w:rsidP="00C37F4E">
      <w:r>
        <w:br w:type="page"/>
      </w:r>
    </w:p>
    <w:p w14:paraId="1B355569" w14:textId="504A04C1" w:rsidR="00FB0988" w:rsidRDefault="00413700" w:rsidP="00372D93">
      <w:pPr>
        <w:pStyle w:val="Heading2"/>
      </w:pPr>
      <w:bookmarkStart w:id="46" w:name="_Toc180790125"/>
      <w:bookmarkStart w:id="47" w:name="_Toc180790320"/>
      <w:bookmarkStart w:id="48" w:name="_Toc197965702"/>
      <w:r w:rsidRPr="0025682C">
        <w:lastRenderedPageBreak/>
        <w:t>Đặc tả hệ thống</w:t>
      </w:r>
      <w:bookmarkEnd w:id="41"/>
      <w:bookmarkEnd w:id="46"/>
      <w:bookmarkEnd w:id="47"/>
      <w:bookmarkEnd w:id="48"/>
    </w:p>
    <w:p w14:paraId="03A4C2DD" w14:textId="0836CBED" w:rsidR="00FB0988" w:rsidRDefault="00FB0988" w:rsidP="00C37F4E">
      <w:r>
        <w:t>Hệ thống quản lý phòng tập thể dục thể thao được xây dựng nhằm hỗ trợ cho các hoạt động giảng dạy và quản lý cơ sở vật chất trong phạm vi phòng tập, giúp tối ưa hóa các quy trình quản lý lớp học, học viên, giáo viên và tối ưu việc vận hành phòng tập cũng như cá nhân hóa trải nghiệm của học viên. Thông qua hệ thống này, các bên các thể dễ dàng quản lý và theo dõi tình hình cá nhân, góp phần nâng cao hiệu quả dạy học và học tập.</w:t>
      </w:r>
    </w:p>
    <w:p w14:paraId="52B85A1E" w14:textId="77777777" w:rsidR="00DA38A2" w:rsidRDefault="003D2518" w:rsidP="00C37F4E">
      <w:r>
        <w:t>Admin giữ vai trò quan trọng trong việc điều hành toàn bộ hệ thống. Một trong những chức năng quan trọng của hệ thống là quản lý thông tin lớp học và quản lý thông tin người dùng, trong đó các thông tin của lớp học sẽ do Admin tạo và tài khoản đăng nhập của Coach cũng như Client sẽ do Admin cung cấp nhằm giúp đảm bảo tính bảo mật và dễ dàng quản lý thông tin của từng Coach, Client.</w:t>
      </w:r>
      <w:r w:rsidR="00417059">
        <w:t xml:space="preserve"> Mỗi tài khoản Coach, Client khi tạo ra sẽ bao gồm các thông tin như </w:t>
      </w:r>
      <w:r w:rsidR="00044EA6">
        <w:t>tên đăng nhập (username), họ tên, email, số điện thoại, giới tính, ngày sinh, số căn cước, địa chỉ, các thông tin về sức khỏe như chiều cao, cân nặng, các vấn đề sức khỏe cá nhân. Nếu là Coach sẽ có thêm thông tin về chuyên môn, thông tin về tiền lương và các chứng chỉ nếu có. Nếu là Staff thì sẽ có thêm thông tin về tiền lương.</w:t>
      </w:r>
      <w:r w:rsidR="00DA38A2">
        <w:t xml:space="preserve"> Admin có quyền thêm, xóa, sửa thông tin các tài khoản khi cần thiết đồng thời theo dõi toàn bộ hoạt động trên hệ thống. Nếu là Admin phân quyền cao nhất, Admin có thể theo dõi hoạt động của các chi nhánh dưới quyền Admin của chi nhánh đó. Khi người dùng quên mật khẩu hoặc muốn thay đổi mật khẩu, có thể tự thay đổi lại nhưng phải nhập token được gửi qua mail khi yêu cầu để được thực hiện hành động thay đổi mật khẩu.</w:t>
      </w:r>
    </w:p>
    <w:p w14:paraId="72DB9C17" w14:textId="77777777" w:rsidR="00A95302" w:rsidRDefault="00D06FA6" w:rsidP="00C37F4E">
      <w:r>
        <w:t xml:space="preserve">Ngoài ra Admin còn quản lý lớp học với các chức năng như thêm, xóa, sửa các thông tin lớp học. Đối với quản lý lớp học, mỗi lớp học sẽ có các thông tin chi tiết </w:t>
      </w:r>
      <w:r w:rsidR="006D794B">
        <w:t>bao</w:t>
      </w:r>
      <w:r>
        <w:t xml:space="preserve"> gồm</w:t>
      </w:r>
      <w:r w:rsidR="006D794B">
        <w:t xml:space="preserve"> mã lớp </w:t>
      </w:r>
      <w:r w:rsidR="00852162">
        <w:t>học, mã chi nhánh</w:t>
      </w:r>
      <w:r w:rsidR="006D794B">
        <w:t xml:space="preserve">, mã giáo viên phụ trách, mã cơ sở vật chất, thời gian bắt đầu và thời gian kết </w:t>
      </w:r>
      <w:r w:rsidR="00852162">
        <w:t xml:space="preserve">thúc, ca </w:t>
      </w:r>
      <w:r w:rsidR="009F4E80">
        <w:t>học, ghi chú để giao tiếp giữa Coach và Client</w:t>
      </w:r>
      <w:r w:rsidR="00852162">
        <w:t xml:space="preserve">. Hệ thống có hỗ trợ cho Admin tự động tạo lịch ở thời gian cố định hàng tuần với các thông tin cần </w:t>
      </w:r>
      <w:r w:rsidR="00852162">
        <w:lastRenderedPageBreak/>
        <w:t>thêm vào bao gồm thời gian bắt đầu và kết thúc của lớp học đó, chọn ngày 2-4-6 hay 3-5-7, ca học,</w:t>
      </w:r>
      <w:r w:rsidR="00447915">
        <w:t xml:space="preserve"> chọn số lượng buổi trong 1 </w:t>
      </w:r>
      <w:r w:rsidR="00A95302">
        <w:t>tuần.</w:t>
      </w:r>
    </w:p>
    <w:p w14:paraId="0A746AD1" w14:textId="77777777" w:rsidR="009E77E8" w:rsidRDefault="00A95302" w:rsidP="00C37F4E">
      <w:r>
        <w:t xml:space="preserve">Bên cạnh quản lý các lớp học, Admin còn quản lý các cơ sở vật chất phục vụ cho lớp học với mỗi cơ sở vật chất sẽ bao gồm các thông tin như mã cơ sở vật chất, tên, trạng thái, sức chứa. Trong hệ thống, ngoài Admin thì staff sẽ có quyền báo cáo các cơ sở vật chất để đánh dấu vấn đề và ghi chú cần sửa chữa. Admin sẽ được thêm, xóa, sửa các cơ sở vật </w:t>
      </w:r>
      <w:r w:rsidR="003A4387">
        <w:t>chất.</w:t>
      </w:r>
    </w:p>
    <w:p w14:paraId="76DE1883" w14:textId="624EA001" w:rsidR="00003FA2" w:rsidRDefault="009E77E8" w:rsidP="002A6AC9">
      <w:r>
        <w:t xml:space="preserve">Admin còn có thể quản lý các dữ liệu về </w:t>
      </w:r>
      <w:r w:rsidR="0093391C">
        <w:t xml:space="preserve">tài chính như quản lý dữ liệu chấm công của </w:t>
      </w:r>
      <w:r w:rsidR="00D35722">
        <w:t>Coach, Staff</w:t>
      </w:r>
      <w:r w:rsidR="0093391C">
        <w:t xml:space="preserve"> và quản lý dữ liệu thanh toán của Client.</w:t>
      </w:r>
      <w:r w:rsidR="00D35722">
        <w:t xml:space="preserve"> Admin thực hiện các giao dịch để nạp tiền vào tài khoản Client và có thể xem danh sách các giao dịch.</w:t>
      </w:r>
      <w:r w:rsidR="0093391C">
        <w:t xml:space="preserve"> Admin có thể thêm, xóa, sửa các gói đăng ký cho Client. Các gói đăng ký sẽ </w:t>
      </w:r>
      <w:r w:rsidR="00B51280">
        <w:t>bao gồm các thông tin như mã gói, tên gói, thời hạn gói, giá gói, mô tả gói</w:t>
      </w:r>
      <w:r w:rsidR="00C93FA5">
        <w:t>.</w:t>
      </w:r>
      <w:r w:rsidR="007D48A6">
        <w:t xml:space="preserve"> Admin có thể xem các báo cáo về tài chính, tỉ lệ Client mới, Client tiếp tục gia hạn, tỉ lệ Coach mới tham gia vào phòng tập cũng như tỉ lệ các gói Client của phòng tập hay đăng </w:t>
      </w:r>
      <w:r w:rsidR="003B1B18">
        <w:t>ký và các lớp hay được Client đăng ký học tập.</w:t>
      </w:r>
    </w:p>
    <w:p w14:paraId="231BED75" w14:textId="57E7BC24" w:rsidR="002A6AC9" w:rsidRDefault="00003FA2" w:rsidP="00003FA2">
      <w:pPr>
        <w:ind w:firstLine="0"/>
      </w:pPr>
      <w:r>
        <w:tab/>
        <w:t xml:space="preserve">Khi Coach đăng nhập vào hệ thống, Coach sẽ có quyền xem danh sách các lớp học mà mình đảm nhận đồng thời cũng có quyền xem danh sách tất cả Client đã đăng ký lớp cũng như xem chi tiết thông tin cá nhân của các </w:t>
      </w:r>
      <w:r w:rsidR="006F0FC9">
        <w:t>Client</w:t>
      </w:r>
      <w:r w:rsidR="00AD4C9B">
        <w:t xml:space="preserve"> để thuận lợi hơn trong việc chỉ dẫn Client. Mỗi khi tham gia một lớp học, Coach sẽ có thể tự chấm công cho mình thông qua hệ thống và có thể theo dõi dữ liệu điểm danh của mình trên hệ thống cũng như </w:t>
      </w:r>
      <w:r w:rsidR="00AA613B">
        <w:t>theo dõi bảng tính lương của bản thân.</w:t>
      </w:r>
      <w:r w:rsidR="000D4067">
        <w:t xml:space="preserve"> Ngoài ra, Coach có thể để lại các ghi chú cho từng Client trong lớp để có thể theo dõi kĩ hơn từng Client mình phụ trách</w:t>
      </w:r>
      <w:r w:rsidR="00E50DD6">
        <w:t xml:space="preserve"> nhằm cải thiện chất lượng buổi học hơn</w:t>
      </w:r>
    </w:p>
    <w:p w14:paraId="5F0E77FD" w14:textId="21667466" w:rsidR="00254686" w:rsidRDefault="002A6AC9" w:rsidP="007F731D">
      <w:pPr>
        <w:ind w:firstLine="0"/>
      </w:pPr>
      <w:r>
        <w:tab/>
      </w:r>
      <w:r w:rsidR="000D4067">
        <w:t xml:space="preserve">Với Client, khi Client đăng nhập vào hệ thống sẽ có thể xem lịch dạy các lớp mình đã đăng </w:t>
      </w:r>
      <w:r w:rsidR="00115C35">
        <w:t xml:space="preserve">ký, xem các ghi chú Coach của từng lớp để lại cho mình để có thể tự theo dõi kĩ hơn bản thân cũng như tự cải thiện các điểm được ghi chú nhằm cải thiện chất lượng bản </w:t>
      </w:r>
      <w:r w:rsidR="00192A22">
        <w:t xml:space="preserve">thân. Ngoài ra, Client còn có thể tự đăng ký các lớp mình mong muốn trong phòng tập </w:t>
      </w:r>
      <w:r w:rsidR="00192A22">
        <w:lastRenderedPageBreak/>
        <w:t>nếu các lớp đó còn trống và vẫn khả dụng cho đăng ký</w:t>
      </w:r>
      <w:r w:rsidR="006810E3">
        <w:t xml:space="preserve"> đồng thời có thể xem các lớp mình đã đăng </w:t>
      </w:r>
      <w:r w:rsidR="00A92A7F">
        <w:t>ký. Để có thể sử dụng hệ thống thì Client cần mua các gói đăng ký của phòng tập, Client có thể thanh toán online và offline</w:t>
      </w:r>
      <w:r w:rsidR="00620751">
        <w:t xml:space="preserve"> và dữ liệu thanh toán của Client sẽ được lưu trữ nhằm phụ vụ cho việc cá nhân hóa người dùng.</w:t>
      </w:r>
    </w:p>
    <w:p w14:paraId="728C3A9A" w14:textId="6105BB06" w:rsidR="007F731D" w:rsidRDefault="00C34328" w:rsidP="007F731D">
      <w:pPr>
        <w:ind w:firstLine="0"/>
      </w:pPr>
      <w:r>
        <w:tab/>
        <w:t>Với Staff, Staff khi đăng nhập vào hệ thống sẽ thấy danh sách các</w:t>
      </w:r>
      <w:r w:rsidR="00A5340D">
        <w:t xml:space="preserve"> khu vực học</w:t>
      </w:r>
      <w:r>
        <w:t xml:space="preserve"> của chi nhánh mình làm việc và khi</w:t>
      </w:r>
      <w:r w:rsidR="00C96CD8">
        <w:t xml:space="preserve"> khu vực học</w:t>
      </w:r>
      <w:r>
        <w:t xml:space="preserve"> gặp sự cố thì Staff sẽ tiến hành báo cáo để đổi trạng thái của</w:t>
      </w:r>
      <w:r w:rsidR="00C96CD8">
        <w:t xml:space="preserve"> khu vực học</w:t>
      </w:r>
      <w:r>
        <w:t xml:space="preserve"> và để Staff kỹ thuật viên nhận được thông báo và tiến hành sửa chữa. Sau khi sửa chữa, Staff kỹ thuật viên tiến hành báo cáo lại </w:t>
      </w:r>
      <w:r w:rsidR="00066D8D">
        <w:t>khu vực học</w:t>
      </w:r>
      <w:r>
        <w:t xml:space="preserve"> để thay đổi trạng thái lại bình thường và </w:t>
      </w:r>
      <w:r w:rsidR="006F3856">
        <w:t>khu vực học</w:t>
      </w:r>
      <w:r>
        <w:t xml:space="preserve"> tiếp tục được đưa vào hoạt động. Các Staff có thể tự chấm công và theo dõi bảng lương của mình thông qua hệ </w:t>
      </w:r>
      <w:r w:rsidR="006F7941">
        <w:t>thống.</w:t>
      </w:r>
    </w:p>
    <w:p w14:paraId="47269A2A" w14:textId="15F9CD88" w:rsidR="00254686" w:rsidRDefault="00356124" w:rsidP="00141304">
      <w:pPr>
        <w:ind w:firstLine="0"/>
      </w:pPr>
      <w:r>
        <w:tab/>
        <w:t xml:space="preserve">Tóm lại, hệ thống quản lý phòng tập thể dục thể thao không chỉ cung cấp giải pháp để cải thiện việc quản lý và nâng cao hiệu suất vận hành của phòng tập mà còn góp phần thúc đẩy sự tương tắc giữa Coach và </w:t>
      </w:r>
      <w:r w:rsidR="00141304">
        <w:t>Client.</w:t>
      </w:r>
    </w:p>
    <w:p w14:paraId="4A03DB1E" w14:textId="77777777" w:rsidR="00C76B2B" w:rsidRDefault="00C76B2B">
      <w:pPr>
        <w:spacing w:after="200" w:line="276" w:lineRule="auto"/>
        <w:ind w:firstLine="0"/>
        <w:jc w:val="left"/>
        <w:rPr>
          <w:rFonts w:eastAsiaTheme="majorEastAsia"/>
          <w:b/>
          <w:bCs/>
          <w:sz w:val="28"/>
          <w:szCs w:val="28"/>
        </w:rPr>
      </w:pPr>
      <w:bookmarkStart w:id="49" w:name="_Toc180790126"/>
      <w:bookmarkStart w:id="50" w:name="_Toc180790321"/>
      <w:r>
        <w:br w:type="page"/>
      </w:r>
    </w:p>
    <w:p w14:paraId="0679CF28" w14:textId="2B4D27FD" w:rsidR="0084111E" w:rsidRDefault="0084111E" w:rsidP="00FF6802">
      <w:pPr>
        <w:pStyle w:val="Heading2"/>
      </w:pPr>
      <w:bookmarkStart w:id="51" w:name="_Toc197965703"/>
      <w:r w:rsidRPr="0084111E">
        <w:lastRenderedPageBreak/>
        <w:t>Đặc tả yêu cầu</w:t>
      </w:r>
      <w:bookmarkEnd w:id="49"/>
      <w:bookmarkEnd w:id="50"/>
      <w:bookmarkEnd w:id="51"/>
    </w:p>
    <w:p w14:paraId="0D4F9089" w14:textId="00409B8B" w:rsidR="00DC12AC" w:rsidRDefault="00DC12AC" w:rsidP="00FF6802">
      <w:pPr>
        <w:pStyle w:val="Heading3"/>
      </w:pPr>
      <w:bookmarkStart w:id="52" w:name="_Toc180790127"/>
      <w:bookmarkStart w:id="53" w:name="_Toc180790322"/>
      <w:bookmarkStart w:id="54" w:name="_Toc197965704"/>
      <w:r>
        <w:t>Yêu cầu chức năng</w:t>
      </w:r>
      <w:bookmarkEnd w:id="52"/>
      <w:bookmarkEnd w:id="53"/>
      <w:bookmarkEnd w:id="54"/>
    </w:p>
    <w:p w14:paraId="7611E830" w14:textId="1B29C6B4" w:rsidR="00681203" w:rsidRDefault="00681203" w:rsidP="00C37F4E">
      <w:r>
        <w:t>V</w:t>
      </w:r>
      <w:r w:rsidR="00B04E19">
        <w:t>ề phía</w:t>
      </w:r>
      <w:r w:rsidR="00E23841">
        <w:t xml:space="preserve"> Admin</w:t>
      </w:r>
      <w:r>
        <w:t>:</w:t>
      </w:r>
    </w:p>
    <w:p w14:paraId="74682E24" w14:textId="0985CC7E" w:rsidR="00FF154E" w:rsidRDefault="00FF154E" w:rsidP="00FF154E">
      <w:pPr>
        <w:pStyle w:val="ListParagraph"/>
        <w:numPr>
          <w:ilvl w:val="0"/>
          <w:numId w:val="3"/>
        </w:numPr>
        <w:ind w:left="1276" w:hanging="283"/>
      </w:pPr>
      <w:r>
        <w:t xml:space="preserve">Quản lý thông tin người dùng bao gồm danh sách </w:t>
      </w:r>
      <w:r w:rsidR="00BF6876">
        <w:t>Coach, Staff</w:t>
      </w:r>
      <w:r>
        <w:t xml:space="preserve"> và </w:t>
      </w:r>
      <w:r w:rsidR="00BF6876">
        <w:t>Client</w:t>
      </w:r>
      <w:r>
        <w:t>.</w:t>
      </w:r>
    </w:p>
    <w:p w14:paraId="5BBF051A" w14:textId="77777777" w:rsidR="00FF154E" w:rsidRDefault="00FF154E" w:rsidP="00FF154E">
      <w:pPr>
        <w:pStyle w:val="ListParagraph"/>
        <w:numPr>
          <w:ilvl w:val="0"/>
          <w:numId w:val="3"/>
        </w:numPr>
        <w:ind w:left="1276" w:hanging="283"/>
      </w:pPr>
      <w:r>
        <w:t>Quản lý danh sách các lớp học.</w:t>
      </w:r>
    </w:p>
    <w:p w14:paraId="4A33912F" w14:textId="386D7909" w:rsidR="00FF154E" w:rsidRDefault="00FF154E" w:rsidP="00FF154E">
      <w:pPr>
        <w:pStyle w:val="ListParagraph"/>
        <w:numPr>
          <w:ilvl w:val="0"/>
          <w:numId w:val="3"/>
        </w:numPr>
        <w:ind w:left="1276" w:hanging="283"/>
      </w:pPr>
      <w:r>
        <w:t>Quản lý danh sách các</w:t>
      </w:r>
      <w:r w:rsidR="00CF26B3">
        <w:t xml:space="preserve"> </w:t>
      </w:r>
      <w:r w:rsidR="007D7FC2">
        <w:t>khu vực học</w:t>
      </w:r>
      <w:r>
        <w:t>.</w:t>
      </w:r>
    </w:p>
    <w:p w14:paraId="629D6368" w14:textId="429EF735" w:rsidR="006E4E64" w:rsidRDefault="006E4E64" w:rsidP="00FF154E">
      <w:pPr>
        <w:pStyle w:val="ListParagraph"/>
        <w:numPr>
          <w:ilvl w:val="0"/>
          <w:numId w:val="3"/>
        </w:numPr>
        <w:ind w:left="1276" w:hanging="283"/>
      </w:pPr>
      <w:r>
        <w:t>Quản lý các gói đăng ký cho Client</w:t>
      </w:r>
    </w:p>
    <w:p w14:paraId="375590A4" w14:textId="0557D826" w:rsidR="00FF154E" w:rsidRDefault="00FF154E" w:rsidP="00FF154E">
      <w:pPr>
        <w:pStyle w:val="ListParagraph"/>
        <w:numPr>
          <w:ilvl w:val="0"/>
          <w:numId w:val="3"/>
        </w:numPr>
        <w:ind w:left="1276" w:hanging="283"/>
      </w:pPr>
      <w:r>
        <w:t>Quản lý các</w:t>
      </w:r>
      <w:r w:rsidR="005442ED">
        <w:t xml:space="preserve"> báo cáo về tài chính và vận hành</w:t>
      </w:r>
      <w:r>
        <w:t>.</w:t>
      </w:r>
    </w:p>
    <w:p w14:paraId="689AB1E0" w14:textId="0397CA72" w:rsidR="00FF154E" w:rsidRDefault="00FF154E" w:rsidP="00FF154E">
      <w:pPr>
        <w:pStyle w:val="ListParagraph"/>
        <w:numPr>
          <w:ilvl w:val="0"/>
          <w:numId w:val="3"/>
        </w:numPr>
        <w:ind w:left="1276" w:hanging="283"/>
      </w:pPr>
      <w:r>
        <w:t>Quản lý dữ</w:t>
      </w:r>
      <w:r w:rsidR="00CF26B3">
        <w:t xml:space="preserve"> liệu chấm công</w:t>
      </w:r>
      <w:r>
        <w:t>.</w:t>
      </w:r>
    </w:p>
    <w:p w14:paraId="713E32C1" w14:textId="6E4D11BF" w:rsidR="00DD1DD3" w:rsidRDefault="00F3584B" w:rsidP="00FF154E">
      <w:pPr>
        <w:pStyle w:val="ListParagraph"/>
        <w:numPr>
          <w:ilvl w:val="0"/>
          <w:numId w:val="3"/>
        </w:numPr>
        <w:ind w:left="1276" w:hanging="283"/>
      </w:pPr>
      <w:r>
        <w:t xml:space="preserve">Quản lý tài chính </w:t>
      </w:r>
      <w:r w:rsidR="00DD1DD3">
        <w:t>Client</w:t>
      </w:r>
    </w:p>
    <w:p w14:paraId="09E30EDD" w14:textId="272B83AF" w:rsidR="00823294" w:rsidRDefault="00823294" w:rsidP="00FF154E">
      <w:pPr>
        <w:pStyle w:val="ListParagraph"/>
        <w:numPr>
          <w:ilvl w:val="0"/>
          <w:numId w:val="3"/>
        </w:numPr>
        <w:ind w:left="1276" w:hanging="283"/>
      </w:pPr>
      <w:r>
        <w:t xml:space="preserve">Tính lương của các nhân </w:t>
      </w:r>
      <w:r w:rsidR="001D65EC">
        <w:t>viên.</w:t>
      </w:r>
    </w:p>
    <w:p w14:paraId="40A36D32" w14:textId="7122EBB3" w:rsidR="001E02B1" w:rsidRDefault="00823294" w:rsidP="002A374E">
      <w:pPr>
        <w:pStyle w:val="ListParagraph"/>
        <w:numPr>
          <w:ilvl w:val="0"/>
          <w:numId w:val="3"/>
        </w:numPr>
        <w:ind w:left="1276" w:hanging="283"/>
      </w:pPr>
      <w:r>
        <w:t xml:space="preserve">Xem đánh giá chất </w:t>
      </w:r>
      <w:r w:rsidR="001D65EC">
        <w:t>lượng.</w:t>
      </w:r>
    </w:p>
    <w:p w14:paraId="63B9375C" w14:textId="1C2EADC2" w:rsidR="00E82C5C" w:rsidRDefault="00E82C5C" w:rsidP="002A374E">
      <w:pPr>
        <w:pStyle w:val="ListParagraph"/>
        <w:numPr>
          <w:ilvl w:val="0"/>
          <w:numId w:val="3"/>
        </w:numPr>
        <w:ind w:left="1276" w:hanging="283"/>
      </w:pPr>
      <w:r>
        <w:t>Xem thông tin tài khoản</w:t>
      </w:r>
    </w:p>
    <w:p w14:paraId="7686CB4B" w14:textId="44834FE1" w:rsidR="00CE4A5F" w:rsidRDefault="004E78B9" w:rsidP="00CE4A5F">
      <w:r>
        <w:t>Về phía</w:t>
      </w:r>
      <w:r w:rsidR="006D5C81">
        <w:t xml:space="preserve"> Coach</w:t>
      </w:r>
      <w:r w:rsidR="004F32F1">
        <w:t>:</w:t>
      </w:r>
    </w:p>
    <w:p w14:paraId="10564695" w14:textId="1EBC6402" w:rsidR="00CE4A5F" w:rsidRDefault="00CE4A5F" w:rsidP="00FF154E">
      <w:pPr>
        <w:pStyle w:val="ListParagraph"/>
        <w:numPr>
          <w:ilvl w:val="0"/>
          <w:numId w:val="4"/>
        </w:numPr>
        <w:ind w:left="1276" w:hanging="283"/>
      </w:pPr>
      <w:r>
        <w:t xml:space="preserve">Xem danh sách các lớp do bản thân phụ </w:t>
      </w:r>
      <w:r w:rsidR="00661FE1">
        <w:t>trách.</w:t>
      </w:r>
    </w:p>
    <w:p w14:paraId="2528CF53" w14:textId="5141D136" w:rsidR="00CE4A5F" w:rsidRDefault="00D66FC8" w:rsidP="00CE4A5F">
      <w:pPr>
        <w:pStyle w:val="ListParagraph"/>
        <w:numPr>
          <w:ilvl w:val="0"/>
          <w:numId w:val="4"/>
        </w:numPr>
        <w:ind w:left="1276" w:hanging="283"/>
      </w:pPr>
      <w:r>
        <w:t xml:space="preserve">Xem danh sách </w:t>
      </w:r>
      <w:r w:rsidR="00D30380">
        <w:t>Client của lớp do bản thân phụ trách</w:t>
      </w:r>
      <w:r w:rsidR="004175C7">
        <w:t>.</w:t>
      </w:r>
    </w:p>
    <w:p w14:paraId="6503D35D" w14:textId="01E73387" w:rsidR="00197658" w:rsidRDefault="00197658" w:rsidP="00CE4A5F">
      <w:pPr>
        <w:pStyle w:val="ListParagraph"/>
        <w:numPr>
          <w:ilvl w:val="0"/>
          <w:numId w:val="4"/>
        </w:numPr>
        <w:ind w:left="1276" w:hanging="283"/>
      </w:pPr>
      <w:r>
        <w:t>Xem thông tin cụ thể của Client thuộc lớp</w:t>
      </w:r>
      <w:r w:rsidR="00E17021">
        <w:t xml:space="preserve"> do bản thân</w:t>
      </w:r>
      <w:r>
        <w:t xml:space="preserve"> phụ </w:t>
      </w:r>
      <w:r w:rsidR="006B6FBB">
        <w:t>trách.</w:t>
      </w:r>
    </w:p>
    <w:p w14:paraId="390FB00B" w14:textId="4BFCD1C4" w:rsidR="00FF154E" w:rsidRDefault="00FF154E" w:rsidP="00FF154E">
      <w:pPr>
        <w:pStyle w:val="ListParagraph"/>
        <w:numPr>
          <w:ilvl w:val="0"/>
          <w:numId w:val="4"/>
        </w:numPr>
        <w:ind w:left="1276" w:hanging="283"/>
      </w:pPr>
      <w:r w:rsidRPr="00FF154E">
        <w:t>Nhập</w:t>
      </w:r>
      <w:r w:rsidR="007C63F6">
        <w:t xml:space="preserve"> ghi chú cho từng Client của từng lớp</w:t>
      </w:r>
      <w:r w:rsidRPr="00FF154E">
        <w:t>.</w:t>
      </w:r>
    </w:p>
    <w:p w14:paraId="3D083614" w14:textId="1108CB61" w:rsidR="00301AE7" w:rsidRDefault="00301AE7" w:rsidP="00FF154E">
      <w:pPr>
        <w:pStyle w:val="ListParagraph"/>
        <w:numPr>
          <w:ilvl w:val="0"/>
          <w:numId w:val="4"/>
        </w:numPr>
        <w:ind w:left="1276" w:hanging="283"/>
      </w:pPr>
      <w:r>
        <w:t xml:space="preserve">Chấm công thông qua hệ </w:t>
      </w:r>
      <w:r w:rsidR="006B6FBB">
        <w:t>thống.</w:t>
      </w:r>
    </w:p>
    <w:p w14:paraId="78A1E8B2" w14:textId="043B17FD" w:rsidR="00823294" w:rsidRDefault="00823294" w:rsidP="00FF154E">
      <w:pPr>
        <w:pStyle w:val="ListParagraph"/>
        <w:numPr>
          <w:ilvl w:val="0"/>
          <w:numId w:val="4"/>
        </w:numPr>
        <w:ind w:left="1276" w:hanging="283"/>
      </w:pPr>
      <w:r>
        <w:t xml:space="preserve">Xem dữ liệu chấm </w:t>
      </w:r>
      <w:r w:rsidR="006B6FBB">
        <w:t>công.</w:t>
      </w:r>
    </w:p>
    <w:p w14:paraId="398E932C" w14:textId="726C80DF" w:rsidR="004E78B9" w:rsidRDefault="00A53E8B" w:rsidP="00D66FC8">
      <w:pPr>
        <w:pStyle w:val="ListParagraph"/>
        <w:numPr>
          <w:ilvl w:val="0"/>
          <w:numId w:val="4"/>
        </w:numPr>
        <w:ind w:left="1276" w:hanging="283"/>
      </w:pPr>
      <w:r>
        <w:t>Theo dõi bảng lương cá nhân.</w:t>
      </w:r>
      <w:r w:rsidR="00D66FC8" w:rsidRPr="00D66FC8">
        <w:t xml:space="preserve"> </w:t>
      </w:r>
    </w:p>
    <w:p w14:paraId="4798E8E4" w14:textId="08BE8F1C" w:rsidR="00823294" w:rsidRDefault="00823294" w:rsidP="00D66FC8">
      <w:pPr>
        <w:pStyle w:val="ListParagraph"/>
        <w:numPr>
          <w:ilvl w:val="0"/>
          <w:numId w:val="4"/>
        </w:numPr>
        <w:ind w:left="1276" w:hanging="283"/>
      </w:pPr>
      <w:r>
        <w:t xml:space="preserve">Xem thông tin cá  </w:t>
      </w:r>
      <w:r w:rsidR="006B6FBB">
        <w:t>nhân.</w:t>
      </w:r>
    </w:p>
    <w:p w14:paraId="395FF5CA" w14:textId="25628BD4" w:rsidR="004175C7" w:rsidRDefault="00B71251" w:rsidP="00B71251">
      <w:r>
        <w:t>Về phía Staff:</w:t>
      </w:r>
    </w:p>
    <w:p w14:paraId="20393044" w14:textId="0FF4F4AF" w:rsidR="00B71251" w:rsidRDefault="00C13115" w:rsidP="004175C7">
      <w:pPr>
        <w:pStyle w:val="ListParagraph"/>
        <w:numPr>
          <w:ilvl w:val="0"/>
          <w:numId w:val="5"/>
        </w:numPr>
        <w:ind w:left="1276" w:hanging="283"/>
      </w:pPr>
      <w:r>
        <w:t xml:space="preserve">Xem danh sách cơ sở vật </w:t>
      </w:r>
      <w:r w:rsidR="007F5935">
        <w:t>chất.</w:t>
      </w:r>
    </w:p>
    <w:p w14:paraId="30760A12" w14:textId="66C32FF6" w:rsidR="00C13115" w:rsidRDefault="00C13115" w:rsidP="004175C7">
      <w:pPr>
        <w:pStyle w:val="ListParagraph"/>
        <w:numPr>
          <w:ilvl w:val="0"/>
          <w:numId w:val="5"/>
        </w:numPr>
        <w:ind w:left="1276" w:hanging="283"/>
      </w:pPr>
      <w:r>
        <w:t xml:space="preserve">Báo cáo </w:t>
      </w:r>
      <w:r w:rsidR="00734793">
        <w:t>khu vực học</w:t>
      </w:r>
      <w:r>
        <w:t xml:space="preserve"> cần chỉnh sửa</w:t>
      </w:r>
      <w:r w:rsidR="00DA5C83">
        <w:t xml:space="preserve"> (Staff lễ tân)</w:t>
      </w:r>
      <w:r w:rsidR="007F5935">
        <w:t>.</w:t>
      </w:r>
    </w:p>
    <w:p w14:paraId="6B886C3D" w14:textId="446A1F96" w:rsidR="00DA5C83" w:rsidRDefault="00DA5C83" w:rsidP="004175C7">
      <w:pPr>
        <w:pStyle w:val="ListParagraph"/>
        <w:numPr>
          <w:ilvl w:val="0"/>
          <w:numId w:val="5"/>
        </w:numPr>
        <w:ind w:left="1276" w:hanging="283"/>
      </w:pPr>
      <w:r>
        <w:t>Báo cáo hoàn thành sửa chữa</w:t>
      </w:r>
      <w:r w:rsidR="00EF4CEA">
        <w:t xml:space="preserve"> khu vực học</w:t>
      </w:r>
      <w:r>
        <w:t xml:space="preserve"> (Staff kỹ thuật viên)</w:t>
      </w:r>
      <w:r w:rsidR="007F5935">
        <w:t>.</w:t>
      </w:r>
    </w:p>
    <w:p w14:paraId="1BD3DB3D" w14:textId="3718EBE9" w:rsidR="00823294" w:rsidRDefault="00823294" w:rsidP="004175C7">
      <w:pPr>
        <w:pStyle w:val="ListParagraph"/>
        <w:numPr>
          <w:ilvl w:val="0"/>
          <w:numId w:val="5"/>
        </w:numPr>
        <w:ind w:left="1276" w:hanging="283"/>
      </w:pPr>
      <w:r>
        <w:lastRenderedPageBreak/>
        <w:t xml:space="preserve">Chấm công thông qua hệ </w:t>
      </w:r>
      <w:r w:rsidR="007F5935">
        <w:t>thống.</w:t>
      </w:r>
    </w:p>
    <w:p w14:paraId="23820ED1" w14:textId="0F681243" w:rsidR="001E5746" w:rsidRDefault="001E5746" w:rsidP="004175C7">
      <w:pPr>
        <w:pStyle w:val="ListParagraph"/>
        <w:numPr>
          <w:ilvl w:val="0"/>
          <w:numId w:val="5"/>
        </w:numPr>
        <w:ind w:left="1276" w:hanging="283"/>
      </w:pPr>
      <w:r>
        <w:t xml:space="preserve">Xem dữ liệu chấm </w:t>
      </w:r>
      <w:r w:rsidR="007F5935">
        <w:t>công.</w:t>
      </w:r>
    </w:p>
    <w:p w14:paraId="3A092EDA" w14:textId="02536092" w:rsidR="00DA5C83" w:rsidRDefault="00DA5C83" w:rsidP="004175C7">
      <w:pPr>
        <w:pStyle w:val="ListParagraph"/>
        <w:numPr>
          <w:ilvl w:val="0"/>
          <w:numId w:val="5"/>
        </w:numPr>
        <w:ind w:left="1276" w:hanging="283"/>
      </w:pPr>
      <w:r>
        <w:t xml:space="preserve">Theo dõi bảng lương cá </w:t>
      </w:r>
      <w:r w:rsidR="007F5935">
        <w:t>nhân.</w:t>
      </w:r>
    </w:p>
    <w:p w14:paraId="37B97B9F" w14:textId="65868725" w:rsidR="00823294" w:rsidRDefault="00823294" w:rsidP="004175C7">
      <w:pPr>
        <w:pStyle w:val="ListParagraph"/>
        <w:numPr>
          <w:ilvl w:val="0"/>
          <w:numId w:val="5"/>
        </w:numPr>
        <w:ind w:left="1276" w:hanging="283"/>
      </w:pPr>
      <w:r>
        <w:t xml:space="preserve">Xem thông tin cá </w:t>
      </w:r>
      <w:r w:rsidR="007F5935">
        <w:t>nhân.</w:t>
      </w:r>
    </w:p>
    <w:p w14:paraId="65689F2F" w14:textId="55D8B213" w:rsidR="00B71251" w:rsidRDefault="00B71251" w:rsidP="00B71251">
      <w:r>
        <w:t>Về phía Client:</w:t>
      </w:r>
    </w:p>
    <w:p w14:paraId="53B062F8" w14:textId="509B0055" w:rsidR="00FF154E" w:rsidRDefault="004175C7" w:rsidP="004175C7">
      <w:pPr>
        <w:pStyle w:val="ListParagraph"/>
        <w:numPr>
          <w:ilvl w:val="0"/>
          <w:numId w:val="5"/>
        </w:numPr>
        <w:ind w:left="1276" w:hanging="283"/>
      </w:pPr>
      <w:r>
        <w:t xml:space="preserve">Xem </w:t>
      </w:r>
      <w:r w:rsidR="00F354CF">
        <w:t xml:space="preserve">danh sách lớp học đã đăng </w:t>
      </w:r>
      <w:r w:rsidR="00541871">
        <w:t>ký.</w:t>
      </w:r>
    </w:p>
    <w:p w14:paraId="26B30FDC" w14:textId="1C23263A" w:rsidR="00C47022" w:rsidRDefault="00541871" w:rsidP="004175C7">
      <w:pPr>
        <w:pStyle w:val="ListParagraph"/>
        <w:numPr>
          <w:ilvl w:val="0"/>
          <w:numId w:val="5"/>
        </w:numPr>
        <w:ind w:left="1276" w:hanging="283"/>
      </w:pPr>
      <w:r>
        <w:t>Đăng ký các lớp học còn khả dụng.</w:t>
      </w:r>
    </w:p>
    <w:p w14:paraId="36B3DB0A" w14:textId="610F8380" w:rsidR="00C47022" w:rsidRPr="00C47022" w:rsidRDefault="00C47022" w:rsidP="004175C7">
      <w:pPr>
        <w:pStyle w:val="ListParagraph"/>
        <w:numPr>
          <w:ilvl w:val="0"/>
          <w:numId w:val="5"/>
        </w:numPr>
        <w:ind w:left="1276" w:hanging="283"/>
      </w:pPr>
      <w:r w:rsidRPr="00C47022">
        <w:t xml:space="preserve">Xem </w:t>
      </w:r>
      <w:r w:rsidR="00A22F5D">
        <w:t>ghi chú của Coach</w:t>
      </w:r>
      <w:r w:rsidRPr="00C47022">
        <w:t>.</w:t>
      </w:r>
    </w:p>
    <w:p w14:paraId="62E48468" w14:textId="3C3B229F" w:rsidR="001E02B1" w:rsidRDefault="004715A5" w:rsidP="001E02B1">
      <w:pPr>
        <w:pStyle w:val="ListParagraph"/>
        <w:numPr>
          <w:ilvl w:val="0"/>
          <w:numId w:val="5"/>
        </w:numPr>
        <w:ind w:left="1276" w:hanging="283"/>
      </w:pPr>
      <w:r>
        <w:t xml:space="preserve">Đăng ký gói tập của phòng </w:t>
      </w:r>
      <w:r w:rsidR="0076773F">
        <w:t>tập.</w:t>
      </w:r>
    </w:p>
    <w:p w14:paraId="43AC1011" w14:textId="4A2D6D48" w:rsidR="00823294" w:rsidRDefault="00823294" w:rsidP="001E02B1">
      <w:pPr>
        <w:pStyle w:val="ListParagraph"/>
        <w:numPr>
          <w:ilvl w:val="0"/>
          <w:numId w:val="5"/>
        </w:numPr>
        <w:ind w:left="1276" w:hanging="283"/>
      </w:pPr>
      <w:r>
        <w:t>Đánh giá chất lượng phòng tập</w:t>
      </w:r>
    </w:p>
    <w:p w14:paraId="4BC63FC5" w14:textId="4D248D5E" w:rsidR="00823294" w:rsidRPr="00C47022" w:rsidRDefault="00823294" w:rsidP="001E02B1">
      <w:pPr>
        <w:pStyle w:val="ListParagraph"/>
        <w:numPr>
          <w:ilvl w:val="0"/>
          <w:numId w:val="5"/>
        </w:numPr>
        <w:ind w:left="1276" w:hanging="283"/>
      </w:pPr>
      <w:r>
        <w:t>Xem thông tin cá nhân</w:t>
      </w:r>
    </w:p>
    <w:p w14:paraId="7F4716C8" w14:textId="04C57770" w:rsidR="00DC12AC" w:rsidRDefault="00DC12AC" w:rsidP="00FF6802">
      <w:pPr>
        <w:pStyle w:val="Heading3"/>
      </w:pPr>
      <w:bookmarkStart w:id="55" w:name="_Toc180790128"/>
      <w:bookmarkStart w:id="56" w:name="_Toc180790323"/>
      <w:bookmarkStart w:id="57" w:name="_Toc197965705"/>
      <w:r>
        <w:t>Yêu cầu phi chức năng</w:t>
      </w:r>
      <w:bookmarkEnd w:id="55"/>
      <w:bookmarkEnd w:id="56"/>
      <w:bookmarkEnd w:id="57"/>
    </w:p>
    <w:p w14:paraId="7AD86012" w14:textId="5E92B957" w:rsidR="008E1284" w:rsidRDefault="007F037D" w:rsidP="00DE45CF">
      <w:r>
        <w:t>Giao diện cần được thiết kế thân thiện,</w:t>
      </w:r>
      <w:r w:rsidR="00280B3C">
        <w:t xml:space="preserve"> ưa nhìn và</w:t>
      </w:r>
      <w:r>
        <w:t xml:space="preserve"> dễ sử dụng</w:t>
      </w:r>
      <w:r w:rsidR="0030082B">
        <w:t xml:space="preserve"> nhằm</w:t>
      </w:r>
      <w:r>
        <w:t xml:space="preserve"> đảm bảo người dùng</w:t>
      </w:r>
      <w:r w:rsidR="000B3D45">
        <w:t xml:space="preserve"> từ nhiều lứa tuổi</w:t>
      </w:r>
      <w:r>
        <w:t xml:space="preserve"> có thể dễ dàng thực hiện các tác vụ mà không cần phải có kiến thức kỹ thuật</w:t>
      </w:r>
      <w:r w:rsidR="00280B3C">
        <w:t xml:space="preserve"> chuyên</w:t>
      </w:r>
      <w:r>
        <w:t xml:space="preserve"> sâu</w:t>
      </w:r>
      <w:r w:rsidR="00B04E19">
        <w:t>.</w:t>
      </w:r>
      <w:bookmarkStart w:id="58" w:name="_Toc155304279"/>
    </w:p>
    <w:p w14:paraId="3DDD2AE1" w14:textId="3B294372" w:rsidR="008E1284" w:rsidRDefault="008E1284" w:rsidP="00DE45CF">
      <w:r>
        <w:t>Đảm bảo hệ thống vận hành trơn tru với dữ liệu người dùng lớn và không bị nghẽn hệ thống</w:t>
      </w:r>
      <w:r w:rsidR="0000110E">
        <w:t xml:space="preserve"> cũng như đánh mất thông tin người dùng.</w:t>
      </w:r>
      <w:r>
        <w:t xml:space="preserve"> </w:t>
      </w:r>
    </w:p>
    <w:p w14:paraId="5D24E310" w14:textId="77777777" w:rsidR="000B7EE9" w:rsidRDefault="000B7EE9" w:rsidP="00DE45CF">
      <w:r>
        <w:br w:type="page"/>
      </w:r>
    </w:p>
    <w:p w14:paraId="14A095F2" w14:textId="3EEA290A" w:rsidR="0084111E" w:rsidRDefault="0084111E" w:rsidP="00FF6802">
      <w:pPr>
        <w:pStyle w:val="Heading2"/>
      </w:pPr>
      <w:bookmarkStart w:id="59" w:name="_Toc180790129"/>
      <w:bookmarkStart w:id="60" w:name="_Toc180790324"/>
      <w:bookmarkStart w:id="61" w:name="_Toc197965706"/>
      <w:r w:rsidRPr="00BE1F7A">
        <w:lastRenderedPageBreak/>
        <w:t>Các tác nhân hệ thống</w:t>
      </w:r>
      <w:bookmarkEnd w:id="58"/>
      <w:bookmarkEnd w:id="59"/>
      <w:bookmarkEnd w:id="60"/>
      <w:bookmarkEnd w:id="61"/>
    </w:p>
    <w:p w14:paraId="3FB0B48B" w14:textId="42C4F645" w:rsidR="004F6DF7" w:rsidRPr="003853E2" w:rsidRDefault="00710E20" w:rsidP="003853E2">
      <w:pPr>
        <w:pStyle w:val="Bng"/>
      </w:pPr>
      <w:bookmarkStart w:id="62" w:name="_Toc182607566"/>
      <w:bookmarkStart w:id="63" w:name="_Toc197965758"/>
      <w:r w:rsidRPr="003853E2">
        <w:t xml:space="preserve">Bảng </w:t>
      </w:r>
      <w:r w:rsidR="00612111">
        <w:fldChar w:fldCharType="begin"/>
      </w:r>
      <w:r w:rsidR="00612111">
        <w:instrText xml:space="preserve"> STYLEREF 1 \s </w:instrText>
      </w:r>
      <w:r w:rsidR="00612111">
        <w:fldChar w:fldCharType="separate"/>
      </w:r>
      <w:r w:rsidR="006A0825">
        <w:rPr>
          <w:noProof/>
        </w:rPr>
        <w:t>2</w:t>
      </w:r>
      <w:r w:rsidR="00612111">
        <w:fldChar w:fldCharType="end"/>
      </w:r>
      <w:r w:rsidR="00612111">
        <w:t>.</w:t>
      </w:r>
      <w:r w:rsidR="00612111">
        <w:fldChar w:fldCharType="begin"/>
      </w:r>
      <w:r w:rsidR="00612111">
        <w:instrText xml:space="preserve"> SEQ Bảng \* ARABIC \s 1 </w:instrText>
      </w:r>
      <w:r w:rsidR="00612111">
        <w:fldChar w:fldCharType="separate"/>
      </w:r>
      <w:r w:rsidR="006A0825">
        <w:rPr>
          <w:noProof/>
        </w:rPr>
        <w:t>2</w:t>
      </w:r>
      <w:r w:rsidR="00612111">
        <w:fldChar w:fldCharType="end"/>
      </w:r>
      <w:r w:rsidRPr="003853E2">
        <w:t xml:space="preserve"> </w:t>
      </w:r>
      <w:r w:rsidR="004F6DF7" w:rsidRPr="003853E2">
        <w:t>Các</w:t>
      </w:r>
      <w:r w:rsidR="00FB756C">
        <w:t xml:space="preserve"> tác nhân</w:t>
      </w:r>
      <w:r w:rsidR="004F6DF7" w:rsidRPr="003853E2">
        <w:t xml:space="preserve"> trong hệ thống</w:t>
      </w:r>
      <w:bookmarkEnd w:id="62"/>
      <w:bookmarkEnd w:id="63"/>
    </w:p>
    <w:tbl>
      <w:tblPr>
        <w:tblW w:w="906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38"/>
        <w:gridCol w:w="7229"/>
      </w:tblGrid>
      <w:tr w:rsidR="00CA0B8B" w:rsidRPr="00A0231D" w14:paraId="731A5419" w14:textId="77777777" w:rsidTr="00B26B47">
        <w:trPr>
          <w:jc w:val="center"/>
        </w:trPr>
        <w:tc>
          <w:tcPr>
            <w:tcW w:w="1838" w:type="dxa"/>
            <w:shd w:val="clear" w:color="auto" w:fill="D9D9D9" w:themeFill="background1" w:themeFillShade="D9"/>
          </w:tcPr>
          <w:p w14:paraId="4C165D15" w14:textId="6705C572" w:rsidR="00CA0B8B" w:rsidRPr="00710E20" w:rsidRDefault="00CA0B8B" w:rsidP="00710E20">
            <w:pPr>
              <w:spacing w:before="120"/>
              <w:ind w:firstLine="0"/>
              <w:jc w:val="center"/>
              <w:rPr>
                <w:b/>
                <w:bCs/>
              </w:rPr>
            </w:pPr>
            <w:r w:rsidRPr="00710E20">
              <w:rPr>
                <w:b/>
                <w:bCs/>
              </w:rPr>
              <w:t>Tác nhân</w:t>
            </w:r>
          </w:p>
        </w:tc>
        <w:tc>
          <w:tcPr>
            <w:tcW w:w="7229" w:type="dxa"/>
            <w:shd w:val="clear" w:color="auto" w:fill="D9D9D9" w:themeFill="background1" w:themeFillShade="D9"/>
          </w:tcPr>
          <w:p w14:paraId="10FDC925" w14:textId="64CF27EE" w:rsidR="00CA0B8B" w:rsidRPr="00710E20" w:rsidRDefault="00CA0B8B" w:rsidP="00710E20">
            <w:pPr>
              <w:spacing w:before="120"/>
              <w:ind w:firstLine="0"/>
              <w:jc w:val="center"/>
              <w:rPr>
                <w:b/>
                <w:bCs/>
              </w:rPr>
            </w:pPr>
            <w:r w:rsidRPr="00710E20">
              <w:rPr>
                <w:b/>
                <w:bCs/>
              </w:rPr>
              <w:t>Mô tả</w:t>
            </w:r>
          </w:p>
        </w:tc>
      </w:tr>
      <w:tr w:rsidR="00CA0B8B" w:rsidRPr="00E903AD" w14:paraId="193BDA0A" w14:textId="77777777" w:rsidTr="00B26B47">
        <w:trPr>
          <w:jc w:val="center"/>
        </w:trPr>
        <w:tc>
          <w:tcPr>
            <w:tcW w:w="1838" w:type="dxa"/>
            <w:shd w:val="clear" w:color="auto" w:fill="auto"/>
          </w:tcPr>
          <w:p w14:paraId="6856B7EB" w14:textId="43D0B605" w:rsidR="00CA0B8B" w:rsidRPr="0010234B" w:rsidRDefault="009D3FB0" w:rsidP="00710E20">
            <w:pPr>
              <w:spacing w:before="120"/>
              <w:ind w:firstLine="0"/>
              <w:jc w:val="center"/>
            </w:pPr>
            <w:r>
              <w:t>Admin</w:t>
            </w:r>
          </w:p>
        </w:tc>
        <w:tc>
          <w:tcPr>
            <w:tcW w:w="7229" w:type="dxa"/>
            <w:shd w:val="clear" w:color="auto" w:fill="auto"/>
            <w:vAlign w:val="center"/>
          </w:tcPr>
          <w:p w14:paraId="61DA92BA" w14:textId="353CAE9F" w:rsidR="00CA0B8B" w:rsidRPr="00E903AD" w:rsidRDefault="00CE45F3" w:rsidP="00710E20">
            <w:pPr>
              <w:spacing w:before="120"/>
              <w:ind w:firstLine="0"/>
            </w:pPr>
            <w:r>
              <w:t xml:space="preserve">Admin </w:t>
            </w:r>
            <w:r w:rsidR="00F50EE2">
              <w:t>là</w:t>
            </w:r>
            <w:r w:rsidR="00F50EE2" w:rsidRPr="00F50EE2">
              <w:t xml:space="preserve"> người quản lý và điều hành toàn bộ hệ thống. </w:t>
            </w:r>
            <w:r>
              <w:t>Admin</w:t>
            </w:r>
            <w:r w:rsidR="00F50EE2" w:rsidRPr="00F50EE2">
              <w:t xml:space="preserve"> có quyền thêm, sửa, xóa thông tin danh sách lớp học,</w:t>
            </w:r>
            <w:r>
              <w:t xml:space="preserve"> cơ sở vật chất,</w:t>
            </w:r>
            <w:r w:rsidR="00F50EE2" w:rsidRPr="00F50EE2">
              <w:t xml:space="preserve"> dữ liệu</w:t>
            </w:r>
            <w:r>
              <w:t xml:space="preserve"> chấm công</w:t>
            </w:r>
            <w:r w:rsidR="00B26B47">
              <w:t xml:space="preserve"> </w:t>
            </w:r>
            <w:r w:rsidR="00F50EE2" w:rsidRPr="00F50EE2">
              <w:t xml:space="preserve">và quản lý danh sách </w:t>
            </w:r>
            <w:r>
              <w:t>Coach, Client, Staff</w:t>
            </w:r>
            <w:r w:rsidR="00F50EE2" w:rsidRPr="00F50EE2">
              <w:t xml:space="preserve">. </w:t>
            </w:r>
            <w:r w:rsidR="008F271F">
              <w:t>Admin</w:t>
            </w:r>
            <w:r w:rsidR="00F50EE2" w:rsidRPr="00F50EE2">
              <w:t xml:space="preserve"> cũng cấp tài khoản cho </w:t>
            </w:r>
            <w:r w:rsidR="009F6218">
              <w:t>Coach, Client và Staff.</w:t>
            </w:r>
          </w:p>
        </w:tc>
      </w:tr>
      <w:tr w:rsidR="00CA0B8B" w:rsidRPr="00E903AD" w14:paraId="27DEC9AE" w14:textId="77777777" w:rsidTr="00B26B47">
        <w:trPr>
          <w:jc w:val="center"/>
        </w:trPr>
        <w:tc>
          <w:tcPr>
            <w:tcW w:w="1838" w:type="dxa"/>
            <w:shd w:val="clear" w:color="auto" w:fill="auto"/>
          </w:tcPr>
          <w:p w14:paraId="52B514A8" w14:textId="007EB4F5" w:rsidR="00CA0B8B" w:rsidRPr="004F6DF7" w:rsidRDefault="009D3FB0" w:rsidP="00710E20">
            <w:pPr>
              <w:spacing w:before="120"/>
              <w:ind w:firstLine="0"/>
              <w:jc w:val="center"/>
            </w:pPr>
            <w:r>
              <w:t>Coach</w:t>
            </w:r>
          </w:p>
        </w:tc>
        <w:tc>
          <w:tcPr>
            <w:tcW w:w="7229" w:type="dxa"/>
            <w:shd w:val="clear" w:color="auto" w:fill="auto"/>
            <w:vAlign w:val="center"/>
          </w:tcPr>
          <w:p w14:paraId="07E64481" w14:textId="06AC0C2A" w:rsidR="00CA0B8B" w:rsidRPr="00935B1C" w:rsidRDefault="00FC0999" w:rsidP="00710E20">
            <w:pPr>
              <w:spacing w:before="120"/>
              <w:ind w:firstLine="0"/>
            </w:pPr>
            <w:r>
              <w:t xml:space="preserve">Coach </w:t>
            </w:r>
            <w:r w:rsidR="00F50EE2">
              <w:t xml:space="preserve">là </w:t>
            </w:r>
            <w:r w:rsidR="00F50EE2" w:rsidRPr="00F50EE2">
              <w:t xml:space="preserve">người sử dụng hệ thống để hỗ trợ các hoạt động giảng dạy. </w:t>
            </w:r>
            <w:r w:rsidR="00B9042F">
              <w:t>Coach</w:t>
            </w:r>
            <w:r w:rsidR="00F50EE2" w:rsidRPr="00F50EE2">
              <w:t xml:space="preserve"> có thể truy cập danh sách </w:t>
            </w:r>
            <w:r w:rsidR="00B9042F">
              <w:t>Client</w:t>
            </w:r>
            <w:r w:rsidR="00F50EE2" w:rsidRPr="00F50EE2">
              <w:t xml:space="preserve"> trong lớp mình phụ trách, </w:t>
            </w:r>
            <w:r w:rsidR="003B0987">
              <w:t>thêm các ghi chú riêng cho từng Client</w:t>
            </w:r>
            <w:r w:rsidR="00F50EE2" w:rsidRPr="00F50EE2">
              <w:t>.</w:t>
            </w:r>
            <w:r w:rsidR="00231C8A">
              <w:t xml:space="preserve"> Ngoài ra, có thể xem thông tin chi tiết của Client thuộc lớp mình phụ trách để thuận tiện theo dõi trong quá trình học tập.</w:t>
            </w:r>
          </w:p>
        </w:tc>
      </w:tr>
      <w:tr w:rsidR="009D3FB0" w:rsidRPr="00E903AD" w14:paraId="77794BB6" w14:textId="77777777" w:rsidTr="00B26B47">
        <w:trPr>
          <w:jc w:val="center"/>
        </w:trPr>
        <w:tc>
          <w:tcPr>
            <w:tcW w:w="1838" w:type="dxa"/>
            <w:shd w:val="clear" w:color="auto" w:fill="auto"/>
          </w:tcPr>
          <w:p w14:paraId="19DAECE5" w14:textId="687FA802" w:rsidR="009D3FB0" w:rsidRDefault="009D3FB0" w:rsidP="00710E20">
            <w:pPr>
              <w:spacing w:before="120"/>
              <w:ind w:firstLine="0"/>
              <w:jc w:val="center"/>
            </w:pPr>
            <w:r>
              <w:t>Staff</w:t>
            </w:r>
          </w:p>
        </w:tc>
        <w:tc>
          <w:tcPr>
            <w:tcW w:w="7229" w:type="dxa"/>
            <w:shd w:val="clear" w:color="auto" w:fill="auto"/>
            <w:vAlign w:val="center"/>
          </w:tcPr>
          <w:p w14:paraId="7EBEC42F" w14:textId="6D0E22F8" w:rsidR="009D3FB0" w:rsidRDefault="00D57EF7" w:rsidP="00710E20">
            <w:pPr>
              <w:spacing w:before="120"/>
              <w:ind w:firstLine="0"/>
            </w:pPr>
            <w:r>
              <w:t xml:space="preserve">Staff là người sử dụng hệ thống để quản lý các </w:t>
            </w:r>
            <w:r w:rsidR="00052E6E">
              <w:t>khu vực học</w:t>
            </w:r>
            <w:r>
              <w:t xml:space="preserve"> phụ vụ cho việc dạy học của Coach. Staff sẽ báo cáo các </w:t>
            </w:r>
            <w:r w:rsidR="00052E6E">
              <w:t>khu vực học</w:t>
            </w:r>
            <w:r>
              <w:t xml:space="preserve"> cần sửa chữa và Staff kỹ thuật viên có thể thấy các báo cáo cần sửa chữa.</w:t>
            </w:r>
          </w:p>
        </w:tc>
      </w:tr>
      <w:tr w:rsidR="00CA0B8B" w:rsidRPr="00E903AD" w14:paraId="014301C8" w14:textId="77777777" w:rsidTr="00B26B47">
        <w:trPr>
          <w:jc w:val="center"/>
        </w:trPr>
        <w:tc>
          <w:tcPr>
            <w:tcW w:w="1838" w:type="dxa"/>
            <w:shd w:val="clear" w:color="auto" w:fill="auto"/>
          </w:tcPr>
          <w:p w14:paraId="041A327E" w14:textId="6335D015" w:rsidR="00CA0B8B" w:rsidRPr="004F6DF7" w:rsidRDefault="009D3FB0" w:rsidP="00710E20">
            <w:pPr>
              <w:spacing w:before="120"/>
              <w:ind w:firstLine="0"/>
              <w:jc w:val="center"/>
            </w:pPr>
            <w:r>
              <w:t>Client</w:t>
            </w:r>
          </w:p>
        </w:tc>
        <w:tc>
          <w:tcPr>
            <w:tcW w:w="7229" w:type="dxa"/>
            <w:shd w:val="clear" w:color="auto" w:fill="auto"/>
          </w:tcPr>
          <w:p w14:paraId="7C0FB295" w14:textId="48A5ACF0" w:rsidR="00CA0B8B" w:rsidRPr="00633EEE" w:rsidRDefault="00453251" w:rsidP="00710E20">
            <w:pPr>
              <w:spacing w:before="120"/>
              <w:ind w:firstLine="0"/>
            </w:pPr>
            <w:r>
              <w:t>Client</w:t>
            </w:r>
            <w:r w:rsidR="00F50EE2" w:rsidRPr="00F50EE2">
              <w:t xml:space="preserve"> </w:t>
            </w:r>
            <w:r w:rsidR="00F50EE2">
              <w:t>l</w:t>
            </w:r>
            <w:r w:rsidR="00F50EE2" w:rsidRPr="00F50EE2">
              <w:t>à người sử dụng hệ thống để thực hiện các nhiệm vụ học tập cá nhân.</w:t>
            </w:r>
            <w:r w:rsidR="00B52456">
              <w:t xml:space="preserve"> Để sử dụng được hệ thống, Client cần mua các gói đăng ký của phòng tập và Client có thể sử dụng hệ thống để xem các ghi chú Coach ghi chú cho riêng bản thân. Đồng thời Client có thể đăng ký các lớp học mong muốn nếu tài khoản vẫn còn thời hạn đăng ký. Hệ thống sẽ giúp Client dễ dàng thao tác với phòng tập và có thể quản lý thời gian của mình hiệu quả hơn</w:t>
            </w:r>
          </w:p>
        </w:tc>
      </w:tr>
    </w:tbl>
    <w:p w14:paraId="1C9F05AC" w14:textId="0A6C233F" w:rsidR="00C6082A" w:rsidRDefault="00C6082A" w:rsidP="005D6821">
      <w:pPr>
        <w:ind w:firstLine="0"/>
      </w:pPr>
      <w:bookmarkStart w:id="64" w:name="_Toc155304280"/>
      <w:bookmarkStart w:id="65" w:name="_Toc180790130"/>
      <w:bookmarkStart w:id="66" w:name="_Toc180790325"/>
    </w:p>
    <w:p w14:paraId="0B1CDFBB" w14:textId="77777777" w:rsidR="00237996" w:rsidRDefault="00237996">
      <w:pPr>
        <w:spacing w:after="200" w:line="276" w:lineRule="auto"/>
        <w:ind w:firstLine="0"/>
        <w:jc w:val="left"/>
        <w:rPr>
          <w:rFonts w:eastAsiaTheme="majorEastAsia"/>
          <w:b/>
          <w:bCs/>
          <w:sz w:val="28"/>
          <w:szCs w:val="28"/>
        </w:rPr>
      </w:pPr>
      <w:r>
        <w:br w:type="page"/>
      </w:r>
    </w:p>
    <w:p w14:paraId="3AA6943A" w14:textId="3DB95C76" w:rsidR="0084111E" w:rsidRDefault="0084111E" w:rsidP="00FF6802">
      <w:pPr>
        <w:pStyle w:val="Heading2"/>
      </w:pPr>
      <w:bookmarkStart w:id="67" w:name="_Toc197965707"/>
      <w:r w:rsidRPr="00BE1F7A">
        <w:lastRenderedPageBreak/>
        <w:t xml:space="preserve">Các </w:t>
      </w:r>
      <w:r w:rsidR="00E30B4B">
        <w:t>use-</w:t>
      </w:r>
      <w:r w:rsidR="008C590A">
        <w:t>case</w:t>
      </w:r>
      <w:r w:rsidR="00BA28E8">
        <w:t xml:space="preserve"> </w:t>
      </w:r>
      <w:r w:rsidRPr="00BE1F7A">
        <w:t>hệ thống</w:t>
      </w:r>
      <w:bookmarkEnd w:id="64"/>
      <w:bookmarkEnd w:id="65"/>
      <w:bookmarkEnd w:id="66"/>
      <w:bookmarkEnd w:id="67"/>
    </w:p>
    <w:p w14:paraId="5D07325B" w14:textId="6AF93034" w:rsidR="004F6DF7" w:rsidRPr="003853E2" w:rsidRDefault="00710E20" w:rsidP="003853E2">
      <w:pPr>
        <w:pStyle w:val="Bng"/>
      </w:pPr>
      <w:bookmarkStart w:id="68" w:name="_Toc182607567"/>
      <w:bookmarkStart w:id="69" w:name="_Toc197965759"/>
      <w:r w:rsidRPr="003853E2">
        <w:t xml:space="preserve">Bảng </w:t>
      </w:r>
      <w:r w:rsidR="00612111">
        <w:fldChar w:fldCharType="begin"/>
      </w:r>
      <w:r w:rsidR="00612111">
        <w:instrText xml:space="preserve"> STYLEREF 1 \s </w:instrText>
      </w:r>
      <w:r w:rsidR="00612111">
        <w:fldChar w:fldCharType="separate"/>
      </w:r>
      <w:r w:rsidR="006A0825">
        <w:rPr>
          <w:noProof/>
        </w:rPr>
        <w:t>2</w:t>
      </w:r>
      <w:r w:rsidR="00612111">
        <w:fldChar w:fldCharType="end"/>
      </w:r>
      <w:r w:rsidR="00612111">
        <w:t>.</w:t>
      </w:r>
      <w:r w:rsidR="00612111">
        <w:fldChar w:fldCharType="begin"/>
      </w:r>
      <w:r w:rsidR="00612111">
        <w:instrText xml:space="preserve"> SEQ Bảng \* ARABIC \s 1 </w:instrText>
      </w:r>
      <w:r w:rsidR="00612111">
        <w:fldChar w:fldCharType="separate"/>
      </w:r>
      <w:r w:rsidR="006A0825">
        <w:rPr>
          <w:noProof/>
        </w:rPr>
        <w:t>3</w:t>
      </w:r>
      <w:r w:rsidR="00612111">
        <w:fldChar w:fldCharType="end"/>
      </w:r>
      <w:r w:rsidRPr="003853E2">
        <w:t xml:space="preserve"> </w:t>
      </w:r>
      <w:r w:rsidR="004F6DF7" w:rsidRPr="003853E2">
        <w:t xml:space="preserve">Các </w:t>
      </w:r>
      <w:r w:rsidR="00E30B4B">
        <w:t>use-</w:t>
      </w:r>
      <w:r w:rsidR="004F6DF7" w:rsidRPr="003853E2">
        <w:t>case trong hệ thống</w:t>
      </w:r>
      <w:bookmarkEnd w:id="68"/>
      <w:bookmarkEnd w:id="69"/>
    </w:p>
    <w:tbl>
      <w:tblPr>
        <w:tblW w:w="90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08"/>
        <w:gridCol w:w="2324"/>
        <w:gridCol w:w="6066"/>
      </w:tblGrid>
      <w:tr w:rsidR="008B08BD" w:rsidRPr="004F6DF7" w14:paraId="2DAD435F" w14:textId="77777777" w:rsidTr="00DE45CF">
        <w:tc>
          <w:tcPr>
            <w:tcW w:w="708" w:type="dxa"/>
            <w:shd w:val="clear" w:color="auto" w:fill="D9D9D9" w:themeFill="background1" w:themeFillShade="D9"/>
          </w:tcPr>
          <w:p w14:paraId="28A8F736" w14:textId="77777777" w:rsidR="004F6DF7" w:rsidRPr="00E30B4B" w:rsidRDefault="004F6DF7" w:rsidP="00DE45CF">
            <w:pPr>
              <w:spacing w:before="120"/>
              <w:ind w:firstLine="0"/>
              <w:jc w:val="center"/>
              <w:rPr>
                <w:b/>
                <w:bCs/>
              </w:rPr>
            </w:pPr>
            <w:r w:rsidRPr="00E30B4B">
              <w:rPr>
                <w:b/>
                <w:bCs/>
              </w:rPr>
              <w:t>STT</w:t>
            </w:r>
          </w:p>
        </w:tc>
        <w:tc>
          <w:tcPr>
            <w:tcW w:w="2324" w:type="dxa"/>
            <w:shd w:val="clear" w:color="auto" w:fill="D9D9D9" w:themeFill="background1" w:themeFillShade="D9"/>
            <w:vAlign w:val="center"/>
          </w:tcPr>
          <w:p w14:paraId="75208D48" w14:textId="3E632F14" w:rsidR="004F6DF7" w:rsidRPr="00E30B4B" w:rsidRDefault="00E30B4B" w:rsidP="00E30B4B">
            <w:pPr>
              <w:spacing w:before="120"/>
              <w:ind w:firstLine="0"/>
              <w:jc w:val="center"/>
              <w:rPr>
                <w:b/>
                <w:bCs/>
              </w:rPr>
            </w:pPr>
            <w:r>
              <w:rPr>
                <w:b/>
                <w:bCs/>
              </w:rPr>
              <w:t>Use-</w:t>
            </w:r>
            <w:r w:rsidR="008C590A" w:rsidRPr="00E30B4B">
              <w:rPr>
                <w:b/>
                <w:bCs/>
              </w:rPr>
              <w:t>case</w:t>
            </w:r>
          </w:p>
        </w:tc>
        <w:tc>
          <w:tcPr>
            <w:tcW w:w="6066" w:type="dxa"/>
            <w:shd w:val="clear" w:color="auto" w:fill="D9D9D9" w:themeFill="background1" w:themeFillShade="D9"/>
            <w:vAlign w:val="center"/>
          </w:tcPr>
          <w:p w14:paraId="7CD90BF9" w14:textId="18A06592" w:rsidR="004F6DF7" w:rsidRPr="00E30B4B" w:rsidRDefault="00CA56A9" w:rsidP="00E30B4B">
            <w:pPr>
              <w:spacing w:before="120"/>
              <w:ind w:firstLine="0"/>
              <w:jc w:val="center"/>
              <w:rPr>
                <w:b/>
                <w:bCs/>
              </w:rPr>
            </w:pPr>
            <w:r w:rsidRPr="00E30B4B">
              <w:rPr>
                <w:b/>
                <w:bCs/>
              </w:rPr>
              <w:t>Mô tả</w:t>
            </w:r>
          </w:p>
        </w:tc>
      </w:tr>
      <w:tr w:rsidR="008B08BD" w:rsidRPr="004F6DF7" w14:paraId="0BC76E1A" w14:textId="77777777" w:rsidTr="00DE45CF">
        <w:tc>
          <w:tcPr>
            <w:tcW w:w="708" w:type="dxa"/>
          </w:tcPr>
          <w:p w14:paraId="6AFE6D59" w14:textId="77777777" w:rsidR="004F6DF7" w:rsidRPr="004F6DF7" w:rsidRDefault="004F6DF7" w:rsidP="00DE45CF">
            <w:pPr>
              <w:spacing w:before="120"/>
              <w:ind w:firstLine="0"/>
              <w:jc w:val="center"/>
            </w:pPr>
            <w:r w:rsidRPr="004F6DF7">
              <w:t>1</w:t>
            </w:r>
          </w:p>
        </w:tc>
        <w:tc>
          <w:tcPr>
            <w:tcW w:w="2324" w:type="dxa"/>
          </w:tcPr>
          <w:p w14:paraId="3DB5E75E" w14:textId="77777777" w:rsidR="004F6DF7" w:rsidRPr="004F6DF7" w:rsidRDefault="004F6DF7" w:rsidP="00E30B4B">
            <w:pPr>
              <w:spacing w:before="120"/>
              <w:ind w:firstLine="0"/>
            </w:pPr>
            <w:r w:rsidRPr="004F6DF7">
              <w:t>Đăng nhập</w:t>
            </w:r>
          </w:p>
        </w:tc>
        <w:tc>
          <w:tcPr>
            <w:tcW w:w="6066" w:type="dxa"/>
          </w:tcPr>
          <w:p w14:paraId="0679DAB1" w14:textId="7D3E7D14" w:rsidR="004F6DF7" w:rsidRPr="004F6DF7" w:rsidRDefault="004F6DF7" w:rsidP="00E30B4B">
            <w:pPr>
              <w:spacing w:before="120"/>
              <w:ind w:firstLine="0"/>
              <w:rPr>
                <w:b/>
              </w:rPr>
            </w:pPr>
            <w:r w:rsidRPr="004F6DF7">
              <w:t xml:space="preserve">Các </w:t>
            </w:r>
            <w:r w:rsidR="00D06D46">
              <w:t xml:space="preserve">tác nhân </w:t>
            </w:r>
            <w:r w:rsidRPr="004F6DF7">
              <w:t>thực hiện việc đăng nhập để hệ thống giới hạn quyền thao tác của tác nhân đó.</w:t>
            </w:r>
          </w:p>
        </w:tc>
      </w:tr>
      <w:tr w:rsidR="005E2B13" w:rsidRPr="004F6DF7" w14:paraId="293B411F" w14:textId="77777777" w:rsidTr="00DE45CF">
        <w:tc>
          <w:tcPr>
            <w:tcW w:w="708" w:type="dxa"/>
          </w:tcPr>
          <w:p w14:paraId="22787902" w14:textId="5C2185D9" w:rsidR="005E2B13" w:rsidRPr="004F6DF7" w:rsidRDefault="005E2B13" w:rsidP="00DE45CF">
            <w:pPr>
              <w:spacing w:before="120"/>
              <w:ind w:firstLine="0"/>
              <w:jc w:val="center"/>
            </w:pPr>
            <w:r>
              <w:t>2</w:t>
            </w:r>
          </w:p>
        </w:tc>
        <w:tc>
          <w:tcPr>
            <w:tcW w:w="2324" w:type="dxa"/>
          </w:tcPr>
          <w:p w14:paraId="02C706BD" w14:textId="7D44B916" w:rsidR="005E2B13" w:rsidRPr="005E2B13" w:rsidRDefault="005E2B13" w:rsidP="00E30B4B">
            <w:pPr>
              <w:spacing w:before="120"/>
              <w:ind w:firstLine="0"/>
            </w:pPr>
            <w:r>
              <w:t>Đăng xuất</w:t>
            </w:r>
          </w:p>
        </w:tc>
        <w:tc>
          <w:tcPr>
            <w:tcW w:w="6066" w:type="dxa"/>
          </w:tcPr>
          <w:p w14:paraId="285A3F4D" w14:textId="5A5FCB4D" w:rsidR="005E2B13" w:rsidRPr="004F6DF7" w:rsidRDefault="00D06D46" w:rsidP="00E30B4B">
            <w:pPr>
              <w:spacing w:before="120"/>
              <w:ind w:firstLine="0"/>
            </w:pPr>
            <w:r w:rsidRPr="00D06D46">
              <w:t xml:space="preserve">Các </w:t>
            </w:r>
            <w:r>
              <w:t xml:space="preserve">tác nhân </w:t>
            </w:r>
            <w:r w:rsidRPr="00D06D46">
              <w:t xml:space="preserve">không </w:t>
            </w:r>
            <w:r w:rsidR="00B26B47">
              <w:t>còn</w:t>
            </w:r>
            <w:r w:rsidRPr="00D06D46">
              <w:t xml:space="preserve"> nhu cầu sử dụng hệ thống.</w:t>
            </w:r>
          </w:p>
        </w:tc>
      </w:tr>
      <w:tr w:rsidR="007F6D0E" w:rsidRPr="004F6DF7" w14:paraId="5EA517B3" w14:textId="77777777" w:rsidTr="00DE45CF">
        <w:tc>
          <w:tcPr>
            <w:tcW w:w="708" w:type="dxa"/>
          </w:tcPr>
          <w:p w14:paraId="55423976" w14:textId="65E924A4" w:rsidR="007F6D0E" w:rsidRDefault="00650B99" w:rsidP="00DE45CF">
            <w:pPr>
              <w:spacing w:before="120"/>
              <w:ind w:firstLine="0"/>
              <w:jc w:val="center"/>
            </w:pPr>
            <w:r>
              <w:t>3</w:t>
            </w:r>
          </w:p>
        </w:tc>
        <w:tc>
          <w:tcPr>
            <w:tcW w:w="2324" w:type="dxa"/>
          </w:tcPr>
          <w:p w14:paraId="68A3365C" w14:textId="0908BF3F" w:rsidR="007F6D0E" w:rsidRDefault="007F6D0E" w:rsidP="00E30B4B">
            <w:pPr>
              <w:spacing w:before="120"/>
              <w:ind w:firstLine="0"/>
            </w:pPr>
            <w:r>
              <w:t>Quên mật khẩu/Đổi mật khẩu</w:t>
            </w:r>
          </w:p>
        </w:tc>
        <w:tc>
          <w:tcPr>
            <w:tcW w:w="6066" w:type="dxa"/>
          </w:tcPr>
          <w:p w14:paraId="58696719" w14:textId="658C70B5" w:rsidR="007F6D0E" w:rsidRPr="00D06D46" w:rsidRDefault="007F6D0E" w:rsidP="00E30B4B">
            <w:pPr>
              <w:spacing w:before="120"/>
              <w:ind w:firstLine="0"/>
            </w:pPr>
            <w:r>
              <w:t>Các tác nhân thực hiện phải thông qua token được gửi tới email</w:t>
            </w:r>
          </w:p>
        </w:tc>
      </w:tr>
      <w:tr w:rsidR="00DE45CF" w:rsidRPr="004F6DF7" w14:paraId="39D4C275" w14:textId="77777777" w:rsidTr="00DE45CF">
        <w:tc>
          <w:tcPr>
            <w:tcW w:w="708" w:type="dxa"/>
          </w:tcPr>
          <w:p w14:paraId="4D2D1BDF" w14:textId="5AEA9827" w:rsidR="00DE45CF" w:rsidRDefault="00650B99" w:rsidP="00DE45CF">
            <w:pPr>
              <w:spacing w:before="120"/>
              <w:ind w:firstLine="0"/>
              <w:jc w:val="center"/>
            </w:pPr>
            <w:r>
              <w:t>4</w:t>
            </w:r>
          </w:p>
        </w:tc>
        <w:tc>
          <w:tcPr>
            <w:tcW w:w="2324" w:type="dxa"/>
          </w:tcPr>
          <w:p w14:paraId="56930949" w14:textId="3F07C209" w:rsidR="00DE45CF" w:rsidRDefault="003719DF" w:rsidP="00DE45CF">
            <w:pPr>
              <w:spacing w:before="120"/>
              <w:ind w:firstLine="0"/>
            </w:pPr>
            <w:r w:rsidRPr="003719DF">
              <w:t>Quản lý danh sách Coach</w:t>
            </w:r>
          </w:p>
        </w:tc>
        <w:tc>
          <w:tcPr>
            <w:tcW w:w="6066" w:type="dxa"/>
          </w:tcPr>
          <w:p w14:paraId="61D8161A" w14:textId="5B437789" w:rsidR="00DE45CF" w:rsidRDefault="001B46AB" w:rsidP="00DE45CF">
            <w:pPr>
              <w:spacing w:before="120"/>
              <w:ind w:firstLine="0"/>
            </w:pPr>
            <w:r>
              <w:rPr>
                <w:color w:val="000000"/>
              </w:rPr>
              <w:t>Admin được thêm/xóa/sửa Coach</w:t>
            </w:r>
          </w:p>
        </w:tc>
      </w:tr>
      <w:tr w:rsidR="00DE45CF" w:rsidRPr="004F6DF7" w14:paraId="4F86D716" w14:textId="77777777" w:rsidTr="00DE45CF">
        <w:tc>
          <w:tcPr>
            <w:tcW w:w="708" w:type="dxa"/>
          </w:tcPr>
          <w:p w14:paraId="5E2542C1" w14:textId="42BC643A" w:rsidR="00DE45CF" w:rsidRDefault="00650B99" w:rsidP="00DE45CF">
            <w:pPr>
              <w:spacing w:before="120"/>
              <w:ind w:firstLine="0"/>
              <w:jc w:val="center"/>
            </w:pPr>
            <w:r>
              <w:t>5</w:t>
            </w:r>
          </w:p>
        </w:tc>
        <w:tc>
          <w:tcPr>
            <w:tcW w:w="2324" w:type="dxa"/>
          </w:tcPr>
          <w:p w14:paraId="567ED621" w14:textId="78DDC434" w:rsidR="00DE45CF" w:rsidRDefault="003719DF" w:rsidP="00DE45CF">
            <w:pPr>
              <w:spacing w:before="120"/>
              <w:ind w:firstLine="0"/>
            </w:pPr>
            <w:r w:rsidRPr="003719DF">
              <w:t>Quản lý danh sách Client</w:t>
            </w:r>
          </w:p>
        </w:tc>
        <w:tc>
          <w:tcPr>
            <w:tcW w:w="6066" w:type="dxa"/>
          </w:tcPr>
          <w:p w14:paraId="5AE99F08" w14:textId="1CD1963A" w:rsidR="00DE45CF" w:rsidRDefault="00EF655D" w:rsidP="00DE45CF">
            <w:pPr>
              <w:spacing w:before="120"/>
              <w:ind w:firstLine="0"/>
            </w:pPr>
            <w:r>
              <w:rPr>
                <w:color w:val="000000"/>
              </w:rPr>
              <w:t>Ad</w:t>
            </w:r>
            <w:r w:rsidR="002D593E">
              <w:rPr>
                <w:color w:val="000000"/>
              </w:rPr>
              <w:t>min được thêm/xóa/sửa Client</w:t>
            </w:r>
          </w:p>
        </w:tc>
      </w:tr>
      <w:tr w:rsidR="00DE45CF" w:rsidRPr="004F6DF7" w14:paraId="5A1784CD" w14:textId="77777777" w:rsidTr="00DE45CF">
        <w:tc>
          <w:tcPr>
            <w:tcW w:w="708" w:type="dxa"/>
          </w:tcPr>
          <w:p w14:paraId="54D9F80F" w14:textId="42FA521E" w:rsidR="00DE45CF" w:rsidRDefault="00650B99" w:rsidP="00DE45CF">
            <w:pPr>
              <w:spacing w:before="120"/>
              <w:ind w:firstLine="0"/>
              <w:jc w:val="center"/>
            </w:pPr>
            <w:r>
              <w:t>6</w:t>
            </w:r>
          </w:p>
        </w:tc>
        <w:tc>
          <w:tcPr>
            <w:tcW w:w="2324" w:type="dxa"/>
          </w:tcPr>
          <w:p w14:paraId="490E4AC3" w14:textId="4C685195" w:rsidR="00DE45CF" w:rsidRDefault="0020734A" w:rsidP="00DE45CF">
            <w:pPr>
              <w:spacing w:before="120"/>
              <w:ind w:firstLine="0"/>
            </w:pPr>
            <w:r w:rsidRPr="0020734A">
              <w:t>Quản lý danh sách Staff</w:t>
            </w:r>
          </w:p>
        </w:tc>
        <w:tc>
          <w:tcPr>
            <w:tcW w:w="6066" w:type="dxa"/>
          </w:tcPr>
          <w:p w14:paraId="44570995" w14:textId="7DDFD4D7" w:rsidR="00DE45CF" w:rsidRDefault="00EF655D" w:rsidP="00DE45CF">
            <w:pPr>
              <w:spacing w:before="120"/>
              <w:ind w:firstLine="0"/>
              <w:rPr>
                <w:color w:val="000000"/>
              </w:rPr>
            </w:pPr>
            <w:r>
              <w:rPr>
                <w:color w:val="000000"/>
              </w:rPr>
              <w:t>Ad</w:t>
            </w:r>
            <w:r w:rsidR="00F0331E">
              <w:rPr>
                <w:color w:val="000000"/>
              </w:rPr>
              <w:t>min được thêm/xóa/sửa Staff</w:t>
            </w:r>
          </w:p>
        </w:tc>
      </w:tr>
      <w:tr w:rsidR="009F713C" w:rsidRPr="004F6DF7" w14:paraId="08F7E392" w14:textId="77777777" w:rsidTr="00DE45CF">
        <w:tc>
          <w:tcPr>
            <w:tcW w:w="708" w:type="dxa"/>
          </w:tcPr>
          <w:p w14:paraId="7CB0C242" w14:textId="3BA31FB7" w:rsidR="009F713C" w:rsidRDefault="00650B99" w:rsidP="009F713C">
            <w:pPr>
              <w:spacing w:before="120"/>
              <w:ind w:firstLine="0"/>
              <w:jc w:val="center"/>
            </w:pPr>
            <w:r>
              <w:t>7</w:t>
            </w:r>
          </w:p>
        </w:tc>
        <w:tc>
          <w:tcPr>
            <w:tcW w:w="2324" w:type="dxa"/>
          </w:tcPr>
          <w:p w14:paraId="24195590" w14:textId="05FC6B45" w:rsidR="009F713C" w:rsidRDefault="0020734A" w:rsidP="009F713C">
            <w:pPr>
              <w:spacing w:before="120"/>
              <w:ind w:firstLine="0"/>
            </w:pPr>
            <w:r w:rsidRPr="0020734A">
              <w:t>Quản lý danh sách lớp học</w:t>
            </w:r>
          </w:p>
        </w:tc>
        <w:tc>
          <w:tcPr>
            <w:tcW w:w="6066" w:type="dxa"/>
          </w:tcPr>
          <w:p w14:paraId="7AF44B41" w14:textId="7D37FCB2" w:rsidR="009F713C" w:rsidRDefault="00EF655D" w:rsidP="009F713C">
            <w:pPr>
              <w:spacing w:before="120"/>
              <w:ind w:firstLine="0"/>
              <w:rPr>
                <w:color w:val="000000"/>
              </w:rPr>
            </w:pPr>
            <w:r>
              <w:rPr>
                <w:color w:val="000000"/>
              </w:rPr>
              <w:t>Ad</w:t>
            </w:r>
            <w:r w:rsidR="009A1056">
              <w:rPr>
                <w:color w:val="000000"/>
              </w:rPr>
              <w:t>min được thêm/xóa/sửa các lớp học</w:t>
            </w:r>
          </w:p>
        </w:tc>
      </w:tr>
      <w:tr w:rsidR="00DE45CF" w:rsidRPr="004F6DF7" w14:paraId="0225BD18" w14:textId="77777777" w:rsidTr="00DE45CF">
        <w:tc>
          <w:tcPr>
            <w:tcW w:w="708" w:type="dxa"/>
          </w:tcPr>
          <w:p w14:paraId="25A30C72" w14:textId="15F7277C" w:rsidR="00DE45CF" w:rsidRDefault="00650B99" w:rsidP="00DE45CF">
            <w:pPr>
              <w:spacing w:before="120"/>
              <w:ind w:firstLine="0"/>
              <w:jc w:val="center"/>
            </w:pPr>
            <w:r>
              <w:t>8</w:t>
            </w:r>
          </w:p>
        </w:tc>
        <w:tc>
          <w:tcPr>
            <w:tcW w:w="2324" w:type="dxa"/>
          </w:tcPr>
          <w:p w14:paraId="7B214661" w14:textId="3A4A828E" w:rsidR="00DE45CF" w:rsidRDefault="00BA1DED" w:rsidP="00DE45CF">
            <w:pPr>
              <w:spacing w:before="120"/>
              <w:ind w:firstLine="0"/>
            </w:pPr>
            <w:r w:rsidRPr="00BA1DED">
              <w:t xml:space="preserve">Quản lý danh sách </w:t>
            </w:r>
            <w:r w:rsidR="00937110">
              <w:t>khu vực học</w:t>
            </w:r>
          </w:p>
        </w:tc>
        <w:tc>
          <w:tcPr>
            <w:tcW w:w="6066" w:type="dxa"/>
          </w:tcPr>
          <w:p w14:paraId="4695F6B1" w14:textId="149D1ECD" w:rsidR="00DE45CF" w:rsidRDefault="00EF655D" w:rsidP="00DE45CF">
            <w:pPr>
              <w:spacing w:before="120"/>
              <w:ind w:firstLine="0"/>
            </w:pPr>
            <w:r>
              <w:rPr>
                <w:color w:val="000000"/>
              </w:rPr>
              <w:t>Ad</w:t>
            </w:r>
            <w:r w:rsidR="009A1056">
              <w:rPr>
                <w:color w:val="000000"/>
              </w:rPr>
              <w:t xml:space="preserve">min được thêm/xóa/sửa các </w:t>
            </w:r>
            <w:r w:rsidR="00937110">
              <w:rPr>
                <w:color w:val="000000"/>
              </w:rPr>
              <w:t>khu vực học</w:t>
            </w:r>
          </w:p>
        </w:tc>
      </w:tr>
      <w:tr w:rsidR="00DE45CF" w:rsidRPr="004F6DF7" w14:paraId="400C0821" w14:textId="77777777" w:rsidTr="00DE45CF">
        <w:tc>
          <w:tcPr>
            <w:tcW w:w="708" w:type="dxa"/>
          </w:tcPr>
          <w:p w14:paraId="20D89FAB" w14:textId="64BFD916" w:rsidR="00DE45CF" w:rsidRDefault="00650B99" w:rsidP="00DE45CF">
            <w:pPr>
              <w:spacing w:before="120"/>
              <w:ind w:firstLine="0"/>
              <w:jc w:val="center"/>
            </w:pPr>
            <w:r>
              <w:t>9</w:t>
            </w:r>
          </w:p>
        </w:tc>
        <w:tc>
          <w:tcPr>
            <w:tcW w:w="2324" w:type="dxa"/>
          </w:tcPr>
          <w:p w14:paraId="31721BFE" w14:textId="77264639" w:rsidR="00DE45CF" w:rsidRDefault="00BA1DED" w:rsidP="00DE45CF">
            <w:pPr>
              <w:spacing w:before="120"/>
              <w:ind w:firstLine="0"/>
            </w:pPr>
            <w:r w:rsidRPr="00BA1DED">
              <w:t>Quản lý danh sách gói đăng ký</w:t>
            </w:r>
          </w:p>
        </w:tc>
        <w:tc>
          <w:tcPr>
            <w:tcW w:w="6066" w:type="dxa"/>
          </w:tcPr>
          <w:p w14:paraId="01A8B3F2" w14:textId="518B9A80" w:rsidR="00DE45CF" w:rsidRPr="00D143D5" w:rsidRDefault="00EF655D" w:rsidP="00DE45CF">
            <w:pPr>
              <w:spacing w:before="120"/>
              <w:ind w:firstLine="0"/>
            </w:pPr>
            <w:r>
              <w:rPr>
                <w:color w:val="000000"/>
              </w:rPr>
              <w:t>Ad</w:t>
            </w:r>
            <w:r w:rsidR="009A1056">
              <w:rPr>
                <w:color w:val="000000"/>
              </w:rPr>
              <w:t>min được thêm/xóa/sửa các gói đăng ký phòng tập</w:t>
            </w:r>
          </w:p>
        </w:tc>
      </w:tr>
      <w:tr w:rsidR="005D6821" w:rsidRPr="004F6DF7" w14:paraId="328C3EC2" w14:textId="77777777" w:rsidTr="00DE45CF">
        <w:tc>
          <w:tcPr>
            <w:tcW w:w="708" w:type="dxa"/>
          </w:tcPr>
          <w:p w14:paraId="4FB72A51" w14:textId="7C7EED25" w:rsidR="005D6821" w:rsidRDefault="00650B99" w:rsidP="00DE45CF">
            <w:pPr>
              <w:spacing w:before="120"/>
              <w:ind w:firstLine="0"/>
              <w:jc w:val="center"/>
            </w:pPr>
            <w:r>
              <w:t>10</w:t>
            </w:r>
          </w:p>
        </w:tc>
        <w:tc>
          <w:tcPr>
            <w:tcW w:w="2324" w:type="dxa"/>
          </w:tcPr>
          <w:p w14:paraId="40DF3347" w14:textId="352064A5" w:rsidR="005D6821" w:rsidRDefault="00594462" w:rsidP="00DE45CF">
            <w:pPr>
              <w:spacing w:before="120"/>
              <w:ind w:firstLine="0"/>
            </w:pPr>
            <w:r>
              <w:t>Quản lý tài chính Client</w:t>
            </w:r>
          </w:p>
        </w:tc>
        <w:tc>
          <w:tcPr>
            <w:tcW w:w="6066" w:type="dxa"/>
          </w:tcPr>
          <w:p w14:paraId="4DBEFA11" w14:textId="16E89CAE" w:rsidR="005D6821" w:rsidRDefault="00EF655D" w:rsidP="00DE45CF">
            <w:pPr>
              <w:spacing w:before="120"/>
              <w:ind w:firstLine="0"/>
              <w:rPr>
                <w:color w:val="000000"/>
              </w:rPr>
            </w:pPr>
            <w:r>
              <w:rPr>
                <w:color w:val="000000"/>
              </w:rPr>
              <w:t>Ad</w:t>
            </w:r>
            <w:r w:rsidR="009A1056">
              <w:rPr>
                <w:color w:val="000000"/>
              </w:rPr>
              <w:t>min</w:t>
            </w:r>
            <w:r w:rsidR="00407577">
              <w:rPr>
                <w:color w:val="000000"/>
              </w:rPr>
              <w:t xml:space="preserve"> được thêm/xem các giao dịch nạp tiền cho Client</w:t>
            </w:r>
          </w:p>
        </w:tc>
      </w:tr>
      <w:tr w:rsidR="00DE45CF" w:rsidRPr="004F6DF7" w14:paraId="33EBBD89" w14:textId="77777777" w:rsidTr="00DE45CF">
        <w:tc>
          <w:tcPr>
            <w:tcW w:w="708" w:type="dxa"/>
          </w:tcPr>
          <w:p w14:paraId="1F0D8D5A" w14:textId="1DDF11DC" w:rsidR="00DE45CF" w:rsidRDefault="00650B99" w:rsidP="00DE45CF">
            <w:pPr>
              <w:spacing w:before="120"/>
              <w:ind w:firstLine="0"/>
              <w:jc w:val="center"/>
            </w:pPr>
            <w:r>
              <w:t>11</w:t>
            </w:r>
          </w:p>
        </w:tc>
        <w:tc>
          <w:tcPr>
            <w:tcW w:w="2324" w:type="dxa"/>
          </w:tcPr>
          <w:p w14:paraId="65F46D2D" w14:textId="4C9DA780" w:rsidR="00DE45CF" w:rsidRPr="004F6DF7" w:rsidRDefault="000E1379" w:rsidP="00DE45CF">
            <w:pPr>
              <w:spacing w:before="120"/>
              <w:ind w:firstLine="0"/>
            </w:pPr>
            <w:r w:rsidRPr="000E1379">
              <w:t>Tính lương</w:t>
            </w:r>
          </w:p>
        </w:tc>
        <w:tc>
          <w:tcPr>
            <w:tcW w:w="6066" w:type="dxa"/>
          </w:tcPr>
          <w:p w14:paraId="6D0D57BC" w14:textId="564850AD" w:rsidR="00DE45CF" w:rsidRPr="004F6DF7" w:rsidRDefault="00946E54" w:rsidP="00DE45CF">
            <w:pPr>
              <w:spacing w:before="120"/>
              <w:ind w:firstLine="0"/>
            </w:pPr>
            <w:r>
              <w:t>Admin tính lương cho các nhân viên</w:t>
            </w:r>
          </w:p>
        </w:tc>
      </w:tr>
      <w:tr w:rsidR="00DE45CF" w:rsidRPr="004F6DF7" w14:paraId="3C97A825" w14:textId="77777777" w:rsidTr="00DE45CF">
        <w:tc>
          <w:tcPr>
            <w:tcW w:w="708" w:type="dxa"/>
          </w:tcPr>
          <w:p w14:paraId="062FC6D1" w14:textId="1B7B11F5" w:rsidR="00DE45CF" w:rsidRDefault="00650B99" w:rsidP="00DE45CF">
            <w:pPr>
              <w:spacing w:before="120"/>
              <w:ind w:firstLine="0"/>
              <w:jc w:val="center"/>
            </w:pPr>
            <w:r>
              <w:lastRenderedPageBreak/>
              <w:t>12</w:t>
            </w:r>
          </w:p>
        </w:tc>
        <w:tc>
          <w:tcPr>
            <w:tcW w:w="2324" w:type="dxa"/>
          </w:tcPr>
          <w:p w14:paraId="71EAE829" w14:textId="2D5A4F57" w:rsidR="00DE45CF" w:rsidRPr="00E473D9" w:rsidRDefault="000E1379" w:rsidP="00DE45CF">
            <w:pPr>
              <w:spacing w:before="120"/>
              <w:ind w:firstLine="0"/>
            </w:pPr>
            <w:r w:rsidRPr="000E1379">
              <w:t>Xem đánh giá chất lượng</w:t>
            </w:r>
          </w:p>
        </w:tc>
        <w:tc>
          <w:tcPr>
            <w:tcW w:w="6066" w:type="dxa"/>
          </w:tcPr>
          <w:p w14:paraId="5BD95B7D" w14:textId="69EC9A51" w:rsidR="00DE45CF" w:rsidRPr="00855145" w:rsidRDefault="00B46EAC" w:rsidP="00DE45CF">
            <w:pPr>
              <w:spacing w:before="120"/>
              <w:ind w:firstLine="0"/>
            </w:pPr>
            <w:r>
              <w:t>Admin xem đánh giá của riêng từng Client</w:t>
            </w:r>
          </w:p>
        </w:tc>
      </w:tr>
      <w:tr w:rsidR="00DE45CF" w:rsidRPr="004F6DF7" w14:paraId="59D69602" w14:textId="77777777" w:rsidTr="00DE45CF">
        <w:tc>
          <w:tcPr>
            <w:tcW w:w="708" w:type="dxa"/>
          </w:tcPr>
          <w:p w14:paraId="378C03EC" w14:textId="15BD7361" w:rsidR="00DE45CF" w:rsidRDefault="00650B99" w:rsidP="00DE45CF">
            <w:pPr>
              <w:spacing w:before="120"/>
              <w:ind w:firstLine="0"/>
              <w:jc w:val="center"/>
            </w:pPr>
            <w:r>
              <w:t>13</w:t>
            </w:r>
          </w:p>
        </w:tc>
        <w:tc>
          <w:tcPr>
            <w:tcW w:w="2324" w:type="dxa"/>
          </w:tcPr>
          <w:p w14:paraId="117F38E3" w14:textId="70689106" w:rsidR="00DE45CF" w:rsidRPr="008A795C" w:rsidRDefault="001528D9" w:rsidP="00DE45CF">
            <w:pPr>
              <w:spacing w:before="120"/>
              <w:ind w:firstLine="0"/>
            </w:pPr>
            <w:r w:rsidRPr="001528D9">
              <w:t xml:space="preserve">Xem danh sách </w:t>
            </w:r>
            <w:r w:rsidR="002D7EFC">
              <w:t>khu vực học</w:t>
            </w:r>
          </w:p>
        </w:tc>
        <w:tc>
          <w:tcPr>
            <w:tcW w:w="6066" w:type="dxa"/>
          </w:tcPr>
          <w:p w14:paraId="58B6047A" w14:textId="7AF31F5F" w:rsidR="00DE45CF" w:rsidRPr="004F6DF7" w:rsidRDefault="00165673" w:rsidP="00DE45CF">
            <w:pPr>
              <w:spacing w:before="120"/>
              <w:ind w:firstLine="0"/>
            </w:pPr>
            <w:r>
              <w:t xml:space="preserve">Admin hoặc Staff có thể xem danh sách các </w:t>
            </w:r>
            <w:r w:rsidR="00903066">
              <w:t>khu vực học</w:t>
            </w:r>
            <w:r>
              <w:t xml:space="preserve"> của phòng tập</w:t>
            </w:r>
          </w:p>
        </w:tc>
      </w:tr>
      <w:tr w:rsidR="00DE45CF" w:rsidRPr="004F6DF7" w14:paraId="00857932" w14:textId="77777777" w:rsidTr="00DE45CF">
        <w:tc>
          <w:tcPr>
            <w:tcW w:w="708" w:type="dxa"/>
          </w:tcPr>
          <w:p w14:paraId="46BF29CD" w14:textId="503C733A" w:rsidR="00DE45CF" w:rsidRDefault="00650B99" w:rsidP="00DE45CF">
            <w:pPr>
              <w:spacing w:before="120"/>
              <w:ind w:firstLine="0"/>
              <w:jc w:val="center"/>
            </w:pPr>
            <w:r>
              <w:t>14</w:t>
            </w:r>
          </w:p>
        </w:tc>
        <w:tc>
          <w:tcPr>
            <w:tcW w:w="2324" w:type="dxa"/>
          </w:tcPr>
          <w:p w14:paraId="2EB3834D" w14:textId="6F8C51CE" w:rsidR="00DE45CF" w:rsidRPr="008A795C" w:rsidRDefault="001528D9" w:rsidP="00DE45CF">
            <w:pPr>
              <w:spacing w:before="120"/>
              <w:ind w:firstLine="0"/>
            </w:pPr>
            <w:r w:rsidRPr="001528D9">
              <w:t xml:space="preserve">Báo cáo </w:t>
            </w:r>
            <w:r w:rsidR="000929A4">
              <w:t>khu vực học</w:t>
            </w:r>
          </w:p>
        </w:tc>
        <w:tc>
          <w:tcPr>
            <w:tcW w:w="6066" w:type="dxa"/>
          </w:tcPr>
          <w:p w14:paraId="37C0F50B" w14:textId="573F6FE2" w:rsidR="00DE45CF" w:rsidRPr="004F6DF7" w:rsidRDefault="00165673" w:rsidP="00DE45CF">
            <w:pPr>
              <w:spacing w:before="120"/>
              <w:ind w:firstLine="0"/>
            </w:pPr>
            <w:r>
              <w:t xml:space="preserve">Staff báo cáo các </w:t>
            </w:r>
            <w:r w:rsidR="000929A4">
              <w:t>khu vực học</w:t>
            </w:r>
            <w:r>
              <w:t xml:space="preserve"> cần được sửa chữa</w:t>
            </w:r>
          </w:p>
        </w:tc>
      </w:tr>
      <w:tr w:rsidR="00DE45CF" w:rsidRPr="004F6DF7" w14:paraId="0E43E630" w14:textId="77777777" w:rsidTr="00DE45CF">
        <w:tc>
          <w:tcPr>
            <w:tcW w:w="708" w:type="dxa"/>
          </w:tcPr>
          <w:p w14:paraId="5AA3BCA8" w14:textId="3553015C" w:rsidR="00DE45CF" w:rsidRDefault="00650B99" w:rsidP="00DE45CF">
            <w:pPr>
              <w:spacing w:before="120"/>
              <w:ind w:firstLine="0"/>
              <w:jc w:val="center"/>
            </w:pPr>
            <w:r>
              <w:t>15</w:t>
            </w:r>
          </w:p>
        </w:tc>
        <w:tc>
          <w:tcPr>
            <w:tcW w:w="2324" w:type="dxa"/>
          </w:tcPr>
          <w:p w14:paraId="56895784" w14:textId="25FA9A21" w:rsidR="00DE45CF" w:rsidRPr="008A795C" w:rsidRDefault="001528D9" w:rsidP="00DE45CF">
            <w:pPr>
              <w:spacing w:before="120"/>
              <w:ind w:firstLine="0"/>
            </w:pPr>
            <w:r w:rsidRPr="001528D9">
              <w:t>Chấm công</w:t>
            </w:r>
          </w:p>
        </w:tc>
        <w:tc>
          <w:tcPr>
            <w:tcW w:w="6066" w:type="dxa"/>
          </w:tcPr>
          <w:p w14:paraId="6DEF3EAA" w14:textId="3CA8BB7A" w:rsidR="00DE45CF" w:rsidRPr="004F6DF7" w:rsidRDefault="00165673" w:rsidP="00DE45CF">
            <w:pPr>
              <w:spacing w:before="120"/>
              <w:ind w:firstLine="0"/>
            </w:pPr>
            <w:r>
              <w:t>Coach/Staff tiến hành chấm công qua hệ thống</w:t>
            </w:r>
          </w:p>
        </w:tc>
      </w:tr>
      <w:tr w:rsidR="00DE45CF" w:rsidRPr="004F6DF7" w14:paraId="7DF1E7D0" w14:textId="77777777" w:rsidTr="00DE45CF">
        <w:tc>
          <w:tcPr>
            <w:tcW w:w="708" w:type="dxa"/>
          </w:tcPr>
          <w:p w14:paraId="1864C09E" w14:textId="23726E2F" w:rsidR="00DE45CF" w:rsidRDefault="00650B99" w:rsidP="00DE45CF">
            <w:pPr>
              <w:spacing w:before="120"/>
              <w:ind w:firstLine="0"/>
              <w:jc w:val="center"/>
            </w:pPr>
            <w:r>
              <w:t>16</w:t>
            </w:r>
          </w:p>
        </w:tc>
        <w:tc>
          <w:tcPr>
            <w:tcW w:w="2324" w:type="dxa"/>
          </w:tcPr>
          <w:p w14:paraId="6C3E3361" w14:textId="05428CBF" w:rsidR="00DE45CF" w:rsidRPr="008A795C" w:rsidRDefault="001528D9" w:rsidP="00DE45CF">
            <w:pPr>
              <w:spacing w:before="120"/>
              <w:ind w:firstLine="0"/>
            </w:pPr>
            <w:r w:rsidRPr="001528D9">
              <w:t>Xem dữ liệu chấm công</w:t>
            </w:r>
          </w:p>
        </w:tc>
        <w:tc>
          <w:tcPr>
            <w:tcW w:w="6066" w:type="dxa"/>
          </w:tcPr>
          <w:p w14:paraId="30F77F12" w14:textId="77777777" w:rsidR="00165673" w:rsidRDefault="00165673" w:rsidP="00DE45CF">
            <w:pPr>
              <w:spacing w:before="120"/>
              <w:ind w:firstLine="0"/>
            </w:pPr>
            <w:r>
              <w:t>Admin có thể xem dữ liệu chấm công của tất cả mọi người</w:t>
            </w:r>
          </w:p>
          <w:p w14:paraId="2946031B" w14:textId="068957BA" w:rsidR="00DE45CF" w:rsidRPr="004F6DF7" w:rsidRDefault="00165673" w:rsidP="00DE45CF">
            <w:pPr>
              <w:spacing w:before="120"/>
              <w:ind w:firstLine="0"/>
            </w:pPr>
            <w:r>
              <w:t xml:space="preserve">Coach/Staff chỉ xem được dữ liệu chấm công của bản thân </w:t>
            </w:r>
          </w:p>
        </w:tc>
      </w:tr>
      <w:tr w:rsidR="00263855" w:rsidRPr="004F6DF7" w14:paraId="1BCB2479" w14:textId="77777777" w:rsidTr="00390981">
        <w:tc>
          <w:tcPr>
            <w:tcW w:w="708" w:type="dxa"/>
          </w:tcPr>
          <w:p w14:paraId="55FE8896" w14:textId="744EDC6D" w:rsidR="00263855" w:rsidRDefault="00650B99" w:rsidP="00263855">
            <w:pPr>
              <w:spacing w:before="120"/>
              <w:ind w:firstLine="0"/>
              <w:jc w:val="center"/>
            </w:pPr>
            <w:r>
              <w:t>17</w:t>
            </w:r>
          </w:p>
        </w:tc>
        <w:tc>
          <w:tcPr>
            <w:tcW w:w="2324" w:type="dxa"/>
          </w:tcPr>
          <w:p w14:paraId="20CABB0F" w14:textId="334B0137" w:rsidR="00263855" w:rsidRPr="008A795C" w:rsidRDefault="001528D9" w:rsidP="00263855">
            <w:pPr>
              <w:spacing w:before="120"/>
              <w:ind w:firstLine="0"/>
            </w:pPr>
            <w:r w:rsidRPr="001528D9">
              <w:t>Xem bảng lương</w:t>
            </w:r>
          </w:p>
        </w:tc>
        <w:tc>
          <w:tcPr>
            <w:tcW w:w="6066" w:type="dxa"/>
          </w:tcPr>
          <w:p w14:paraId="1C76FCC0" w14:textId="6F4BAE70" w:rsidR="00263855" w:rsidRPr="00855145" w:rsidRDefault="00982743" w:rsidP="00263855">
            <w:pPr>
              <w:spacing w:before="120"/>
              <w:ind w:firstLine="0"/>
            </w:pPr>
            <w:r>
              <w:t>Coach/Staff có thể xem bảng lương của bản thân</w:t>
            </w:r>
          </w:p>
        </w:tc>
      </w:tr>
      <w:tr w:rsidR="00263855" w:rsidRPr="004F6DF7" w14:paraId="1F312808" w14:textId="77777777" w:rsidTr="00390981">
        <w:tc>
          <w:tcPr>
            <w:tcW w:w="708" w:type="dxa"/>
          </w:tcPr>
          <w:p w14:paraId="059AE032" w14:textId="27C6DFD9" w:rsidR="00263855" w:rsidRDefault="00650B99" w:rsidP="00390981">
            <w:pPr>
              <w:spacing w:before="120"/>
              <w:ind w:firstLine="0"/>
              <w:jc w:val="center"/>
            </w:pPr>
            <w:r>
              <w:t>18</w:t>
            </w:r>
          </w:p>
        </w:tc>
        <w:tc>
          <w:tcPr>
            <w:tcW w:w="2324" w:type="dxa"/>
          </w:tcPr>
          <w:p w14:paraId="21978F52" w14:textId="33A883B4" w:rsidR="00263855" w:rsidRPr="008A795C" w:rsidRDefault="001528D9" w:rsidP="00390981">
            <w:pPr>
              <w:spacing w:before="120"/>
              <w:ind w:firstLine="0"/>
            </w:pPr>
            <w:r w:rsidRPr="001528D9">
              <w:t>Xem thông tin cá nhân</w:t>
            </w:r>
          </w:p>
        </w:tc>
        <w:tc>
          <w:tcPr>
            <w:tcW w:w="6066" w:type="dxa"/>
          </w:tcPr>
          <w:p w14:paraId="215ECBC8" w14:textId="77777777" w:rsidR="00263855" w:rsidRDefault="00982743" w:rsidP="00390981">
            <w:pPr>
              <w:spacing w:before="120"/>
              <w:ind w:firstLine="0"/>
            </w:pPr>
            <w:r>
              <w:t>Các tác nhân có thể tự xem thông tin cá nhân của tài khoản của mình</w:t>
            </w:r>
          </w:p>
          <w:p w14:paraId="4E61F642" w14:textId="01E3D433" w:rsidR="00982743" w:rsidRPr="00855145" w:rsidRDefault="00982743" w:rsidP="00390981">
            <w:pPr>
              <w:spacing w:before="120"/>
              <w:ind w:firstLine="0"/>
            </w:pPr>
            <w:r>
              <w:t>Admin có thể xem thông tin của tất cả tài khoản</w:t>
            </w:r>
          </w:p>
        </w:tc>
      </w:tr>
      <w:tr w:rsidR="00DE45CF" w:rsidRPr="004F6DF7" w14:paraId="3EAEF4C3" w14:textId="77777777" w:rsidTr="00DE45CF">
        <w:tc>
          <w:tcPr>
            <w:tcW w:w="708" w:type="dxa"/>
          </w:tcPr>
          <w:p w14:paraId="3A2FFA26" w14:textId="1DFA0550" w:rsidR="00DE45CF" w:rsidRDefault="00650B99" w:rsidP="00DE45CF">
            <w:pPr>
              <w:spacing w:before="120"/>
              <w:ind w:firstLine="0"/>
              <w:jc w:val="center"/>
            </w:pPr>
            <w:r>
              <w:t>19</w:t>
            </w:r>
          </w:p>
        </w:tc>
        <w:tc>
          <w:tcPr>
            <w:tcW w:w="2324" w:type="dxa"/>
          </w:tcPr>
          <w:p w14:paraId="5D9C4FB5" w14:textId="155B2B1E" w:rsidR="00DE45CF" w:rsidRPr="00446E38" w:rsidRDefault="001528D9" w:rsidP="00DE45CF">
            <w:pPr>
              <w:spacing w:before="120"/>
              <w:ind w:firstLine="0"/>
            </w:pPr>
            <w:r w:rsidRPr="001528D9">
              <w:t>Xem danh sách lớp học</w:t>
            </w:r>
          </w:p>
        </w:tc>
        <w:tc>
          <w:tcPr>
            <w:tcW w:w="6066" w:type="dxa"/>
          </w:tcPr>
          <w:p w14:paraId="02A26D0C" w14:textId="77777777" w:rsidR="00DE45CF" w:rsidRDefault="00C23CC4" w:rsidP="00DE45CF">
            <w:pPr>
              <w:spacing w:before="120"/>
              <w:ind w:firstLine="0"/>
            </w:pPr>
            <w:r>
              <w:t>Coach có thể xem danh sách lớp học do mình phụ trách</w:t>
            </w:r>
          </w:p>
          <w:p w14:paraId="50AAACAB" w14:textId="23A53C7A" w:rsidR="00C23CC4" w:rsidRPr="00446E38" w:rsidRDefault="00C23CC4" w:rsidP="00DE45CF">
            <w:pPr>
              <w:spacing w:before="120"/>
              <w:ind w:firstLine="0"/>
            </w:pPr>
            <w:r>
              <w:t>Client có thể xem danh sách lớp học đã đăng ký</w:t>
            </w:r>
          </w:p>
        </w:tc>
      </w:tr>
      <w:tr w:rsidR="00DE45CF" w:rsidRPr="004F6DF7" w14:paraId="62B117E1" w14:textId="77777777" w:rsidTr="00DE45CF">
        <w:tc>
          <w:tcPr>
            <w:tcW w:w="708" w:type="dxa"/>
          </w:tcPr>
          <w:p w14:paraId="69506E56" w14:textId="240C7BF3" w:rsidR="00DE45CF" w:rsidRDefault="00650B99" w:rsidP="00DE45CF">
            <w:pPr>
              <w:spacing w:before="120"/>
              <w:ind w:firstLine="0"/>
              <w:jc w:val="center"/>
            </w:pPr>
            <w:r>
              <w:t>20</w:t>
            </w:r>
          </w:p>
        </w:tc>
        <w:tc>
          <w:tcPr>
            <w:tcW w:w="2324" w:type="dxa"/>
          </w:tcPr>
          <w:p w14:paraId="4DA5BAF3" w14:textId="7A6E1D81" w:rsidR="00DE45CF" w:rsidRPr="008A795C" w:rsidRDefault="001528D9" w:rsidP="00DE45CF">
            <w:pPr>
              <w:spacing w:before="120"/>
              <w:ind w:firstLine="0"/>
            </w:pPr>
            <w:r w:rsidRPr="001528D9">
              <w:t>Xem danh sách Client</w:t>
            </w:r>
          </w:p>
        </w:tc>
        <w:tc>
          <w:tcPr>
            <w:tcW w:w="6066" w:type="dxa"/>
          </w:tcPr>
          <w:p w14:paraId="6A01D0B8" w14:textId="24EB83E5" w:rsidR="00DE45CF" w:rsidRPr="004F6DF7" w:rsidRDefault="00C23CC4" w:rsidP="00DE45CF">
            <w:pPr>
              <w:spacing w:before="120"/>
              <w:ind w:firstLine="0"/>
            </w:pPr>
            <w:r>
              <w:t>Coach có thể xem danh sách Client của các lớp do bản thân phụ trách</w:t>
            </w:r>
          </w:p>
        </w:tc>
      </w:tr>
      <w:tr w:rsidR="00DE45CF" w:rsidRPr="004F6DF7" w14:paraId="29C08230" w14:textId="77777777" w:rsidTr="00DE45CF">
        <w:tc>
          <w:tcPr>
            <w:tcW w:w="708" w:type="dxa"/>
          </w:tcPr>
          <w:p w14:paraId="6458548C" w14:textId="771F55D5" w:rsidR="00DE45CF" w:rsidRDefault="00650B99" w:rsidP="00DE45CF">
            <w:pPr>
              <w:spacing w:before="120"/>
              <w:ind w:firstLine="0"/>
              <w:jc w:val="center"/>
            </w:pPr>
            <w:r>
              <w:t>21</w:t>
            </w:r>
          </w:p>
        </w:tc>
        <w:tc>
          <w:tcPr>
            <w:tcW w:w="2324" w:type="dxa"/>
          </w:tcPr>
          <w:p w14:paraId="2BB07DDD" w14:textId="2C7A32E2" w:rsidR="00DE45CF" w:rsidRPr="008A795C" w:rsidRDefault="001528D9" w:rsidP="00DE45CF">
            <w:pPr>
              <w:spacing w:before="120"/>
              <w:ind w:firstLine="0"/>
            </w:pPr>
            <w:r w:rsidRPr="001528D9">
              <w:t>Thêm ghi chú cho Client</w:t>
            </w:r>
          </w:p>
        </w:tc>
        <w:tc>
          <w:tcPr>
            <w:tcW w:w="6066" w:type="dxa"/>
          </w:tcPr>
          <w:p w14:paraId="2CD95C8E" w14:textId="73FBA831" w:rsidR="00DE45CF" w:rsidRPr="004F6DF7" w:rsidRDefault="00C23CC4" w:rsidP="00DE45CF">
            <w:pPr>
              <w:spacing w:before="120"/>
              <w:ind w:firstLine="0"/>
            </w:pPr>
            <w:r>
              <w:t>Coach thêm các ghi chú cho riêng từng Client</w:t>
            </w:r>
          </w:p>
        </w:tc>
      </w:tr>
      <w:tr w:rsidR="005D6821" w:rsidRPr="004F6DF7" w14:paraId="3207ABDE" w14:textId="77777777" w:rsidTr="00DE45CF">
        <w:tc>
          <w:tcPr>
            <w:tcW w:w="708" w:type="dxa"/>
          </w:tcPr>
          <w:p w14:paraId="6DD4C5B8" w14:textId="529D22F2" w:rsidR="005D6821" w:rsidRDefault="00650B99" w:rsidP="00DE45CF">
            <w:pPr>
              <w:spacing w:before="120"/>
              <w:ind w:firstLine="0"/>
              <w:jc w:val="center"/>
            </w:pPr>
            <w:r>
              <w:t>22</w:t>
            </w:r>
          </w:p>
        </w:tc>
        <w:tc>
          <w:tcPr>
            <w:tcW w:w="2324" w:type="dxa"/>
          </w:tcPr>
          <w:p w14:paraId="16B216A3" w14:textId="4931472C" w:rsidR="005D6821" w:rsidRDefault="000F15EE" w:rsidP="00DE45CF">
            <w:pPr>
              <w:spacing w:before="120"/>
              <w:ind w:firstLine="0"/>
            </w:pPr>
            <w:r w:rsidRPr="000F15EE">
              <w:t>Đánh giá chất lượng</w:t>
            </w:r>
          </w:p>
        </w:tc>
        <w:tc>
          <w:tcPr>
            <w:tcW w:w="6066" w:type="dxa"/>
          </w:tcPr>
          <w:p w14:paraId="491B292E" w14:textId="0324DC77" w:rsidR="005D6821" w:rsidRPr="00ED4E31" w:rsidRDefault="00C23CC4" w:rsidP="00DE45CF">
            <w:pPr>
              <w:spacing w:before="120"/>
              <w:ind w:firstLine="0"/>
            </w:pPr>
            <w:r>
              <w:t>Client có thể đánh giá hệ thống cho Admin xem</w:t>
            </w:r>
          </w:p>
        </w:tc>
      </w:tr>
      <w:tr w:rsidR="00094CA6" w:rsidRPr="004F6DF7" w14:paraId="2D970317" w14:textId="77777777" w:rsidTr="00DE45CF">
        <w:tc>
          <w:tcPr>
            <w:tcW w:w="708" w:type="dxa"/>
          </w:tcPr>
          <w:p w14:paraId="03BE53EA" w14:textId="56CD769A" w:rsidR="00094CA6" w:rsidRDefault="00650B99" w:rsidP="00DE45CF">
            <w:pPr>
              <w:spacing w:before="120"/>
              <w:ind w:firstLine="0"/>
              <w:jc w:val="center"/>
            </w:pPr>
            <w:r>
              <w:lastRenderedPageBreak/>
              <w:t>23</w:t>
            </w:r>
          </w:p>
        </w:tc>
        <w:tc>
          <w:tcPr>
            <w:tcW w:w="2324" w:type="dxa"/>
          </w:tcPr>
          <w:p w14:paraId="37A5E09F" w14:textId="2A1F23B4" w:rsidR="00094CA6" w:rsidRPr="000F15EE" w:rsidRDefault="00094CA6" w:rsidP="00DE45CF">
            <w:pPr>
              <w:spacing w:before="120"/>
              <w:ind w:firstLine="0"/>
            </w:pPr>
            <w:r w:rsidRPr="00094CA6">
              <w:t>Xem ghi chú của Coach</w:t>
            </w:r>
          </w:p>
        </w:tc>
        <w:tc>
          <w:tcPr>
            <w:tcW w:w="6066" w:type="dxa"/>
          </w:tcPr>
          <w:p w14:paraId="71A6F878" w14:textId="75854FDC" w:rsidR="00094CA6" w:rsidRPr="00ED4E31" w:rsidRDefault="00C23CC4" w:rsidP="00DE45CF">
            <w:pPr>
              <w:spacing w:before="120"/>
              <w:ind w:firstLine="0"/>
            </w:pPr>
            <w:r>
              <w:t>Client chỉ có thể xem các ghi chú Coach ghi chú cho bản thân mình</w:t>
            </w:r>
          </w:p>
        </w:tc>
      </w:tr>
      <w:tr w:rsidR="00094CA6" w:rsidRPr="004F6DF7" w14:paraId="09DC6BCE" w14:textId="77777777" w:rsidTr="00DE45CF">
        <w:tc>
          <w:tcPr>
            <w:tcW w:w="708" w:type="dxa"/>
          </w:tcPr>
          <w:p w14:paraId="1B42F689" w14:textId="1DB771DC" w:rsidR="00094CA6" w:rsidRDefault="00650B99" w:rsidP="00DE45CF">
            <w:pPr>
              <w:spacing w:before="120"/>
              <w:ind w:firstLine="0"/>
              <w:jc w:val="center"/>
            </w:pPr>
            <w:r>
              <w:t>24</w:t>
            </w:r>
          </w:p>
        </w:tc>
        <w:tc>
          <w:tcPr>
            <w:tcW w:w="2324" w:type="dxa"/>
          </w:tcPr>
          <w:p w14:paraId="72F89858" w14:textId="2F8EC9C7" w:rsidR="00094CA6" w:rsidRPr="00094CA6" w:rsidRDefault="00094CA6" w:rsidP="00DE45CF">
            <w:pPr>
              <w:spacing w:before="120"/>
              <w:ind w:firstLine="0"/>
            </w:pPr>
            <w:r w:rsidRPr="00094CA6">
              <w:t>Đăng ký lớp học</w:t>
            </w:r>
          </w:p>
        </w:tc>
        <w:tc>
          <w:tcPr>
            <w:tcW w:w="6066" w:type="dxa"/>
          </w:tcPr>
          <w:p w14:paraId="45F9591C" w14:textId="1446BB3A" w:rsidR="00094CA6" w:rsidRPr="00ED4E31" w:rsidRDefault="00C23CC4" w:rsidP="00DE45CF">
            <w:pPr>
              <w:spacing w:before="120"/>
              <w:ind w:firstLine="0"/>
            </w:pPr>
            <w:r>
              <w:t>Client có thể đăng ký các lớp học mong muốn</w:t>
            </w:r>
          </w:p>
        </w:tc>
      </w:tr>
      <w:tr w:rsidR="00094CA6" w:rsidRPr="004F6DF7" w14:paraId="7A9BDC78" w14:textId="77777777" w:rsidTr="00DE45CF">
        <w:tc>
          <w:tcPr>
            <w:tcW w:w="708" w:type="dxa"/>
          </w:tcPr>
          <w:p w14:paraId="107361A3" w14:textId="3211B0DB" w:rsidR="00094CA6" w:rsidRDefault="00650B99" w:rsidP="00DE45CF">
            <w:pPr>
              <w:spacing w:before="120"/>
              <w:ind w:firstLine="0"/>
              <w:jc w:val="center"/>
            </w:pPr>
            <w:r>
              <w:t>25</w:t>
            </w:r>
          </w:p>
        </w:tc>
        <w:tc>
          <w:tcPr>
            <w:tcW w:w="2324" w:type="dxa"/>
          </w:tcPr>
          <w:p w14:paraId="35755BE5" w14:textId="20318987" w:rsidR="00094CA6" w:rsidRPr="00094CA6" w:rsidRDefault="00094CA6" w:rsidP="00DE45CF">
            <w:pPr>
              <w:spacing w:before="120"/>
              <w:ind w:firstLine="0"/>
            </w:pPr>
            <w:r w:rsidRPr="00094CA6">
              <w:t>Xem danh sách gói đăng ký</w:t>
            </w:r>
          </w:p>
        </w:tc>
        <w:tc>
          <w:tcPr>
            <w:tcW w:w="6066" w:type="dxa"/>
          </w:tcPr>
          <w:p w14:paraId="72532413" w14:textId="0221CF6B" w:rsidR="00094CA6" w:rsidRPr="00ED4E31" w:rsidRDefault="00C23CC4" w:rsidP="00DE45CF">
            <w:pPr>
              <w:spacing w:before="120"/>
              <w:ind w:firstLine="0"/>
            </w:pPr>
            <w:r>
              <w:t>Client xem các gói đăng ký thời hạn tài khoản của phòng tập</w:t>
            </w:r>
          </w:p>
        </w:tc>
      </w:tr>
      <w:tr w:rsidR="00094CA6" w:rsidRPr="004F6DF7" w14:paraId="7C2AA7A5" w14:textId="77777777" w:rsidTr="006F79D7">
        <w:tc>
          <w:tcPr>
            <w:tcW w:w="708" w:type="dxa"/>
            <w:tcBorders>
              <w:bottom w:val="single" w:sz="4" w:space="0" w:color="auto"/>
            </w:tcBorders>
          </w:tcPr>
          <w:p w14:paraId="60A7AEEE" w14:textId="1A337786" w:rsidR="00094CA6" w:rsidRDefault="00650B99" w:rsidP="00DE45CF">
            <w:pPr>
              <w:spacing w:before="120"/>
              <w:ind w:firstLine="0"/>
              <w:jc w:val="center"/>
            </w:pPr>
            <w:r>
              <w:t>26</w:t>
            </w:r>
          </w:p>
        </w:tc>
        <w:tc>
          <w:tcPr>
            <w:tcW w:w="2324" w:type="dxa"/>
            <w:tcBorders>
              <w:bottom w:val="single" w:sz="4" w:space="0" w:color="auto"/>
            </w:tcBorders>
          </w:tcPr>
          <w:p w14:paraId="1BEEC2FF" w14:textId="414A2D55" w:rsidR="00094CA6" w:rsidRPr="00094CA6" w:rsidRDefault="00094CA6" w:rsidP="00DE45CF">
            <w:pPr>
              <w:spacing w:before="120"/>
              <w:ind w:firstLine="0"/>
            </w:pPr>
            <w:r w:rsidRPr="00094CA6">
              <w:t>Đăng ký gói phòng tập</w:t>
            </w:r>
          </w:p>
        </w:tc>
        <w:tc>
          <w:tcPr>
            <w:tcW w:w="6066" w:type="dxa"/>
            <w:tcBorders>
              <w:bottom w:val="single" w:sz="4" w:space="0" w:color="auto"/>
            </w:tcBorders>
          </w:tcPr>
          <w:p w14:paraId="31BB5EA5" w14:textId="6EC77CFF" w:rsidR="00094CA6" w:rsidRPr="00ED4E31" w:rsidRDefault="00C23CC4" w:rsidP="00DE45CF">
            <w:pPr>
              <w:spacing w:before="120"/>
              <w:ind w:firstLine="0"/>
            </w:pPr>
            <w:r>
              <w:t>Client đăng ký thời hạn tài khoản của phòng tập</w:t>
            </w:r>
          </w:p>
        </w:tc>
      </w:tr>
      <w:tr w:rsidR="006F79D7" w:rsidRPr="004F6DF7" w14:paraId="6C2465A6" w14:textId="77777777" w:rsidTr="006F79D7">
        <w:tc>
          <w:tcPr>
            <w:tcW w:w="9098" w:type="dxa"/>
            <w:gridSpan w:val="3"/>
            <w:tcBorders>
              <w:top w:val="single" w:sz="4" w:space="0" w:color="auto"/>
              <w:left w:val="nil"/>
              <w:bottom w:val="nil"/>
              <w:right w:val="nil"/>
            </w:tcBorders>
          </w:tcPr>
          <w:p w14:paraId="35ED500A" w14:textId="77777777" w:rsidR="006F79D7" w:rsidRPr="00ED4E31" w:rsidRDefault="006F79D7" w:rsidP="00DE45CF">
            <w:pPr>
              <w:spacing w:before="120"/>
              <w:ind w:firstLine="0"/>
            </w:pPr>
          </w:p>
        </w:tc>
      </w:tr>
    </w:tbl>
    <w:p w14:paraId="5A35FC07" w14:textId="77777777" w:rsidR="00710E20" w:rsidRPr="00710E20" w:rsidRDefault="003D5CB3" w:rsidP="00FF6802">
      <w:pPr>
        <w:pStyle w:val="Heading2"/>
      </w:pPr>
      <w:bookmarkStart w:id="70" w:name="_Toc180790131"/>
      <w:bookmarkStart w:id="71" w:name="_Toc180790326"/>
      <w:bookmarkStart w:id="72" w:name="_Toc197965708"/>
      <w:bookmarkEnd w:id="42"/>
      <w:r>
        <w:lastRenderedPageBreak/>
        <w:t>L</w:t>
      </w:r>
      <w:r w:rsidRPr="003D5CB3">
        <w:t xml:space="preserve">ược đồ </w:t>
      </w:r>
      <w:r w:rsidR="00E30B4B">
        <w:t>Use-case</w:t>
      </w:r>
      <w:bookmarkStart w:id="73" w:name="_Toc153039767"/>
      <w:bookmarkEnd w:id="70"/>
      <w:bookmarkEnd w:id="71"/>
      <w:bookmarkEnd w:id="72"/>
    </w:p>
    <w:p w14:paraId="7178DEB2" w14:textId="5BC64267" w:rsidR="00924660" w:rsidRPr="001112E9" w:rsidRDefault="00E30B4B" w:rsidP="00FF6802">
      <w:pPr>
        <w:pStyle w:val="Heading3"/>
      </w:pPr>
      <w:bookmarkStart w:id="74" w:name="_Toc180790132"/>
      <w:bookmarkStart w:id="75" w:name="_Toc180790327"/>
      <w:bookmarkStart w:id="76" w:name="_Toc197965709"/>
      <w:bookmarkEnd w:id="73"/>
      <w:r>
        <w:t>Use-case</w:t>
      </w:r>
      <w:r w:rsidR="00DB5142" w:rsidRPr="001112E9">
        <w:t xml:space="preserve"> tổng </w:t>
      </w:r>
      <w:r w:rsidR="00315EB9">
        <w:t>quá</w:t>
      </w:r>
      <w:r w:rsidR="00DB5142" w:rsidRPr="001112E9">
        <w:t>t</w:t>
      </w:r>
      <w:bookmarkEnd w:id="74"/>
      <w:bookmarkEnd w:id="75"/>
      <w:bookmarkEnd w:id="76"/>
    </w:p>
    <w:p w14:paraId="2F189162" w14:textId="2C52B8F7" w:rsidR="008C590A" w:rsidRPr="00DE45CF" w:rsidRDefault="00280542" w:rsidP="00827AF7">
      <w:pPr>
        <w:pStyle w:val="Image"/>
        <w:rPr>
          <w:lang w:eastAsia="vi-VN"/>
        </w:rPr>
      </w:pPr>
      <w:bookmarkStart w:id="77" w:name="_Toc153039768"/>
      <w:r w:rsidRPr="00280542">
        <w:rPr>
          <w:lang w:eastAsia="vi-VN"/>
        </w:rPr>
        <w:drawing>
          <wp:inline distT="0" distB="0" distL="0" distR="0" wp14:anchorId="7C8EB63E" wp14:editId="09F2528D">
            <wp:extent cx="5591955" cy="6925642"/>
            <wp:effectExtent l="0" t="0" r="889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1955" cy="6925642"/>
                    </a:xfrm>
                    <a:prstGeom prst="rect">
                      <a:avLst/>
                    </a:prstGeom>
                  </pic:spPr>
                </pic:pic>
              </a:graphicData>
            </a:graphic>
          </wp:inline>
        </w:drawing>
      </w:r>
    </w:p>
    <w:p w14:paraId="17259E76" w14:textId="05830EEA" w:rsidR="00DB5142" w:rsidRDefault="00612111" w:rsidP="00612111">
      <w:pPr>
        <w:pStyle w:val="Caption"/>
      </w:pPr>
      <w:bookmarkStart w:id="78" w:name="_Toc182648928"/>
      <w:bookmarkStart w:id="79" w:name="_Toc197965799"/>
      <w:r>
        <w:t xml:space="preserve">Hình </w:t>
      </w:r>
      <w:r w:rsidR="00052A4C">
        <w:fldChar w:fldCharType="begin"/>
      </w:r>
      <w:r w:rsidR="00052A4C">
        <w:instrText xml:space="preserve"> STYLEREF 1 \s </w:instrText>
      </w:r>
      <w:r w:rsidR="00052A4C">
        <w:fldChar w:fldCharType="separate"/>
      </w:r>
      <w:r w:rsidR="006A0825">
        <w:rPr>
          <w:noProof/>
        </w:rPr>
        <w:t>2</w:t>
      </w:r>
      <w:r w:rsidR="00052A4C">
        <w:fldChar w:fldCharType="end"/>
      </w:r>
      <w:r w:rsidR="00052A4C">
        <w:t>.</w:t>
      </w:r>
      <w:r w:rsidR="00052A4C">
        <w:fldChar w:fldCharType="begin"/>
      </w:r>
      <w:r w:rsidR="00052A4C">
        <w:instrText xml:space="preserve"> SEQ Hình \* ARABIC \s 1 </w:instrText>
      </w:r>
      <w:r w:rsidR="00052A4C">
        <w:fldChar w:fldCharType="separate"/>
      </w:r>
      <w:r w:rsidR="006A0825">
        <w:rPr>
          <w:noProof/>
        </w:rPr>
        <w:t>1</w:t>
      </w:r>
      <w:r w:rsidR="00052A4C">
        <w:fldChar w:fldCharType="end"/>
      </w:r>
      <w:r>
        <w:t xml:space="preserve"> </w:t>
      </w:r>
      <w:r w:rsidR="008C590A" w:rsidRPr="008C590A">
        <w:t xml:space="preserve">Sơ đồ </w:t>
      </w:r>
      <w:r w:rsidR="00E30B4B">
        <w:t>Use-case</w:t>
      </w:r>
      <w:r w:rsidR="008C590A" w:rsidRPr="008C590A">
        <w:t xml:space="preserve"> tổng của hệ thống</w:t>
      </w:r>
      <w:bookmarkEnd w:id="78"/>
      <w:bookmarkEnd w:id="79"/>
    </w:p>
    <w:p w14:paraId="5FB3F895" w14:textId="2F0827EF" w:rsidR="000D1D65" w:rsidRPr="001112E9" w:rsidRDefault="003D5CB3" w:rsidP="00FF6802">
      <w:pPr>
        <w:pStyle w:val="Heading3"/>
      </w:pPr>
      <w:bookmarkStart w:id="80" w:name="_Toc180790133"/>
      <w:bookmarkStart w:id="81" w:name="_Toc180790328"/>
      <w:bookmarkStart w:id="82" w:name="_Toc197965710"/>
      <w:bookmarkEnd w:id="77"/>
      <w:r w:rsidRPr="001112E9">
        <w:lastRenderedPageBreak/>
        <w:t xml:space="preserve">Đặc tả </w:t>
      </w:r>
      <w:r w:rsidR="00E30B4B">
        <w:t>Use-case</w:t>
      </w:r>
      <w:r w:rsidR="00DB5142" w:rsidRPr="001112E9">
        <w:t xml:space="preserve"> hệ thống</w:t>
      </w:r>
      <w:bookmarkEnd w:id="80"/>
      <w:bookmarkEnd w:id="81"/>
      <w:bookmarkEnd w:id="82"/>
    </w:p>
    <w:p w14:paraId="4E80C254" w14:textId="2044A8BD" w:rsidR="00DB5142" w:rsidRDefault="00E30B4B" w:rsidP="004601A2">
      <w:pPr>
        <w:pStyle w:val="Heading4"/>
      </w:pPr>
      <w:bookmarkStart w:id="83" w:name="_Toc155304284"/>
      <w:bookmarkStart w:id="84" w:name="_Toc197965711"/>
      <w:r>
        <w:t>Use-case</w:t>
      </w:r>
      <w:r w:rsidR="00DB5142" w:rsidRPr="00845E13">
        <w:t xml:space="preserve"> </w:t>
      </w:r>
      <w:r w:rsidR="00DB5142">
        <w:t>Đăng nhập</w:t>
      </w:r>
      <w:bookmarkEnd w:id="83"/>
      <w:bookmarkEnd w:id="84"/>
    </w:p>
    <w:p w14:paraId="050A10D6" w14:textId="6E34A1BA" w:rsidR="00D15DC5" w:rsidRPr="00D15DC5" w:rsidRDefault="00D15DC5" w:rsidP="0002458F">
      <w:pPr>
        <w:pStyle w:val="Caption"/>
      </w:pPr>
      <w:bookmarkStart w:id="85" w:name="_Toc150550974"/>
      <w:bookmarkStart w:id="86" w:name="_Toc182648929"/>
      <w:bookmarkStart w:id="87" w:name="_Toc197965800"/>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2</w:t>
      </w:r>
      <w:r>
        <w:fldChar w:fldCharType="end"/>
      </w:r>
      <w:r>
        <w:rPr>
          <w:lang w:val="en-US"/>
        </w:rPr>
        <w:t xml:space="preserve"> </w:t>
      </w:r>
      <w:r>
        <w:t>Use-case</w:t>
      </w:r>
      <w:r w:rsidRPr="001C346C">
        <w:t xml:space="preserve"> Đăng nhập</w:t>
      </w:r>
      <w:bookmarkEnd w:id="85"/>
      <w:bookmarkEnd w:id="86"/>
      <w:bookmarkEnd w:id="87"/>
    </w:p>
    <w:p w14:paraId="1526B9A2" w14:textId="346CD981" w:rsidR="001C346C" w:rsidRPr="00D15DC5" w:rsidRDefault="00F85BB9" w:rsidP="00D15DC5">
      <w:pPr>
        <w:spacing w:line="240" w:lineRule="auto"/>
        <w:ind w:firstLine="0"/>
        <w:jc w:val="center"/>
        <w:rPr>
          <w:sz w:val="24"/>
          <w:szCs w:val="24"/>
          <w:lang w:eastAsia="vi-VN"/>
        </w:rPr>
      </w:pPr>
      <w:r w:rsidRPr="00F85BB9">
        <w:rPr>
          <w:noProof/>
          <w:sz w:val="24"/>
          <w:szCs w:val="24"/>
          <w:lang w:eastAsia="vi-VN"/>
        </w:rPr>
        <w:drawing>
          <wp:inline distT="0" distB="0" distL="0" distR="0" wp14:anchorId="4EE0FA43" wp14:editId="7BDBC027">
            <wp:extent cx="5791835" cy="2732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835" cy="2732405"/>
                    </a:xfrm>
                    <a:prstGeom prst="rect">
                      <a:avLst/>
                    </a:prstGeom>
                  </pic:spPr>
                </pic:pic>
              </a:graphicData>
            </a:graphic>
          </wp:inline>
        </w:drawing>
      </w:r>
    </w:p>
    <w:p w14:paraId="0474C0A5" w14:textId="2B96C2D6" w:rsidR="00962DCA" w:rsidRPr="00962DCA" w:rsidRDefault="00962DCA" w:rsidP="00482B40">
      <w:pPr>
        <w:pStyle w:val="Bng"/>
      </w:pPr>
      <w:bookmarkStart w:id="88" w:name="_Toc197965760"/>
      <w:r>
        <w:t>Bảng 2.4 Đặc tả Use-case Đăng nhập</w:t>
      </w:r>
      <w:bookmarkEnd w:id="88"/>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B81377" w14:paraId="2FABD737" w14:textId="77777777" w:rsidTr="00EC6D59">
        <w:tc>
          <w:tcPr>
            <w:tcW w:w="2154" w:type="dxa"/>
          </w:tcPr>
          <w:p w14:paraId="4E120CBE" w14:textId="77777777" w:rsidR="00B81377" w:rsidRPr="00DD5DFC" w:rsidRDefault="00B81377" w:rsidP="00EC6D59">
            <w:pPr>
              <w:spacing w:before="120"/>
              <w:ind w:firstLine="0"/>
              <w:rPr>
                <w:b/>
                <w:bCs/>
              </w:rPr>
            </w:pPr>
            <w:r w:rsidRPr="00DD5DFC">
              <w:rPr>
                <w:b/>
                <w:bCs/>
              </w:rPr>
              <w:t>ID</w:t>
            </w:r>
          </w:p>
        </w:tc>
        <w:tc>
          <w:tcPr>
            <w:tcW w:w="6947" w:type="dxa"/>
            <w:gridSpan w:val="4"/>
          </w:tcPr>
          <w:p w14:paraId="257FB768" w14:textId="77777777" w:rsidR="00B81377" w:rsidRDefault="00B81377" w:rsidP="00EC6D59">
            <w:pPr>
              <w:spacing w:before="120"/>
              <w:ind w:firstLine="0"/>
            </w:pPr>
            <w:r>
              <w:t>UC0</w:t>
            </w:r>
            <w:r w:rsidRPr="0032359C">
              <w:t>1</w:t>
            </w:r>
          </w:p>
        </w:tc>
      </w:tr>
      <w:tr w:rsidR="00B81377" w14:paraId="12ACE458" w14:textId="77777777" w:rsidTr="00EC6D59">
        <w:tc>
          <w:tcPr>
            <w:tcW w:w="2154" w:type="dxa"/>
          </w:tcPr>
          <w:p w14:paraId="6E6C28ED" w14:textId="77777777" w:rsidR="00B81377" w:rsidRPr="00DD5DFC" w:rsidRDefault="00B81377" w:rsidP="00EC6D59">
            <w:pPr>
              <w:spacing w:before="120"/>
              <w:ind w:firstLine="0"/>
              <w:rPr>
                <w:b/>
                <w:bCs/>
              </w:rPr>
            </w:pPr>
            <w:r>
              <w:rPr>
                <w:b/>
                <w:bCs/>
              </w:rPr>
              <w:t>Use-case</w:t>
            </w:r>
          </w:p>
        </w:tc>
        <w:tc>
          <w:tcPr>
            <w:tcW w:w="6947" w:type="dxa"/>
            <w:gridSpan w:val="4"/>
          </w:tcPr>
          <w:p w14:paraId="466B0508" w14:textId="77777777" w:rsidR="00B81377" w:rsidRDefault="00B81377" w:rsidP="00EC6D59">
            <w:pPr>
              <w:spacing w:before="120"/>
              <w:ind w:firstLine="0"/>
            </w:pPr>
            <w:r w:rsidRPr="0032359C">
              <w:t>Đăng nhập</w:t>
            </w:r>
          </w:p>
        </w:tc>
      </w:tr>
      <w:tr w:rsidR="00B81377" w14:paraId="1B735A2D" w14:textId="77777777" w:rsidTr="00EC6D59">
        <w:tc>
          <w:tcPr>
            <w:tcW w:w="2154" w:type="dxa"/>
          </w:tcPr>
          <w:p w14:paraId="0DC0AEAE" w14:textId="77777777" w:rsidR="00B81377" w:rsidRPr="00DD5DFC" w:rsidRDefault="00B81377" w:rsidP="00EC6D59">
            <w:pPr>
              <w:spacing w:before="120"/>
              <w:ind w:firstLine="0"/>
              <w:rPr>
                <w:b/>
                <w:bCs/>
              </w:rPr>
            </w:pPr>
            <w:r w:rsidRPr="00DD5DFC">
              <w:rPr>
                <w:b/>
                <w:bCs/>
              </w:rPr>
              <w:t>Sceneraio</w:t>
            </w:r>
          </w:p>
        </w:tc>
        <w:tc>
          <w:tcPr>
            <w:tcW w:w="6947" w:type="dxa"/>
            <w:gridSpan w:val="4"/>
          </w:tcPr>
          <w:p w14:paraId="33FA1138" w14:textId="77777777" w:rsidR="00B81377" w:rsidRDefault="00B81377" w:rsidP="00EC6D59">
            <w:pPr>
              <w:spacing w:before="120"/>
              <w:ind w:firstLine="0"/>
            </w:pPr>
            <w:r>
              <w:t>Tác nhân</w:t>
            </w:r>
            <w:r w:rsidRPr="0032359C">
              <w:t xml:space="preserve"> muốn truy cập vào hệ thống</w:t>
            </w:r>
            <w:r>
              <w:t xml:space="preserve"> để sử dụng các chức năng </w:t>
            </w:r>
            <w:r w:rsidRPr="008A6847">
              <w:t>của hệ thống</w:t>
            </w:r>
            <w:r w:rsidRPr="0032359C">
              <w:t>.</w:t>
            </w:r>
          </w:p>
        </w:tc>
      </w:tr>
      <w:tr w:rsidR="00B81377" w14:paraId="2A3CED7E" w14:textId="77777777" w:rsidTr="00EC6D59">
        <w:tc>
          <w:tcPr>
            <w:tcW w:w="2154" w:type="dxa"/>
          </w:tcPr>
          <w:p w14:paraId="3357391B" w14:textId="77777777" w:rsidR="00B81377" w:rsidRPr="00DD5DFC" w:rsidRDefault="00B81377" w:rsidP="00EC6D59">
            <w:pPr>
              <w:spacing w:before="120"/>
              <w:ind w:firstLine="0"/>
              <w:rPr>
                <w:b/>
                <w:bCs/>
              </w:rPr>
            </w:pPr>
            <w:r w:rsidRPr="00DD5DFC">
              <w:rPr>
                <w:b/>
                <w:bCs/>
              </w:rPr>
              <w:t>Triggering Event</w:t>
            </w:r>
          </w:p>
        </w:tc>
        <w:tc>
          <w:tcPr>
            <w:tcW w:w="6947" w:type="dxa"/>
            <w:gridSpan w:val="4"/>
          </w:tcPr>
          <w:p w14:paraId="34368299" w14:textId="582C1D1A" w:rsidR="00B81377" w:rsidRDefault="00B81377" w:rsidP="00EC6D59">
            <w:pPr>
              <w:spacing w:before="120"/>
              <w:ind w:firstLine="0"/>
            </w:pPr>
            <w:r w:rsidRPr="0032359C">
              <w:t>Nhấn chức năng “</w:t>
            </w:r>
            <w:r w:rsidR="007D3A45">
              <w:t>Sign in</w:t>
            </w:r>
            <w:r w:rsidRPr="0032359C">
              <w:t>” trên giao diện website.</w:t>
            </w:r>
          </w:p>
        </w:tc>
      </w:tr>
      <w:tr w:rsidR="00B81377" w14:paraId="21334CDA" w14:textId="77777777" w:rsidTr="00EC6D59">
        <w:tc>
          <w:tcPr>
            <w:tcW w:w="2154" w:type="dxa"/>
          </w:tcPr>
          <w:p w14:paraId="7E6FC04E" w14:textId="77777777" w:rsidR="00B81377" w:rsidRPr="00DD5DFC" w:rsidRDefault="00B81377" w:rsidP="00EC6D59">
            <w:pPr>
              <w:spacing w:before="120"/>
              <w:ind w:firstLine="0"/>
              <w:rPr>
                <w:b/>
                <w:bCs/>
              </w:rPr>
            </w:pPr>
            <w:r w:rsidRPr="00DD5DFC">
              <w:rPr>
                <w:b/>
                <w:bCs/>
              </w:rPr>
              <w:t>Brief description</w:t>
            </w:r>
          </w:p>
        </w:tc>
        <w:tc>
          <w:tcPr>
            <w:tcW w:w="6947" w:type="dxa"/>
            <w:gridSpan w:val="4"/>
          </w:tcPr>
          <w:p w14:paraId="20315FC2" w14:textId="77777777" w:rsidR="00B81377" w:rsidRDefault="00B81377" w:rsidP="00EC6D59">
            <w:pPr>
              <w:spacing w:before="120"/>
              <w:ind w:firstLine="0"/>
            </w:pPr>
            <w:r>
              <w:t>Tác nhân</w:t>
            </w:r>
            <w:r w:rsidRPr="0032359C">
              <w:t xml:space="preserve"> sử dụng tài khoản đã được cấp để đăng nhập. Hệ thống xác thực thông tin và cho phép truy cập vào hệ thống nếu thông tin là hợp lệ.</w:t>
            </w:r>
          </w:p>
        </w:tc>
      </w:tr>
      <w:tr w:rsidR="00B81377" w14:paraId="49C892E9" w14:textId="77777777" w:rsidTr="00EC6D59">
        <w:tc>
          <w:tcPr>
            <w:tcW w:w="2154" w:type="dxa"/>
          </w:tcPr>
          <w:p w14:paraId="48180396" w14:textId="77777777" w:rsidR="00B81377" w:rsidRPr="00DD5DFC" w:rsidRDefault="00B81377" w:rsidP="00EC6D59">
            <w:pPr>
              <w:spacing w:before="120"/>
              <w:ind w:firstLine="0"/>
              <w:rPr>
                <w:b/>
                <w:bCs/>
              </w:rPr>
            </w:pPr>
            <w:r w:rsidRPr="00DD5DFC">
              <w:rPr>
                <w:b/>
                <w:bCs/>
              </w:rPr>
              <w:t>Actors</w:t>
            </w:r>
          </w:p>
        </w:tc>
        <w:tc>
          <w:tcPr>
            <w:tcW w:w="6947" w:type="dxa"/>
            <w:gridSpan w:val="4"/>
          </w:tcPr>
          <w:p w14:paraId="5C4E7AC4" w14:textId="19AF61D1" w:rsidR="00B81377" w:rsidRDefault="00D53008" w:rsidP="00EC6D59">
            <w:pPr>
              <w:spacing w:before="120"/>
              <w:ind w:firstLine="0"/>
            </w:pPr>
            <w:r>
              <w:t>Admin, Coach, Staff, Client</w:t>
            </w:r>
          </w:p>
        </w:tc>
      </w:tr>
      <w:tr w:rsidR="00B81377" w14:paraId="6C16701A" w14:textId="77777777" w:rsidTr="00EC6D59">
        <w:tc>
          <w:tcPr>
            <w:tcW w:w="2154" w:type="dxa"/>
          </w:tcPr>
          <w:p w14:paraId="2EB8C917" w14:textId="77777777" w:rsidR="00B81377" w:rsidRPr="00DD5DFC" w:rsidRDefault="00B81377" w:rsidP="00EC6D59">
            <w:pPr>
              <w:spacing w:before="120"/>
              <w:ind w:firstLine="0"/>
              <w:rPr>
                <w:b/>
                <w:bCs/>
              </w:rPr>
            </w:pPr>
            <w:r w:rsidRPr="00DD5DFC">
              <w:rPr>
                <w:b/>
                <w:bCs/>
              </w:rPr>
              <w:t>Stackholder</w:t>
            </w:r>
          </w:p>
        </w:tc>
        <w:tc>
          <w:tcPr>
            <w:tcW w:w="6947" w:type="dxa"/>
            <w:gridSpan w:val="4"/>
          </w:tcPr>
          <w:p w14:paraId="02074609" w14:textId="77777777" w:rsidR="00B81377" w:rsidRDefault="00B81377" w:rsidP="00EC6D59">
            <w:pPr>
              <w:spacing w:before="120"/>
              <w:ind w:firstLine="0"/>
            </w:pPr>
            <w:r w:rsidRPr="005E4FEE">
              <w:t>Không có</w:t>
            </w:r>
          </w:p>
        </w:tc>
      </w:tr>
      <w:tr w:rsidR="00B81377" w14:paraId="08F14DB6" w14:textId="77777777" w:rsidTr="00EC6D59">
        <w:tc>
          <w:tcPr>
            <w:tcW w:w="2154" w:type="dxa"/>
          </w:tcPr>
          <w:p w14:paraId="33D7956D" w14:textId="77777777" w:rsidR="00B81377" w:rsidRPr="00DD5DFC" w:rsidRDefault="00B81377" w:rsidP="00EC6D59">
            <w:pPr>
              <w:spacing w:before="120"/>
              <w:ind w:firstLine="0"/>
              <w:rPr>
                <w:b/>
                <w:bCs/>
              </w:rPr>
            </w:pPr>
            <w:r w:rsidRPr="00DD5DFC">
              <w:rPr>
                <w:b/>
                <w:bCs/>
              </w:rPr>
              <w:t>Preconditions</w:t>
            </w:r>
          </w:p>
        </w:tc>
        <w:tc>
          <w:tcPr>
            <w:tcW w:w="6947" w:type="dxa"/>
            <w:gridSpan w:val="4"/>
          </w:tcPr>
          <w:p w14:paraId="708C4A71" w14:textId="77777777" w:rsidR="00B81377" w:rsidRDefault="00B81377" w:rsidP="00EC6D59">
            <w:pPr>
              <w:spacing w:before="120"/>
              <w:ind w:firstLine="0"/>
            </w:pPr>
            <w:r>
              <w:t xml:space="preserve">- </w:t>
            </w:r>
            <w:r w:rsidRPr="006B6A94">
              <w:t>Tài khoản đã được cấp trên hệ thống</w:t>
            </w:r>
            <w:r w:rsidRPr="0032359C">
              <w:t xml:space="preserve">. </w:t>
            </w:r>
          </w:p>
          <w:p w14:paraId="5110B4B4" w14:textId="77777777" w:rsidR="00B81377" w:rsidRDefault="00B81377" w:rsidP="00EC6D59">
            <w:pPr>
              <w:ind w:firstLine="0"/>
            </w:pPr>
            <w:r>
              <w:lastRenderedPageBreak/>
              <w:t xml:space="preserve">- </w:t>
            </w:r>
            <w:r w:rsidRPr="0032359C">
              <w:t>Tài khoản đã được phân quyền.</w:t>
            </w:r>
          </w:p>
        </w:tc>
      </w:tr>
      <w:tr w:rsidR="00B81377" w14:paraId="1D186496" w14:textId="77777777" w:rsidTr="00EC6D59">
        <w:tc>
          <w:tcPr>
            <w:tcW w:w="2154" w:type="dxa"/>
          </w:tcPr>
          <w:p w14:paraId="2C3EFD4F" w14:textId="77777777" w:rsidR="00B81377" w:rsidRPr="00DD5DFC" w:rsidRDefault="00B81377" w:rsidP="00EC6D59">
            <w:pPr>
              <w:spacing w:before="120"/>
              <w:ind w:firstLine="0"/>
              <w:rPr>
                <w:b/>
                <w:bCs/>
              </w:rPr>
            </w:pPr>
            <w:r>
              <w:rPr>
                <w:b/>
                <w:bCs/>
              </w:rPr>
              <w:lastRenderedPageBreak/>
              <w:t>Post</w:t>
            </w:r>
            <w:r w:rsidRPr="002B0CEC">
              <w:rPr>
                <w:b/>
                <w:bCs/>
              </w:rPr>
              <w:t>conditions</w:t>
            </w:r>
          </w:p>
        </w:tc>
        <w:tc>
          <w:tcPr>
            <w:tcW w:w="6947" w:type="dxa"/>
            <w:gridSpan w:val="4"/>
          </w:tcPr>
          <w:p w14:paraId="07889067" w14:textId="77777777" w:rsidR="00B81377" w:rsidRDefault="00B81377" w:rsidP="00EC6D59">
            <w:pPr>
              <w:spacing w:before="120"/>
              <w:ind w:firstLine="0"/>
            </w:pPr>
            <w:r>
              <w:t>Tác nhân được đăng nhập thành công và chuyển hướng đến giao diện tương ứng.</w:t>
            </w:r>
          </w:p>
        </w:tc>
      </w:tr>
      <w:tr w:rsidR="00B81377" w:rsidRPr="00DD5DFC" w14:paraId="0CA38F2E" w14:textId="77777777" w:rsidTr="00EC6D59">
        <w:trPr>
          <w:trHeight w:val="285"/>
        </w:trPr>
        <w:tc>
          <w:tcPr>
            <w:tcW w:w="2154" w:type="dxa"/>
            <w:vMerge w:val="restart"/>
          </w:tcPr>
          <w:p w14:paraId="4BD78590" w14:textId="77777777" w:rsidR="00B81377" w:rsidRPr="00DD5DFC" w:rsidRDefault="00B81377" w:rsidP="00EC6D59">
            <w:pPr>
              <w:spacing w:before="120"/>
              <w:ind w:firstLine="0"/>
              <w:rPr>
                <w:b/>
                <w:bCs/>
              </w:rPr>
            </w:pPr>
            <w:r w:rsidRPr="00DD5DFC">
              <w:rPr>
                <w:b/>
                <w:bCs/>
              </w:rPr>
              <w:t>Flow of activities</w:t>
            </w:r>
          </w:p>
        </w:tc>
        <w:tc>
          <w:tcPr>
            <w:tcW w:w="3473" w:type="dxa"/>
            <w:gridSpan w:val="2"/>
          </w:tcPr>
          <w:p w14:paraId="262BD28F" w14:textId="77777777" w:rsidR="00B81377" w:rsidRPr="00DD5DFC" w:rsidRDefault="00B81377" w:rsidP="00EC6D59">
            <w:pPr>
              <w:spacing w:before="120"/>
              <w:ind w:firstLine="0"/>
              <w:jc w:val="center"/>
              <w:rPr>
                <w:b/>
                <w:bCs/>
              </w:rPr>
            </w:pPr>
            <w:r w:rsidRPr="00DD5DFC">
              <w:rPr>
                <w:b/>
                <w:bCs/>
              </w:rPr>
              <w:t>Actor</w:t>
            </w:r>
          </w:p>
        </w:tc>
        <w:tc>
          <w:tcPr>
            <w:tcW w:w="3474" w:type="dxa"/>
            <w:gridSpan w:val="2"/>
          </w:tcPr>
          <w:p w14:paraId="7A398B57" w14:textId="77777777" w:rsidR="00B81377" w:rsidRPr="00DD5DFC" w:rsidRDefault="00B81377" w:rsidP="00EC6D59">
            <w:pPr>
              <w:spacing w:before="120"/>
              <w:ind w:firstLine="0"/>
              <w:jc w:val="center"/>
              <w:rPr>
                <w:b/>
                <w:bCs/>
              </w:rPr>
            </w:pPr>
            <w:r w:rsidRPr="00DD5DFC">
              <w:rPr>
                <w:b/>
                <w:bCs/>
              </w:rPr>
              <w:t>System</w:t>
            </w:r>
          </w:p>
        </w:tc>
      </w:tr>
      <w:tr w:rsidR="00B81377" w14:paraId="0A89BE99" w14:textId="77777777" w:rsidTr="00EC6D59">
        <w:trPr>
          <w:trHeight w:val="285"/>
        </w:trPr>
        <w:tc>
          <w:tcPr>
            <w:tcW w:w="2154" w:type="dxa"/>
            <w:vMerge/>
          </w:tcPr>
          <w:p w14:paraId="79B893E0" w14:textId="77777777" w:rsidR="00B81377" w:rsidRPr="00DD5DFC" w:rsidRDefault="00B81377" w:rsidP="00EC6D59">
            <w:pPr>
              <w:spacing w:before="120"/>
              <w:rPr>
                <w:b/>
                <w:bCs/>
              </w:rPr>
            </w:pPr>
          </w:p>
        </w:tc>
        <w:tc>
          <w:tcPr>
            <w:tcW w:w="3473" w:type="dxa"/>
            <w:gridSpan w:val="2"/>
          </w:tcPr>
          <w:p w14:paraId="5AAF8ACC" w14:textId="02CE52E4" w:rsidR="00B81377" w:rsidRPr="006A471A" w:rsidRDefault="00B81377" w:rsidP="003677F2">
            <w:pPr>
              <w:spacing w:before="120"/>
              <w:ind w:firstLine="0"/>
            </w:pPr>
            <w:r>
              <w:t>1. Truy cập website của</w:t>
            </w:r>
            <w:r w:rsidR="00CC5632">
              <w:t xml:space="preserve"> hệ thống</w:t>
            </w:r>
            <w:r>
              <w:t xml:space="preserve">. </w:t>
            </w:r>
          </w:p>
          <w:p w14:paraId="1B6CAB79" w14:textId="783D3A3A" w:rsidR="00B81377" w:rsidRDefault="003677F2" w:rsidP="00EC6D59">
            <w:pPr>
              <w:ind w:firstLine="0"/>
            </w:pPr>
            <w:r>
              <w:t>2</w:t>
            </w:r>
            <w:r w:rsidR="00B81377">
              <w:t>. Nhập tên đăng nhập và mật khẩu.</w:t>
            </w:r>
          </w:p>
          <w:p w14:paraId="32FB01FF" w14:textId="6F7CAB54" w:rsidR="00B81377" w:rsidRDefault="003677F2" w:rsidP="00EC6D59">
            <w:pPr>
              <w:ind w:firstLine="0"/>
            </w:pPr>
            <w:r>
              <w:t>3</w:t>
            </w:r>
            <w:r w:rsidR="00B81377">
              <w:t>. Nhấn nút “</w:t>
            </w:r>
            <w:r>
              <w:t>Sign in</w:t>
            </w:r>
            <w:r w:rsidR="00B81377">
              <w:t>”.</w:t>
            </w:r>
          </w:p>
        </w:tc>
        <w:tc>
          <w:tcPr>
            <w:tcW w:w="3474" w:type="dxa"/>
            <w:gridSpan w:val="2"/>
          </w:tcPr>
          <w:p w14:paraId="62886096" w14:textId="77777777" w:rsidR="00B81377" w:rsidRDefault="00B81377" w:rsidP="00EC6D59">
            <w:pPr>
              <w:spacing w:before="120"/>
              <w:ind w:firstLine="0"/>
            </w:pPr>
            <w:r>
              <w:t>1.1 Hiển thị giao diện người dùng.</w:t>
            </w:r>
          </w:p>
          <w:p w14:paraId="647C6E78" w14:textId="1FD693E3" w:rsidR="00B81377" w:rsidRDefault="003677F2" w:rsidP="00EC6D59">
            <w:pPr>
              <w:ind w:firstLine="0"/>
            </w:pPr>
            <w:r>
              <w:t>2</w:t>
            </w:r>
            <w:r w:rsidR="00B81377">
              <w:t xml:space="preserve">.1 </w:t>
            </w:r>
            <w:r w:rsidR="00B81377" w:rsidRPr="008A6847">
              <w:t xml:space="preserve">Kiểm tra định dạng đầu vào và mã hóa thông tin mật khẩu. </w:t>
            </w:r>
          </w:p>
          <w:p w14:paraId="14A6CC1C" w14:textId="72C8B5CF" w:rsidR="00B81377" w:rsidRDefault="003677F2" w:rsidP="00EC6D59">
            <w:pPr>
              <w:ind w:firstLine="0"/>
            </w:pPr>
            <w:r>
              <w:t>3</w:t>
            </w:r>
            <w:r w:rsidR="00B81377">
              <w:t>.1 Kiểm tra thông tin đăng nhập và xác minh tính hợp lệ của nó.</w:t>
            </w:r>
          </w:p>
          <w:p w14:paraId="5DF111D5" w14:textId="7A11AC78" w:rsidR="00B81377" w:rsidRPr="0020518A" w:rsidRDefault="003677F2" w:rsidP="00EC6D59">
            <w:pPr>
              <w:ind w:firstLine="0"/>
            </w:pPr>
            <w:r>
              <w:t>3</w:t>
            </w:r>
            <w:r w:rsidR="00B81377" w:rsidRPr="0020518A">
              <w:t>.</w:t>
            </w:r>
            <w:r w:rsidR="00B81377">
              <w:t>2</w:t>
            </w:r>
            <w:r w:rsidR="00B81377" w:rsidRPr="0020518A">
              <w:t xml:space="preserve"> Hiển thị đăng nhập thành </w:t>
            </w:r>
            <w:r w:rsidR="00B81377">
              <w:t>công.</w:t>
            </w:r>
          </w:p>
          <w:p w14:paraId="0445F30C" w14:textId="2C993F78" w:rsidR="00B81377" w:rsidRDefault="003677F2" w:rsidP="00EC6D59">
            <w:pPr>
              <w:ind w:firstLine="0"/>
            </w:pPr>
            <w:r>
              <w:t>3</w:t>
            </w:r>
            <w:r w:rsidR="00B81377" w:rsidRPr="0020518A">
              <w:t>.</w:t>
            </w:r>
            <w:r w:rsidR="00B81377">
              <w:t>3 Chuyển sang giao diện tương ứng</w:t>
            </w:r>
            <w:r w:rsidR="0049595E">
              <w:t xml:space="preserve"> với phân quyền</w:t>
            </w:r>
            <w:r w:rsidR="00B81377">
              <w:t>.</w:t>
            </w:r>
          </w:p>
        </w:tc>
      </w:tr>
      <w:tr w:rsidR="00B81377" w14:paraId="2DCCD77A" w14:textId="77777777" w:rsidTr="00EC6D59">
        <w:tc>
          <w:tcPr>
            <w:tcW w:w="2154" w:type="dxa"/>
          </w:tcPr>
          <w:p w14:paraId="61619FA3" w14:textId="77777777" w:rsidR="00B81377" w:rsidRPr="00DD5DFC" w:rsidRDefault="00B81377" w:rsidP="00EC6D59">
            <w:pPr>
              <w:spacing w:before="120"/>
              <w:ind w:firstLine="0"/>
              <w:rPr>
                <w:b/>
                <w:bCs/>
              </w:rPr>
            </w:pPr>
            <w:r w:rsidRPr="00DD5DFC">
              <w:rPr>
                <w:b/>
                <w:bCs/>
              </w:rPr>
              <w:t>Exception</w:t>
            </w:r>
          </w:p>
        </w:tc>
        <w:tc>
          <w:tcPr>
            <w:tcW w:w="6947" w:type="dxa"/>
            <w:gridSpan w:val="4"/>
            <w:vAlign w:val="center"/>
          </w:tcPr>
          <w:p w14:paraId="793628EC" w14:textId="5F06798C" w:rsidR="00B81377" w:rsidRDefault="00A1458A" w:rsidP="00EC6D59">
            <w:pPr>
              <w:spacing w:before="120"/>
              <w:ind w:firstLine="0"/>
            </w:pPr>
            <w:r>
              <w:t>3</w:t>
            </w:r>
            <w:r w:rsidR="00B81377">
              <w:t xml:space="preserve">.1a </w:t>
            </w:r>
            <w:r w:rsidR="00B81377" w:rsidRPr="006B6A94">
              <w:t>Tài khoản không tồn tại trên hệ thống hoặc mật khẩu không đúng. Hệ thống hiển thị thông báo lỗi và yêu cầu người dùng nhập lại.</w:t>
            </w:r>
          </w:p>
        </w:tc>
      </w:tr>
      <w:tr w:rsidR="00B81377" w:rsidRPr="00DD5DFC" w14:paraId="2C773128" w14:textId="77777777" w:rsidTr="00EC6D59">
        <w:tc>
          <w:tcPr>
            <w:tcW w:w="9101" w:type="dxa"/>
            <w:gridSpan w:val="5"/>
          </w:tcPr>
          <w:p w14:paraId="267332F9" w14:textId="77777777" w:rsidR="00B81377" w:rsidRPr="00DD5DFC" w:rsidRDefault="00B81377" w:rsidP="00EC6D59">
            <w:pPr>
              <w:spacing w:before="120"/>
              <w:ind w:firstLine="0"/>
              <w:rPr>
                <w:b/>
                <w:bCs/>
              </w:rPr>
            </w:pPr>
            <w:r w:rsidRPr="00DD5DFC">
              <w:rPr>
                <w:b/>
                <w:bCs/>
              </w:rPr>
              <w:t>Summary</w:t>
            </w:r>
          </w:p>
        </w:tc>
      </w:tr>
      <w:tr w:rsidR="00B81377" w:rsidRPr="002B0CEC" w14:paraId="1E0C3C65" w14:textId="77777777" w:rsidTr="00EC6D59">
        <w:tc>
          <w:tcPr>
            <w:tcW w:w="2154" w:type="dxa"/>
          </w:tcPr>
          <w:p w14:paraId="73A595EF" w14:textId="77777777" w:rsidR="00B81377" w:rsidRPr="002B0CEC" w:rsidRDefault="00B81377" w:rsidP="00EC6D59">
            <w:pPr>
              <w:spacing w:before="120"/>
              <w:ind w:firstLine="0"/>
              <w:jc w:val="center"/>
              <w:rPr>
                <w:b/>
                <w:bCs/>
              </w:rPr>
            </w:pPr>
            <w:r w:rsidRPr="002B0CEC">
              <w:rPr>
                <w:b/>
                <w:bCs/>
              </w:rPr>
              <w:t>Inputs</w:t>
            </w:r>
          </w:p>
        </w:tc>
        <w:tc>
          <w:tcPr>
            <w:tcW w:w="2343" w:type="dxa"/>
          </w:tcPr>
          <w:p w14:paraId="3275D9D3" w14:textId="77777777" w:rsidR="00B81377" w:rsidRPr="002B0CEC" w:rsidRDefault="00B81377" w:rsidP="00EC6D59">
            <w:pPr>
              <w:spacing w:before="120"/>
              <w:ind w:firstLine="0"/>
              <w:jc w:val="center"/>
              <w:rPr>
                <w:b/>
                <w:bCs/>
              </w:rPr>
            </w:pPr>
            <w:r w:rsidRPr="002B0CEC">
              <w:rPr>
                <w:b/>
                <w:bCs/>
              </w:rPr>
              <w:t>Source</w:t>
            </w:r>
          </w:p>
        </w:tc>
        <w:tc>
          <w:tcPr>
            <w:tcW w:w="2334" w:type="dxa"/>
            <w:gridSpan w:val="2"/>
          </w:tcPr>
          <w:p w14:paraId="6E3251FC" w14:textId="77777777" w:rsidR="00B81377" w:rsidRPr="002B0CEC" w:rsidRDefault="00B81377" w:rsidP="00EC6D59">
            <w:pPr>
              <w:spacing w:before="120"/>
              <w:ind w:firstLine="0"/>
              <w:jc w:val="center"/>
              <w:rPr>
                <w:b/>
                <w:bCs/>
              </w:rPr>
            </w:pPr>
            <w:r w:rsidRPr="002B0CEC">
              <w:rPr>
                <w:b/>
                <w:bCs/>
              </w:rPr>
              <w:t>Outputs</w:t>
            </w:r>
          </w:p>
        </w:tc>
        <w:tc>
          <w:tcPr>
            <w:tcW w:w="2270" w:type="dxa"/>
          </w:tcPr>
          <w:p w14:paraId="1B8024B0" w14:textId="77777777" w:rsidR="00B81377" w:rsidRPr="002B0CEC" w:rsidRDefault="00B81377" w:rsidP="00EC6D59">
            <w:pPr>
              <w:spacing w:before="120"/>
              <w:ind w:firstLine="0"/>
              <w:jc w:val="center"/>
              <w:rPr>
                <w:b/>
                <w:bCs/>
              </w:rPr>
            </w:pPr>
            <w:r w:rsidRPr="002B0CEC">
              <w:rPr>
                <w:b/>
                <w:bCs/>
              </w:rPr>
              <w:t>Destination</w:t>
            </w:r>
          </w:p>
        </w:tc>
      </w:tr>
      <w:tr w:rsidR="00B81377" w:rsidRPr="003230A8" w14:paraId="4784AB9C" w14:textId="77777777" w:rsidTr="00EC6D59">
        <w:tc>
          <w:tcPr>
            <w:tcW w:w="2154" w:type="dxa"/>
          </w:tcPr>
          <w:p w14:paraId="7D92927C" w14:textId="6AE4080B" w:rsidR="00B81377" w:rsidRPr="00CC4CAF" w:rsidRDefault="006A5AB4" w:rsidP="00697DDB">
            <w:pPr>
              <w:spacing w:before="120"/>
              <w:ind w:firstLine="0"/>
            </w:pPr>
            <w:r>
              <w:t xml:space="preserve">Tên đăng nhập </w:t>
            </w:r>
            <w:r w:rsidR="00B81377">
              <w:t>và mật khẩu</w:t>
            </w:r>
          </w:p>
        </w:tc>
        <w:tc>
          <w:tcPr>
            <w:tcW w:w="2343" w:type="dxa"/>
          </w:tcPr>
          <w:p w14:paraId="5E47B18E" w14:textId="744E9558" w:rsidR="00B81377" w:rsidRPr="003230A8" w:rsidRDefault="00B81377" w:rsidP="00350970">
            <w:pPr>
              <w:spacing w:before="120"/>
              <w:ind w:firstLine="0"/>
            </w:pPr>
            <w:r>
              <w:t xml:space="preserve">Bảng </w:t>
            </w:r>
            <w:r w:rsidR="00350970">
              <w:t>user</w:t>
            </w:r>
          </w:p>
        </w:tc>
        <w:tc>
          <w:tcPr>
            <w:tcW w:w="2334" w:type="dxa"/>
            <w:gridSpan w:val="2"/>
          </w:tcPr>
          <w:p w14:paraId="7F737803" w14:textId="77777777" w:rsidR="00B81377" w:rsidRPr="003230A8" w:rsidRDefault="00B81377" w:rsidP="00EC6D59">
            <w:pPr>
              <w:spacing w:before="120"/>
              <w:ind w:firstLine="0"/>
            </w:pPr>
            <w:r w:rsidRPr="00C65D7A">
              <w:t>Kết quả đăng nhập</w:t>
            </w:r>
          </w:p>
        </w:tc>
        <w:tc>
          <w:tcPr>
            <w:tcW w:w="2270" w:type="dxa"/>
          </w:tcPr>
          <w:p w14:paraId="0BD00CB8" w14:textId="77777777" w:rsidR="00B81377" w:rsidRPr="003230A8" w:rsidRDefault="00B81377" w:rsidP="00EC6D59">
            <w:pPr>
              <w:spacing w:before="120"/>
              <w:ind w:firstLine="0"/>
            </w:pPr>
            <w:r>
              <w:t>Giao diện người dùng tương ứng</w:t>
            </w:r>
          </w:p>
        </w:tc>
      </w:tr>
    </w:tbl>
    <w:p w14:paraId="2AAC7880" w14:textId="7A7A5E47" w:rsidR="00CC2B1C" w:rsidRDefault="00CC2B1C" w:rsidP="00CC2B1C">
      <w:pPr>
        <w:pStyle w:val="Heading4"/>
        <w:numPr>
          <w:ilvl w:val="0"/>
          <w:numId w:val="0"/>
        </w:numPr>
        <w:ind w:left="284" w:hanging="284"/>
      </w:pPr>
    </w:p>
    <w:p w14:paraId="437FD130" w14:textId="77777777" w:rsidR="00CC2B1C" w:rsidRDefault="00CC2B1C">
      <w:pPr>
        <w:spacing w:after="200" w:line="276" w:lineRule="auto"/>
        <w:ind w:firstLine="0"/>
        <w:jc w:val="left"/>
        <w:rPr>
          <w:rFonts w:eastAsiaTheme="majorEastAsia" w:cstheme="majorBidi"/>
          <w:bCs/>
          <w:iCs/>
          <w:sz w:val="28"/>
        </w:rPr>
      </w:pPr>
      <w:r>
        <w:br w:type="page"/>
      </w:r>
    </w:p>
    <w:p w14:paraId="120C3C84" w14:textId="77777777" w:rsidR="00CC2B1C" w:rsidRDefault="00CC2B1C" w:rsidP="00CC2B1C">
      <w:pPr>
        <w:pStyle w:val="Heading4"/>
        <w:numPr>
          <w:ilvl w:val="0"/>
          <w:numId w:val="0"/>
        </w:numPr>
        <w:ind w:left="284" w:hanging="284"/>
      </w:pPr>
    </w:p>
    <w:p w14:paraId="7DCBD32B" w14:textId="29047295" w:rsidR="00BA28E8" w:rsidRDefault="00E30B4B" w:rsidP="004601A2">
      <w:pPr>
        <w:pStyle w:val="Heading4"/>
      </w:pPr>
      <w:bookmarkStart w:id="89" w:name="_Toc197965712"/>
      <w:r>
        <w:t>Use-case</w:t>
      </w:r>
      <w:r w:rsidR="00BA28E8" w:rsidRPr="00845E13">
        <w:t xml:space="preserve"> </w:t>
      </w:r>
      <w:r w:rsidR="00BA28E8">
        <w:t>Đăng xuất</w:t>
      </w:r>
      <w:bookmarkEnd w:id="89"/>
    </w:p>
    <w:p w14:paraId="48D35C93" w14:textId="6F935F99" w:rsidR="00D43601" w:rsidRPr="00D43601" w:rsidRDefault="00D43601" w:rsidP="008E5F1C">
      <w:pPr>
        <w:pStyle w:val="Caption"/>
      </w:pPr>
      <w:bookmarkStart w:id="90" w:name="_Toc182648930"/>
      <w:bookmarkStart w:id="91" w:name="_Toc197965801"/>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3</w:t>
      </w:r>
      <w:r>
        <w:fldChar w:fldCharType="end"/>
      </w:r>
      <w:r>
        <w:rPr>
          <w:lang w:val="en-US"/>
        </w:rPr>
        <w:t xml:space="preserve"> </w:t>
      </w:r>
      <w:r>
        <w:t>Use-case</w:t>
      </w:r>
      <w:r w:rsidRPr="001C346C">
        <w:t xml:space="preserve"> Đăng </w:t>
      </w:r>
      <w:r>
        <w:t>xuất</w:t>
      </w:r>
      <w:bookmarkEnd w:id="90"/>
      <w:bookmarkEnd w:id="91"/>
    </w:p>
    <w:p w14:paraId="00AC6017" w14:textId="664AC54C" w:rsidR="00B13538" w:rsidRPr="00DE45CF" w:rsidRDefault="00D91D8D" w:rsidP="00AD4E4F">
      <w:pPr>
        <w:spacing w:line="240" w:lineRule="auto"/>
        <w:ind w:firstLine="0"/>
        <w:jc w:val="left"/>
        <w:rPr>
          <w:sz w:val="24"/>
          <w:szCs w:val="24"/>
          <w:lang w:eastAsia="vi-VN"/>
        </w:rPr>
      </w:pPr>
      <w:r w:rsidRPr="00D91D8D">
        <w:rPr>
          <w:noProof/>
          <w:sz w:val="24"/>
          <w:szCs w:val="24"/>
          <w:lang w:eastAsia="vi-VN"/>
        </w:rPr>
        <w:drawing>
          <wp:inline distT="0" distB="0" distL="0" distR="0" wp14:anchorId="5D7FD531" wp14:editId="0627D6CC">
            <wp:extent cx="5791835" cy="28282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1835" cy="2828290"/>
                    </a:xfrm>
                    <a:prstGeom prst="rect">
                      <a:avLst/>
                    </a:prstGeom>
                  </pic:spPr>
                </pic:pic>
              </a:graphicData>
            </a:graphic>
          </wp:inline>
        </w:drawing>
      </w:r>
    </w:p>
    <w:p w14:paraId="776BFAE9" w14:textId="1AA4385A" w:rsidR="000C5246" w:rsidRDefault="000C5246" w:rsidP="00DD5DFC">
      <w:pPr>
        <w:pStyle w:val="Caption"/>
      </w:pPr>
    </w:p>
    <w:p w14:paraId="34C9FF16" w14:textId="093B2A22" w:rsidR="00AC2D6E" w:rsidRPr="00AC2D6E" w:rsidRDefault="00AC2D6E" w:rsidP="001915BB">
      <w:pPr>
        <w:pStyle w:val="Bng"/>
      </w:pPr>
      <w:bookmarkStart w:id="92" w:name="_Toc197965761"/>
      <w:r>
        <w:t>Bảng 2.5 Đặc tả Use-case Đăng xuất</w:t>
      </w:r>
      <w:bookmarkEnd w:id="92"/>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244FEA" w:rsidRPr="005E4FEE" w14:paraId="60A91A28" w14:textId="77777777" w:rsidTr="00EC6D59">
        <w:tc>
          <w:tcPr>
            <w:tcW w:w="2154" w:type="dxa"/>
          </w:tcPr>
          <w:p w14:paraId="0EE7E05B" w14:textId="77777777" w:rsidR="00244FEA" w:rsidRPr="002B0CEC" w:rsidRDefault="00244FEA" w:rsidP="00EC6D59">
            <w:pPr>
              <w:pStyle w:val="Table"/>
              <w:rPr>
                <w:b/>
                <w:bCs/>
              </w:rPr>
            </w:pPr>
            <w:r w:rsidRPr="002B0CEC">
              <w:rPr>
                <w:b/>
                <w:bCs/>
              </w:rPr>
              <w:t>ID</w:t>
            </w:r>
          </w:p>
        </w:tc>
        <w:tc>
          <w:tcPr>
            <w:tcW w:w="6947" w:type="dxa"/>
            <w:gridSpan w:val="4"/>
          </w:tcPr>
          <w:p w14:paraId="7096B4F5" w14:textId="77777777" w:rsidR="00244FEA" w:rsidRPr="005E4FEE" w:rsidRDefault="00244FEA" w:rsidP="00EC6D59">
            <w:pPr>
              <w:pStyle w:val="Table"/>
            </w:pPr>
            <w:r>
              <w:t>UC02</w:t>
            </w:r>
          </w:p>
        </w:tc>
      </w:tr>
      <w:tr w:rsidR="00244FEA" w14:paraId="7F8532AF" w14:textId="77777777" w:rsidTr="00EC6D59">
        <w:tc>
          <w:tcPr>
            <w:tcW w:w="2154" w:type="dxa"/>
          </w:tcPr>
          <w:p w14:paraId="525D53CF" w14:textId="77777777" w:rsidR="00244FEA" w:rsidRPr="002B0CEC" w:rsidRDefault="00244FEA" w:rsidP="00EC6D59">
            <w:pPr>
              <w:pStyle w:val="Table"/>
              <w:rPr>
                <w:b/>
                <w:bCs/>
              </w:rPr>
            </w:pPr>
            <w:r>
              <w:rPr>
                <w:b/>
                <w:bCs/>
              </w:rPr>
              <w:t>Use-case</w:t>
            </w:r>
          </w:p>
        </w:tc>
        <w:tc>
          <w:tcPr>
            <w:tcW w:w="6947" w:type="dxa"/>
            <w:gridSpan w:val="4"/>
          </w:tcPr>
          <w:p w14:paraId="61651FE3" w14:textId="77777777" w:rsidR="00244FEA" w:rsidRDefault="00244FEA" w:rsidP="00EC6D59">
            <w:pPr>
              <w:pStyle w:val="Table"/>
            </w:pPr>
            <w:r w:rsidRPr="00AD6F00">
              <w:t>Đăng xuất </w:t>
            </w:r>
          </w:p>
        </w:tc>
      </w:tr>
      <w:tr w:rsidR="00244FEA" w14:paraId="6E4440E7" w14:textId="77777777" w:rsidTr="00EC6D59">
        <w:tc>
          <w:tcPr>
            <w:tcW w:w="2154" w:type="dxa"/>
          </w:tcPr>
          <w:p w14:paraId="33F66101" w14:textId="77777777" w:rsidR="00244FEA" w:rsidRPr="002B0CEC" w:rsidRDefault="00244FEA" w:rsidP="00EC6D59">
            <w:pPr>
              <w:pStyle w:val="Table"/>
              <w:rPr>
                <w:b/>
                <w:bCs/>
              </w:rPr>
            </w:pPr>
            <w:r w:rsidRPr="002B0CEC">
              <w:rPr>
                <w:b/>
                <w:bCs/>
              </w:rPr>
              <w:t>Sceneraio</w:t>
            </w:r>
          </w:p>
        </w:tc>
        <w:tc>
          <w:tcPr>
            <w:tcW w:w="6947" w:type="dxa"/>
            <w:gridSpan w:val="4"/>
          </w:tcPr>
          <w:p w14:paraId="0DF43FE7" w14:textId="77777777" w:rsidR="00244FEA" w:rsidRDefault="00244FEA" w:rsidP="00EC6D59">
            <w:pPr>
              <w:pStyle w:val="Table"/>
            </w:pPr>
            <w:r>
              <w:t>Tác nhân</w:t>
            </w:r>
            <w:r w:rsidRPr="0072019B">
              <w:t xml:space="preserve"> muốn kết thúc phiên làm việc của họ.</w:t>
            </w:r>
          </w:p>
        </w:tc>
      </w:tr>
      <w:tr w:rsidR="00244FEA" w14:paraId="587B5B4E" w14:textId="77777777" w:rsidTr="00EC6D59">
        <w:tc>
          <w:tcPr>
            <w:tcW w:w="2154" w:type="dxa"/>
          </w:tcPr>
          <w:p w14:paraId="4B7AE2C4" w14:textId="77777777" w:rsidR="00244FEA" w:rsidRPr="002B0CEC" w:rsidRDefault="00244FEA" w:rsidP="00EC6D59">
            <w:pPr>
              <w:pStyle w:val="Table"/>
              <w:rPr>
                <w:b/>
                <w:bCs/>
              </w:rPr>
            </w:pPr>
            <w:r w:rsidRPr="002B0CEC">
              <w:rPr>
                <w:b/>
                <w:bCs/>
              </w:rPr>
              <w:t>Triggering Event</w:t>
            </w:r>
          </w:p>
        </w:tc>
        <w:tc>
          <w:tcPr>
            <w:tcW w:w="6947" w:type="dxa"/>
            <w:gridSpan w:val="4"/>
          </w:tcPr>
          <w:p w14:paraId="445A54FE" w14:textId="2CC02CD7" w:rsidR="00244FEA" w:rsidRDefault="00244FEA" w:rsidP="00EC6D59">
            <w:pPr>
              <w:pStyle w:val="Table"/>
            </w:pPr>
            <w:r>
              <w:t>N</w:t>
            </w:r>
            <w:r w:rsidRPr="0072019B">
              <w:t xml:space="preserve">hấn </w:t>
            </w:r>
            <w:r>
              <w:t>chức năng “</w:t>
            </w:r>
            <w:r w:rsidR="008E28A4">
              <w:t>Sign out</w:t>
            </w:r>
            <w:r>
              <w:t>”</w:t>
            </w:r>
            <w:r w:rsidRPr="0072019B">
              <w:t xml:space="preserve"> trên giao diện</w:t>
            </w:r>
            <w:r>
              <w:t xml:space="preserve"> </w:t>
            </w:r>
            <w:r w:rsidRPr="0070193E">
              <w:t>website</w:t>
            </w:r>
            <w:r w:rsidRPr="0072019B">
              <w:t>.</w:t>
            </w:r>
          </w:p>
        </w:tc>
      </w:tr>
      <w:tr w:rsidR="00244FEA" w14:paraId="60B16745" w14:textId="77777777" w:rsidTr="00EC6D59">
        <w:tc>
          <w:tcPr>
            <w:tcW w:w="2154" w:type="dxa"/>
          </w:tcPr>
          <w:p w14:paraId="0F6AA0AC" w14:textId="77777777" w:rsidR="00244FEA" w:rsidRPr="002B0CEC" w:rsidRDefault="00244FEA" w:rsidP="00EC6D59">
            <w:pPr>
              <w:pStyle w:val="Table"/>
              <w:rPr>
                <w:b/>
                <w:bCs/>
              </w:rPr>
            </w:pPr>
            <w:r w:rsidRPr="002B0CEC">
              <w:rPr>
                <w:b/>
                <w:bCs/>
              </w:rPr>
              <w:t>Brief description</w:t>
            </w:r>
          </w:p>
        </w:tc>
        <w:tc>
          <w:tcPr>
            <w:tcW w:w="6947" w:type="dxa"/>
            <w:gridSpan w:val="4"/>
          </w:tcPr>
          <w:p w14:paraId="08A29817" w14:textId="77777777" w:rsidR="00244FEA" w:rsidRDefault="00244FEA" w:rsidP="00EC6D59">
            <w:pPr>
              <w:pStyle w:val="Table"/>
            </w:pPr>
            <w:r w:rsidRPr="00835A3D">
              <w:t>Tác nhân có thể đăng xuất khỏi hệ thống, kết thúc phiên làm việc hiện tại để đảm bảo an toàn thông tin và ngăn chặn truy cập trái phép.</w:t>
            </w:r>
          </w:p>
        </w:tc>
      </w:tr>
      <w:tr w:rsidR="00244FEA" w14:paraId="3D10F24F" w14:textId="77777777" w:rsidTr="00EC6D59">
        <w:tc>
          <w:tcPr>
            <w:tcW w:w="2154" w:type="dxa"/>
          </w:tcPr>
          <w:p w14:paraId="10D3B5C2" w14:textId="77777777" w:rsidR="00244FEA" w:rsidRPr="002B0CEC" w:rsidRDefault="00244FEA" w:rsidP="00EC6D59">
            <w:pPr>
              <w:pStyle w:val="Table"/>
              <w:rPr>
                <w:b/>
                <w:bCs/>
              </w:rPr>
            </w:pPr>
            <w:r w:rsidRPr="002B0CEC">
              <w:rPr>
                <w:b/>
                <w:bCs/>
              </w:rPr>
              <w:t>Actors</w:t>
            </w:r>
          </w:p>
        </w:tc>
        <w:tc>
          <w:tcPr>
            <w:tcW w:w="6947" w:type="dxa"/>
            <w:gridSpan w:val="4"/>
          </w:tcPr>
          <w:p w14:paraId="24F09856" w14:textId="6940D96A" w:rsidR="00244FEA" w:rsidRDefault="009B28B7" w:rsidP="00EC6D59">
            <w:pPr>
              <w:pStyle w:val="Table"/>
            </w:pPr>
            <w:r>
              <w:t>Admin, Coach, Staff, Client</w:t>
            </w:r>
          </w:p>
        </w:tc>
      </w:tr>
      <w:tr w:rsidR="00244FEA" w14:paraId="4941D582" w14:textId="77777777" w:rsidTr="00EC6D59">
        <w:tc>
          <w:tcPr>
            <w:tcW w:w="2154" w:type="dxa"/>
          </w:tcPr>
          <w:p w14:paraId="4E2C9D16" w14:textId="77777777" w:rsidR="00244FEA" w:rsidRPr="002B0CEC" w:rsidRDefault="00244FEA" w:rsidP="00EC6D59">
            <w:pPr>
              <w:pStyle w:val="Table"/>
              <w:rPr>
                <w:b/>
                <w:bCs/>
              </w:rPr>
            </w:pPr>
            <w:r w:rsidRPr="002B0CEC">
              <w:rPr>
                <w:b/>
                <w:bCs/>
              </w:rPr>
              <w:t>Stackholder</w:t>
            </w:r>
          </w:p>
        </w:tc>
        <w:tc>
          <w:tcPr>
            <w:tcW w:w="6947" w:type="dxa"/>
            <w:gridSpan w:val="4"/>
          </w:tcPr>
          <w:p w14:paraId="20932D69" w14:textId="77777777" w:rsidR="00244FEA" w:rsidRDefault="00244FEA" w:rsidP="00EC6D59">
            <w:pPr>
              <w:pStyle w:val="Table"/>
            </w:pPr>
            <w:r w:rsidRPr="005E4FEE">
              <w:t>Không có</w:t>
            </w:r>
          </w:p>
        </w:tc>
      </w:tr>
      <w:tr w:rsidR="00244FEA" w14:paraId="2F8541A8" w14:textId="77777777" w:rsidTr="00EC6D59">
        <w:tc>
          <w:tcPr>
            <w:tcW w:w="2154" w:type="dxa"/>
            <w:tcBorders>
              <w:bottom w:val="single" w:sz="4" w:space="0" w:color="auto"/>
            </w:tcBorders>
          </w:tcPr>
          <w:p w14:paraId="7DA8B730" w14:textId="77777777" w:rsidR="00244FEA" w:rsidRPr="002B0CEC" w:rsidRDefault="00244FEA" w:rsidP="00EC6D59">
            <w:pPr>
              <w:pStyle w:val="Table"/>
              <w:rPr>
                <w:b/>
                <w:bCs/>
              </w:rPr>
            </w:pPr>
            <w:r w:rsidRPr="002B0CEC">
              <w:rPr>
                <w:b/>
                <w:bCs/>
              </w:rPr>
              <w:lastRenderedPageBreak/>
              <w:t>Preconditions</w:t>
            </w:r>
          </w:p>
        </w:tc>
        <w:tc>
          <w:tcPr>
            <w:tcW w:w="6947" w:type="dxa"/>
            <w:gridSpan w:val="4"/>
            <w:tcBorders>
              <w:bottom w:val="single" w:sz="4" w:space="0" w:color="auto"/>
            </w:tcBorders>
          </w:tcPr>
          <w:p w14:paraId="4C8899E8" w14:textId="77777777" w:rsidR="00244FEA" w:rsidRDefault="00244FEA" w:rsidP="00EC6D59">
            <w:pPr>
              <w:pStyle w:val="Table"/>
            </w:pPr>
            <w:r>
              <w:t>Tác nhân</w:t>
            </w:r>
            <w:r w:rsidRPr="0094191B">
              <w:t xml:space="preserve"> </w:t>
            </w:r>
            <w:r>
              <w:t>đ</w:t>
            </w:r>
            <w:r w:rsidRPr="00706662">
              <w:t xml:space="preserve">ã đăng nhập thành công </w:t>
            </w:r>
            <w:r w:rsidRPr="00C300F7">
              <w:rPr>
                <w:color w:val="000000"/>
              </w:rPr>
              <w:t xml:space="preserve">vào hệ </w:t>
            </w:r>
            <w:r>
              <w:rPr>
                <w:color w:val="000000"/>
              </w:rPr>
              <w:t>thống.</w:t>
            </w:r>
          </w:p>
        </w:tc>
      </w:tr>
      <w:tr w:rsidR="00244FEA" w14:paraId="64E7B997" w14:textId="77777777" w:rsidTr="00EC6D59">
        <w:tc>
          <w:tcPr>
            <w:tcW w:w="2154" w:type="dxa"/>
            <w:tcBorders>
              <w:bottom w:val="single" w:sz="4" w:space="0" w:color="auto"/>
            </w:tcBorders>
          </w:tcPr>
          <w:p w14:paraId="2634A4D9" w14:textId="77777777" w:rsidR="00244FEA" w:rsidRPr="002B0CEC" w:rsidRDefault="00244FEA" w:rsidP="00EC6D59">
            <w:pPr>
              <w:pStyle w:val="Table"/>
              <w:rPr>
                <w:b/>
                <w:bCs/>
              </w:rPr>
            </w:pPr>
            <w:r w:rsidRPr="002B0CEC">
              <w:rPr>
                <w:b/>
                <w:bCs/>
              </w:rPr>
              <w:t>Postconditions</w:t>
            </w:r>
          </w:p>
        </w:tc>
        <w:tc>
          <w:tcPr>
            <w:tcW w:w="6947" w:type="dxa"/>
            <w:gridSpan w:val="4"/>
            <w:tcBorders>
              <w:bottom w:val="single" w:sz="4" w:space="0" w:color="auto"/>
            </w:tcBorders>
          </w:tcPr>
          <w:p w14:paraId="4CA4D200" w14:textId="77777777" w:rsidR="00244FEA" w:rsidRDefault="00244FEA" w:rsidP="00EC6D59">
            <w:pPr>
              <w:pStyle w:val="Table"/>
            </w:pPr>
            <w:r>
              <w:t xml:space="preserve">- </w:t>
            </w:r>
            <w:r w:rsidRPr="00077056">
              <w:t xml:space="preserve">Phiên đăng nhập của </w:t>
            </w:r>
            <w:r>
              <w:t>tác nhân</w:t>
            </w:r>
            <w:r w:rsidRPr="00077056">
              <w:t xml:space="preserve"> được kết </w:t>
            </w:r>
            <w:r>
              <w:t>thúc.</w:t>
            </w:r>
          </w:p>
          <w:p w14:paraId="6A193A8A" w14:textId="77777777" w:rsidR="00244FEA" w:rsidRDefault="00244FEA" w:rsidP="00EC6D59">
            <w:pPr>
              <w:pStyle w:val="Table"/>
              <w:spacing w:before="0"/>
            </w:pPr>
            <w:r>
              <w:t>- H</w:t>
            </w:r>
            <w:r w:rsidRPr="00835A3D">
              <w:t xml:space="preserve">ệ thống </w:t>
            </w:r>
            <w:r>
              <w:t xml:space="preserve">chuyển người dùng về giao diện </w:t>
            </w:r>
            <w:r w:rsidRPr="00835A3D">
              <w:t xml:space="preserve">trang đăng </w:t>
            </w:r>
            <w:r>
              <w:t>nhập.</w:t>
            </w:r>
          </w:p>
        </w:tc>
      </w:tr>
      <w:tr w:rsidR="00244FEA" w:rsidRPr="002B0CEC" w14:paraId="311F37B3" w14:textId="77777777" w:rsidTr="00EC6D59">
        <w:trPr>
          <w:trHeight w:val="285"/>
        </w:trPr>
        <w:tc>
          <w:tcPr>
            <w:tcW w:w="2154" w:type="dxa"/>
            <w:vMerge w:val="restart"/>
            <w:tcBorders>
              <w:top w:val="single" w:sz="4" w:space="0" w:color="auto"/>
            </w:tcBorders>
          </w:tcPr>
          <w:p w14:paraId="28C7C08E" w14:textId="77777777" w:rsidR="00244FEA" w:rsidRPr="002B0CEC" w:rsidRDefault="00244FEA" w:rsidP="00EC6D59">
            <w:pPr>
              <w:pStyle w:val="Table"/>
              <w:rPr>
                <w:b/>
                <w:bCs/>
              </w:rPr>
            </w:pPr>
            <w:r w:rsidRPr="002B0CEC">
              <w:rPr>
                <w:b/>
                <w:bCs/>
              </w:rPr>
              <w:t>Flow of activities</w:t>
            </w:r>
          </w:p>
        </w:tc>
        <w:tc>
          <w:tcPr>
            <w:tcW w:w="3473" w:type="dxa"/>
            <w:gridSpan w:val="2"/>
            <w:tcBorders>
              <w:top w:val="single" w:sz="4" w:space="0" w:color="auto"/>
            </w:tcBorders>
          </w:tcPr>
          <w:p w14:paraId="1232D43E" w14:textId="77777777" w:rsidR="00244FEA" w:rsidRPr="002B0CEC" w:rsidRDefault="00244FEA" w:rsidP="00EC6D59">
            <w:pPr>
              <w:pStyle w:val="Table"/>
              <w:jc w:val="center"/>
              <w:rPr>
                <w:b/>
                <w:bCs/>
              </w:rPr>
            </w:pPr>
            <w:r w:rsidRPr="002B0CEC">
              <w:rPr>
                <w:b/>
                <w:bCs/>
              </w:rPr>
              <w:t>Actor</w:t>
            </w:r>
          </w:p>
        </w:tc>
        <w:tc>
          <w:tcPr>
            <w:tcW w:w="3474" w:type="dxa"/>
            <w:gridSpan w:val="2"/>
            <w:tcBorders>
              <w:top w:val="single" w:sz="4" w:space="0" w:color="auto"/>
            </w:tcBorders>
          </w:tcPr>
          <w:p w14:paraId="4304FB08" w14:textId="77777777" w:rsidR="00244FEA" w:rsidRPr="002B0CEC" w:rsidRDefault="00244FEA" w:rsidP="00EC6D59">
            <w:pPr>
              <w:pStyle w:val="Table"/>
              <w:jc w:val="center"/>
              <w:rPr>
                <w:b/>
                <w:bCs/>
              </w:rPr>
            </w:pPr>
            <w:r w:rsidRPr="002B0CEC">
              <w:rPr>
                <w:b/>
                <w:bCs/>
              </w:rPr>
              <w:t>System</w:t>
            </w:r>
          </w:p>
        </w:tc>
      </w:tr>
      <w:tr w:rsidR="00244FEA" w:rsidRPr="00077056" w14:paraId="4D7B9115" w14:textId="77777777" w:rsidTr="00EC6D59">
        <w:trPr>
          <w:trHeight w:val="285"/>
        </w:trPr>
        <w:tc>
          <w:tcPr>
            <w:tcW w:w="2154" w:type="dxa"/>
            <w:vMerge/>
          </w:tcPr>
          <w:p w14:paraId="15A8A70C" w14:textId="77777777" w:rsidR="00244FEA" w:rsidRPr="002B0CEC" w:rsidRDefault="00244FEA" w:rsidP="00EC6D59">
            <w:pPr>
              <w:pStyle w:val="Table"/>
              <w:rPr>
                <w:b/>
                <w:bCs/>
              </w:rPr>
            </w:pPr>
          </w:p>
        </w:tc>
        <w:tc>
          <w:tcPr>
            <w:tcW w:w="3473" w:type="dxa"/>
            <w:gridSpan w:val="2"/>
          </w:tcPr>
          <w:p w14:paraId="021D22BF" w14:textId="77777777" w:rsidR="00244FEA" w:rsidRDefault="00244FEA" w:rsidP="00EC6D59">
            <w:pPr>
              <w:pStyle w:val="Table"/>
            </w:pPr>
            <w:r w:rsidRPr="00AD6F00">
              <w:t xml:space="preserve">1. </w:t>
            </w:r>
            <w:r>
              <w:t>Đ</w:t>
            </w:r>
            <w:r w:rsidRPr="00AD6F00">
              <w:t>ăng nhập vào hệ thống.</w:t>
            </w:r>
          </w:p>
          <w:p w14:paraId="32CAB362" w14:textId="77777777" w:rsidR="00244FEA" w:rsidRPr="00DB50F4" w:rsidRDefault="00244FEA" w:rsidP="00EC6D59">
            <w:pPr>
              <w:pStyle w:val="Table"/>
              <w:spacing w:before="0"/>
            </w:pPr>
          </w:p>
          <w:p w14:paraId="255080B6" w14:textId="77777777" w:rsidR="00244FEA" w:rsidRDefault="00244FEA" w:rsidP="00EC6D59">
            <w:pPr>
              <w:pStyle w:val="Table"/>
              <w:spacing w:before="0"/>
              <w:rPr>
                <w:lang w:val="en-US"/>
              </w:rPr>
            </w:pPr>
          </w:p>
          <w:p w14:paraId="1C6682E3" w14:textId="54416837" w:rsidR="00244FEA" w:rsidRPr="00077056" w:rsidRDefault="00244FEA" w:rsidP="00EC6D59">
            <w:pPr>
              <w:pStyle w:val="Table"/>
              <w:spacing w:before="0"/>
            </w:pPr>
            <w:r w:rsidRPr="00AD6F00">
              <w:t>2.</w:t>
            </w:r>
            <w:r>
              <w:t xml:space="preserve"> C</w:t>
            </w:r>
            <w:r w:rsidRPr="00AD6F00">
              <w:t xml:space="preserve">họn chức năng </w:t>
            </w:r>
            <w:r>
              <w:t>“</w:t>
            </w:r>
            <w:r w:rsidR="00D7172F">
              <w:t>Sign out</w:t>
            </w:r>
            <w:r>
              <w:t xml:space="preserve">” </w:t>
            </w:r>
            <w:r w:rsidRPr="00077056">
              <w:t>trên giao diện</w:t>
            </w:r>
            <w:r>
              <w:t xml:space="preserve"> website.</w:t>
            </w:r>
          </w:p>
          <w:p w14:paraId="23B7FDDB" w14:textId="368AF1C7" w:rsidR="00244FEA" w:rsidRDefault="00244FEA" w:rsidP="00EC6D59">
            <w:pPr>
              <w:pStyle w:val="Table"/>
              <w:spacing w:before="0"/>
            </w:pPr>
            <w:r>
              <w:t>3.</w:t>
            </w:r>
            <w:r w:rsidRPr="00AD6F00">
              <w:t xml:space="preserve"> </w:t>
            </w:r>
            <w:r>
              <w:t>X</w:t>
            </w:r>
            <w:r w:rsidRPr="00077056">
              <w:t xml:space="preserve">ác nhận bằng cách nhấn nút </w:t>
            </w:r>
            <w:r>
              <w:t>“</w:t>
            </w:r>
            <w:r w:rsidR="00D7172F">
              <w:t>Confirm</w:t>
            </w:r>
            <w:r>
              <w:t>”</w:t>
            </w:r>
            <w:r w:rsidRPr="00AD6F00">
              <w:t>.</w:t>
            </w:r>
          </w:p>
        </w:tc>
        <w:tc>
          <w:tcPr>
            <w:tcW w:w="3474" w:type="dxa"/>
            <w:gridSpan w:val="2"/>
          </w:tcPr>
          <w:p w14:paraId="649287A8" w14:textId="77777777" w:rsidR="00244FEA" w:rsidRDefault="00244FEA" w:rsidP="00EC6D59">
            <w:pPr>
              <w:pStyle w:val="Table"/>
            </w:pPr>
            <w:r>
              <w:t>1.1 Xác thực tài khoản có trong cơ sở dữ liệu.</w:t>
            </w:r>
          </w:p>
          <w:p w14:paraId="646B34B6" w14:textId="21D52F98" w:rsidR="00244FEA" w:rsidRPr="00DB50F4" w:rsidRDefault="00244FEA" w:rsidP="00EC6D59">
            <w:pPr>
              <w:pStyle w:val="Table"/>
              <w:spacing w:before="0"/>
            </w:pPr>
            <w:r>
              <w:t xml:space="preserve">1.2 Trả về </w:t>
            </w:r>
            <w:r w:rsidR="00D7172F">
              <w:t>giao diện tương ứng</w:t>
            </w:r>
            <w:r>
              <w:t>.</w:t>
            </w:r>
          </w:p>
          <w:p w14:paraId="7FD20D8B" w14:textId="77777777" w:rsidR="00244FEA" w:rsidRPr="00077056" w:rsidRDefault="00244FEA" w:rsidP="00EC6D59">
            <w:pPr>
              <w:pStyle w:val="Table"/>
              <w:spacing w:before="0"/>
            </w:pPr>
            <w:r>
              <w:t>2.1 H</w:t>
            </w:r>
            <w:r w:rsidRPr="00077056">
              <w:t xml:space="preserve">iển thị hộp thoại xác nhận đăng </w:t>
            </w:r>
            <w:r>
              <w:t>xuất.</w:t>
            </w:r>
          </w:p>
          <w:p w14:paraId="385E8F1F" w14:textId="77777777" w:rsidR="00244FEA" w:rsidRDefault="00244FEA" w:rsidP="00EC6D59">
            <w:pPr>
              <w:pStyle w:val="Table"/>
              <w:spacing w:before="0"/>
            </w:pPr>
            <w:r>
              <w:t>3.1 K</w:t>
            </w:r>
            <w:r w:rsidRPr="00077056">
              <w:t xml:space="preserve">ết thúc phiên đăng nhập của </w:t>
            </w:r>
            <w:r>
              <w:t>tác nhân</w:t>
            </w:r>
            <w:r w:rsidRPr="002A1018">
              <w:t>.</w:t>
            </w:r>
          </w:p>
          <w:p w14:paraId="1EA57B65" w14:textId="0F6489B9" w:rsidR="00244FEA" w:rsidRPr="00077056" w:rsidRDefault="00244FEA" w:rsidP="00EC6D59">
            <w:pPr>
              <w:pStyle w:val="Table"/>
              <w:spacing w:before="0"/>
            </w:pPr>
            <w:r>
              <w:t xml:space="preserve">3.2 </w:t>
            </w:r>
            <w:r w:rsidRPr="00835A3D">
              <w:t>Chuyển hướng</w:t>
            </w:r>
            <w:r>
              <w:t xml:space="preserve"> </w:t>
            </w:r>
            <w:r w:rsidRPr="00835A3D">
              <w:t xml:space="preserve">đến trang đăng </w:t>
            </w:r>
            <w:r w:rsidR="00132FC4">
              <w:t>nhập.</w:t>
            </w:r>
          </w:p>
        </w:tc>
      </w:tr>
      <w:tr w:rsidR="00244FEA" w:rsidRPr="00077056" w14:paraId="2C773DAE" w14:textId="77777777" w:rsidTr="00EC6D59">
        <w:tc>
          <w:tcPr>
            <w:tcW w:w="2154" w:type="dxa"/>
          </w:tcPr>
          <w:p w14:paraId="18799FBC" w14:textId="77777777" w:rsidR="00244FEA" w:rsidRPr="002B0CEC" w:rsidRDefault="00244FEA" w:rsidP="00EC6D59">
            <w:pPr>
              <w:pStyle w:val="Table"/>
              <w:rPr>
                <w:b/>
                <w:bCs/>
              </w:rPr>
            </w:pPr>
            <w:r w:rsidRPr="002B0CEC">
              <w:rPr>
                <w:b/>
                <w:bCs/>
              </w:rPr>
              <w:t>Exception</w:t>
            </w:r>
          </w:p>
        </w:tc>
        <w:tc>
          <w:tcPr>
            <w:tcW w:w="6947" w:type="dxa"/>
            <w:gridSpan w:val="4"/>
            <w:vAlign w:val="center"/>
          </w:tcPr>
          <w:p w14:paraId="5E1C9425" w14:textId="096C399E" w:rsidR="00040E82" w:rsidRDefault="00040E82" w:rsidP="00EC6D59">
            <w:pPr>
              <w:pStyle w:val="Table"/>
            </w:pPr>
            <w:r>
              <w:t>1.1a Nếu tài khoản không được phân quyền sẽ yêu cầu nhập lại</w:t>
            </w:r>
          </w:p>
          <w:p w14:paraId="0CF19F41" w14:textId="350363E8" w:rsidR="00244FEA" w:rsidRPr="00077056" w:rsidRDefault="00244FEA" w:rsidP="00EC6D59">
            <w:pPr>
              <w:pStyle w:val="Table"/>
            </w:pPr>
            <w:r>
              <w:t xml:space="preserve">3a. </w:t>
            </w:r>
            <w:r w:rsidRPr="00077056">
              <w:t xml:space="preserve">Nếu </w:t>
            </w:r>
            <w:r>
              <w:t>n</w:t>
            </w:r>
            <w:r w:rsidRPr="00077056">
              <w:t xml:space="preserve">gười dùng không xác nhận đăng xuất, </w:t>
            </w:r>
            <w:r>
              <w:t>h</w:t>
            </w:r>
            <w:r w:rsidRPr="00077056">
              <w:t>ệ thống giữ nguyên trạng thái đăng nhập.</w:t>
            </w:r>
          </w:p>
        </w:tc>
      </w:tr>
      <w:tr w:rsidR="00244FEA" w:rsidRPr="002B0CEC" w14:paraId="343F5FF0" w14:textId="77777777" w:rsidTr="00EC6D59">
        <w:tc>
          <w:tcPr>
            <w:tcW w:w="9101" w:type="dxa"/>
            <w:gridSpan w:val="5"/>
          </w:tcPr>
          <w:p w14:paraId="75861778" w14:textId="77777777" w:rsidR="00244FEA" w:rsidRPr="002B0CEC" w:rsidRDefault="00244FEA" w:rsidP="00EC6D59">
            <w:pPr>
              <w:pStyle w:val="Table"/>
              <w:rPr>
                <w:b/>
                <w:bCs/>
              </w:rPr>
            </w:pPr>
            <w:r w:rsidRPr="002B0CEC">
              <w:rPr>
                <w:b/>
                <w:bCs/>
              </w:rPr>
              <w:t>Summary</w:t>
            </w:r>
          </w:p>
        </w:tc>
      </w:tr>
      <w:tr w:rsidR="00244FEA" w:rsidRPr="002B0CEC" w14:paraId="11C1D9F9" w14:textId="77777777" w:rsidTr="00EC6D59">
        <w:tc>
          <w:tcPr>
            <w:tcW w:w="2154" w:type="dxa"/>
          </w:tcPr>
          <w:p w14:paraId="7E505213" w14:textId="77777777" w:rsidR="00244FEA" w:rsidRPr="002B0CEC" w:rsidRDefault="00244FEA" w:rsidP="00EC6D59">
            <w:pPr>
              <w:pStyle w:val="Table"/>
              <w:jc w:val="center"/>
              <w:rPr>
                <w:b/>
                <w:bCs/>
              </w:rPr>
            </w:pPr>
            <w:r w:rsidRPr="002B0CEC">
              <w:rPr>
                <w:b/>
                <w:bCs/>
              </w:rPr>
              <w:t>Inputs</w:t>
            </w:r>
          </w:p>
        </w:tc>
        <w:tc>
          <w:tcPr>
            <w:tcW w:w="2343" w:type="dxa"/>
          </w:tcPr>
          <w:p w14:paraId="6A69A593" w14:textId="77777777" w:rsidR="00244FEA" w:rsidRPr="002B0CEC" w:rsidRDefault="00244FEA" w:rsidP="00EC6D59">
            <w:pPr>
              <w:pStyle w:val="Table"/>
              <w:jc w:val="center"/>
              <w:rPr>
                <w:b/>
                <w:bCs/>
              </w:rPr>
            </w:pPr>
            <w:r w:rsidRPr="002B0CEC">
              <w:rPr>
                <w:b/>
                <w:bCs/>
              </w:rPr>
              <w:t>Source</w:t>
            </w:r>
          </w:p>
        </w:tc>
        <w:tc>
          <w:tcPr>
            <w:tcW w:w="2334" w:type="dxa"/>
            <w:gridSpan w:val="2"/>
          </w:tcPr>
          <w:p w14:paraId="7201F036" w14:textId="77777777" w:rsidR="00244FEA" w:rsidRPr="002B0CEC" w:rsidRDefault="00244FEA" w:rsidP="00EC6D59">
            <w:pPr>
              <w:pStyle w:val="Table"/>
              <w:jc w:val="center"/>
              <w:rPr>
                <w:b/>
                <w:bCs/>
              </w:rPr>
            </w:pPr>
            <w:r w:rsidRPr="002B0CEC">
              <w:rPr>
                <w:b/>
                <w:bCs/>
              </w:rPr>
              <w:t>Outputs</w:t>
            </w:r>
          </w:p>
        </w:tc>
        <w:tc>
          <w:tcPr>
            <w:tcW w:w="2270" w:type="dxa"/>
          </w:tcPr>
          <w:p w14:paraId="4F693277" w14:textId="77777777" w:rsidR="00244FEA" w:rsidRPr="002B0CEC" w:rsidRDefault="00244FEA" w:rsidP="00EC6D59">
            <w:pPr>
              <w:pStyle w:val="Table"/>
              <w:jc w:val="center"/>
              <w:rPr>
                <w:b/>
                <w:bCs/>
              </w:rPr>
            </w:pPr>
            <w:r w:rsidRPr="002B0CEC">
              <w:rPr>
                <w:b/>
                <w:bCs/>
              </w:rPr>
              <w:t>Destination</w:t>
            </w:r>
          </w:p>
        </w:tc>
      </w:tr>
      <w:tr w:rsidR="00244FEA" w:rsidRPr="003230A8" w14:paraId="2A42458C" w14:textId="77777777" w:rsidTr="00EC6D59">
        <w:tc>
          <w:tcPr>
            <w:tcW w:w="2154" w:type="dxa"/>
          </w:tcPr>
          <w:p w14:paraId="54D3D7A8" w14:textId="77777777" w:rsidR="00244FEA" w:rsidRPr="003230A8" w:rsidRDefault="00244FEA" w:rsidP="00EC6D59">
            <w:pPr>
              <w:pStyle w:val="Table"/>
            </w:pPr>
            <w:r>
              <w:t>Yêu cầu đăng xuất</w:t>
            </w:r>
          </w:p>
        </w:tc>
        <w:tc>
          <w:tcPr>
            <w:tcW w:w="2343" w:type="dxa"/>
          </w:tcPr>
          <w:p w14:paraId="5E053CB1" w14:textId="77777777" w:rsidR="00244FEA" w:rsidRPr="003230A8" w:rsidRDefault="00244FEA" w:rsidP="00EC6D59">
            <w:pPr>
              <w:pStyle w:val="Table"/>
            </w:pPr>
            <w:r>
              <w:t>Không có</w:t>
            </w:r>
          </w:p>
        </w:tc>
        <w:tc>
          <w:tcPr>
            <w:tcW w:w="2334" w:type="dxa"/>
            <w:gridSpan w:val="2"/>
          </w:tcPr>
          <w:p w14:paraId="09F64B63" w14:textId="77777777" w:rsidR="00244FEA" w:rsidRPr="003230A8" w:rsidRDefault="00244FEA" w:rsidP="00EC6D59">
            <w:pPr>
              <w:pStyle w:val="Table"/>
            </w:pPr>
            <w:r w:rsidRPr="003230A8">
              <w:t xml:space="preserve">Kết quả đăng </w:t>
            </w:r>
            <w:r>
              <w:t>xuất</w:t>
            </w:r>
          </w:p>
        </w:tc>
        <w:tc>
          <w:tcPr>
            <w:tcW w:w="2270" w:type="dxa"/>
          </w:tcPr>
          <w:p w14:paraId="48B6DCD2" w14:textId="4A561DEF" w:rsidR="00244FEA" w:rsidRPr="003230A8" w:rsidRDefault="00244FEA" w:rsidP="00EC6D59">
            <w:pPr>
              <w:pStyle w:val="Table"/>
            </w:pPr>
            <w:r>
              <w:t xml:space="preserve">Giao diện </w:t>
            </w:r>
            <w:r w:rsidR="006A22E0">
              <w:t>đăng nhập</w:t>
            </w:r>
          </w:p>
        </w:tc>
      </w:tr>
    </w:tbl>
    <w:p w14:paraId="1E64BA79" w14:textId="77777777" w:rsidR="005E4FEE" w:rsidRDefault="005E4FEE" w:rsidP="00C37F4E"/>
    <w:p w14:paraId="360802FD" w14:textId="77777777" w:rsidR="005E4FEE" w:rsidRPr="005E4FEE" w:rsidRDefault="005E4FEE" w:rsidP="00C37F4E"/>
    <w:p w14:paraId="12E96D5A" w14:textId="77777777" w:rsidR="005E4FEE" w:rsidRDefault="005E4FEE" w:rsidP="00C37F4E">
      <w:r>
        <w:br w:type="page"/>
      </w:r>
    </w:p>
    <w:p w14:paraId="1C19DA7E" w14:textId="6B555023" w:rsidR="00461464" w:rsidRDefault="00461464" w:rsidP="004601A2">
      <w:pPr>
        <w:pStyle w:val="Heading4"/>
      </w:pPr>
      <w:bookmarkStart w:id="93" w:name="_Toc197965713"/>
      <w:r>
        <w:lastRenderedPageBreak/>
        <w:t>Use-case</w:t>
      </w:r>
      <w:r w:rsidRPr="00845E13">
        <w:t xml:space="preserve"> </w:t>
      </w:r>
      <w:r w:rsidR="00327A16">
        <w:t>Quên/Đổi mật khẩu</w:t>
      </w:r>
      <w:bookmarkEnd w:id="93"/>
    </w:p>
    <w:p w14:paraId="42F05237" w14:textId="188ED96E" w:rsidR="00B030EC" w:rsidRPr="00B030EC" w:rsidRDefault="00B030EC" w:rsidP="002F0442">
      <w:pPr>
        <w:pStyle w:val="Caption"/>
      </w:pPr>
      <w:bookmarkStart w:id="94" w:name="_Toc182648931"/>
      <w:bookmarkStart w:id="95" w:name="_Toc197965802"/>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4</w:t>
      </w:r>
      <w:r>
        <w:fldChar w:fldCharType="end"/>
      </w:r>
      <w:r>
        <w:t xml:space="preserve"> Use-case</w:t>
      </w:r>
      <w:r w:rsidRPr="001C346C">
        <w:t xml:space="preserve"> </w:t>
      </w:r>
      <w:bookmarkEnd w:id="94"/>
      <w:r>
        <w:t>Quên/Đổi mật khẩu</w:t>
      </w:r>
      <w:bookmarkEnd w:id="95"/>
    </w:p>
    <w:p w14:paraId="26DFD69D" w14:textId="1DCF565B" w:rsidR="00461464" w:rsidRPr="007425FB" w:rsidRDefault="001A16D4" w:rsidP="007425FB">
      <w:pPr>
        <w:spacing w:line="240" w:lineRule="auto"/>
        <w:ind w:firstLine="0"/>
        <w:jc w:val="left"/>
        <w:rPr>
          <w:sz w:val="24"/>
          <w:szCs w:val="24"/>
          <w:lang w:eastAsia="vi-VN"/>
        </w:rPr>
      </w:pPr>
      <w:r w:rsidRPr="001A16D4">
        <w:rPr>
          <w:noProof/>
          <w:sz w:val="24"/>
          <w:szCs w:val="24"/>
          <w:lang w:eastAsia="vi-VN"/>
        </w:rPr>
        <w:drawing>
          <wp:inline distT="0" distB="0" distL="0" distR="0" wp14:anchorId="3630AF82" wp14:editId="698F8E62">
            <wp:extent cx="5791835" cy="2694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1835" cy="2694305"/>
                    </a:xfrm>
                    <a:prstGeom prst="rect">
                      <a:avLst/>
                    </a:prstGeom>
                  </pic:spPr>
                </pic:pic>
              </a:graphicData>
            </a:graphic>
          </wp:inline>
        </w:drawing>
      </w:r>
    </w:p>
    <w:p w14:paraId="7438F968" w14:textId="5837AF84" w:rsidR="00461464" w:rsidRDefault="00461464" w:rsidP="00461464">
      <w:pPr>
        <w:pStyle w:val="Caption"/>
      </w:pPr>
    </w:p>
    <w:p w14:paraId="40D6ED17" w14:textId="4AA1AD31" w:rsidR="00505983" w:rsidRPr="00505983" w:rsidRDefault="00505983" w:rsidP="00EE72C2">
      <w:pPr>
        <w:pStyle w:val="Bng"/>
      </w:pPr>
      <w:bookmarkStart w:id="96" w:name="_Toc197965762"/>
      <w:r>
        <w:t>Bảng 2.6 Đặc tả Use-case Quên/Đổi mật khẩu</w:t>
      </w:r>
      <w:bookmarkEnd w:id="96"/>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90287F" w:rsidRPr="005E4FEE" w14:paraId="0BB936F9" w14:textId="77777777" w:rsidTr="00EC6D59">
        <w:tc>
          <w:tcPr>
            <w:tcW w:w="2154" w:type="dxa"/>
          </w:tcPr>
          <w:p w14:paraId="615FD95C" w14:textId="77777777" w:rsidR="0090287F" w:rsidRPr="002B0CEC" w:rsidRDefault="0090287F" w:rsidP="00EC6D59">
            <w:pPr>
              <w:pStyle w:val="Table"/>
              <w:rPr>
                <w:b/>
                <w:bCs/>
              </w:rPr>
            </w:pPr>
            <w:r w:rsidRPr="002B0CEC">
              <w:rPr>
                <w:b/>
                <w:bCs/>
              </w:rPr>
              <w:t>ID</w:t>
            </w:r>
          </w:p>
        </w:tc>
        <w:tc>
          <w:tcPr>
            <w:tcW w:w="6947" w:type="dxa"/>
            <w:gridSpan w:val="4"/>
          </w:tcPr>
          <w:p w14:paraId="35229BA1" w14:textId="72D024AC" w:rsidR="0090287F" w:rsidRPr="005E4FEE" w:rsidRDefault="00BD2FB6" w:rsidP="00EC6D59">
            <w:pPr>
              <w:pStyle w:val="Table"/>
            </w:pPr>
            <w:r>
              <w:t>UC0</w:t>
            </w:r>
            <w:r w:rsidR="005214C1">
              <w:t>3</w:t>
            </w:r>
          </w:p>
        </w:tc>
      </w:tr>
      <w:tr w:rsidR="0090287F" w14:paraId="0A488891" w14:textId="77777777" w:rsidTr="00EC6D59">
        <w:tc>
          <w:tcPr>
            <w:tcW w:w="2154" w:type="dxa"/>
          </w:tcPr>
          <w:p w14:paraId="5B7EACDF" w14:textId="77777777" w:rsidR="0090287F" w:rsidRPr="002B0CEC" w:rsidRDefault="0090287F" w:rsidP="00EC6D59">
            <w:pPr>
              <w:pStyle w:val="Table"/>
              <w:rPr>
                <w:b/>
                <w:bCs/>
              </w:rPr>
            </w:pPr>
            <w:r>
              <w:rPr>
                <w:b/>
                <w:bCs/>
              </w:rPr>
              <w:t>Use-case</w:t>
            </w:r>
          </w:p>
        </w:tc>
        <w:tc>
          <w:tcPr>
            <w:tcW w:w="6947" w:type="dxa"/>
            <w:gridSpan w:val="4"/>
          </w:tcPr>
          <w:p w14:paraId="25BACC9E" w14:textId="01A4904B" w:rsidR="0090287F" w:rsidRDefault="005214C1" w:rsidP="00EC6D59">
            <w:pPr>
              <w:pStyle w:val="Table"/>
            </w:pPr>
            <w:r>
              <w:t>Quên/Đổi mật khẩu</w:t>
            </w:r>
            <w:r w:rsidR="0090287F" w:rsidRPr="00AD6F00">
              <w:t> </w:t>
            </w:r>
          </w:p>
        </w:tc>
      </w:tr>
      <w:tr w:rsidR="0090287F" w14:paraId="1A478B9C" w14:textId="77777777" w:rsidTr="00EC6D59">
        <w:tc>
          <w:tcPr>
            <w:tcW w:w="2154" w:type="dxa"/>
          </w:tcPr>
          <w:p w14:paraId="1BABDAE0" w14:textId="77777777" w:rsidR="0090287F" w:rsidRPr="002B0CEC" w:rsidRDefault="0090287F" w:rsidP="00EC6D59">
            <w:pPr>
              <w:pStyle w:val="Table"/>
              <w:rPr>
                <w:b/>
                <w:bCs/>
              </w:rPr>
            </w:pPr>
            <w:r w:rsidRPr="002B0CEC">
              <w:rPr>
                <w:b/>
                <w:bCs/>
              </w:rPr>
              <w:t>Sceneraio</w:t>
            </w:r>
          </w:p>
        </w:tc>
        <w:tc>
          <w:tcPr>
            <w:tcW w:w="6947" w:type="dxa"/>
            <w:gridSpan w:val="4"/>
          </w:tcPr>
          <w:p w14:paraId="2AF87FB2" w14:textId="347385A4" w:rsidR="0090287F" w:rsidRDefault="0090287F" w:rsidP="00EC6D59">
            <w:pPr>
              <w:pStyle w:val="Table"/>
            </w:pPr>
            <w:r>
              <w:t>Tác nhân</w:t>
            </w:r>
            <w:r w:rsidRPr="0072019B">
              <w:t xml:space="preserve"> </w:t>
            </w:r>
            <w:r w:rsidR="00D0613A">
              <w:t>quên/muốn đổi mật khẩu</w:t>
            </w:r>
            <w:r w:rsidRPr="0072019B">
              <w:t xml:space="preserve"> của họ.</w:t>
            </w:r>
          </w:p>
        </w:tc>
      </w:tr>
      <w:tr w:rsidR="0090287F" w14:paraId="73625237" w14:textId="77777777" w:rsidTr="00EC6D59">
        <w:tc>
          <w:tcPr>
            <w:tcW w:w="2154" w:type="dxa"/>
          </w:tcPr>
          <w:p w14:paraId="45C39F23" w14:textId="77777777" w:rsidR="0090287F" w:rsidRPr="002B0CEC" w:rsidRDefault="0090287F" w:rsidP="00EC6D59">
            <w:pPr>
              <w:pStyle w:val="Table"/>
              <w:rPr>
                <w:b/>
                <w:bCs/>
              </w:rPr>
            </w:pPr>
            <w:r w:rsidRPr="002B0CEC">
              <w:rPr>
                <w:b/>
                <w:bCs/>
              </w:rPr>
              <w:t>Triggering Event</w:t>
            </w:r>
          </w:p>
        </w:tc>
        <w:tc>
          <w:tcPr>
            <w:tcW w:w="6947" w:type="dxa"/>
            <w:gridSpan w:val="4"/>
          </w:tcPr>
          <w:p w14:paraId="7CBCD5C8" w14:textId="5C7413CC" w:rsidR="0090287F" w:rsidRDefault="0090287F" w:rsidP="00EC6D59">
            <w:pPr>
              <w:pStyle w:val="Table"/>
            </w:pPr>
            <w:r>
              <w:t>N</w:t>
            </w:r>
            <w:r w:rsidRPr="0072019B">
              <w:t xml:space="preserve">hấn </w:t>
            </w:r>
            <w:r>
              <w:t>chức năng “</w:t>
            </w:r>
            <w:r w:rsidR="00326E08">
              <w:t>Forgot</w:t>
            </w:r>
            <w:r>
              <w:t>”</w:t>
            </w:r>
            <w:r w:rsidR="00326E08">
              <w:t xml:space="preserve"> hoặc “Change password”</w:t>
            </w:r>
            <w:r w:rsidRPr="0072019B">
              <w:t xml:space="preserve"> trên giao diện</w:t>
            </w:r>
            <w:r>
              <w:t xml:space="preserve"> </w:t>
            </w:r>
            <w:r w:rsidRPr="0070193E">
              <w:t>website</w:t>
            </w:r>
            <w:r w:rsidRPr="0072019B">
              <w:t>.</w:t>
            </w:r>
          </w:p>
        </w:tc>
      </w:tr>
      <w:tr w:rsidR="0090287F" w14:paraId="6B8231F9" w14:textId="77777777" w:rsidTr="00EC6D59">
        <w:tc>
          <w:tcPr>
            <w:tcW w:w="2154" w:type="dxa"/>
          </w:tcPr>
          <w:p w14:paraId="1DF8EBDD" w14:textId="77777777" w:rsidR="0090287F" w:rsidRPr="002B0CEC" w:rsidRDefault="0090287F" w:rsidP="00EC6D59">
            <w:pPr>
              <w:pStyle w:val="Table"/>
              <w:rPr>
                <w:b/>
                <w:bCs/>
              </w:rPr>
            </w:pPr>
            <w:r w:rsidRPr="002B0CEC">
              <w:rPr>
                <w:b/>
                <w:bCs/>
              </w:rPr>
              <w:t>Brief description</w:t>
            </w:r>
          </w:p>
        </w:tc>
        <w:tc>
          <w:tcPr>
            <w:tcW w:w="6947" w:type="dxa"/>
            <w:gridSpan w:val="4"/>
          </w:tcPr>
          <w:p w14:paraId="717D35B4" w14:textId="38C09A7D" w:rsidR="0090287F" w:rsidRDefault="0090287F" w:rsidP="00EC6D59">
            <w:pPr>
              <w:pStyle w:val="Table"/>
            </w:pPr>
            <w:r w:rsidRPr="00835A3D">
              <w:t xml:space="preserve">Tác nhân có thể </w:t>
            </w:r>
            <w:r w:rsidR="00F92542">
              <w:t>đổi lại mật khẩu của họ trong trường hợp đã quên mật khẩu hiện tại nhưng phải có token được gửi qua mail xác nhận</w:t>
            </w:r>
          </w:p>
        </w:tc>
      </w:tr>
      <w:tr w:rsidR="0090287F" w14:paraId="1D81F933" w14:textId="77777777" w:rsidTr="00EC6D59">
        <w:tc>
          <w:tcPr>
            <w:tcW w:w="2154" w:type="dxa"/>
          </w:tcPr>
          <w:p w14:paraId="7CC419C2" w14:textId="77777777" w:rsidR="0090287F" w:rsidRPr="002B0CEC" w:rsidRDefault="0090287F" w:rsidP="00EC6D59">
            <w:pPr>
              <w:pStyle w:val="Table"/>
              <w:rPr>
                <w:b/>
                <w:bCs/>
              </w:rPr>
            </w:pPr>
            <w:r w:rsidRPr="002B0CEC">
              <w:rPr>
                <w:b/>
                <w:bCs/>
              </w:rPr>
              <w:t>Actors</w:t>
            </w:r>
          </w:p>
        </w:tc>
        <w:tc>
          <w:tcPr>
            <w:tcW w:w="6947" w:type="dxa"/>
            <w:gridSpan w:val="4"/>
          </w:tcPr>
          <w:p w14:paraId="0A1D34DF" w14:textId="5DB9B82D" w:rsidR="0090287F" w:rsidRDefault="00F92542" w:rsidP="00EC6D59">
            <w:pPr>
              <w:pStyle w:val="Table"/>
            </w:pPr>
            <w:r>
              <w:t>Admin, Coach, Staff, Client</w:t>
            </w:r>
          </w:p>
        </w:tc>
      </w:tr>
      <w:tr w:rsidR="0090287F" w14:paraId="4BB916E6" w14:textId="77777777" w:rsidTr="00EC6D59">
        <w:tc>
          <w:tcPr>
            <w:tcW w:w="2154" w:type="dxa"/>
          </w:tcPr>
          <w:p w14:paraId="1E41D71F" w14:textId="77777777" w:rsidR="0090287F" w:rsidRPr="002B0CEC" w:rsidRDefault="0090287F" w:rsidP="00EC6D59">
            <w:pPr>
              <w:pStyle w:val="Table"/>
              <w:rPr>
                <w:b/>
                <w:bCs/>
              </w:rPr>
            </w:pPr>
            <w:r w:rsidRPr="002B0CEC">
              <w:rPr>
                <w:b/>
                <w:bCs/>
              </w:rPr>
              <w:t>Stackholder</w:t>
            </w:r>
          </w:p>
        </w:tc>
        <w:tc>
          <w:tcPr>
            <w:tcW w:w="6947" w:type="dxa"/>
            <w:gridSpan w:val="4"/>
          </w:tcPr>
          <w:p w14:paraId="5EE67F93" w14:textId="77777777" w:rsidR="0090287F" w:rsidRDefault="0090287F" w:rsidP="00EC6D59">
            <w:pPr>
              <w:pStyle w:val="Table"/>
            </w:pPr>
            <w:r w:rsidRPr="005E4FEE">
              <w:t>Không có</w:t>
            </w:r>
          </w:p>
        </w:tc>
      </w:tr>
      <w:tr w:rsidR="0090287F" w14:paraId="786EC34C" w14:textId="77777777" w:rsidTr="00EC6D59">
        <w:tc>
          <w:tcPr>
            <w:tcW w:w="2154" w:type="dxa"/>
            <w:tcBorders>
              <w:bottom w:val="single" w:sz="4" w:space="0" w:color="auto"/>
            </w:tcBorders>
          </w:tcPr>
          <w:p w14:paraId="16B04FFF" w14:textId="77777777" w:rsidR="0090287F" w:rsidRPr="002B0CEC" w:rsidRDefault="0090287F" w:rsidP="00EC6D59">
            <w:pPr>
              <w:pStyle w:val="Table"/>
              <w:rPr>
                <w:b/>
                <w:bCs/>
              </w:rPr>
            </w:pPr>
            <w:r w:rsidRPr="002B0CEC">
              <w:rPr>
                <w:b/>
                <w:bCs/>
              </w:rPr>
              <w:t>Preconditions</w:t>
            </w:r>
          </w:p>
        </w:tc>
        <w:tc>
          <w:tcPr>
            <w:tcW w:w="6947" w:type="dxa"/>
            <w:gridSpan w:val="4"/>
            <w:tcBorders>
              <w:bottom w:val="single" w:sz="4" w:space="0" w:color="auto"/>
            </w:tcBorders>
          </w:tcPr>
          <w:p w14:paraId="262937F3" w14:textId="77777777" w:rsidR="0090287F" w:rsidRDefault="00A55CBF" w:rsidP="00EC6D59">
            <w:pPr>
              <w:pStyle w:val="Table"/>
            </w:pPr>
            <w:r>
              <w:t>Đã có tài khoản được phân quyền</w:t>
            </w:r>
          </w:p>
          <w:p w14:paraId="04F9A655" w14:textId="5FFEEBA4" w:rsidR="00A55CBF" w:rsidRDefault="00A55CBF" w:rsidP="00EC6D59">
            <w:pPr>
              <w:pStyle w:val="Table"/>
            </w:pPr>
            <w:r>
              <w:lastRenderedPageBreak/>
              <w:t>Email đăng ký tài khoản vẫn hoạt động bình thường</w:t>
            </w:r>
          </w:p>
        </w:tc>
      </w:tr>
      <w:tr w:rsidR="0090287F" w14:paraId="37ABDA58" w14:textId="77777777" w:rsidTr="00EC6D59">
        <w:tc>
          <w:tcPr>
            <w:tcW w:w="2154" w:type="dxa"/>
            <w:tcBorders>
              <w:bottom w:val="single" w:sz="4" w:space="0" w:color="auto"/>
            </w:tcBorders>
          </w:tcPr>
          <w:p w14:paraId="4C473232" w14:textId="77777777" w:rsidR="0090287F" w:rsidRPr="002B0CEC" w:rsidRDefault="0090287F" w:rsidP="00EC6D59">
            <w:pPr>
              <w:pStyle w:val="Table"/>
              <w:rPr>
                <w:b/>
                <w:bCs/>
              </w:rPr>
            </w:pPr>
            <w:r w:rsidRPr="002B0CEC">
              <w:rPr>
                <w:b/>
                <w:bCs/>
              </w:rPr>
              <w:lastRenderedPageBreak/>
              <w:t>Postconditions</w:t>
            </w:r>
          </w:p>
        </w:tc>
        <w:tc>
          <w:tcPr>
            <w:tcW w:w="6947" w:type="dxa"/>
            <w:gridSpan w:val="4"/>
            <w:tcBorders>
              <w:bottom w:val="single" w:sz="4" w:space="0" w:color="auto"/>
            </w:tcBorders>
          </w:tcPr>
          <w:p w14:paraId="625D7E1B" w14:textId="0866519D" w:rsidR="0090287F" w:rsidRDefault="00FF10B8" w:rsidP="00EC6D59">
            <w:pPr>
              <w:pStyle w:val="Table"/>
            </w:pPr>
            <w:r>
              <w:t xml:space="preserve">Mật khẩu đã được đổi </w:t>
            </w:r>
            <w:r w:rsidR="00E55950">
              <w:t>thành mật khẩu mới</w:t>
            </w:r>
          </w:p>
          <w:p w14:paraId="37BBB8C3" w14:textId="6BB71F5A" w:rsidR="0090287F" w:rsidRDefault="0090287F" w:rsidP="00EC6D59">
            <w:pPr>
              <w:pStyle w:val="Table"/>
              <w:spacing w:before="0"/>
            </w:pPr>
            <w:r>
              <w:t>H</w:t>
            </w:r>
            <w:r w:rsidRPr="00835A3D">
              <w:t xml:space="preserve">ệ thống </w:t>
            </w:r>
            <w:r>
              <w:t xml:space="preserve">chuyển người dùng về giao diện </w:t>
            </w:r>
            <w:r w:rsidRPr="00835A3D">
              <w:t xml:space="preserve">trang đăng </w:t>
            </w:r>
            <w:r>
              <w:t>nhập.</w:t>
            </w:r>
          </w:p>
        </w:tc>
      </w:tr>
      <w:tr w:rsidR="0090287F" w:rsidRPr="002B0CEC" w14:paraId="16E38250" w14:textId="77777777" w:rsidTr="00EC6D59">
        <w:trPr>
          <w:trHeight w:val="285"/>
        </w:trPr>
        <w:tc>
          <w:tcPr>
            <w:tcW w:w="2154" w:type="dxa"/>
            <w:vMerge w:val="restart"/>
            <w:tcBorders>
              <w:top w:val="single" w:sz="4" w:space="0" w:color="auto"/>
            </w:tcBorders>
          </w:tcPr>
          <w:p w14:paraId="56E44313" w14:textId="77777777" w:rsidR="0090287F" w:rsidRPr="002B0CEC" w:rsidRDefault="0090287F" w:rsidP="00EC6D59">
            <w:pPr>
              <w:pStyle w:val="Table"/>
              <w:rPr>
                <w:b/>
                <w:bCs/>
              </w:rPr>
            </w:pPr>
            <w:r w:rsidRPr="002B0CEC">
              <w:rPr>
                <w:b/>
                <w:bCs/>
              </w:rPr>
              <w:t>Flow of activities</w:t>
            </w:r>
          </w:p>
        </w:tc>
        <w:tc>
          <w:tcPr>
            <w:tcW w:w="3473" w:type="dxa"/>
            <w:gridSpan w:val="2"/>
            <w:tcBorders>
              <w:top w:val="single" w:sz="4" w:space="0" w:color="auto"/>
            </w:tcBorders>
          </w:tcPr>
          <w:p w14:paraId="0DEE1954" w14:textId="77777777" w:rsidR="0090287F" w:rsidRPr="002B0CEC" w:rsidRDefault="0090287F" w:rsidP="00EC6D59">
            <w:pPr>
              <w:pStyle w:val="Table"/>
              <w:jc w:val="center"/>
              <w:rPr>
                <w:b/>
                <w:bCs/>
              </w:rPr>
            </w:pPr>
            <w:r w:rsidRPr="002B0CEC">
              <w:rPr>
                <w:b/>
                <w:bCs/>
              </w:rPr>
              <w:t>Actor</w:t>
            </w:r>
          </w:p>
        </w:tc>
        <w:tc>
          <w:tcPr>
            <w:tcW w:w="3474" w:type="dxa"/>
            <w:gridSpan w:val="2"/>
            <w:tcBorders>
              <w:top w:val="single" w:sz="4" w:space="0" w:color="auto"/>
            </w:tcBorders>
          </w:tcPr>
          <w:p w14:paraId="024E74CD" w14:textId="77777777" w:rsidR="0090287F" w:rsidRPr="002B0CEC" w:rsidRDefault="0090287F" w:rsidP="00EC6D59">
            <w:pPr>
              <w:pStyle w:val="Table"/>
              <w:jc w:val="center"/>
              <w:rPr>
                <w:b/>
                <w:bCs/>
              </w:rPr>
            </w:pPr>
            <w:r w:rsidRPr="002B0CEC">
              <w:rPr>
                <w:b/>
                <w:bCs/>
              </w:rPr>
              <w:t>System</w:t>
            </w:r>
          </w:p>
        </w:tc>
      </w:tr>
      <w:tr w:rsidR="0090287F" w:rsidRPr="00077056" w14:paraId="182ACF86" w14:textId="77777777" w:rsidTr="00EC6D59">
        <w:trPr>
          <w:trHeight w:val="285"/>
        </w:trPr>
        <w:tc>
          <w:tcPr>
            <w:tcW w:w="2154" w:type="dxa"/>
            <w:vMerge/>
          </w:tcPr>
          <w:p w14:paraId="310B067D" w14:textId="77777777" w:rsidR="0090287F" w:rsidRPr="002B0CEC" w:rsidRDefault="0090287F" w:rsidP="00EC6D59">
            <w:pPr>
              <w:pStyle w:val="Table"/>
              <w:rPr>
                <w:b/>
                <w:bCs/>
              </w:rPr>
            </w:pPr>
          </w:p>
        </w:tc>
        <w:tc>
          <w:tcPr>
            <w:tcW w:w="3473" w:type="dxa"/>
            <w:gridSpan w:val="2"/>
          </w:tcPr>
          <w:p w14:paraId="26FF785D" w14:textId="07D8DF7A" w:rsidR="0090287F" w:rsidRPr="008E37F6" w:rsidRDefault="0090287F" w:rsidP="008E37F6">
            <w:pPr>
              <w:pStyle w:val="Table"/>
            </w:pPr>
            <w:r w:rsidRPr="00AD6F00">
              <w:t>1.</w:t>
            </w:r>
            <w:r w:rsidR="006336BB">
              <w:t>Chọn chức năng “Forgot” hoặc “Change password” trên giao diện web</w:t>
            </w:r>
            <w:r w:rsidRPr="00AD6F00">
              <w:t>.</w:t>
            </w:r>
          </w:p>
          <w:p w14:paraId="31B94A3F" w14:textId="5E945062" w:rsidR="0090287F" w:rsidRDefault="0090287F" w:rsidP="00EC6D59">
            <w:pPr>
              <w:pStyle w:val="Table"/>
              <w:spacing w:before="0"/>
            </w:pPr>
            <w:r w:rsidRPr="00AD6F00">
              <w:t>2.</w:t>
            </w:r>
            <w:r>
              <w:t xml:space="preserve"> </w:t>
            </w:r>
            <w:r w:rsidR="008E37F6">
              <w:t>Nhập mật khẩu mới và token được gửi qua email</w:t>
            </w:r>
            <w:r>
              <w:t>.</w:t>
            </w:r>
          </w:p>
          <w:p w14:paraId="7ADCA67A" w14:textId="77777777" w:rsidR="000B5FF6" w:rsidRPr="00077056" w:rsidRDefault="000B5FF6" w:rsidP="00EC6D59">
            <w:pPr>
              <w:pStyle w:val="Table"/>
              <w:spacing w:before="0"/>
            </w:pPr>
          </w:p>
          <w:p w14:paraId="2C623126" w14:textId="77777777" w:rsidR="0090287F" w:rsidRDefault="0090287F" w:rsidP="00EC6D59">
            <w:pPr>
              <w:pStyle w:val="Table"/>
              <w:spacing w:before="0"/>
            </w:pPr>
            <w:r>
              <w:t>3.</w:t>
            </w:r>
            <w:r w:rsidRPr="00AD6F00">
              <w:t xml:space="preserve"> </w:t>
            </w:r>
            <w:r>
              <w:t>X</w:t>
            </w:r>
            <w:r w:rsidRPr="00077056">
              <w:t xml:space="preserve">ác nhận bằng cách nhấn nút </w:t>
            </w:r>
            <w:r>
              <w:t>“X</w:t>
            </w:r>
            <w:r w:rsidRPr="00AD6F00">
              <w:t xml:space="preserve">ác </w:t>
            </w:r>
            <w:r>
              <w:t>nhận”</w:t>
            </w:r>
            <w:r w:rsidRPr="00AD6F00">
              <w:t>.</w:t>
            </w:r>
          </w:p>
        </w:tc>
        <w:tc>
          <w:tcPr>
            <w:tcW w:w="3474" w:type="dxa"/>
            <w:gridSpan w:val="2"/>
          </w:tcPr>
          <w:p w14:paraId="14EF6477" w14:textId="2C040D66" w:rsidR="0090287F" w:rsidRDefault="0090287F" w:rsidP="006336BB">
            <w:pPr>
              <w:pStyle w:val="Table"/>
            </w:pPr>
            <w:r>
              <w:t xml:space="preserve">1.1 </w:t>
            </w:r>
            <w:r w:rsidR="006336BB">
              <w:t>Chuyển hướng tới giao diện đổi mật khẩu</w:t>
            </w:r>
          </w:p>
          <w:p w14:paraId="3282CA36" w14:textId="77777777" w:rsidR="000B5FF6" w:rsidRPr="00DB50F4" w:rsidRDefault="000B5FF6" w:rsidP="006336BB">
            <w:pPr>
              <w:pStyle w:val="Table"/>
            </w:pPr>
          </w:p>
          <w:p w14:paraId="3EEDE732" w14:textId="077413FF" w:rsidR="0090287F" w:rsidRDefault="0090287F" w:rsidP="00EC6D59">
            <w:pPr>
              <w:pStyle w:val="Table"/>
              <w:spacing w:before="0"/>
            </w:pPr>
            <w:r>
              <w:t xml:space="preserve">2.1 </w:t>
            </w:r>
            <w:r w:rsidR="008E37F6">
              <w:t>Xác nhận định dạng token và mật khẩu hợp lệ hay không</w:t>
            </w:r>
          </w:p>
          <w:p w14:paraId="6D780180" w14:textId="1BC89BE6" w:rsidR="008E37F6" w:rsidRPr="008E37F6" w:rsidRDefault="008E37F6" w:rsidP="00EC6D59">
            <w:pPr>
              <w:pStyle w:val="Table"/>
              <w:spacing w:before="0"/>
            </w:pPr>
            <w:r>
              <w:t xml:space="preserve">3.1 Xác nhận token và mã hóa mật khẩu mới và lưu vào cơ sở dữ liệu </w:t>
            </w:r>
          </w:p>
          <w:p w14:paraId="47CB4B52" w14:textId="7DA32858" w:rsidR="008E37F6" w:rsidRPr="00077056" w:rsidRDefault="0090287F" w:rsidP="008E37F6">
            <w:pPr>
              <w:pStyle w:val="Table"/>
              <w:spacing w:before="0"/>
            </w:pPr>
            <w:r>
              <w:t>3.</w:t>
            </w:r>
            <w:r w:rsidR="008E37F6">
              <w:t>2 Chuyển hướng tới giao diện đăng nhập</w:t>
            </w:r>
          </w:p>
          <w:p w14:paraId="5D1560AE" w14:textId="7A119A52" w:rsidR="0090287F" w:rsidRPr="00077056" w:rsidRDefault="0090287F" w:rsidP="00EC6D59">
            <w:pPr>
              <w:pStyle w:val="Table"/>
              <w:spacing w:before="0"/>
            </w:pPr>
          </w:p>
        </w:tc>
      </w:tr>
      <w:tr w:rsidR="0090287F" w:rsidRPr="00077056" w14:paraId="49C2BB8C" w14:textId="77777777" w:rsidTr="00EC6D59">
        <w:tc>
          <w:tcPr>
            <w:tcW w:w="2154" w:type="dxa"/>
          </w:tcPr>
          <w:p w14:paraId="3D681921" w14:textId="77777777" w:rsidR="0090287F" w:rsidRPr="002B0CEC" w:rsidRDefault="0090287F" w:rsidP="00EC6D59">
            <w:pPr>
              <w:pStyle w:val="Table"/>
              <w:rPr>
                <w:b/>
                <w:bCs/>
              </w:rPr>
            </w:pPr>
            <w:r w:rsidRPr="002B0CEC">
              <w:rPr>
                <w:b/>
                <w:bCs/>
              </w:rPr>
              <w:t>Exception</w:t>
            </w:r>
          </w:p>
        </w:tc>
        <w:tc>
          <w:tcPr>
            <w:tcW w:w="6947" w:type="dxa"/>
            <w:gridSpan w:val="4"/>
            <w:vAlign w:val="center"/>
          </w:tcPr>
          <w:p w14:paraId="0B6839E0" w14:textId="4C81134C" w:rsidR="00CA3D9E" w:rsidRDefault="00CA3D9E" w:rsidP="00EC6D59">
            <w:pPr>
              <w:pStyle w:val="Table"/>
            </w:pPr>
            <w:r>
              <w:t>2a Nếu định dạng sai sẽ yêu cầu nhập lại và không cho nhấn xác nhận</w:t>
            </w:r>
          </w:p>
          <w:p w14:paraId="5D98CB79" w14:textId="2491D615" w:rsidR="0090287F" w:rsidRPr="00077056" w:rsidRDefault="0090287F" w:rsidP="00EC6D59">
            <w:pPr>
              <w:pStyle w:val="Table"/>
            </w:pPr>
            <w:r>
              <w:t xml:space="preserve">3a. </w:t>
            </w:r>
            <w:r w:rsidR="00CA3D9E">
              <w:t>Nếu token sai thì sẽ yêu cầu nhập lại và không đổi mật khẩu mới cho người dùng</w:t>
            </w:r>
          </w:p>
        </w:tc>
      </w:tr>
      <w:tr w:rsidR="0090287F" w:rsidRPr="002B0CEC" w14:paraId="2C95F5F4" w14:textId="77777777" w:rsidTr="00EC6D59">
        <w:tc>
          <w:tcPr>
            <w:tcW w:w="9101" w:type="dxa"/>
            <w:gridSpan w:val="5"/>
          </w:tcPr>
          <w:p w14:paraId="4EA1B47D" w14:textId="77777777" w:rsidR="0090287F" w:rsidRPr="002B0CEC" w:rsidRDefault="0090287F" w:rsidP="00EC6D59">
            <w:pPr>
              <w:pStyle w:val="Table"/>
              <w:rPr>
                <w:b/>
                <w:bCs/>
              </w:rPr>
            </w:pPr>
            <w:r w:rsidRPr="002B0CEC">
              <w:rPr>
                <w:b/>
                <w:bCs/>
              </w:rPr>
              <w:t>Summary</w:t>
            </w:r>
          </w:p>
        </w:tc>
      </w:tr>
      <w:tr w:rsidR="0090287F" w:rsidRPr="002B0CEC" w14:paraId="7F2B355E" w14:textId="77777777" w:rsidTr="00EC6D59">
        <w:tc>
          <w:tcPr>
            <w:tcW w:w="2154" w:type="dxa"/>
          </w:tcPr>
          <w:p w14:paraId="1009639E" w14:textId="77777777" w:rsidR="0090287F" w:rsidRPr="002B0CEC" w:rsidRDefault="0090287F" w:rsidP="00EC6D59">
            <w:pPr>
              <w:pStyle w:val="Table"/>
              <w:jc w:val="center"/>
              <w:rPr>
                <w:b/>
                <w:bCs/>
              </w:rPr>
            </w:pPr>
            <w:r w:rsidRPr="002B0CEC">
              <w:rPr>
                <w:b/>
                <w:bCs/>
              </w:rPr>
              <w:t>Inputs</w:t>
            </w:r>
          </w:p>
        </w:tc>
        <w:tc>
          <w:tcPr>
            <w:tcW w:w="2343" w:type="dxa"/>
          </w:tcPr>
          <w:p w14:paraId="533F4CEF" w14:textId="77777777" w:rsidR="0090287F" w:rsidRPr="002B0CEC" w:rsidRDefault="0090287F" w:rsidP="00EC6D59">
            <w:pPr>
              <w:pStyle w:val="Table"/>
              <w:jc w:val="center"/>
              <w:rPr>
                <w:b/>
                <w:bCs/>
              </w:rPr>
            </w:pPr>
            <w:r w:rsidRPr="002B0CEC">
              <w:rPr>
                <w:b/>
                <w:bCs/>
              </w:rPr>
              <w:t>Source</w:t>
            </w:r>
          </w:p>
        </w:tc>
        <w:tc>
          <w:tcPr>
            <w:tcW w:w="2334" w:type="dxa"/>
            <w:gridSpan w:val="2"/>
          </w:tcPr>
          <w:p w14:paraId="3E7750EE" w14:textId="77777777" w:rsidR="0090287F" w:rsidRPr="002B0CEC" w:rsidRDefault="0090287F" w:rsidP="00EC6D59">
            <w:pPr>
              <w:pStyle w:val="Table"/>
              <w:jc w:val="center"/>
              <w:rPr>
                <w:b/>
                <w:bCs/>
              </w:rPr>
            </w:pPr>
            <w:r w:rsidRPr="002B0CEC">
              <w:rPr>
                <w:b/>
                <w:bCs/>
              </w:rPr>
              <w:t>Outputs</w:t>
            </w:r>
          </w:p>
        </w:tc>
        <w:tc>
          <w:tcPr>
            <w:tcW w:w="2270" w:type="dxa"/>
          </w:tcPr>
          <w:p w14:paraId="026887B7" w14:textId="77777777" w:rsidR="0090287F" w:rsidRPr="002B0CEC" w:rsidRDefault="0090287F" w:rsidP="00EC6D59">
            <w:pPr>
              <w:pStyle w:val="Table"/>
              <w:jc w:val="center"/>
              <w:rPr>
                <w:b/>
                <w:bCs/>
              </w:rPr>
            </w:pPr>
            <w:r w:rsidRPr="002B0CEC">
              <w:rPr>
                <w:b/>
                <w:bCs/>
              </w:rPr>
              <w:t>Destination</w:t>
            </w:r>
          </w:p>
        </w:tc>
      </w:tr>
      <w:tr w:rsidR="0090287F" w:rsidRPr="003230A8" w14:paraId="776F2810" w14:textId="77777777" w:rsidTr="00EC6D59">
        <w:tc>
          <w:tcPr>
            <w:tcW w:w="2154" w:type="dxa"/>
          </w:tcPr>
          <w:p w14:paraId="0C68305C" w14:textId="77777777" w:rsidR="0090287F" w:rsidRDefault="0090287F" w:rsidP="00EC6D59">
            <w:pPr>
              <w:pStyle w:val="Table"/>
            </w:pPr>
            <w:r>
              <w:t xml:space="preserve">Yêu cầu </w:t>
            </w:r>
            <w:r w:rsidR="000C326E">
              <w:t>đổi mật khẩu</w:t>
            </w:r>
          </w:p>
          <w:p w14:paraId="37AB58B4" w14:textId="2DDB6963" w:rsidR="00E705C2" w:rsidRPr="003230A8" w:rsidRDefault="00E705C2" w:rsidP="00EC6D59">
            <w:pPr>
              <w:pStyle w:val="Table"/>
            </w:pPr>
            <w:r>
              <w:t>Mật khẩu mới</w:t>
            </w:r>
          </w:p>
        </w:tc>
        <w:tc>
          <w:tcPr>
            <w:tcW w:w="2343" w:type="dxa"/>
          </w:tcPr>
          <w:p w14:paraId="4376BE0B" w14:textId="01160143" w:rsidR="0090287F" w:rsidRPr="003230A8" w:rsidRDefault="003845B3" w:rsidP="00EC6D59">
            <w:pPr>
              <w:pStyle w:val="Table"/>
            </w:pPr>
            <w:r>
              <w:t>Bảng user</w:t>
            </w:r>
          </w:p>
        </w:tc>
        <w:tc>
          <w:tcPr>
            <w:tcW w:w="2334" w:type="dxa"/>
            <w:gridSpan w:val="2"/>
          </w:tcPr>
          <w:p w14:paraId="3D657EDE" w14:textId="22BB07FA" w:rsidR="0090287F" w:rsidRPr="003230A8" w:rsidRDefault="001C2416" w:rsidP="00EC6D59">
            <w:pPr>
              <w:pStyle w:val="Table"/>
            </w:pPr>
            <w:r>
              <w:t>Kết quả đổi mật khẩu</w:t>
            </w:r>
          </w:p>
        </w:tc>
        <w:tc>
          <w:tcPr>
            <w:tcW w:w="2270" w:type="dxa"/>
          </w:tcPr>
          <w:p w14:paraId="79C0E070" w14:textId="222F2BA7" w:rsidR="0090287F" w:rsidRPr="003230A8" w:rsidRDefault="0090287F" w:rsidP="00EC6D59">
            <w:pPr>
              <w:pStyle w:val="Table"/>
            </w:pPr>
            <w:r>
              <w:t xml:space="preserve">Giao diện </w:t>
            </w:r>
            <w:r w:rsidR="008E37F6">
              <w:t>đăng nhập</w:t>
            </w:r>
          </w:p>
        </w:tc>
      </w:tr>
    </w:tbl>
    <w:p w14:paraId="2A434CD3" w14:textId="099E5ED0" w:rsidR="00461464" w:rsidRDefault="00461464" w:rsidP="004601A2">
      <w:pPr>
        <w:pStyle w:val="Heading4"/>
      </w:pPr>
      <w:bookmarkStart w:id="97" w:name="_Toc197965714"/>
      <w:r>
        <w:lastRenderedPageBreak/>
        <w:t>Use-case</w:t>
      </w:r>
      <w:r w:rsidRPr="00845E13">
        <w:t xml:space="preserve"> </w:t>
      </w:r>
      <w:r w:rsidRPr="009B6D72">
        <w:t>Quản lý danh sách</w:t>
      </w:r>
      <w:r>
        <w:t xml:space="preserve"> </w:t>
      </w:r>
      <w:r w:rsidR="0001369B">
        <w:t>Coach</w:t>
      </w:r>
      <w:bookmarkEnd w:id="97"/>
    </w:p>
    <w:p w14:paraId="1BA7F8D4" w14:textId="394B5D83" w:rsidR="001935A4" w:rsidRPr="001935A4" w:rsidRDefault="001935A4" w:rsidP="00A91475">
      <w:pPr>
        <w:pStyle w:val="Caption"/>
      </w:pPr>
      <w:bookmarkStart w:id="98" w:name="_Toc182648932"/>
      <w:bookmarkStart w:id="99" w:name="_Toc197965803"/>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5</w:t>
      </w:r>
      <w:r>
        <w:fldChar w:fldCharType="end"/>
      </w:r>
      <w:r>
        <w:t xml:space="preserve"> Use-case</w:t>
      </w:r>
      <w:r w:rsidRPr="001C346C">
        <w:t xml:space="preserve"> </w:t>
      </w:r>
      <w:r w:rsidRPr="009B6D72">
        <w:t>Quản lý danh sách</w:t>
      </w:r>
      <w:r>
        <w:t xml:space="preserve"> </w:t>
      </w:r>
      <w:bookmarkEnd w:id="98"/>
      <w:r>
        <w:t>Coach</w:t>
      </w:r>
      <w:bookmarkEnd w:id="99"/>
    </w:p>
    <w:p w14:paraId="72E6F851" w14:textId="7CE9ED09" w:rsidR="00461464" w:rsidRPr="007425FB" w:rsidRDefault="00F06EB4" w:rsidP="007425FB">
      <w:pPr>
        <w:spacing w:line="240" w:lineRule="auto"/>
        <w:ind w:firstLine="0"/>
        <w:jc w:val="left"/>
        <w:rPr>
          <w:sz w:val="24"/>
          <w:szCs w:val="24"/>
          <w:lang w:eastAsia="vi-VN"/>
        </w:rPr>
      </w:pPr>
      <w:r w:rsidRPr="00F06EB4">
        <w:rPr>
          <w:noProof/>
          <w:sz w:val="24"/>
          <w:szCs w:val="24"/>
          <w:lang w:eastAsia="vi-VN"/>
        </w:rPr>
        <w:drawing>
          <wp:inline distT="0" distB="0" distL="0" distR="0" wp14:anchorId="35377E50" wp14:editId="5FD8AEFC">
            <wp:extent cx="5791835" cy="29660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2966085"/>
                    </a:xfrm>
                    <a:prstGeom prst="rect">
                      <a:avLst/>
                    </a:prstGeom>
                  </pic:spPr>
                </pic:pic>
              </a:graphicData>
            </a:graphic>
          </wp:inline>
        </w:drawing>
      </w:r>
    </w:p>
    <w:p w14:paraId="21D12813" w14:textId="4C2D86EF" w:rsidR="00461464" w:rsidRDefault="00461464" w:rsidP="00461464">
      <w:pPr>
        <w:pStyle w:val="Caption"/>
      </w:pPr>
    </w:p>
    <w:p w14:paraId="5F41E6CD" w14:textId="00097491" w:rsidR="007E73B5" w:rsidRPr="007E73B5" w:rsidRDefault="007E73B5" w:rsidP="00365F55">
      <w:pPr>
        <w:pStyle w:val="Bng"/>
      </w:pPr>
      <w:bookmarkStart w:id="100" w:name="_Toc197965763"/>
      <w:r>
        <w:t>Bảng 2.7 Đặc tả Use-case Quản lý danh sách Coach</w:t>
      </w:r>
      <w:bookmarkEnd w:id="100"/>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813235" w:rsidRPr="008F783A" w14:paraId="03C03428" w14:textId="77777777" w:rsidTr="00EC6D59">
        <w:tc>
          <w:tcPr>
            <w:tcW w:w="2154" w:type="dxa"/>
          </w:tcPr>
          <w:p w14:paraId="50EA34AF" w14:textId="77777777" w:rsidR="00813235" w:rsidRPr="002B0CEC" w:rsidRDefault="00813235" w:rsidP="00EC6D59">
            <w:pPr>
              <w:pStyle w:val="Table"/>
              <w:rPr>
                <w:b/>
                <w:bCs/>
              </w:rPr>
            </w:pPr>
            <w:r w:rsidRPr="002B0CEC">
              <w:rPr>
                <w:b/>
                <w:bCs/>
              </w:rPr>
              <w:t>ID</w:t>
            </w:r>
          </w:p>
        </w:tc>
        <w:tc>
          <w:tcPr>
            <w:tcW w:w="6947" w:type="dxa"/>
            <w:gridSpan w:val="4"/>
          </w:tcPr>
          <w:p w14:paraId="43F40713" w14:textId="2C6D356E" w:rsidR="00813235" w:rsidRPr="008F783A" w:rsidRDefault="008F14A8" w:rsidP="00EC6D59">
            <w:pPr>
              <w:pStyle w:val="Table"/>
            </w:pPr>
            <w:r>
              <w:t>UC04</w:t>
            </w:r>
          </w:p>
        </w:tc>
      </w:tr>
      <w:tr w:rsidR="00813235" w14:paraId="3E9CC66F" w14:textId="77777777" w:rsidTr="00EC6D59">
        <w:tc>
          <w:tcPr>
            <w:tcW w:w="2154" w:type="dxa"/>
          </w:tcPr>
          <w:p w14:paraId="7F9D843F" w14:textId="77777777" w:rsidR="00813235" w:rsidRPr="002B0CEC" w:rsidRDefault="00813235" w:rsidP="00EC6D59">
            <w:pPr>
              <w:pStyle w:val="Table"/>
              <w:rPr>
                <w:b/>
                <w:bCs/>
              </w:rPr>
            </w:pPr>
            <w:r>
              <w:rPr>
                <w:b/>
                <w:bCs/>
              </w:rPr>
              <w:t>Use-case</w:t>
            </w:r>
          </w:p>
        </w:tc>
        <w:tc>
          <w:tcPr>
            <w:tcW w:w="6947" w:type="dxa"/>
            <w:gridSpan w:val="4"/>
          </w:tcPr>
          <w:p w14:paraId="58E75B0C" w14:textId="163CBEC3" w:rsidR="00813235" w:rsidRDefault="00813235" w:rsidP="00EC6D59">
            <w:pPr>
              <w:pStyle w:val="Table"/>
            </w:pPr>
            <w:r w:rsidRPr="009B6D72">
              <w:t>Quản lý danh sách</w:t>
            </w:r>
            <w:r>
              <w:t xml:space="preserve"> </w:t>
            </w:r>
            <w:r w:rsidR="001637D7">
              <w:t>Coach</w:t>
            </w:r>
          </w:p>
        </w:tc>
      </w:tr>
      <w:tr w:rsidR="00813235" w14:paraId="3065AC3C" w14:textId="77777777" w:rsidTr="00EC6D59">
        <w:tc>
          <w:tcPr>
            <w:tcW w:w="2154" w:type="dxa"/>
          </w:tcPr>
          <w:p w14:paraId="1F755975" w14:textId="77777777" w:rsidR="00813235" w:rsidRPr="002B0CEC" w:rsidRDefault="00813235" w:rsidP="00EC6D59">
            <w:pPr>
              <w:pStyle w:val="Table"/>
              <w:rPr>
                <w:b/>
                <w:bCs/>
              </w:rPr>
            </w:pPr>
            <w:r w:rsidRPr="002B0CEC">
              <w:rPr>
                <w:b/>
                <w:bCs/>
              </w:rPr>
              <w:t>Sceneraio</w:t>
            </w:r>
          </w:p>
        </w:tc>
        <w:tc>
          <w:tcPr>
            <w:tcW w:w="6947" w:type="dxa"/>
            <w:gridSpan w:val="4"/>
          </w:tcPr>
          <w:p w14:paraId="73F59BC4" w14:textId="1D55D655" w:rsidR="00813235" w:rsidRDefault="00234551" w:rsidP="00EC6D59">
            <w:pPr>
              <w:pStyle w:val="Table"/>
            </w:pPr>
            <w:r>
              <w:t xml:space="preserve">Admin </w:t>
            </w:r>
            <w:r w:rsidR="00813235" w:rsidRPr="0031140B">
              <w:t xml:space="preserve">muốn </w:t>
            </w:r>
            <w:r w:rsidR="00813235" w:rsidRPr="006A2035">
              <w:t>xem chi tiết thông tin</w:t>
            </w:r>
            <w:r w:rsidR="00813235" w:rsidRPr="0031140B">
              <w:t xml:space="preserve"> </w:t>
            </w:r>
            <w:r w:rsidR="00B14D7B">
              <w:t>Coach</w:t>
            </w:r>
            <w:r w:rsidR="00813235" w:rsidRPr="0031140B">
              <w:t xml:space="preserve">, </w:t>
            </w:r>
            <w:r w:rsidR="00813235">
              <w:t xml:space="preserve">thêm mới, </w:t>
            </w:r>
            <w:r w:rsidR="00813235" w:rsidRPr="0031140B">
              <w:t xml:space="preserve">chỉnh sửa hoặc xóa thông tin </w:t>
            </w:r>
            <w:r w:rsidR="00B14D7B">
              <w:t>Coach</w:t>
            </w:r>
            <w:r w:rsidR="00813235" w:rsidRPr="0031140B">
              <w:t xml:space="preserve"> trong hệ thống quản lý.</w:t>
            </w:r>
          </w:p>
        </w:tc>
      </w:tr>
      <w:tr w:rsidR="00813235" w14:paraId="550AA188" w14:textId="77777777" w:rsidTr="00EC6D59">
        <w:tc>
          <w:tcPr>
            <w:tcW w:w="2154" w:type="dxa"/>
          </w:tcPr>
          <w:p w14:paraId="478D415A" w14:textId="77777777" w:rsidR="00813235" w:rsidRPr="002B0CEC" w:rsidRDefault="00813235" w:rsidP="00EC6D59">
            <w:pPr>
              <w:pStyle w:val="Table"/>
              <w:rPr>
                <w:b/>
                <w:bCs/>
              </w:rPr>
            </w:pPr>
            <w:r w:rsidRPr="002B0CEC">
              <w:rPr>
                <w:b/>
                <w:bCs/>
              </w:rPr>
              <w:t>Triggering Event</w:t>
            </w:r>
          </w:p>
        </w:tc>
        <w:tc>
          <w:tcPr>
            <w:tcW w:w="6947" w:type="dxa"/>
            <w:gridSpan w:val="4"/>
          </w:tcPr>
          <w:p w14:paraId="11110572" w14:textId="5E5AB163" w:rsidR="00813235" w:rsidRDefault="00813235" w:rsidP="00EC6D59">
            <w:pPr>
              <w:pStyle w:val="Table"/>
            </w:pPr>
            <w:r>
              <w:t>N</w:t>
            </w:r>
            <w:r w:rsidRPr="0072019B">
              <w:t xml:space="preserve">hấn </w:t>
            </w:r>
            <w:r>
              <w:t>chức năng “</w:t>
            </w:r>
            <w:r w:rsidR="00043954">
              <w:t>Trainer</w:t>
            </w:r>
            <w:r>
              <w:t>”</w:t>
            </w:r>
            <w:r w:rsidRPr="0072019B">
              <w:t xml:space="preserve"> trên giao diện</w:t>
            </w:r>
            <w:r>
              <w:t xml:space="preserve"> website</w:t>
            </w:r>
            <w:r w:rsidR="00043954">
              <w:t xml:space="preserve"> phân quyền Admin</w:t>
            </w:r>
            <w:r w:rsidRPr="0072019B">
              <w:t>.</w:t>
            </w:r>
          </w:p>
        </w:tc>
      </w:tr>
      <w:tr w:rsidR="00813235" w14:paraId="1EF051BD" w14:textId="77777777" w:rsidTr="00EC6D59">
        <w:tc>
          <w:tcPr>
            <w:tcW w:w="2154" w:type="dxa"/>
          </w:tcPr>
          <w:p w14:paraId="13E3C450" w14:textId="77777777" w:rsidR="00813235" w:rsidRPr="002B0CEC" w:rsidRDefault="00813235" w:rsidP="00EC6D59">
            <w:pPr>
              <w:pStyle w:val="Table"/>
              <w:rPr>
                <w:b/>
                <w:bCs/>
              </w:rPr>
            </w:pPr>
            <w:r w:rsidRPr="002B0CEC">
              <w:rPr>
                <w:b/>
                <w:bCs/>
              </w:rPr>
              <w:t>Brief description</w:t>
            </w:r>
          </w:p>
        </w:tc>
        <w:tc>
          <w:tcPr>
            <w:tcW w:w="6947" w:type="dxa"/>
            <w:gridSpan w:val="4"/>
          </w:tcPr>
          <w:p w14:paraId="23EEE5BD" w14:textId="1A5D64E5" w:rsidR="00813235" w:rsidRDefault="003F6AD2" w:rsidP="00EC6D59">
            <w:pPr>
              <w:pStyle w:val="Table"/>
            </w:pPr>
            <w:r>
              <w:t xml:space="preserve">Admin </w:t>
            </w:r>
            <w:r w:rsidR="00813235">
              <w:t xml:space="preserve">có </w:t>
            </w:r>
            <w:r w:rsidR="00813235" w:rsidRPr="006A2035">
              <w:t xml:space="preserve">thể quản lý </w:t>
            </w:r>
            <w:r w:rsidR="00813235" w:rsidRPr="00281714">
              <w:t xml:space="preserve">danh sách </w:t>
            </w:r>
            <w:r w:rsidR="00AE237D">
              <w:t>Coach</w:t>
            </w:r>
            <w:r w:rsidR="00813235">
              <w:t xml:space="preserve"> </w:t>
            </w:r>
            <w:r w:rsidR="00813235" w:rsidRPr="00281714">
              <w:t>hiện có</w:t>
            </w:r>
            <w:r w:rsidR="00813235" w:rsidRPr="006A2035">
              <w:t xml:space="preserve"> thông qua các thao tác như </w:t>
            </w:r>
            <w:r w:rsidR="00813235">
              <w:t xml:space="preserve">thêm mới, </w:t>
            </w:r>
            <w:r w:rsidR="00813235" w:rsidRPr="006A2035">
              <w:t xml:space="preserve">chỉnh sửa, xóa </w:t>
            </w:r>
            <w:r w:rsidR="00813235" w:rsidRPr="00281714">
              <w:t xml:space="preserve">các </w:t>
            </w:r>
            <w:r w:rsidR="00613766">
              <w:t>Coach</w:t>
            </w:r>
            <w:r w:rsidR="00813235" w:rsidRPr="00281714">
              <w:t xml:space="preserve"> không cần</w:t>
            </w:r>
            <w:r w:rsidR="00813235">
              <w:t xml:space="preserve"> thiết</w:t>
            </w:r>
            <w:r w:rsidR="00813235" w:rsidRPr="006A2035">
              <w:t xml:space="preserve"> và xem chi tiết thông tin</w:t>
            </w:r>
            <w:r w:rsidR="00416C62">
              <w:t xml:space="preserve"> Coach</w:t>
            </w:r>
            <w:r w:rsidR="00813235" w:rsidRPr="006A2035">
              <w:t>.</w:t>
            </w:r>
          </w:p>
        </w:tc>
      </w:tr>
      <w:tr w:rsidR="00813235" w14:paraId="449DDF44" w14:textId="77777777" w:rsidTr="00EC6D59">
        <w:tc>
          <w:tcPr>
            <w:tcW w:w="2154" w:type="dxa"/>
          </w:tcPr>
          <w:p w14:paraId="047C7D7B" w14:textId="77777777" w:rsidR="00813235" w:rsidRPr="002B0CEC" w:rsidRDefault="00813235" w:rsidP="00EC6D59">
            <w:pPr>
              <w:pStyle w:val="Table"/>
              <w:rPr>
                <w:b/>
                <w:bCs/>
              </w:rPr>
            </w:pPr>
            <w:r w:rsidRPr="002B0CEC">
              <w:rPr>
                <w:b/>
                <w:bCs/>
              </w:rPr>
              <w:t>Actors</w:t>
            </w:r>
          </w:p>
        </w:tc>
        <w:tc>
          <w:tcPr>
            <w:tcW w:w="6947" w:type="dxa"/>
            <w:gridSpan w:val="4"/>
          </w:tcPr>
          <w:p w14:paraId="36E6858A" w14:textId="48646B99" w:rsidR="00813235" w:rsidRDefault="00473B91" w:rsidP="00EC6D59">
            <w:pPr>
              <w:pStyle w:val="Table"/>
            </w:pPr>
            <w:r>
              <w:t>Admin</w:t>
            </w:r>
          </w:p>
        </w:tc>
      </w:tr>
      <w:tr w:rsidR="00813235" w14:paraId="150A5193" w14:textId="77777777" w:rsidTr="00EC6D59">
        <w:tc>
          <w:tcPr>
            <w:tcW w:w="2154" w:type="dxa"/>
          </w:tcPr>
          <w:p w14:paraId="778B0F43" w14:textId="77777777" w:rsidR="00813235" w:rsidRPr="002B0CEC" w:rsidRDefault="00813235" w:rsidP="00EC6D59">
            <w:pPr>
              <w:pStyle w:val="Table"/>
              <w:rPr>
                <w:b/>
                <w:bCs/>
              </w:rPr>
            </w:pPr>
            <w:r w:rsidRPr="002B0CEC">
              <w:rPr>
                <w:b/>
                <w:bCs/>
              </w:rPr>
              <w:lastRenderedPageBreak/>
              <w:t>Stackholder</w:t>
            </w:r>
          </w:p>
        </w:tc>
        <w:tc>
          <w:tcPr>
            <w:tcW w:w="6947" w:type="dxa"/>
            <w:gridSpan w:val="4"/>
          </w:tcPr>
          <w:p w14:paraId="2CD57C32" w14:textId="05FBB3E1" w:rsidR="00813235" w:rsidRPr="005A383E" w:rsidRDefault="00CE767E" w:rsidP="00EC6D59">
            <w:pPr>
              <w:pStyle w:val="Table"/>
              <w:rPr>
                <w:lang w:val="en-US"/>
              </w:rPr>
            </w:pPr>
            <w:r>
              <w:rPr>
                <w:lang w:val="en-US"/>
              </w:rPr>
              <w:t>Không</w:t>
            </w:r>
          </w:p>
        </w:tc>
      </w:tr>
      <w:tr w:rsidR="00813235" w14:paraId="2AFFE5BE" w14:textId="77777777" w:rsidTr="00EC6D59">
        <w:tc>
          <w:tcPr>
            <w:tcW w:w="2154" w:type="dxa"/>
          </w:tcPr>
          <w:p w14:paraId="47E82BD9" w14:textId="77777777" w:rsidR="00813235" w:rsidRPr="002B0CEC" w:rsidRDefault="00813235" w:rsidP="00EC6D59">
            <w:pPr>
              <w:pStyle w:val="Table"/>
              <w:rPr>
                <w:b/>
                <w:bCs/>
              </w:rPr>
            </w:pPr>
            <w:r w:rsidRPr="002B0CEC">
              <w:rPr>
                <w:b/>
                <w:bCs/>
              </w:rPr>
              <w:t>Preconditions</w:t>
            </w:r>
          </w:p>
        </w:tc>
        <w:tc>
          <w:tcPr>
            <w:tcW w:w="6947" w:type="dxa"/>
            <w:gridSpan w:val="4"/>
          </w:tcPr>
          <w:p w14:paraId="30E70D8F" w14:textId="77777777" w:rsidR="00813235" w:rsidRDefault="00813235" w:rsidP="00EC6D59">
            <w:pPr>
              <w:pStyle w:val="Table"/>
            </w:pPr>
            <w:r>
              <w:t>Tác nhân</w:t>
            </w:r>
            <w:r w:rsidRPr="00706662">
              <w:t xml:space="preserve"> đã đăng nhập thành công vào hệ thống.</w:t>
            </w:r>
          </w:p>
        </w:tc>
      </w:tr>
      <w:tr w:rsidR="00813235" w14:paraId="25ABF659" w14:textId="77777777" w:rsidTr="00EC6D59">
        <w:tc>
          <w:tcPr>
            <w:tcW w:w="2154" w:type="dxa"/>
          </w:tcPr>
          <w:p w14:paraId="361D65BE" w14:textId="77777777" w:rsidR="00813235" w:rsidRPr="002B0CEC" w:rsidRDefault="00813235" w:rsidP="00EC6D59">
            <w:pPr>
              <w:pStyle w:val="Table"/>
              <w:rPr>
                <w:b/>
                <w:bCs/>
              </w:rPr>
            </w:pPr>
            <w:r>
              <w:rPr>
                <w:b/>
                <w:bCs/>
              </w:rPr>
              <w:t>Post</w:t>
            </w:r>
            <w:r w:rsidRPr="002B0CEC">
              <w:rPr>
                <w:b/>
                <w:bCs/>
              </w:rPr>
              <w:t>conditions</w:t>
            </w:r>
          </w:p>
        </w:tc>
        <w:tc>
          <w:tcPr>
            <w:tcW w:w="6947" w:type="dxa"/>
            <w:gridSpan w:val="4"/>
          </w:tcPr>
          <w:p w14:paraId="20D4FAF3" w14:textId="063FF7E7" w:rsidR="00813235" w:rsidRDefault="00813235" w:rsidP="00EC6D59">
            <w:pPr>
              <w:pStyle w:val="Table"/>
            </w:pPr>
            <w:r w:rsidRPr="0031140B">
              <w:t>Thông tin</w:t>
            </w:r>
            <w:r w:rsidR="005A383E">
              <w:rPr>
                <w:lang w:val="en-US"/>
              </w:rPr>
              <w:t xml:space="preserve"> Coach</w:t>
            </w:r>
            <w:r w:rsidRPr="0031140B">
              <w:t xml:space="preserve"> được cập nhật, hiển thị chính xác và đầy đủ trên hệ thống.</w:t>
            </w:r>
          </w:p>
        </w:tc>
      </w:tr>
      <w:tr w:rsidR="00813235" w:rsidRPr="002B0CEC" w14:paraId="4713BABC" w14:textId="77777777" w:rsidTr="00EC6D59">
        <w:trPr>
          <w:trHeight w:val="285"/>
        </w:trPr>
        <w:tc>
          <w:tcPr>
            <w:tcW w:w="2154" w:type="dxa"/>
            <w:vMerge w:val="restart"/>
          </w:tcPr>
          <w:p w14:paraId="51168567" w14:textId="77777777" w:rsidR="00813235" w:rsidRPr="002B0CEC" w:rsidRDefault="00813235" w:rsidP="00EC6D59">
            <w:pPr>
              <w:pStyle w:val="Table"/>
              <w:rPr>
                <w:b/>
                <w:bCs/>
              </w:rPr>
            </w:pPr>
            <w:r w:rsidRPr="002B0CEC">
              <w:rPr>
                <w:b/>
                <w:bCs/>
              </w:rPr>
              <w:t>Flow of activities</w:t>
            </w:r>
          </w:p>
        </w:tc>
        <w:tc>
          <w:tcPr>
            <w:tcW w:w="3473" w:type="dxa"/>
            <w:gridSpan w:val="2"/>
          </w:tcPr>
          <w:p w14:paraId="6808AEC9" w14:textId="77777777" w:rsidR="00813235" w:rsidRPr="002B0CEC" w:rsidRDefault="00813235" w:rsidP="00EC6D59">
            <w:pPr>
              <w:pStyle w:val="Table"/>
              <w:jc w:val="center"/>
              <w:rPr>
                <w:b/>
                <w:bCs/>
              </w:rPr>
            </w:pPr>
            <w:r w:rsidRPr="002B0CEC">
              <w:rPr>
                <w:b/>
                <w:bCs/>
              </w:rPr>
              <w:t>Actor</w:t>
            </w:r>
          </w:p>
        </w:tc>
        <w:tc>
          <w:tcPr>
            <w:tcW w:w="3474" w:type="dxa"/>
            <w:gridSpan w:val="2"/>
          </w:tcPr>
          <w:p w14:paraId="30264437" w14:textId="77777777" w:rsidR="00813235" w:rsidRPr="002B0CEC" w:rsidRDefault="00813235" w:rsidP="00EC6D59">
            <w:pPr>
              <w:pStyle w:val="Table"/>
              <w:jc w:val="center"/>
              <w:rPr>
                <w:b/>
                <w:bCs/>
              </w:rPr>
            </w:pPr>
            <w:r w:rsidRPr="002B0CEC">
              <w:rPr>
                <w:b/>
                <w:bCs/>
              </w:rPr>
              <w:t>System</w:t>
            </w:r>
          </w:p>
        </w:tc>
      </w:tr>
      <w:tr w:rsidR="00813235" w14:paraId="1AC7211A" w14:textId="77777777" w:rsidTr="00EC6D59">
        <w:trPr>
          <w:trHeight w:val="285"/>
        </w:trPr>
        <w:tc>
          <w:tcPr>
            <w:tcW w:w="2154" w:type="dxa"/>
            <w:vMerge/>
          </w:tcPr>
          <w:p w14:paraId="5AEFA672" w14:textId="77777777" w:rsidR="00813235" w:rsidRPr="002B0CEC" w:rsidRDefault="00813235" w:rsidP="00EC6D59">
            <w:pPr>
              <w:pStyle w:val="Table"/>
              <w:rPr>
                <w:b/>
                <w:bCs/>
              </w:rPr>
            </w:pPr>
          </w:p>
        </w:tc>
        <w:tc>
          <w:tcPr>
            <w:tcW w:w="3473" w:type="dxa"/>
            <w:gridSpan w:val="2"/>
          </w:tcPr>
          <w:p w14:paraId="36D14FB0" w14:textId="77777777" w:rsidR="00813235" w:rsidRPr="00DB50F4" w:rsidRDefault="00813235" w:rsidP="00EC6D59">
            <w:pPr>
              <w:pStyle w:val="Table"/>
            </w:pPr>
            <w:r>
              <w:t>1. Đ</w:t>
            </w:r>
            <w:r w:rsidRPr="00DB50F4">
              <w:t>ăng nhập vào hệ thống.</w:t>
            </w:r>
          </w:p>
          <w:p w14:paraId="16EAD879" w14:textId="77777777" w:rsidR="00813235" w:rsidRDefault="00813235" w:rsidP="00EC6D59">
            <w:pPr>
              <w:pStyle w:val="Table"/>
              <w:spacing w:before="0"/>
            </w:pPr>
          </w:p>
          <w:p w14:paraId="4A7F6303" w14:textId="7DEB7F37" w:rsidR="00813235" w:rsidRDefault="00813235" w:rsidP="00EC6D59">
            <w:pPr>
              <w:pStyle w:val="Table"/>
              <w:spacing w:before="0"/>
            </w:pPr>
          </w:p>
          <w:p w14:paraId="4E7C6C92" w14:textId="165E062B" w:rsidR="000B5FF6" w:rsidRDefault="000B5FF6" w:rsidP="00EC6D59">
            <w:pPr>
              <w:pStyle w:val="Table"/>
              <w:spacing w:before="0"/>
            </w:pPr>
          </w:p>
          <w:p w14:paraId="301F4D07" w14:textId="77777777" w:rsidR="000B5FF6" w:rsidRDefault="000B5FF6" w:rsidP="00EC6D59">
            <w:pPr>
              <w:pStyle w:val="Table"/>
              <w:spacing w:before="0"/>
            </w:pPr>
          </w:p>
          <w:p w14:paraId="140647C1" w14:textId="43F648BE" w:rsidR="00813235" w:rsidRDefault="00813235" w:rsidP="00EC6D59">
            <w:pPr>
              <w:pStyle w:val="Table"/>
              <w:spacing w:before="0"/>
            </w:pPr>
            <w:r>
              <w:t xml:space="preserve">2. </w:t>
            </w:r>
            <w:r w:rsidRPr="00F47904">
              <w:t>Chọn chức năng “</w:t>
            </w:r>
            <w:r w:rsidR="005A383E">
              <w:t>Trainer</w:t>
            </w:r>
            <w:r w:rsidRPr="00F47904">
              <w:t>”</w:t>
            </w:r>
            <w:r>
              <w:t>.</w:t>
            </w:r>
          </w:p>
          <w:p w14:paraId="4FFB6C89" w14:textId="3BDAE23B" w:rsidR="00813235" w:rsidRDefault="00813235" w:rsidP="00EC6D59">
            <w:pPr>
              <w:pStyle w:val="Table"/>
              <w:spacing w:before="0"/>
            </w:pPr>
          </w:p>
          <w:p w14:paraId="5725BF5C" w14:textId="77777777" w:rsidR="000B5FF6" w:rsidRDefault="000B5FF6" w:rsidP="00EC6D59">
            <w:pPr>
              <w:pStyle w:val="Table"/>
              <w:spacing w:before="0"/>
            </w:pPr>
          </w:p>
          <w:p w14:paraId="7B7FB129" w14:textId="73359BFF" w:rsidR="00813235" w:rsidRDefault="00813235" w:rsidP="00EC6D59">
            <w:pPr>
              <w:pStyle w:val="Table"/>
              <w:spacing w:before="0"/>
            </w:pPr>
            <w:r>
              <w:t xml:space="preserve">3. </w:t>
            </w:r>
            <w:r w:rsidRPr="00F47904">
              <w:t>Chọn thao tác cần thực hiện (</w:t>
            </w:r>
            <w:r>
              <w:t>Thêm mới, c</w:t>
            </w:r>
            <w:r w:rsidRPr="00F47904">
              <w:t>hỉnh sửa, xóa</w:t>
            </w:r>
            <w:r w:rsidR="002F7E31">
              <w:t xml:space="preserve"> Coach</w:t>
            </w:r>
            <w:r w:rsidRPr="00F47904">
              <w:t xml:space="preserve"> hoặc xem chi tiết)</w:t>
            </w:r>
            <w:r>
              <w:t>.</w:t>
            </w:r>
          </w:p>
          <w:p w14:paraId="6CBC7996" w14:textId="77777777" w:rsidR="00813235" w:rsidRDefault="00813235" w:rsidP="00EC6D59">
            <w:pPr>
              <w:pStyle w:val="Table"/>
              <w:spacing w:before="0"/>
            </w:pPr>
          </w:p>
          <w:p w14:paraId="15916DE6" w14:textId="77777777" w:rsidR="00813235" w:rsidRDefault="00813235" w:rsidP="00EC6D59">
            <w:pPr>
              <w:pStyle w:val="Table"/>
              <w:spacing w:before="0"/>
            </w:pPr>
          </w:p>
          <w:p w14:paraId="0731D485" w14:textId="77777777" w:rsidR="00813235" w:rsidRDefault="00813235" w:rsidP="00EC6D59">
            <w:pPr>
              <w:pStyle w:val="Table"/>
              <w:spacing w:before="0"/>
            </w:pPr>
          </w:p>
          <w:p w14:paraId="1DB29C21" w14:textId="77777777" w:rsidR="00813235" w:rsidRDefault="00813235" w:rsidP="00EC6D59">
            <w:pPr>
              <w:pStyle w:val="Table"/>
              <w:spacing w:before="0"/>
            </w:pPr>
          </w:p>
          <w:p w14:paraId="681C5F19" w14:textId="77777777" w:rsidR="00813235" w:rsidRDefault="00813235" w:rsidP="00EC6D59">
            <w:pPr>
              <w:pStyle w:val="Table"/>
              <w:spacing w:before="0"/>
            </w:pPr>
          </w:p>
          <w:p w14:paraId="23793C5E" w14:textId="77777777" w:rsidR="00813235" w:rsidRDefault="00813235" w:rsidP="00EC6D59">
            <w:pPr>
              <w:pStyle w:val="Table"/>
              <w:spacing w:before="0"/>
            </w:pPr>
          </w:p>
          <w:p w14:paraId="7D0DA668" w14:textId="77777777" w:rsidR="00813235" w:rsidRDefault="00813235" w:rsidP="00EC6D59">
            <w:pPr>
              <w:pStyle w:val="Table"/>
              <w:spacing w:before="0"/>
            </w:pPr>
          </w:p>
          <w:p w14:paraId="0FB5CFD5" w14:textId="77777777" w:rsidR="00813235" w:rsidRDefault="00813235" w:rsidP="00EC6D59">
            <w:pPr>
              <w:pStyle w:val="Table"/>
              <w:spacing w:before="0"/>
            </w:pPr>
          </w:p>
          <w:p w14:paraId="4FA42594" w14:textId="77777777" w:rsidR="00813235" w:rsidRDefault="00813235" w:rsidP="00EC6D59">
            <w:pPr>
              <w:pStyle w:val="Table"/>
              <w:spacing w:before="0"/>
            </w:pPr>
          </w:p>
          <w:p w14:paraId="7BBDA81E" w14:textId="77777777" w:rsidR="00813235" w:rsidRDefault="00813235" w:rsidP="00EC6D59">
            <w:pPr>
              <w:pStyle w:val="Table"/>
              <w:spacing w:before="0"/>
            </w:pPr>
            <w:r w:rsidRPr="00F47904">
              <w:lastRenderedPageBreak/>
              <w:t>4. Thực hiện thao tác tương ứng với yêu cầu</w:t>
            </w:r>
            <w:r>
              <w:t>.</w:t>
            </w:r>
          </w:p>
        </w:tc>
        <w:tc>
          <w:tcPr>
            <w:tcW w:w="3474" w:type="dxa"/>
            <w:gridSpan w:val="2"/>
          </w:tcPr>
          <w:p w14:paraId="35E77113" w14:textId="60085FEF" w:rsidR="00813235" w:rsidRDefault="00813235" w:rsidP="00EC6D59">
            <w:pPr>
              <w:pStyle w:val="Table"/>
            </w:pPr>
            <w:r>
              <w:lastRenderedPageBreak/>
              <w:t>1.1 Xác thực tài khoản</w:t>
            </w:r>
            <w:r w:rsidR="005A383E">
              <w:t xml:space="preserve"> phân quyền Admin</w:t>
            </w:r>
            <w:r>
              <w:t xml:space="preserve"> có trong cơ sở dữ liệu.</w:t>
            </w:r>
          </w:p>
          <w:p w14:paraId="0AE9A838" w14:textId="111FDA3A" w:rsidR="00813235" w:rsidRPr="00DB50F4" w:rsidRDefault="00813235" w:rsidP="00EC6D59">
            <w:pPr>
              <w:pStyle w:val="Table"/>
              <w:spacing w:before="0"/>
            </w:pPr>
            <w:r>
              <w:t>1.2</w:t>
            </w:r>
            <w:r w:rsidR="005A383E">
              <w:t xml:space="preserve"> Chuyển hướng đến giao diện trang Admin</w:t>
            </w:r>
            <w:r>
              <w:t>.</w:t>
            </w:r>
          </w:p>
          <w:p w14:paraId="40E7164E" w14:textId="6E5C2851" w:rsidR="00813235" w:rsidRDefault="00813235" w:rsidP="00EC6D59">
            <w:pPr>
              <w:pStyle w:val="Table"/>
              <w:spacing w:before="0"/>
            </w:pPr>
            <w:r w:rsidRPr="0031140B">
              <w:t xml:space="preserve">2.1 </w:t>
            </w:r>
            <w:r w:rsidRPr="00F47904">
              <w:t>Chuyển đến giao diện Quản lý danh sách</w:t>
            </w:r>
            <w:r w:rsidR="002F7E31">
              <w:t xml:space="preserve"> Coach</w:t>
            </w:r>
            <w:r w:rsidRPr="00F47904">
              <w:t xml:space="preserve"> và hiển thị danh sách</w:t>
            </w:r>
            <w:r w:rsidR="002F7E31">
              <w:t xml:space="preserve"> Coach</w:t>
            </w:r>
            <w:r w:rsidRPr="00F47904">
              <w:t xml:space="preserve"> hiện có</w:t>
            </w:r>
            <w:r w:rsidRPr="0031140B">
              <w:t xml:space="preserve">. </w:t>
            </w:r>
            <w:r w:rsidRPr="00F47904">
              <w:br/>
            </w:r>
            <w:r w:rsidRPr="00961C07">
              <w:t xml:space="preserve">3.1 Nếu thêm </w:t>
            </w:r>
            <w:r w:rsidR="002F7E31">
              <w:t>Coach</w:t>
            </w:r>
            <w:r w:rsidRPr="00961C07">
              <w:t xml:space="preserve">: Hiển thị form nhập thông tin chi tiết của </w:t>
            </w:r>
            <w:r w:rsidR="00BD6D78">
              <w:t>Coach</w:t>
            </w:r>
            <w:r w:rsidRPr="00961C07">
              <w:t xml:space="preserve"> mới.</w:t>
            </w:r>
          </w:p>
          <w:p w14:paraId="7C4F7D62" w14:textId="7E913205" w:rsidR="00813235" w:rsidRDefault="00813235" w:rsidP="00EC6D59">
            <w:pPr>
              <w:pStyle w:val="Table"/>
              <w:spacing w:before="0"/>
            </w:pPr>
            <w:r w:rsidRPr="00F47904">
              <w:t xml:space="preserve">3.2 Nếu chỉnh sửa </w:t>
            </w:r>
            <w:r w:rsidR="00B83594">
              <w:t>Coach</w:t>
            </w:r>
            <w:r w:rsidRPr="00F47904">
              <w:t xml:space="preserve">: Hiển thị form thay đổi thông tin </w:t>
            </w:r>
            <w:r w:rsidR="00B83594">
              <w:t>Coach</w:t>
            </w:r>
            <w:r w:rsidRPr="00F47904">
              <w:t xml:space="preserve"> để </w:t>
            </w:r>
            <w:r w:rsidR="00B83594">
              <w:t>Admin</w:t>
            </w:r>
            <w:r w:rsidRPr="00F47904">
              <w:t xml:space="preserve"> cập nhật. </w:t>
            </w:r>
            <w:r w:rsidRPr="00F47904">
              <w:br/>
              <w:t xml:space="preserve">3.3 Nếu xóa </w:t>
            </w:r>
            <w:r w:rsidR="00B83594">
              <w:t>Coach</w:t>
            </w:r>
            <w:r w:rsidRPr="00F47904">
              <w:t>: Xác nhận thao tác xóa, sau đó xóa thông tin</w:t>
            </w:r>
            <w:r w:rsidR="00CB2C12">
              <w:t xml:space="preserve"> Coach</w:t>
            </w:r>
            <w:r w:rsidRPr="00F47904">
              <w:t xml:space="preserve"> khỏi hệ thống. </w:t>
            </w:r>
            <w:r w:rsidRPr="00F47904">
              <w:br/>
              <w:t xml:space="preserve">3.4 Nếu xem chi tiết: Hiển thị thông tin đầy đủ của </w:t>
            </w:r>
            <w:r w:rsidR="00CB2C12">
              <w:t>Coach</w:t>
            </w:r>
            <w:r w:rsidRPr="00F47904">
              <w:t xml:space="preserve"> được chọn.</w:t>
            </w:r>
            <w:r w:rsidRPr="0031140B">
              <w:t xml:space="preserve"> </w:t>
            </w:r>
          </w:p>
          <w:p w14:paraId="108A0AA5" w14:textId="77777777" w:rsidR="00813235" w:rsidRDefault="00813235" w:rsidP="00EC6D59">
            <w:pPr>
              <w:pStyle w:val="Table"/>
              <w:spacing w:before="0"/>
            </w:pPr>
            <w:r w:rsidRPr="00F47904">
              <w:lastRenderedPageBreak/>
              <w:t>4.1 Lưu thay đổi (nếu có) và thông báo kết quả thành công.</w:t>
            </w:r>
          </w:p>
        </w:tc>
      </w:tr>
      <w:tr w:rsidR="00813235" w14:paraId="3AF77CFC" w14:textId="77777777" w:rsidTr="00EC6D59">
        <w:tc>
          <w:tcPr>
            <w:tcW w:w="2154" w:type="dxa"/>
          </w:tcPr>
          <w:p w14:paraId="644DAF05" w14:textId="77777777" w:rsidR="00813235" w:rsidRPr="002B0CEC" w:rsidRDefault="00813235" w:rsidP="00EC6D59">
            <w:pPr>
              <w:pStyle w:val="Table"/>
              <w:rPr>
                <w:b/>
                <w:bCs/>
              </w:rPr>
            </w:pPr>
            <w:r w:rsidRPr="002B0CEC">
              <w:rPr>
                <w:b/>
                <w:bCs/>
              </w:rPr>
              <w:lastRenderedPageBreak/>
              <w:t>Exception</w:t>
            </w:r>
          </w:p>
        </w:tc>
        <w:tc>
          <w:tcPr>
            <w:tcW w:w="6947" w:type="dxa"/>
            <w:gridSpan w:val="4"/>
            <w:vAlign w:val="center"/>
          </w:tcPr>
          <w:p w14:paraId="2C29E4C9" w14:textId="5E3AAC90" w:rsidR="00C13CB6" w:rsidRDefault="00C13CB6" w:rsidP="00EC6D59">
            <w:pPr>
              <w:pStyle w:val="Table"/>
            </w:pPr>
            <w:r>
              <w:t>1.1a Nếu tài khoản không được phân quyền sẽ yêu cầu nhập lại</w:t>
            </w:r>
          </w:p>
          <w:p w14:paraId="13404516" w14:textId="4D2F5703" w:rsidR="00813235" w:rsidRDefault="00813235" w:rsidP="00EC6D59">
            <w:pPr>
              <w:pStyle w:val="Table"/>
            </w:pPr>
            <w:r>
              <w:t>2.1a Nếu k</w:t>
            </w:r>
            <w:r w:rsidRPr="00D55382">
              <w:t xml:space="preserve">hông thể kết nối cơ sở dữ liệu </w:t>
            </w:r>
            <w:r>
              <w:t>thì hệ thống sẽ h</w:t>
            </w:r>
            <w:r w:rsidRPr="00D55382">
              <w:t>iển thị thông báo lỗi và yêu cầu thử lại.</w:t>
            </w:r>
          </w:p>
          <w:p w14:paraId="23A7108B" w14:textId="42E8C187" w:rsidR="00813235" w:rsidRDefault="00813235" w:rsidP="00EC6D59">
            <w:pPr>
              <w:pStyle w:val="Table"/>
              <w:spacing w:before="0"/>
            </w:pPr>
            <w:r>
              <w:t>3.1a T</w:t>
            </w:r>
            <w:r w:rsidRPr="00D55382">
              <w:t xml:space="preserve">hông tin </w:t>
            </w:r>
            <w:r w:rsidR="00D210F7">
              <w:t>Coach</w:t>
            </w:r>
            <w:r w:rsidRPr="00D55382">
              <w:t xml:space="preserve"> trùng lặp (email đã tồn tại) </w:t>
            </w:r>
            <w:r>
              <w:t>thì hệ thống y</w:t>
            </w:r>
            <w:r w:rsidRPr="00D55382">
              <w:t>êu cầu chỉnh sửa thông tin.</w:t>
            </w:r>
          </w:p>
          <w:p w14:paraId="5B327D23" w14:textId="77777777" w:rsidR="00813235" w:rsidRDefault="00813235" w:rsidP="00EC6D59">
            <w:pPr>
              <w:pStyle w:val="Table"/>
              <w:spacing w:before="0"/>
            </w:pPr>
            <w:r>
              <w:t xml:space="preserve">4.1b Nếu </w:t>
            </w:r>
            <w:r w:rsidRPr="00D55382">
              <w:t xml:space="preserve">hủy thao tác trong quá trình thêm/chỉnh sửa </w:t>
            </w:r>
            <w:r>
              <w:t xml:space="preserve">thì hệ </w:t>
            </w:r>
            <w:r w:rsidRPr="00D55382">
              <w:t>thống không lưu thông tin và quay về danh sách ban đầu.</w:t>
            </w:r>
          </w:p>
        </w:tc>
      </w:tr>
      <w:tr w:rsidR="00813235" w:rsidRPr="002B0CEC" w14:paraId="04F9E00A" w14:textId="77777777" w:rsidTr="00EC6D59">
        <w:tc>
          <w:tcPr>
            <w:tcW w:w="9101" w:type="dxa"/>
            <w:gridSpan w:val="5"/>
          </w:tcPr>
          <w:p w14:paraId="43829E26" w14:textId="77777777" w:rsidR="00813235" w:rsidRPr="002B0CEC" w:rsidRDefault="00813235" w:rsidP="00EC6D59">
            <w:pPr>
              <w:pStyle w:val="Table"/>
              <w:rPr>
                <w:b/>
                <w:bCs/>
              </w:rPr>
            </w:pPr>
            <w:r w:rsidRPr="002B0CEC">
              <w:rPr>
                <w:b/>
                <w:bCs/>
              </w:rPr>
              <w:t>Summary</w:t>
            </w:r>
          </w:p>
        </w:tc>
      </w:tr>
      <w:tr w:rsidR="00813235" w:rsidRPr="002B0CEC" w14:paraId="3535A7E5" w14:textId="77777777" w:rsidTr="00EC6D59">
        <w:tc>
          <w:tcPr>
            <w:tcW w:w="2154" w:type="dxa"/>
          </w:tcPr>
          <w:p w14:paraId="01149702" w14:textId="77777777" w:rsidR="00813235" w:rsidRPr="002B0CEC" w:rsidRDefault="00813235" w:rsidP="00EC6D59">
            <w:pPr>
              <w:pStyle w:val="Table"/>
              <w:jc w:val="center"/>
              <w:rPr>
                <w:b/>
                <w:bCs/>
              </w:rPr>
            </w:pPr>
            <w:r w:rsidRPr="002B0CEC">
              <w:rPr>
                <w:b/>
                <w:bCs/>
              </w:rPr>
              <w:t>Inputs</w:t>
            </w:r>
          </w:p>
        </w:tc>
        <w:tc>
          <w:tcPr>
            <w:tcW w:w="2343" w:type="dxa"/>
          </w:tcPr>
          <w:p w14:paraId="0DF1E41F" w14:textId="77777777" w:rsidR="00813235" w:rsidRPr="002B0CEC" w:rsidRDefault="00813235" w:rsidP="00EC6D59">
            <w:pPr>
              <w:pStyle w:val="Table"/>
              <w:jc w:val="center"/>
              <w:rPr>
                <w:b/>
                <w:bCs/>
              </w:rPr>
            </w:pPr>
            <w:r w:rsidRPr="002B0CEC">
              <w:rPr>
                <w:b/>
                <w:bCs/>
              </w:rPr>
              <w:t>Source</w:t>
            </w:r>
          </w:p>
        </w:tc>
        <w:tc>
          <w:tcPr>
            <w:tcW w:w="2334" w:type="dxa"/>
            <w:gridSpan w:val="2"/>
          </w:tcPr>
          <w:p w14:paraId="13C93C2D" w14:textId="77777777" w:rsidR="00813235" w:rsidRPr="002B0CEC" w:rsidRDefault="00813235" w:rsidP="00EC6D59">
            <w:pPr>
              <w:pStyle w:val="Table"/>
              <w:jc w:val="center"/>
              <w:rPr>
                <w:b/>
                <w:bCs/>
              </w:rPr>
            </w:pPr>
            <w:r w:rsidRPr="002B0CEC">
              <w:rPr>
                <w:b/>
                <w:bCs/>
              </w:rPr>
              <w:t>Outputs</w:t>
            </w:r>
          </w:p>
        </w:tc>
        <w:tc>
          <w:tcPr>
            <w:tcW w:w="2270" w:type="dxa"/>
          </w:tcPr>
          <w:p w14:paraId="2A165132" w14:textId="77777777" w:rsidR="00813235" w:rsidRPr="002B0CEC" w:rsidRDefault="00813235" w:rsidP="00EC6D59">
            <w:pPr>
              <w:pStyle w:val="Table"/>
              <w:jc w:val="center"/>
              <w:rPr>
                <w:b/>
                <w:bCs/>
              </w:rPr>
            </w:pPr>
            <w:r w:rsidRPr="002B0CEC">
              <w:rPr>
                <w:b/>
                <w:bCs/>
              </w:rPr>
              <w:t>Destination</w:t>
            </w:r>
          </w:p>
        </w:tc>
      </w:tr>
      <w:tr w:rsidR="00813235" w:rsidRPr="003230A8" w14:paraId="08DE7539" w14:textId="77777777" w:rsidTr="00EC6D59">
        <w:tc>
          <w:tcPr>
            <w:tcW w:w="2154" w:type="dxa"/>
          </w:tcPr>
          <w:p w14:paraId="1C11BD90" w14:textId="2A59538B" w:rsidR="00AF1483" w:rsidRDefault="00AF1483" w:rsidP="00EC6D59">
            <w:pPr>
              <w:pStyle w:val="Table"/>
            </w:pPr>
            <w:r>
              <w:t>Yêu cầu thao tác với thông tin Coach</w:t>
            </w:r>
          </w:p>
          <w:p w14:paraId="6676CB47" w14:textId="17D68750" w:rsidR="00813235" w:rsidRPr="003230A8" w:rsidRDefault="00813235" w:rsidP="00EC6D59">
            <w:pPr>
              <w:pStyle w:val="Table"/>
            </w:pPr>
            <w:r w:rsidRPr="004601A2">
              <w:t xml:space="preserve">Thông tin cá nhân của </w:t>
            </w:r>
            <w:r w:rsidR="003B5473">
              <w:t>Coach</w:t>
            </w:r>
            <w:r w:rsidRPr="004601A2">
              <w:t>.</w:t>
            </w:r>
          </w:p>
        </w:tc>
        <w:tc>
          <w:tcPr>
            <w:tcW w:w="2343" w:type="dxa"/>
          </w:tcPr>
          <w:p w14:paraId="2082A4DF" w14:textId="77777777" w:rsidR="00813235" w:rsidRDefault="003B5473" w:rsidP="00EC6D59">
            <w:pPr>
              <w:pStyle w:val="Table"/>
            </w:pPr>
            <w:r>
              <w:t>Bảng user</w:t>
            </w:r>
          </w:p>
          <w:p w14:paraId="76614522" w14:textId="38F8860A" w:rsidR="00F56DEA" w:rsidRPr="00183C55" w:rsidRDefault="00F56DEA" w:rsidP="00EC6D59">
            <w:pPr>
              <w:pStyle w:val="Table"/>
              <w:rPr>
                <w:lang w:val="en-US"/>
              </w:rPr>
            </w:pPr>
            <w:r>
              <w:t>Bảng coach</w:t>
            </w:r>
          </w:p>
        </w:tc>
        <w:tc>
          <w:tcPr>
            <w:tcW w:w="2334" w:type="dxa"/>
            <w:gridSpan w:val="2"/>
          </w:tcPr>
          <w:p w14:paraId="0CA625E3" w14:textId="5F0D9CE0" w:rsidR="00813235" w:rsidRPr="003230A8" w:rsidRDefault="00813235" w:rsidP="00EC6D59">
            <w:pPr>
              <w:pStyle w:val="Table"/>
            </w:pPr>
            <w:r w:rsidRPr="00D55382">
              <w:t xml:space="preserve">Danh sách </w:t>
            </w:r>
            <w:r w:rsidR="003B5473">
              <w:t>Coach</w:t>
            </w:r>
            <w:r w:rsidRPr="00D55382">
              <w:t xml:space="preserve"> được cập </w:t>
            </w:r>
            <w:r>
              <w:t>nhật.</w:t>
            </w:r>
          </w:p>
        </w:tc>
        <w:tc>
          <w:tcPr>
            <w:tcW w:w="2270" w:type="dxa"/>
          </w:tcPr>
          <w:p w14:paraId="1C767E78" w14:textId="779D8D7A" w:rsidR="00813235" w:rsidRPr="003230A8" w:rsidRDefault="00813235" w:rsidP="003B5473">
            <w:pPr>
              <w:pStyle w:val="Table"/>
            </w:pPr>
            <w:r>
              <w:t xml:space="preserve">Trang </w:t>
            </w:r>
            <w:r w:rsidR="003B5473">
              <w:t>quản lý Coach</w:t>
            </w:r>
          </w:p>
        </w:tc>
      </w:tr>
    </w:tbl>
    <w:p w14:paraId="573813D5" w14:textId="77777777" w:rsidR="0003372A" w:rsidRPr="0003372A" w:rsidRDefault="0003372A" w:rsidP="0003372A"/>
    <w:p w14:paraId="550BBD46" w14:textId="77777777" w:rsidR="00461464" w:rsidRDefault="00461464" w:rsidP="00461464">
      <w:r>
        <w:br w:type="page"/>
      </w:r>
    </w:p>
    <w:p w14:paraId="7BEF0E86" w14:textId="711E2EFB" w:rsidR="00461464" w:rsidRDefault="00461464" w:rsidP="004601A2">
      <w:pPr>
        <w:pStyle w:val="Heading4"/>
      </w:pPr>
      <w:bookmarkStart w:id="101" w:name="_Toc197965715"/>
      <w:r>
        <w:lastRenderedPageBreak/>
        <w:t>U</w:t>
      </w:r>
      <w:bookmarkStart w:id="102" w:name="_Hlk180867682"/>
      <w:r>
        <w:t>se-case</w:t>
      </w:r>
      <w:r w:rsidRPr="00845E13">
        <w:t xml:space="preserve"> </w:t>
      </w:r>
      <w:r w:rsidRPr="009B6D72">
        <w:t xml:space="preserve">Quản lý danh sách </w:t>
      </w:r>
      <w:bookmarkEnd w:id="102"/>
      <w:r w:rsidR="007B70EE">
        <w:t>Client</w:t>
      </w:r>
      <w:bookmarkEnd w:id="101"/>
    </w:p>
    <w:p w14:paraId="2DFD4DC5" w14:textId="699D3855" w:rsidR="00D72B53" w:rsidRPr="00D72B53" w:rsidRDefault="00D72B53" w:rsidP="00321B44">
      <w:pPr>
        <w:pStyle w:val="Caption"/>
      </w:pPr>
      <w:bookmarkStart w:id="103" w:name="_Toc182648933"/>
      <w:bookmarkStart w:id="104" w:name="_Toc197965804"/>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6</w:t>
      </w:r>
      <w:r>
        <w:fldChar w:fldCharType="end"/>
      </w:r>
      <w:r>
        <w:t xml:space="preserve"> Use-case</w:t>
      </w:r>
      <w:r w:rsidRPr="001C346C">
        <w:t xml:space="preserve"> </w:t>
      </w:r>
      <w:r w:rsidRPr="009B6D72">
        <w:t xml:space="preserve">Quản lý danh sách </w:t>
      </w:r>
      <w:bookmarkEnd w:id="103"/>
      <w:r>
        <w:t>Client</w:t>
      </w:r>
      <w:bookmarkEnd w:id="104"/>
    </w:p>
    <w:p w14:paraId="1D0D2291" w14:textId="4B7238F4" w:rsidR="00461464" w:rsidRPr="007425FB" w:rsidRDefault="00FF64A0" w:rsidP="007425FB">
      <w:pPr>
        <w:spacing w:line="240" w:lineRule="auto"/>
        <w:ind w:firstLine="0"/>
        <w:jc w:val="left"/>
        <w:rPr>
          <w:sz w:val="24"/>
          <w:szCs w:val="24"/>
          <w:lang w:eastAsia="vi-VN"/>
        </w:rPr>
      </w:pPr>
      <w:r w:rsidRPr="00FF64A0">
        <w:rPr>
          <w:noProof/>
          <w:sz w:val="24"/>
          <w:szCs w:val="24"/>
          <w:lang w:eastAsia="vi-VN"/>
        </w:rPr>
        <w:drawing>
          <wp:inline distT="0" distB="0" distL="0" distR="0" wp14:anchorId="77FFD642" wp14:editId="46AC7F50">
            <wp:extent cx="5791835" cy="28727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835" cy="2872740"/>
                    </a:xfrm>
                    <a:prstGeom prst="rect">
                      <a:avLst/>
                    </a:prstGeom>
                  </pic:spPr>
                </pic:pic>
              </a:graphicData>
            </a:graphic>
          </wp:inline>
        </w:drawing>
      </w:r>
    </w:p>
    <w:p w14:paraId="1BF3E022" w14:textId="6EE810D1" w:rsidR="00461464" w:rsidRDefault="00461464" w:rsidP="00461464">
      <w:pPr>
        <w:pStyle w:val="Caption"/>
      </w:pPr>
    </w:p>
    <w:p w14:paraId="08793D0B" w14:textId="1190D038" w:rsidR="00183C55" w:rsidRPr="00FE1BAF" w:rsidRDefault="00FE1BAF" w:rsidP="007E43B6">
      <w:pPr>
        <w:pStyle w:val="Bng"/>
      </w:pPr>
      <w:bookmarkStart w:id="105" w:name="_Toc197965764"/>
      <w:r>
        <w:t>Bảng 2.8 Đặc tả Use-case Quản lý danh sách Client</w:t>
      </w:r>
      <w:bookmarkEnd w:id="105"/>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183C55" w:rsidRPr="008F783A" w14:paraId="05A6D984" w14:textId="77777777" w:rsidTr="00EC6D59">
        <w:tc>
          <w:tcPr>
            <w:tcW w:w="2154" w:type="dxa"/>
          </w:tcPr>
          <w:p w14:paraId="5419B696" w14:textId="77777777" w:rsidR="00183C55" w:rsidRPr="002B0CEC" w:rsidRDefault="00183C55" w:rsidP="00EC6D59">
            <w:pPr>
              <w:pStyle w:val="Table"/>
              <w:rPr>
                <w:b/>
                <w:bCs/>
              </w:rPr>
            </w:pPr>
            <w:r w:rsidRPr="002B0CEC">
              <w:rPr>
                <w:b/>
                <w:bCs/>
              </w:rPr>
              <w:t>ID</w:t>
            </w:r>
          </w:p>
        </w:tc>
        <w:tc>
          <w:tcPr>
            <w:tcW w:w="6947" w:type="dxa"/>
            <w:gridSpan w:val="4"/>
          </w:tcPr>
          <w:p w14:paraId="797E8450" w14:textId="31820E2C" w:rsidR="00183C55" w:rsidRPr="008F783A" w:rsidRDefault="0012235E" w:rsidP="00EC6D59">
            <w:pPr>
              <w:pStyle w:val="Table"/>
            </w:pPr>
            <w:r>
              <w:t>UC05</w:t>
            </w:r>
          </w:p>
        </w:tc>
      </w:tr>
      <w:tr w:rsidR="00183C55" w14:paraId="31069595" w14:textId="77777777" w:rsidTr="00EC6D59">
        <w:tc>
          <w:tcPr>
            <w:tcW w:w="2154" w:type="dxa"/>
          </w:tcPr>
          <w:p w14:paraId="6CF35885" w14:textId="77777777" w:rsidR="00183C55" w:rsidRPr="002B0CEC" w:rsidRDefault="00183C55" w:rsidP="00EC6D59">
            <w:pPr>
              <w:pStyle w:val="Table"/>
              <w:rPr>
                <w:b/>
                <w:bCs/>
              </w:rPr>
            </w:pPr>
            <w:r>
              <w:rPr>
                <w:b/>
                <w:bCs/>
              </w:rPr>
              <w:t>Use-case</w:t>
            </w:r>
          </w:p>
        </w:tc>
        <w:tc>
          <w:tcPr>
            <w:tcW w:w="6947" w:type="dxa"/>
            <w:gridSpan w:val="4"/>
          </w:tcPr>
          <w:p w14:paraId="4E97CFAA" w14:textId="1464D52B" w:rsidR="00183C55" w:rsidRDefault="00183C55" w:rsidP="00EC6D59">
            <w:pPr>
              <w:pStyle w:val="Table"/>
            </w:pPr>
            <w:r w:rsidRPr="009B6D72">
              <w:t>Quản lý danh sách</w:t>
            </w:r>
            <w:r>
              <w:t xml:space="preserve"> </w:t>
            </w:r>
            <w:r w:rsidR="00C870FE">
              <w:t>Client</w:t>
            </w:r>
          </w:p>
        </w:tc>
      </w:tr>
      <w:tr w:rsidR="00183C55" w14:paraId="142F0D25" w14:textId="77777777" w:rsidTr="00EC6D59">
        <w:tc>
          <w:tcPr>
            <w:tcW w:w="2154" w:type="dxa"/>
          </w:tcPr>
          <w:p w14:paraId="64A55363" w14:textId="77777777" w:rsidR="00183C55" w:rsidRPr="002B0CEC" w:rsidRDefault="00183C55" w:rsidP="00EC6D59">
            <w:pPr>
              <w:pStyle w:val="Table"/>
              <w:rPr>
                <w:b/>
                <w:bCs/>
              </w:rPr>
            </w:pPr>
            <w:r w:rsidRPr="002B0CEC">
              <w:rPr>
                <w:b/>
                <w:bCs/>
              </w:rPr>
              <w:t>Sceneraio</w:t>
            </w:r>
          </w:p>
        </w:tc>
        <w:tc>
          <w:tcPr>
            <w:tcW w:w="6947" w:type="dxa"/>
            <w:gridSpan w:val="4"/>
          </w:tcPr>
          <w:p w14:paraId="357CEA23" w14:textId="2DB6EE3A" w:rsidR="00183C55" w:rsidRDefault="00183C55" w:rsidP="00EC6D59">
            <w:pPr>
              <w:pStyle w:val="Table"/>
            </w:pPr>
            <w:r>
              <w:t xml:space="preserve">Admin </w:t>
            </w:r>
            <w:r w:rsidRPr="0031140B">
              <w:t xml:space="preserve">muốn </w:t>
            </w:r>
            <w:r w:rsidRPr="006A2035">
              <w:t>xem chi tiết thông tin</w:t>
            </w:r>
            <w:r w:rsidR="00C870FE">
              <w:t xml:space="preserve"> Client</w:t>
            </w:r>
            <w:r w:rsidRPr="0031140B">
              <w:t xml:space="preserve">, </w:t>
            </w:r>
            <w:r>
              <w:t xml:space="preserve">thêm mới, </w:t>
            </w:r>
            <w:r w:rsidRPr="0031140B">
              <w:t xml:space="preserve">chỉnh sửa hoặc xóa thông tin </w:t>
            </w:r>
            <w:r w:rsidR="00ED5CB1">
              <w:t>Client</w:t>
            </w:r>
            <w:r w:rsidRPr="0031140B">
              <w:t xml:space="preserve"> trong hệ thống quản lý.</w:t>
            </w:r>
          </w:p>
        </w:tc>
      </w:tr>
      <w:tr w:rsidR="00183C55" w14:paraId="44859C3A" w14:textId="77777777" w:rsidTr="00EC6D59">
        <w:tc>
          <w:tcPr>
            <w:tcW w:w="2154" w:type="dxa"/>
          </w:tcPr>
          <w:p w14:paraId="6C180268" w14:textId="77777777" w:rsidR="00183C55" w:rsidRPr="002B0CEC" w:rsidRDefault="00183C55" w:rsidP="00EC6D59">
            <w:pPr>
              <w:pStyle w:val="Table"/>
              <w:rPr>
                <w:b/>
                <w:bCs/>
              </w:rPr>
            </w:pPr>
            <w:r w:rsidRPr="002B0CEC">
              <w:rPr>
                <w:b/>
                <w:bCs/>
              </w:rPr>
              <w:t>Triggering Event</w:t>
            </w:r>
          </w:p>
        </w:tc>
        <w:tc>
          <w:tcPr>
            <w:tcW w:w="6947" w:type="dxa"/>
            <w:gridSpan w:val="4"/>
          </w:tcPr>
          <w:p w14:paraId="702131EF" w14:textId="51B3A13C" w:rsidR="00183C55" w:rsidRDefault="00183C55" w:rsidP="00EC6D59">
            <w:pPr>
              <w:pStyle w:val="Table"/>
            </w:pPr>
            <w:r>
              <w:t>N</w:t>
            </w:r>
            <w:r w:rsidRPr="0072019B">
              <w:t xml:space="preserve">hấn </w:t>
            </w:r>
            <w:r>
              <w:t>chức năng “</w:t>
            </w:r>
            <w:r w:rsidR="003F3948">
              <w:t>Client</w:t>
            </w:r>
            <w:r>
              <w:t>”</w:t>
            </w:r>
            <w:r w:rsidRPr="0072019B">
              <w:t xml:space="preserve"> trên giao diện</w:t>
            </w:r>
            <w:r>
              <w:t xml:space="preserve"> website phân quyền Admin</w:t>
            </w:r>
            <w:r w:rsidRPr="0072019B">
              <w:t>.</w:t>
            </w:r>
          </w:p>
        </w:tc>
      </w:tr>
      <w:tr w:rsidR="00183C55" w14:paraId="4322AEC3" w14:textId="77777777" w:rsidTr="00EC6D59">
        <w:tc>
          <w:tcPr>
            <w:tcW w:w="2154" w:type="dxa"/>
          </w:tcPr>
          <w:p w14:paraId="54C74765" w14:textId="77777777" w:rsidR="00183C55" w:rsidRPr="002B0CEC" w:rsidRDefault="00183C55" w:rsidP="00EC6D59">
            <w:pPr>
              <w:pStyle w:val="Table"/>
              <w:rPr>
                <w:b/>
                <w:bCs/>
              </w:rPr>
            </w:pPr>
            <w:r w:rsidRPr="002B0CEC">
              <w:rPr>
                <w:b/>
                <w:bCs/>
              </w:rPr>
              <w:t>Brief description</w:t>
            </w:r>
          </w:p>
        </w:tc>
        <w:tc>
          <w:tcPr>
            <w:tcW w:w="6947" w:type="dxa"/>
            <w:gridSpan w:val="4"/>
          </w:tcPr>
          <w:p w14:paraId="7C0ABDDD" w14:textId="6FD289EC" w:rsidR="00183C55" w:rsidRDefault="00183C55" w:rsidP="00EC6D59">
            <w:pPr>
              <w:pStyle w:val="Table"/>
            </w:pPr>
            <w:r>
              <w:t xml:space="preserve">Admin có </w:t>
            </w:r>
            <w:r w:rsidRPr="006A2035">
              <w:t xml:space="preserve">thể quản lý </w:t>
            </w:r>
            <w:r w:rsidRPr="00281714">
              <w:t>danh sách</w:t>
            </w:r>
            <w:r w:rsidR="003F3948">
              <w:t xml:space="preserve"> Client</w:t>
            </w:r>
            <w:r>
              <w:t xml:space="preserve"> </w:t>
            </w:r>
            <w:r w:rsidRPr="00281714">
              <w:t>hiện có</w:t>
            </w:r>
            <w:r w:rsidRPr="006A2035">
              <w:t xml:space="preserve"> thông qua các thao tác như </w:t>
            </w:r>
            <w:r>
              <w:t xml:space="preserve">thêm mới, </w:t>
            </w:r>
            <w:r w:rsidRPr="006A2035">
              <w:t xml:space="preserve">chỉnh sửa, xóa </w:t>
            </w:r>
            <w:r w:rsidR="003F3948">
              <w:t>các Client</w:t>
            </w:r>
            <w:r w:rsidRPr="00281714">
              <w:t xml:space="preserve"> không cần</w:t>
            </w:r>
            <w:r>
              <w:t xml:space="preserve"> thiết</w:t>
            </w:r>
            <w:r w:rsidRPr="006A2035">
              <w:t xml:space="preserve"> và xem chi tiết thông tin</w:t>
            </w:r>
            <w:r>
              <w:t xml:space="preserve"> </w:t>
            </w:r>
            <w:r w:rsidR="003F3948">
              <w:t>Client</w:t>
            </w:r>
            <w:r w:rsidRPr="006A2035">
              <w:t>.</w:t>
            </w:r>
          </w:p>
        </w:tc>
      </w:tr>
      <w:tr w:rsidR="00183C55" w14:paraId="47A2D005" w14:textId="77777777" w:rsidTr="00EC6D59">
        <w:tc>
          <w:tcPr>
            <w:tcW w:w="2154" w:type="dxa"/>
          </w:tcPr>
          <w:p w14:paraId="249742D6" w14:textId="77777777" w:rsidR="00183C55" w:rsidRPr="002B0CEC" w:rsidRDefault="00183C55" w:rsidP="00EC6D59">
            <w:pPr>
              <w:pStyle w:val="Table"/>
              <w:rPr>
                <w:b/>
                <w:bCs/>
              </w:rPr>
            </w:pPr>
            <w:r w:rsidRPr="002B0CEC">
              <w:rPr>
                <w:b/>
                <w:bCs/>
              </w:rPr>
              <w:t>Actors</w:t>
            </w:r>
          </w:p>
        </w:tc>
        <w:tc>
          <w:tcPr>
            <w:tcW w:w="6947" w:type="dxa"/>
            <w:gridSpan w:val="4"/>
          </w:tcPr>
          <w:p w14:paraId="59EBD6F8" w14:textId="77777777" w:rsidR="00183C55" w:rsidRDefault="00183C55" w:rsidP="00EC6D59">
            <w:pPr>
              <w:pStyle w:val="Table"/>
            </w:pPr>
            <w:r>
              <w:t>Admin</w:t>
            </w:r>
          </w:p>
        </w:tc>
      </w:tr>
      <w:tr w:rsidR="00183C55" w:rsidRPr="005A383E" w14:paraId="5BE5A363" w14:textId="77777777" w:rsidTr="00EC6D59">
        <w:tc>
          <w:tcPr>
            <w:tcW w:w="2154" w:type="dxa"/>
          </w:tcPr>
          <w:p w14:paraId="4C13272F" w14:textId="77777777" w:rsidR="00183C55" w:rsidRPr="002B0CEC" w:rsidRDefault="00183C55" w:rsidP="00EC6D59">
            <w:pPr>
              <w:pStyle w:val="Table"/>
              <w:rPr>
                <w:b/>
                <w:bCs/>
              </w:rPr>
            </w:pPr>
            <w:r w:rsidRPr="002B0CEC">
              <w:rPr>
                <w:b/>
                <w:bCs/>
              </w:rPr>
              <w:lastRenderedPageBreak/>
              <w:t>Stackholder</w:t>
            </w:r>
          </w:p>
        </w:tc>
        <w:tc>
          <w:tcPr>
            <w:tcW w:w="6947" w:type="dxa"/>
            <w:gridSpan w:val="4"/>
          </w:tcPr>
          <w:p w14:paraId="15D307F9" w14:textId="56437AFA" w:rsidR="00183C55" w:rsidRPr="005A383E" w:rsidRDefault="00F3405D" w:rsidP="00EC6D59">
            <w:pPr>
              <w:pStyle w:val="Table"/>
              <w:rPr>
                <w:lang w:val="en-US"/>
              </w:rPr>
            </w:pPr>
            <w:r>
              <w:rPr>
                <w:lang w:val="en-US"/>
              </w:rPr>
              <w:t>Không</w:t>
            </w:r>
          </w:p>
        </w:tc>
      </w:tr>
      <w:tr w:rsidR="00183C55" w14:paraId="00B245A1" w14:textId="77777777" w:rsidTr="00EC6D59">
        <w:tc>
          <w:tcPr>
            <w:tcW w:w="2154" w:type="dxa"/>
          </w:tcPr>
          <w:p w14:paraId="13B9F531" w14:textId="77777777" w:rsidR="00183C55" w:rsidRPr="002B0CEC" w:rsidRDefault="00183C55" w:rsidP="00EC6D59">
            <w:pPr>
              <w:pStyle w:val="Table"/>
              <w:rPr>
                <w:b/>
                <w:bCs/>
              </w:rPr>
            </w:pPr>
            <w:r w:rsidRPr="002B0CEC">
              <w:rPr>
                <w:b/>
                <w:bCs/>
              </w:rPr>
              <w:t>Preconditions</w:t>
            </w:r>
          </w:p>
        </w:tc>
        <w:tc>
          <w:tcPr>
            <w:tcW w:w="6947" w:type="dxa"/>
            <w:gridSpan w:val="4"/>
          </w:tcPr>
          <w:p w14:paraId="600025AD" w14:textId="77777777" w:rsidR="00183C55" w:rsidRDefault="00183C55" w:rsidP="00EC6D59">
            <w:pPr>
              <w:pStyle w:val="Table"/>
            </w:pPr>
            <w:r>
              <w:t>Tác nhân</w:t>
            </w:r>
            <w:r w:rsidRPr="00706662">
              <w:t xml:space="preserve"> đã đăng nhập thành công vào hệ thống.</w:t>
            </w:r>
          </w:p>
        </w:tc>
      </w:tr>
      <w:tr w:rsidR="00183C55" w14:paraId="20AC2338" w14:textId="77777777" w:rsidTr="00EC6D59">
        <w:tc>
          <w:tcPr>
            <w:tcW w:w="2154" w:type="dxa"/>
          </w:tcPr>
          <w:p w14:paraId="5225D48E" w14:textId="77777777" w:rsidR="00183C55" w:rsidRPr="002B0CEC" w:rsidRDefault="00183C55" w:rsidP="00EC6D59">
            <w:pPr>
              <w:pStyle w:val="Table"/>
              <w:rPr>
                <w:b/>
                <w:bCs/>
              </w:rPr>
            </w:pPr>
            <w:r>
              <w:rPr>
                <w:b/>
                <w:bCs/>
              </w:rPr>
              <w:t>Post</w:t>
            </w:r>
            <w:r w:rsidRPr="002B0CEC">
              <w:rPr>
                <w:b/>
                <w:bCs/>
              </w:rPr>
              <w:t>conditions</w:t>
            </w:r>
          </w:p>
        </w:tc>
        <w:tc>
          <w:tcPr>
            <w:tcW w:w="6947" w:type="dxa"/>
            <w:gridSpan w:val="4"/>
          </w:tcPr>
          <w:p w14:paraId="105825BB" w14:textId="1D434DAC" w:rsidR="00183C55" w:rsidRDefault="00183C55" w:rsidP="00EC6D59">
            <w:pPr>
              <w:pStyle w:val="Table"/>
            </w:pPr>
            <w:r w:rsidRPr="0031140B">
              <w:t>Thông tin</w:t>
            </w:r>
            <w:r w:rsidR="00777D1F">
              <w:t xml:space="preserve"> Client</w:t>
            </w:r>
            <w:r w:rsidRPr="0031140B">
              <w:t xml:space="preserve"> được cập nhật, hiển thị chính xác và đầy đủ trên hệ thống.</w:t>
            </w:r>
          </w:p>
        </w:tc>
      </w:tr>
      <w:tr w:rsidR="00183C55" w:rsidRPr="002B0CEC" w14:paraId="6F4269FF" w14:textId="77777777" w:rsidTr="00EC6D59">
        <w:trPr>
          <w:trHeight w:val="285"/>
        </w:trPr>
        <w:tc>
          <w:tcPr>
            <w:tcW w:w="2154" w:type="dxa"/>
            <w:vMerge w:val="restart"/>
          </w:tcPr>
          <w:p w14:paraId="06CFDC3C" w14:textId="77777777" w:rsidR="00183C55" w:rsidRPr="002B0CEC" w:rsidRDefault="00183C55" w:rsidP="00EC6D59">
            <w:pPr>
              <w:pStyle w:val="Table"/>
              <w:rPr>
                <w:b/>
                <w:bCs/>
              </w:rPr>
            </w:pPr>
            <w:r w:rsidRPr="002B0CEC">
              <w:rPr>
                <w:b/>
                <w:bCs/>
              </w:rPr>
              <w:t>Flow of activities</w:t>
            </w:r>
          </w:p>
        </w:tc>
        <w:tc>
          <w:tcPr>
            <w:tcW w:w="3473" w:type="dxa"/>
            <w:gridSpan w:val="2"/>
          </w:tcPr>
          <w:p w14:paraId="6F40A8CF" w14:textId="77777777" w:rsidR="00183C55" w:rsidRPr="002B0CEC" w:rsidRDefault="00183C55" w:rsidP="00EC6D59">
            <w:pPr>
              <w:pStyle w:val="Table"/>
              <w:jc w:val="center"/>
              <w:rPr>
                <w:b/>
                <w:bCs/>
              </w:rPr>
            </w:pPr>
            <w:r w:rsidRPr="002B0CEC">
              <w:rPr>
                <w:b/>
                <w:bCs/>
              </w:rPr>
              <w:t>Actor</w:t>
            </w:r>
          </w:p>
        </w:tc>
        <w:tc>
          <w:tcPr>
            <w:tcW w:w="3474" w:type="dxa"/>
            <w:gridSpan w:val="2"/>
          </w:tcPr>
          <w:p w14:paraId="1E990430" w14:textId="77777777" w:rsidR="00183C55" w:rsidRPr="002B0CEC" w:rsidRDefault="00183C55" w:rsidP="00EC6D59">
            <w:pPr>
              <w:pStyle w:val="Table"/>
              <w:jc w:val="center"/>
              <w:rPr>
                <w:b/>
                <w:bCs/>
              </w:rPr>
            </w:pPr>
            <w:r w:rsidRPr="002B0CEC">
              <w:rPr>
                <w:b/>
                <w:bCs/>
              </w:rPr>
              <w:t>System</w:t>
            </w:r>
          </w:p>
        </w:tc>
      </w:tr>
      <w:tr w:rsidR="00183C55" w14:paraId="5A8679EB" w14:textId="77777777" w:rsidTr="00EC6D59">
        <w:trPr>
          <w:trHeight w:val="285"/>
        </w:trPr>
        <w:tc>
          <w:tcPr>
            <w:tcW w:w="2154" w:type="dxa"/>
            <w:vMerge/>
          </w:tcPr>
          <w:p w14:paraId="61E93D31" w14:textId="77777777" w:rsidR="00183C55" w:rsidRPr="002B0CEC" w:rsidRDefault="00183C55" w:rsidP="00EC6D59">
            <w:pPr>
              <w:pStyle w:val="Table"/>
              <w:rPr>
                <w:b/>
                <w:bCs/>
              </w:rPr>
            </w:pPr>
          </w:p>
        </w:tc>
        <w:tc>
          <w:tcPr>
            <w:tcW w:w="3473" w:type="dxa"/>
            <w:gridSpan w:val="2"/>
          </w:tcPr>
          <w:p w14:paraId="4BDD6DD2" w14:textId="77777777" w:rsidR="00183C55" w:rsidRPr="00DB50F4" w:rsidRDefault="00183C55" w:rsidP="00EC6D59">
            <w:pPr>
              <w:pStyle w:val="Table"/>
            </w:pPr>
            <w:r>
              <w:t>1. Đ</w:t>
            </w:r>
            <w:r w:rsidRPr="00DB50F4">
              <w:t>ăng nhập vào hệ thống.</w:t>
            </w:r>
          </w:p>
          <w:p w14:paraId="08CAF625" w14:textId="77777777" w:rsidR="00183C55" w:rsidRDefault="00183C55" w:rsidP="00EC6D59">
            <w:pPr>
              <w:pStyle w:val="Table"/>
              <w:spacing w:before="0"/>
            </w:pPr>
          </w:p>
          <w:p w14:paraId="6D51AFA6" w14:textId="5E2B02AA" w:rsidR="00183C55" w:rsidRDefault="00183C55" w:rsidP="00EC6D59">
            <w:pPr>
              <w:pStyle w:val="Table"/>
              <w:spacing w:before="0"/>
            </w:pPr>
          </w:p>
          <w:p w14:paraId="33121038" w14:textId="570513BA" w:rsidR="000B5FF6" w:rsidRDefault="000B5FF6" w:rsidP="00EC6D59">
            <w:pPr>
              <w:pStyle w:val="Table"/>
              <w:spacing w:before="0"/>
            </w:pPr>
          </w:p>
          <w:p w14:paraId="78D2A92C" w14:textId="77777777" w:rsidR="000B5FF6" w:rsidRDefault="000B5FF6" w:rsidP="00EC6D59">
            <w:pPr>
              <w:pStyle w:val="Table"/>
              <w:spacing w:before="0"/>
            </w:pPr>
          </w:p>
          <w:p w14:paraId="71CC54B5" w14:textId="6514CC6C" w:rsidR="00183C55" w:rsidRDefault="00183C55" w:rsidP="00EC6D59">
            <w:pPr>
              <w:pStyle w:val="Table"/>
              <w:spacing w:before="0"/>
            </w:pPr>
            <w:r>
              <w:t xml:space="preserve">2. </w:t>
            </w:r>
            <w:r w:rsidRPr="00F47904">
              <w:t>Chọn chức năng “</w:t>
            </w:r>
            <w:r w:rsidR="00B3766B">
              <w:t>Client</w:t>
            </w:r>
            <w:r w:rsidRPr="00F47904">
              <w:t>”</w:t>
            </w:r>
            <w:r>
              <w:t>.</w:t>
            </w:r>
          </w:p>
          <w:p w14:paraId="46DAA90D" w14:textId="44B0FEAF" w:rsidR="00183C55" w:rsidRDefault="00183C55" w:rsidP="00EC6D59">
            <w:pPr>
              <w:pStyle w:val="Table"/>
              <w:spacing w:before="0"/>
            </w:pPr>
          </w:p>
          <w:p w14:paraId="55276999" w14:textId="77777777" w:rsidR="000B5FF6" w:rsidRDefault="000B5FF6" w:rsidP="00EC6D59">
            <w:pPr>
              <w:pStyle w:val="Table"/>
              <w:spacing w:before="0"/>
            </w:pPr>
          </w:p>
          <w:p w14:paraId="4D9436F5" w14:textId="44F78AB5" w:rsidR="00183C55" w:rsidRDefault="00183C55" w:rsidP="00EC6D59">
            <w:pPr>
              <w:pStyle w:val="Table"/>
              <w:spacing w:before="0"/>
            </w:pPr>
            <w:r>
              <w:t xml:space="preserve">3. </w:t>
            </w:r>
            <w:r w:rsidRPr="00F47904">
              <w:t>Chọn thao tác cần thực hiện (</w:t>
            </w:r>
            <w:r>
              <w:t>Thêm mới, c</w:t>
            </w:r>
            <w:r w:rsidRPr="00F47904">
              <w:t>hỉnh sửa, xóa</w:t>
            </w:r>
            <w:r w:rsidR="00B3766B">
              <w:t xml:space="preserve"> Client</w:t>
            </w:r>
            <w:r w:rsidRPr="00F47904">
              <w:t xml:space="preserve"> hoặc xem chi tiết)</w:t>
            </w:r>
            <w:r>
              <w:t>.</w:t>
            </w:r>
          </w:p>
          <w:p w14:paraId="4A0D29AC" w14:textId="77777777" w:rsidR="00183C55" w:rsidRDefault="00183C55" w:rsidP="00EC6D59">
            <w:pPr>
              <w:pStyle w:val="Table"/>
              <w:spacing w:before="0"/>
            </w:pPr>
          </w:p>
          <w:p w14:paraId="76048F10" w14:textId="77777777" w:rsidR="00183C55" w:rsidRDefault="00183C55" w:rsidP="00EC6D59">
            <w:pPr>
              <w:pStyle w:val="Table"/>
              <w:spacing w:before="0"/>
            </w:pPr>
          </w:p>
          <w:p w14:paraId="27F14203" w14:textId="77777777" w:rsidR="00183C55" w:rsidRDefault="00183C55" w:rsidP="00EC6D59">
            <w:pPr>
              <w:pStyle w:val="Table"/>
              <w:spacing w:before="0"/>
            </w:pPr>
          </w:p>
          <w:p w14:paraId="6D7E47D3" w14:textId="77777777" w:rsidR="00183C55" w:rsidRDefault="00183C55" w:rsidP="00EC6D59">
            <w:pPr>
              <w:pStyle w:val="Table"/>
              <w:spacing w:before="0"/>
            </w:pPr>
          </w:p>
          <w:p w14:paraId="20966895" w14:textId="77777777" w:rsidR="00183C55" w:rsidRDefault="00183C55" w:rsidP="00EC6D59">
            <w:pPr>
              <w:pStyle w:val="Table"/>
              <w:spacing w:before="0"/>
            </w:pPr>
          </w:p>
          <w:p w14:paraId="4AAA0614" w14:textId="77777777" w:rsidR="00183C55" w:rsidRDefault="00183C55" w:rsidP="00EC6D59">
            <w:pPr>
              <w:pStyle w:val="Table"/>
              <w:spacing w:before="0"/>
            </w:pPr>
          </w:p>
          <w:p w14:paraId="77B811D1" w14:textId="77777777" w:rsidR="00183C55" w:rsidRDefault="00183C55" w:rsidP="00EC6D59">
            <w:pPr>
              <w:pStyle w:val="Table"/>
              <w:spacing w:before="0"/>
            </w:pPr>
          </w:p>
          <w:p w14:paraId="6B9075FC" w14:textId="77777777" w:rsidR="00183C55" w:rsidRDefault="00183C55" w:rsidP="00EC6D59">
            <w:pPr>
              <w:pStyle w:val="Table"/>
              <w:spacing w:before="0"/>
            </w:pPr>
          </w:p>
          <w:p w14:paraId="200B3684" w14:textId="77777777" w:rsidR="00183C55" w:rsidRDefault="00183C55" w:rsidP="00EC6D59">
            <w:pPr>
              <w:pStyle w:val="Table"/>
              <w:spacing w:before="0"/>
            </w:pPr>
          </w:p>
          <w:p w14:paraId="69372411" w14:textId="77777777" w:rsidR="00183C55" w:rsidRDefault="00183C55" w:rsidP="00EC6D59">
            <w:pPr>
              <w:pStyle w:val="Table"/>
              <w:spacing w:before="0"/>
            </w:pPr>
            <w:r w:rsidRPr="00F47904">
              <w:lastRenderedPageBreak/>
              <w:t>4. Thực hiện thao tác tương ứng với yêu cầu</w:t>
            </w:r>
            <w:r>
              <w:t>.</w:t>
            </w:r>
          </w:p>
        </w:tc>
        <w:tc>
          <w:tcPr>
            <w:tcW w:w="3474" w:type="dxa"/>
            <w:gridSpan w:val="2"/>
          </w:tcPr>
          <w:p w14:paraId="036F9046" w14:textId="77777777" w:rsidR="00183C55" w:rsidRDefault="00183C55" w:rsidP="00EC6D59">
            <w:pPr>
              <w:pStyle w:val="Table"/>
            </w:pPr>
            <w:r>
              <w:lastRenderedPageBreak/>
              <w:t>1.1 Xác thực tài khoản phân quyền Admin có trong cơ sở dữ liệu.</w:t>
            </w:r>
          </w:p>
          <w:p w14:paraId="69FE76B7" w14:textId="77777777" w:rsidR="00183C55" w:rsidRPr="00DB50F4" w:rsidRDefault="00183C55" w:rsidP="00EC6D59">
            <w:pPr>
              <w:pStyle w:val="Table"/>
              <w:spacing w:before="0"/>
            </w:pPr>
            <w:r>
              <w:t>1.2 Chuyển hướng đến giao diện trang Admin.</w:t>
            </w:r>
          </w:p>
          <w:p w14:paraId="621D278A" w14:textId="75B62686" w:rsidR="00183C55" w:rsidRDefault="00183C55" w:rsidP="00EC6D59">
            <w:pPr>
              <w:pStyle w:val="Table"/>
              <w:spacing w:before="0"/>
            </w:pPr>
            <w:r w:rsidRPr="0031140B">
              <w:t xml:space="preserve">2.1 </w:t>
            </w:r>
            <w:r w:rsidRPr="00F47904">
              <w:t>Chuyển đến giao diện Quản lý danh sách</w:t>
            </w:r>
            <w:r w:rsidR="00B3766B">
              <w:t xml:space="preserve"> Client</w:t>
            </w:r>
            <w:r w:rsidRPr="00F47904">
              <w:t xml:space="preserve"> và hiển thị danh sách</w:t>
            </w:r>
            <w:r w:rsidR="00B3766B">
              <w:t xml:space="preserve"> Client</w:t>
            </w:r>
            <w:r w:rsidRPr="00F47904">
              <w:t xml:space="preserve"> hiện có</w:t>
            </w:r>
            <w:r w:rsidRPr="0031140B">
              <w:t xml:space="preserve">. </w:t>
            </w:r>
            <w:r w:rsidRPr="00F47904">
              <w:br/>
            </w:r>
            <w:r w:rsidRPr="00961C07">
              <w:t>3.1 Nếu thêm</w:t>
            </w:r>
            <w:r w:rsidR="00B3766B">
              <w:t xml:space="preserve"> Client</w:t>
            </w:r>
            <w:r w:rsidRPr="00961C07">
              <w:t>: Hiển thị form nhập thông tin chi tiết của</w:t>
            </w:r>
            <w:r w:rsidR="00BB7711">
              <w:t xml:space="preserve"> Client</w:t>
            </w:r>
            <w:r w:rsidRPr="00961C07">
              <w:t xml:space="preserve"> mới.</w:t>
            </w:r>
          </w:p>
          <w:p w14:paraId="1382C9E7" w14:textId="4E60B5C9" w:rsidR="00183C55" w:rsidRDefault="00183C55" w:rsidP="00EC6D59">
            <w:pPr>
              <w:pStyle w:val="Table"/>
              <w:spacing w:before="0"/>
            </w:pPr>
            <w:r w:rsidRPr="00F47904">
              <w:t>3.2 Nếu chỉnh sửa</w:t>
            </w:r>
            <w:r w:rsidR="00BB7711">
              <w:t xml:space="preserve"> Client</w:t>
            </w:r>
            <w:r w:rsidRPr="00F47904">
              <w:t xml:space="preserve">: Hiển thị form thay đổi thông tin </w:t>
            </w:r>
            <w:r w:rsidR="00BB7711">
              <w:t>Client</w:t>
            </w:r>
            <w:r w:rsidRPr="00F47904">
              <w:t xml:space="preserve"> để </w:t>
            </w:r>
            <w:r>
              <w:t>Admin</w:t>
            </w:r>
            <w:r w:rsidRPr="00F47904">
              <w:t xml:space="preserve"> cập nhật. </w:t>
            </w:r>
            <w:r w:rsidRPr="00F47904">
              <w:br/>
              <w:t>3.3 Nếu xóa</w:t>
            </w:r>
            <w:r w:rsidR="00BB7711">
              <w:t xml:space="preserve"> Client</w:t>
            </w:r>
            <w:r w:rsidRPr="00F47904">
              <w:t>: Xác nhận thao tác xóa, sau đó xóa thông tin</w:t>
            </w:r>
            <w:r>
              <w:t xml:space="preserve"> </w:t>
            </w:r>
            <w:r w:rsidR="00BB7711">
              <w:t>Client</w:t>
            </w:r>
            <w:r w:rsidRPr="00F47904">
              <w:t xml:space="preserve"> khỏi hệ thống. </w:t>
            </w:r>
            <w:r w:rsidRPr="00F47904">
              <w:br/>
              <w:t xml:space="preserve">3.4 Nếu xem chi tiết: Hiển thị thông tin đầy đủ của </w:t>
            </w:r>
            <w:r w:rsidR="00BB7711">
              <w:t>Client</w:t>
            </w:r>
            <w:r w:rsidRPr="00F47904">
              <w:t xml:space="preserve"> được chọn.</w:t>
            </w:r>
            <w:r w:rsidRPr="0031140B">
              <w:t xml:space="preserve"> </w:t>
            </w:r>
          </w:p>
          <w:p w14:paraId="1B88648F" w14:textId="77777777" w:rsidR="00183C55" w:rsidRDefault="00183C55" w:rsidP="00EC6D59">
            <w:pPr>
              <w:pStyle w:val="Table"/>
              <w:spacing w:before="0"/>
            </w:pPr>
            <w:r w:rsidRPr="00F47904">
              <w:lastRenderedPageBreak/>
              <w:t>4.1 Lưu thay đổi (nếu có) và thông báo kết quả thành công.</w:t>
            </w:r>
          </w:p>
        </w:tc>
      </w:tr>
      <w:tr w:rsidR="00183C55" w14:paraId="4D66CF31" w14:textId="77777777" w:rsidTr="00EC6D59">
        <w:tc>
          <w:tcPr>
            <w:tcW w:w="2154" w:type="dxa"/>
          </w:tcPr>
          <w:p w14:paraId="74002082" w14:textId="77777777" w:rsidR="00183C55" w:rsidRPr="002B0CEC" w:rsidRDefault="00183C55" w:rsidP="00EC6D59">
            <w:pPr>
              <w:pStyle w:val="Table"/>
              <w:rPr>
                <w:b/>
                <w:bCs/>
              </w:rPr>
            </w:pPr>
            <w:r w:rsidRPr="002B0CEC">
              <w:rPr>
                <w:b/>
                <w:bCs/>
              </w:rPr>
              <w:lastRenderedPageBreak/>
              <w:t>Exception</w:t>
            </w:r>
          </w:p>
        </w:tc>
        <w:tc>
          <w:tcPr>
            <w:tcW w:w="6947" w:type="dxa"/>
            <w:gridSpan w:val="4"/>
            <w:vAlign w:val="center"/>
          </w:tcPr>
          <w:p w14:paraId="1C1C3B26" w14:textId="0215EC2C" w:rsidR="00C16707" w:rsidRDefault="00C16707" w:rsidP="00EC6D59">
            <w:pPr>
              <w:pStyle w:val="Table"/>
            </w:pPr>
            <w:r>
              <w:t>1.1a Nếu tài khoản không được phân quyền sẽ yêu cầu nhập lại</w:t>
            </w:r>
          </w:p>
          <w:p w14:paraId="43EC09E5" w14:textId="04F091F6" w:rsidR="00183C55" w:rsidRDefault="00183C55" w:rsidP="00EC6D59">
            <w:pPr>
              <w:pStyle w:val="Table"/>
            </w:pPr>
            <w:r>
              <w:t>2.1a Nếu k</w:t>
            </w:r>
            <w:r w:rsidRPr="00D55382">
              <w:t xml:space="preserve">hông thể kết nối cơ sở dữ liệu </w:t>
            </w:r>
            <w:r>
              <w:t>thì hệ thống sẽ h</w:t>
            </w:r>
            <w:r w:rsidRPr="00D55382">
              <w:t>iển thị thông báo lỗi và yêu cầu thử lại.</w:t>
            </w:r>
          </w:p>
          <w:p w14:paraId="51447AF8" w14:textId="5529FC8C" w:rsidR="00183C55" w:rsidRDefault="00183C55" w:rsidP="00EC6D59">
            <w:pPr>
              <w:pStyle w:val="Table"/>
              <w:spacing w:before="0"/>
            </w:pPr>
            <w:r>
              <w:t>3.1a T</w:t>
            </w:r>
            <w:r w:rsidRPr="00D55382">
              <w:t xml:space="preserve">hông tin </w:t>
            </w:r>
            <w:r w:rsidR="008E27CE">
              <w:t>Client</w:t>
            </w:r>
            <w:r w:rsidRPr="00D55382">
              <w:t xml:space="preserve"> trùng lặp (email đã tồn tại) </w:t>
            </w:r>
            <w:r>
              <w:t>thì hệ thống y</w:t>
            </w:r>
            <w:r w:rsidRPr="00D55382">
              <w:t>êu cầu chỉnh sửa thông tin.</w:t>
            </w:r>
          </w:p>
          <w:p w14:paraId="4B2E61B2" w14:textId="77777777" w:rsidR="00183C55" w:rsidRDefault="00183C55" w:rsidP="00EC6D59">
            <w:pPr>
              <w:pStyle w:val="Table"/>
              <w:spacing w:before="0"/>
            </w:pPr>
            <w:r>
              <w:t xml:space="preserve">4.1b Nếu </w:t>
            </w:r>
            <w:r w:rsidRPr="00D55382">
              <w:t xml:space="preserve">hủy thao tác trong quá trình thêm/chỉnh sửa </w:t>
            </w:r>
            <w:r>
              <w:t xml:space="preserve">thì hệ </w:t>
            </w:r>
            <w:r w:rsidRPr="00D55382">
              <w:t>thống không lưu thông tin và quay về danh sách ban đầu.</w:t>
            </w:r>
          </w:p>
        </w:tc>
      </w:tr>
      <w:tr w:rsidR="00183C55" w:rsidRPr="002B0CEC" w14:paraId="0F01D11B" w14:textId="77777777" w:rsidTr="00EC6D59">
        <w:tc>
          <w:tcPr>
            <w:tcW w:w="9101" w:type="dxa"/>
            <w:gridSpan w:val="5"/>
          </w:tcPr>
          <w:p w14:paraId="7C27695B" w14:textId="77777777" w:rsidR="00183C55" w:rsidRPr="002B0CEC" w:rsidRDefault="00183C55" w:rsidP="00EC6D59">
            <w:pPr>
              <w:pStyle w:val="Table"/>
              <w:rPr>
                <w:b/>
                <w:bCs/>
              </w:rPr>
            </w:pPr>
            <w:r w:rsidRPr="002B0CEC">
              <w:rPr>
                <w:b/>
                <w:bCs/>
              </w:rPr>
              <w:t>Summary</w:t>
            </w:r>
          </w:p>
        </w:tc>
      </w:tr>
      <w:tr w:rsidR="00183C55" w:rsidRPr="002B0CEC" w14:paraId="17641D3C" w14:textId="77777777" w:rsidTr="00EC6D59">
        <w:tc>
          <w:tcPr>
            <w:tcW w:w="2154" w:type="dxa"/>
          </w:tcPr>
          <w:p w14:paraId="53BFB4D3" w14:textId="77777777" w:rsidR="00183C55" w:rsidRPr="002B0CEC" w:rsidRDefault="00183C55" w:rsidP="00EC6D59">
            <w:pPr>
              <w:pStyle w:val="Table"/>
              <w:jc w:val="center"/>
              <w:rPr>
                <w:b/>
                <w:bCs/>
              </w:rPr>
            </w:pPr>
            <w:r w:rsidRPr="002B0CEC">
              <w:rPr>
                <w:b/>
                <w:bCs/>
              </w:rPr>
              <w:t>Inputs</w:t>
            </w:r>
          </w:p>
        </w:tc>
        <w:tc>
          <w:tcPr>
            <w:tcW w:w="2343" w:type="dxa"/>
          </w:tcPr>
          <w:p w14:paraId="7C88EF72" w14:textId="77777777" w:rsidR="00183C55" w:rsidRPr="002B0CEC" w:rsidRDefault="00183C55" w:rsidP="00EC6D59">
            <w:pPr>
              <w:pStyle w:val="Table"/>
              <w:jc w:val="center"/>
              <w:rPr>
                <w:b/>
                <w:bCs/>
              </w:rPr>
            </w:pPr>
            <w:r w:rsidRPr="002B0CEC">
              <w:rPr>
                <w:b/>
                <w:bCs/>
              </w:rPr>
              <w:t>Source</w:t>
            </w:r>
          </w:p>
        </w:tc>
        <w:tc>
          <w:tcPr>
            <w:tcW w:w="2334" w:type="dxa"/>
            <w:gridSpan w:val="2"/>
          </w:tcPr>
          <w:p w14:paraId="2C56DEBA" w14:textId="77777777" w:rsidR="00183C55" w:rsidRPr="002B0CEC" w:rsidRDefault="00183C55" w:rsidP="00EC6D59">
            <w:pPr>
              <w:pStyle w:val="Table"/>
              <w:jc w:val="center"/>
              <w:rPr>
                <w:b/>
                <w:bCs/>
              </w:rPr>
            </w:pPr>
            <w:r w:rsidRPr="002B0CEC">
              <w:rPr>
                <w:b/>
                <w:bCs/>
              </w:rPr>
              <w:t>Outputs</w:t>
            </w:r>
          </w:p>
        </w:tc>
        <w:tc>
          <w:tcPr>
            <w:tcW w:w="2270" w:type="dxa"/>
          </w:tcPr>
          <w:p w14:paraId="1BAB5838" w14:textId="77777777" w:rsidR="00183C55" w:rsidRPr="002B0CEC" w:rsidRDefault="00183C55" w:rsidP="00EC6D59">
            <w:pPr>
              <w:pStyle w:val="Table"/>
              <w:jc w:val="center"/>
              <w:rPr>
                <w:b/>
                <w:bCs/>
              </w:rPr>
            </w:pPr>
            <w:r w:rsidRPr="002B0CEC">
              <w:rPr>
                <w:b/>
                <w:bCs/>
              </w:rPr>
              <w:t>Destination</w:t>
            </w:r>
          </w:p>
        </w:tc>
      </w:tr>
      <w:tr w:rsidR="00183C55" w:rsidRPr="003230A8" w14:paraId="32D99AAC" w14:textId="77777777" w:rsidTr="00EC6D59">
        <w:tc>
          <w:tcPr>
            <w:tcW w:w="2154" w:type="dxa"/>
          </w:tcPr>
          <w:p w14:paraId="40FAD339" w14:textId="62685307" w:rsidR="00687BCF" w:rsidRDefault="00687BCF" w:rsidP="00EC6D59">
            <w:pPr>
              <w:pStyle w:val="Table"/>
            </w:pPr>
            <w:r>
              <w:t>Yêu cầu thao tác với thông tin của Client</w:t>
            </w:r>
          </w:p>
          <w:p w14:paraId="76C245CF" w14:textId="131252B0" w:rsidR="00183C55" w:rsidRPr="003230A8" w:rsidRDefault="00183C55" w:rsidP="00EC6D59">
            <w:pPr>
              <w:pStyle w:val="Table"/>
            </w:pPr>
            <w:r w:rsidRPr="004601A2">
              <w:t xml:space="preserve">Thông tin cá nhân của </w:t>
            </w:r>
            <w:r w:rsidR="003F7729">
              <w:t>Client</w:t>
            </w:r>
            <w:r w:rsidRPr="004601A2">
              <w:t>.</w:t>
            </w:r>
          </w:p>
        </w:tc>
        <w:tc>
          <w:tcPr>
            <w:tcW w:w="2343" w:type="dxa"/>
          </w:tcPr>
          <w:p w14:paraId="15FD0D30" w14:textId="77777777" w:rsidR="00183C55" w:rsidRPr="00183C55" w:rsidRDefault="00183C55" w:rsidP="00EC6D59">
            <w:pPr>
              <w:pStyle w:val="Table"/>
              <w:rPr>
                <w:lang w:val="en-US"/>
              </w:rPr>
            </w:pPr>
            <w:r>
              <w:t>Bảng user</w:t>
            </w:r>
          </w:p>
        </w:tc>
        <w:tc>
          <w:tcPr>
            <w:tcW w:w="2334" w:type="dxa"/>
            <w:gridSpan w:val="2"/>
          </w:tcPr>
          <w:p w14:paraId="27EFAF00" w14:textId="076487F1" w:rsidR="00183C55" w:rsidRPr="003230A8" w:rsidRDefault="00183C55" w:rsidP="00EC6D59">
            <w:pPr>
              <w:pStyle w:val="Table"/>
            </w:pPr>
            <w:r w:rsidRPr="00D55382">
              <w:t xml:space="preserve">Danh sách </w:t>
            </w:r>
            <w:r w:rsidR="00BD57A3">
              <w:t>Client</w:t>
            </w:r>
            <w:r w:rsidRPr="00D55382">
              <w:t xml:space="preserve"> được cập </w:t>
            </w:r>
            <w:r>
              <w:t>nhật.</w:t>
            </w:r>
          </w:p>
        </w:tc>
        <w:tc>
          <w:tcPr>
            <w:tcW w:w="2270" w:type="dxa"/>
          </w:tcPr>
          <w:p w14:paraId="31194E32" w14:textId="4CCE0348" w:rsidR="00183C55" w:rsidRPr="001F6B98" w:rsidRDefault="00183C55" w:rsidP="00EC6D59">
            <w:pPr>
              <w:pStyle w:val="Table"/>
              <w:rPr>
                <w:lang w:val="en-US"/>
              </w:rPr>
            </w:pPr>
            <w:r>
              <w:t xml:space="preserve">Trang quản lý </w:t>
            </w:r>
            <w:r w:rsidR="00BD57A3">
              <w:t>Client.</w:t>
            </w:r>
          </w:p>
        </w:tc>
      </w:tr>
    </w:tbl>
    <w:p w14:paraId="3AB4456D" w14:textId="30D836FF" w:rsidR="00183C55" w:rsidRDefault="00183C55" w:rsidP="00183C55"/>
    <w:p w14:paraId="71C2AAA7" w14:textId="77777777" w:rsidR="00183C55" w:rsidRPr="00183C55" w:rsidRDefault="00183C55" w:rsidP="00183C55"/>
    <w:p w14:paraId="1654ECF4" w14:textId="5F9BB7DC" w:rsidR="00C77A99" w:rsidRDefault="00C77A99" w:rsidP="00C77A99">
      <w:pPr>
        <w:ind w:firstLine="0"/>
      </w:pPr>
      <w:r>
        <w:br w:type="page"/>
      </w:r>
    </w:p>
    <w:p w14:paraId="584105DD" w14:textId="5781EFCB" w:rsidR="00C77A99" w:rsidRDefault="00C77A99" w:rsidP="004601A2">
      <w:pPr>
        <w:pStyle w:val="Heading4"/>
      </w:pPr>
      <w:bookmarkStart w:id="106" w:name="_Toc197965716"/>
      <w:r>
        <w:lastRenderedPageBreak/>
        <w:t>Use-case</w:t>
      </w:r>
      <w:r w:rsidRPr="00845E13">
        <w:t xml:space="preserve"> </w:t>
      </w:r>
      <w:r w:rsidRPr="009B6D72">
        <w:t xml:space="preserve">Quản lý danh sách </w:t>
      </w:r>
      <w:r w:rsidR="008123E7">
        <w:t>Staff</w:t>
      </w:r>
      <w:bookmarkEnd w:id="106"/>
    </w:p>
    <w:p w14:paraId="2ED91D62" w14:textId="5A48FBE3" w:rsidR="00FA3DA2" w:rsidRPr="00FA3DA2" w:rsidRDefault="00FA3DA2" w:rsidP="008F56BF">
      <w:pPr>
        <w:pStyle w:val="Caption"/>
      </w:pPr>
      <w:bookmarkStart w:id="107" w:name="_Toc182648934"/>
      <w:bookmarkStart w:id="108" w:name="_Toc197965805"/>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7</w:t>
      </w:r>
      <w:r>
        <w:fldChar w:fldCharType="end"/>
      </w:r>
      <w:r>
        <w:t xml:space="preserve"> Use-case</w:t>
      </w:r>
      <w:r w:rsidRPr="001C346C">
        <w:t xml:space="preserve"> </w:t>
      </w:r>
      <w:r w:rsidRPr="009B6D72">
        <w:t xml:space="preserve">Quản lý danh sách </w:t>
      </w:r>
      <w:bookmarkEnd w:id="107"/>
      <w:r>
        <w:t>Staff</w:t>
      </w:r>
      <w:bookmarkEnd w:id="108"/>
    </w:p>
    <w:p w14:paraId="518ADA82" w14:textId="22F5AE33" w:rsidR="00C77A99" w:rsidRPr="007425FB" w:rsidRDefault="00586E59" w:rsidP="00C77A99">
      <w:pPr>
        <w:spacing w:line="240" w:lineRule="auto"/>
        <w:ind w:firstLine="0"/>
        <w:jc w:val="left"/>
        <w:rPr>
          <w:sz w:val="24"/>
          <w:szCs w:val="24"/>
          <w:lang w:eastAsia="vi-VN"/>
        </w:rPr>
      </w:pPr>
      <w:r w:rsidRPr="00586E59">
        <w:rPr>
          <w:noProof/>
          <w:sz w:val="24"/>
          <w:szCs w:val="24"/>
          <w:lang w:eastAsia="vi-VN"/>
        </w:rPr>
        <w:drawing>
          <wp:inline distT="0" distB="0" distL="0" distR="0" wp14:anchorId="46289220" wp14:editId="7DC0E9CE">
            <wp:extent cx="5791835" cy="296291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1835" cy="2962910"/>
                    </a:xfrm>
                    <a:prstGeom prst="rect">
                      <a:avLst/>
                    </a:prstGeom>
                  </pic:spPr>
                </pic:pic>
              </a:graphicData>
            </a:graphic>
          </wp:inline>
        </w:drawing>
      </w:r>
    </w:p>
    <w:p w14:paraId="56ED844B" w14:textId="1ACD7804" w:rsidR="00C77A99" w:rsidRDefault="00C77A99" w:rsidP="00C77A99">
      <w:pPr>
        <w:pStyle w:val="Caption"/>
      </w:pPr>
    </w:p>
    <w:p w14:paraId="56C0235A" w14:textId="2A6CE126" w:rsidR="00966CAF" w:rsidRPr="001C6CD7" w:rsidRDefault="006563E3" w:rsidP="00FA3DA2">
      <w:pPr>
        <w:pStyle w:val="Bng"/>
      </w:pPr>
      <w:bookmarkStart w:id="109" w:name="_Toc197965765"/>
      <w:r>
        <w:t xml:space="preserve">Bảng </w:t>
      </w:r>
      <w:r w:rsidR="001C6CD7">
        <w:rPr>
          <w:lang w:val="en-US"/>
        </w:rPr>
        <w:t>2.9 Đặc</w:t>
      </w:r>
      <w:r w:rsidR="001C6CD7">
        <w:t xml:space="preserve"> tả Use-case Quản lý danh sách Staff</w:t>
      </w:r>
      <w:bookmarkEnd w:id="109"/>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D30BEC" w:rsidRPr="008F783A" w14:paraId="58335FFE" w14:textId="77777777" w:rsidTr="00EC6D59">
        <w:tc>
          <w:tcPr>
            <w:tcW w:w="2154" w:type="dxa"/>
          </w:tcPr>
          <w:p w14:paraId="49C34A78" w14:textId="77777777" w:rsidR="00D30BEC" w:rsidRPr="002B0CEC" w:rsidRDefault="00D30BEC" w:rsidP="00EC6D59">
            <w:pPr>
              <w:pStyle w:val="Table"/>
              <w:rPr>
                <w:b/>
                <w:bCs/>
              </w:rPr>
            </w:pPr>
            <w:r w:rsidRPr="002B0CEC">
              <w:rPr>
                <w:b/>
                <w:bCs/>
              </w:rPr>
              <w:t>ID</w:t>
            </w:r>
          </w:p>
        </w:tc>
        <w:tc>
          <w:tcPr>
            <w:tcW w:w="6947" w:type="dxa"/>
            <w:gridSpan w:val="4"/>
          </w:tcPr>
          <w:p w14:paraId="640CC01F" w14:textId="0F100362" w:rsidR="00D30BEC" w:rsidRPr="001C6CD7" w:rsidRDefault="00D30BEC" w:rsidP="00EC6D59">
            <w:pPr>
              <w:pStyle w:val="Table"/>
              <w:rPr>
                <w:lang w:val="en-US"/>
              </w:rPr>
            </w:pPr>
            <w:r>
              <w:t>UC0</w:t>
            </w:r>
            <w:r w:rsidR="001C6CD7">
              <w:rPr>
                <w:lang w:val="en-US"/>
              </w:rPr>
              <w:t>6</w:t>
            </w:r>
          </w:p>
        </w:tc>
      </w:tr>
      <w:tr w:rsidR="00D30BEC" w14:paraId="7AC5501F" w14:textId="77777777" w:rsidTr="00EC6D59">
        <w:tc>
          <w:tcPr>
            <w:tcW w:w="2154" w:type="dxa"/>
          </w:tcPr>
          <w:p w14:paraId="45F68158" w14:textId="77777777" w:rsidR="00D30BEC" w:rsidRPr="002B0CEC" w:rsidRDefault="00D30BEC" w:rsidP="00EC6D59">
            <w:pPr>
              <w:pStyle w:val="Table"/>
              <w:rPr>
                <w:b/>
                <w:bCs/>
              </w:rPr>
            </w:pPr>
            <w:r>
              <w:rPr>
                <w:b/>
                <w:bCs/>
              </w:rPr>
              <w:t>Use-case</w:t>
            </w:r>
          </w:p>
        </w:tc>
        <w:tc>
          <w:tcPr>
            <w:tcW w:w="6947" w:type="dxa"/>
            <w:gridSpan w:val="4"/>
          </w:tcPr>
          <w:p w14:paraId="1CCCE04B" w14:textId="22BDB971" w:rsidR="00D30BEC" w:rsidRDefault="00D30BEC" w:rsidP="00EC6D59">
            <w:pPr>
              <w:pStyle w:val="Table"/>
            </w:pPr>
            <w:r w:rsidRPr="009B6D72">
              <w:t>Quản lý danh sách</w:t>
            </w:r>
            <w:r>
              <w:t xml:space="preserve"> </w:t>
            </w:r>
            <w:r w:rsidR="008F56BF">
              <w:t>Staff</w:t>
            </w:r>
          </w:p>
        </w:tc>
      </w:tr>
      <w:tr w:rsidR="00D30BEC" w14:paraId="7D369567" w14:textId="77777777" w:rsidTr="00EC6D59">
        <w:tc>
          <w:tcPr>
            <w:tcW w:w="2154" w:type="dxa"/>
          </w:tcPr>
          <w:p w14:paraId="7E9F9BE9" w14:textId="77777777" w:rsidR="00D30BEC" w:rsidRPr="002B0CEC" w:rsidRDefault="00D30BEC" w:rsidP="00EC6D59">
            <w:pPr>
              <w:pStyle w:val="Table"/>
              <w:rPr>
                <w:b/>
                <w:bCs/>
              </w:rPr>
            </w:pPr>
            <w:r w:rsidRPr="002B0CEC">
              <w:rPr>
                <w:b/>
                <w:bCs/>
              </w:rPr>
              <w:t>Sceneraio</w:t>
            </w:r>
          </w:p>
        </w:tc>
        <w:tc>
          <w:tcPr>
            <w:tcW w:w="6947" w:type="dxa"/>
            <w:gridSpan w:val="4"/>
          </w:tcPr>
          <w:p w14:paraId="4C2D3427" w14:textId="7CD7CA83" w:rsidR="00D30BEC" w:rsidRDefault="00D30BEC" w:rsidP="00EC6D59">
            <w:pPr>
              <w:pStyle w:val="Table"/>
            </w:pPr>
            <w:r>
              <w:t xml:space="preserve">Admin </w:t>
            </w:r>
            <w:r w:rsidRPr="0031140B">
              <w:t xml:space="preserve">muốn </w:t>
            </w:r>
            <w:r w:rsidRPr="006A2035">
              <w:t>xem chi tiết thông tin</w:t>
            </w:r>
            <w:r>
              <w:t xml:space="preserve"> </w:t>
            </w:r>
            <w:r w:rsidR="008F56BF">
              <w:t>Staff</w:t>
            </w:r>
            <w:r w:rsidRPr="0031140B">
              <w:t xml:space="preserve">, </w:t>
            </w:r>
            <w:r>
              <w:t xml:space="preserve">thêm mới, </w:t>
            </w:r>
            <w:r w:rsidRPr="0031140B">
              <w:t>chỉnh sửa hoặc xóa thông tin</w:t>
            </w:r>
            <w:r w:rsidR="008F56BF">
              <w:t xml:space="preserve"> Staff</w:t>
            </w:r>
            <w:r w:rsidRPr="0031140B">
              <w:t xml:space="preserve"> trong hệ thống quản lý.</w:t>
            </w:r>
          </w:p>
        </w:tc>
      </w:tr>
      <w:tr w:rsidR="00D30BEC" w14:paraId="0EB8F7C3" w14:textId="77777777" w:rsidTr="00EC6D59">
        <w:tc>
          <w:tcPr>
            <w:tcW w:w="2154" w:type="dxa"/>
          </w:tcPr>
          <w:p w14:paraId="320E9D6F" w14:textId="77777777" w:rsidR="00D30BEC" w:rsidRPr="002B0CEC" w:rsidRDefault="00D30BEC" w:rsidP="00EC6D59">
            <w:pPr>
              <w:pStyle w:val="Table"/>
              <w:rPr>
                <w:b/>
                <w:bCs/>
              </w:rPr>
            </w:pPr>
            <w:r w:rsidRPr="002B0CEC">
              <w:rPr>
                <w:b/>
                <w:bCs/>
              </w:rPr>
              <w:t>Triggering Event</w:t>
            </w:r>
          </w:p>
        </w:tc>
        <w:tc>
          <w:tcPr>
            <w:tcW w:w="6947" w:type="dxa"/>
            <w:gridSpan w:val="4"/>
          </w:tcPr>
          <w:p w14:paraId="75BA7F77" w14:textId="1167E14E" w:rsidR="00D30BEC" w:rsidRDefault="00D30BEC" w:rsidP="00EC6D59">
            <w:pPr>
              <w:pStyle w:val="Table"/>
            </w:pPr>
            <w:r>
              <w:t>N</w:t>
            </w:r>
            <w:r w:rsidRPr="0072019B">
              <w:t xml:space="preserve">hấn </w:t>
            </w:r>
            <w:r>
              <w:t>chức năng “</w:t>
            </w:r>
            <w:r w:rsidR="008E73CE">
              <w:t>Staff</w:t>
            </w:r>
            <w:r>
              <w:t>”</w:t>
            </w:r>
            <w:r w:rsidRPr="0072019B">
              <w:t xml:space="preserve"> trên giao diện</w:t>
            </w:r>
            <w:r>
              <w:t xml:space="preserve"> website phân quyền Admin</w:t>
            </w:r>
            <w:r w:rsidRPr="0072019B">
              <w:t>.</w:t>
            </w:r>
          </w:p>
        </w:tc>
      </w:tr>
      <w:tr w:rsidR="00D30BEC" w14:paraId="583BCFB9" w14:textId="77777777" w:rsidTr="00EC6D59">
        <w:tc>
          <w:tcPr>
            <w:tcW w:w="2154" w:type="dxa"/>
          </w:tcPr>
          <w:p w14:paraId="6905AD4F" w14:textId="77777777" w:rsidR="00D30BEC" w:rsidRPr="002B0CEC" w:rsidRDefault="00D30BEC" w:rsidP="00EC6D59">
            <w:pPr>
              <w:pStyle w:val="Table"/>
              <w:rPr>
                <w:b/>
                <w:bCs/>
              </w:rPr>
            </w:pPr>
            <w:r w:rsidRPr="002B0CEC">
              <w:rPr>
                <w:b/>
                <w:bCs/>
              </w:rPr>
              <w:t>Brief description</w:t>
            </w:r>
          </w:p>
        </w:tc>
        <w:tc>
          <w:tcPr>
            <w:tcW w:w="6947" w:type="dxa"/>
            <w:gridSpan w:val="4"/>
          </w:tcPr>
          <w:p w14:paraId="19D695C1" w14:textId="65C85E0A" w:rsidR="00D30BEC" w:rsidRDefault="00D30BEC" w:rsidP="00EC6D59">
            <w:pPr>
              <w:pStyle w:val="Table"/>
            </w:pPr>
            <w:r>
              <w:t xml:space="preserve">Admin có </w:t>
            </w:r>
            <w:r w:rsidRPr="006A2035">
              <w:t xml:space="preserve">thể quản lý </w:t>
            </w:r>
            <w:r w:rsidRPr="00281714">
              <w:t>danh sách</w:t>
            </w:r>
            <w:r w:rsidR="001C1A82">
              <w:t xml:space="preserve"> Staff</w:t>
            </w:r>
            <w:r>
              <w:t xml:space="preserve"> </w:t>
            </w:r>
            <w:r w:rsidRPr="00281714">
              <w:t>hiện có</w:t>
            </w:r>
            <w:r w:rsidRPr="006A2035">
              <w:t xml:space="preserve"> thông qua các thao tác như </w:t>
            </w:r>
            <w:r>
              <w:t xml:space="preserve">thêm mới, </w:t>
            </w:r>
            <w:r w:rsidRPr="006A2035">
              <w:t xml:space="preserve">chỉnh sửa, xóa </w:t>
            </w:r>
            <w:r>
              <w:t>các</w:t>
            </w:r>
            <w:r w:rsidR="001C1A82">
              <w:t xml:space="preserve"> Staff</w:t>
            </w:r>
            <w:r w:rsidRPr="00281714">
              <w:t xml:space="preserve"> không cần</w:t>
            </w:r>
            <w:r>
              <w:t xml:space="preserve"> thiết</w:t>
            </w:r>
            <w:r w:rsidRPr="006A2035">
              <w:t xml:space="preserve"> và xem chi tiết thông tin</w:t>
            </w:r>
            <w:r w:rsidR="001C1A82">
              <w:t xml:space="preserve"> Staff</w:t>
            </w:r>
            <w:r w:rsidRPr="006A2035">
              <w:t>.</w:t>
            </w:r>
          </w:p>
        </w:tc>
      </w:tr>
      <w:tr w:rsidR="00D30BEC" w14:paraId="287A3F83" w14:textId="77777777" w:rsidTr="00EC6D59">
        <w:tc>
          <w:tcPr>
            <w:tcW w:w="2154" w:type="dxa"/>
          </w:tcPr>
          <w:p w14:paraId="099CD868" w14:textId="77777777" w:rsidR="00D30BEC" w:rsidRPr="002B0CEC" w:rsidRDefault="00D30BEC" w:rsidP="00EC6D59">
            <w:pPr>
              <w:pStyle w:val="Table"/>
              <w:rPr>
                <w:b/>
                <w:bCs/>
              </w:rPr>
            </w:pPr>
            <w:r w:rsidRPr="002B0CEC">
              <w:rPr>
                <w:b/>
                <w:bCs/>
              </w:rPr>
              <w:t>Actors</w:t>
            </w:r>
          </w:p>
        </w:tc>
        <w:tc>
          <w:tcPr>
            <w:tcW w:w="6947" w:type="dxa"/>
            <w:gridSpan w:val="4"/>
          </w:tcPr>
          <w:p w14:paraId="6126CC58" w14:textId="77777777" w:rsidR="00D30BEC" w:rsidRDefault="00D30BEC" w:rsidP="00EC6D59">
            <w:pPr>
              <w:pStyle w:val="Table"/>
            </w:pPr>
            <w:r>
              <w:t>Admin</w:t>
            </w:r>
          </w:p>
        </w:tc>
      </w:tr>
      <w:tr w:rsidR="00D30BEC" w:rsidRPr="005A383E" w14:paraId="56F62631" w14:textId="77777777" w:rsidTr="00EC6D59">
        <w:tc>
          <w:tcPr>
            <w:tcW w:w="2154" w:type="dxa"/>
          </w:tcPr>
          <w:p w14:paraId="74E33B82" w14:textId="77777777" w:rsidR="00D30BEC" w:rsidRPr="002B0CEC" w:rsidRDefault="00D30BEC" w:rsidP="00EC6D59">
            <w:pPr>
              <w:pStyle w:val="Table"/>
              <w:rPr>
                <w:b/>
                <w:bCs/>
              </w:rPr>
            </w:pPr>
            <w:r w:rsidRPr="002B0CEC">
              <w:rPr>
                <w:b/>
                <w:bCs/>
              </w:rPr>
              <w:lastRenderedPageBreak/>
              <w:t>Stackholder</w:t>
            </w:r>
          </w:p>
        </w:tc>
        <w:tc>
          <w:tcPr>
            <w:tcW w:w="6947" w:type="dxa"/>
            <w:gridSpan w:val="4"/>
          </w:tcPr>
          <w:p w14:paraId="4C6EEFE6" w14:textId="50E1AFBA" w:rsidR="00D30BEC" w:rsidRPr="005A383E" w:rsidRDefault="007562CC" w:rsidP="00EC6D59">
            <w:pPr>
              <w:pStyle w:val="Table"/>
              <w:rPr>
                <w:lang w:val="en-US"/>
              </w:rPr>
            </w:pPr>
            <w:r>
              <w:rPr>
                <w:lang w:val="en-US"/>
              </w:rPr>
              <w:t>Không</w:t>
            </w:r>
          </w:p>
        </w:tc>
      </w:tr>
      <w:tr w:rsidR="00D30BEC" w14:paraId="5FD15E70" w14:textId="77777777" w:rsidTr="00EC6D59">
        <w:tc>
          <w:tcPr>
            <w:tcW w:w="2154" w:type="dxa"/>
          </w:tcPr>
          <w:p w14:paraId="3C240543" w14:textId="77777777" w:rsidR="00D30BEC" w:rsidRPr="002B0CEC" w:rsidRDefault="00D30BEC" w:rsidP="00EC6D59">
            <w:pPr>
              <w:pStyle w:val="Table"/>
              <w:rPr>
                <w:b/>
                <w:bCs/>
              </w:rPr>
            </w:pPr>
            <w:r w:rsidRPr="002B0CEC">
              <w:rPr>
                <w:b/>
                <w:bCs/>
              </w:rPr>
              <w:t>Preconditions</w:t>
            </w:r>
          </w:p>
        </w:tc>
        <w:tc>
          <w:tcPr>
            <w:tcW w:w="6947" w:type="dxa"/>
            <w:gridSpan w:val="4"/>
          </w:tcPr>
          <w:p w14:paraId="4CEA9E8D" w14:textId="77777777" w:rsidR="00D30BEC" w:rsidRDefault="00D30BEC" w:rsidP="00EC6D59">
            <w:pPr>
              <w:pStyle w:val="Table"/>
            </w:pPr>
            <w:r>
              <w:t>Tác nhân</w:t>
            </w:r>
            <w:r w:rsidRPr="00706662">
              <w:t xml:space="preserve"> đã đăng nhập thành công vào hệ thống.</w:t>
            </w:r>
          </w:p>
        </w:tc>
      </w:tr>
      <w:tr w:rsidR="00D30BEC" w14:paraId="15D9A9F8" w14:textId="77777777" w:rsidTr="00EC6D59">
        <w:tc>
          <w:tcPr>
            <w:tcW w:w="2154" w:type="dxa"/>
          </w:tcPr>
          <w:p w14:paraId="7E20D902" w14:textId="77777777" w:rsidR="00D30BEC" w:rsidRPr="002B0CEC" w:rsidRDefault="00D30BEC" w:rsidP="00EC6D59">
            <w:pPr>
              <w:pStyle w:val="Table"/>
              <w:rPr>
                <w:b/>
                <w:bCs/>
              </w:rPr>
            </w:pPr>
            <w:r>
              <w:rPr>
                <w:b/>
                <w:bCs/>
              </w:rPr>
              <w:t>Post</w:t>
            </w:r>
            <w:r w:rsidRPr="002B0CEC">
              <w:rPr>
                <w:b/>
                <w:bCs/>
              </w:rPr>
              <w:t>conditions</w:t>
            </w:r>
          </w:p>
        </w:tc>
        <w:tc>
          <w:tcPr>
            <w:tcW w:w="6947" w:type="dxa"/>
            <w:gridSpan w:val="4"/>
          </w:tcPr>
          <w:p w14:paraId="4D321843" w14:textId="248579F7" w:rsidR="00D30BEC" w:rsidRDefault="00D30BEC" w:rsidP="00EC6D59">
            <w:pPr>
              <w:pStyle w:val="Table"/>
            </w:pPr>
            <w:r w:rsidRPr="0031140B">
              <w:t>Thông tin</w:t>
            </w:r>
            <w:r w:rsidR="00A91468">
              <w:t xml:space="preserve"> Staff</w:t>
            </w:r>
            <w:r w:rsidRPr="0031140B">
              <w:t xml:space="preserve"> được cập nhật, hiển thị chính xác và đầy đủ trên hệ thống.</w:t>
            </w:r>
          </w:p>
        </w:tc>
      </w:tr>
      <w:tr w:rsidR="00D30BEC" w:rsidRPr="002B0CEC" w14:paraId="352E1E26" w14:textId="77777777" w:rsidTr="00EC6D59">
        <w:trPr>
          <w:trHeight w:val="285"/>
        </w:trPr>
        <w:tc>
          <w:tcPr>
            <w:tcW w:w="2154" w:type="dxa"/>
            <w:vMerge w:val="restart"/>
          </w:tcPr>
          <w:p w14:paraId="5A5A4A96" w14:textId="77777777" w:rsidR="00D30BEC" w:rsidRPr="002B0CEC" w:rsidRDefault="00D30BEC" w:rsidP="00EC6D59">
            <w:pPr>
              <w:pStyle w:val="Table"/>
              <w:rPr>
                <w:b/>
                <w:bCs/>
              </w:rPr>
            </w:pPr>
            <w:r w:rsidRPr="002B0CEC">
              <w:rPr>
                <w:b/>
                <w:bCs/>
              </w:rPr>
              <w:t>Flow of activities</w:t>
            </w:r>
          </w:p>
        </w:tc>
        <w:tc>
          <w:tcPr>
            <w:tcW w:w="3473" w:type="dxa"/>
            <w:gridSpan w:val="2"/>
          </w:tcPr>
          <w:p w14:paraId="54EC3EDF" w14:textId="77777777" w:rsidR="00D30BEC" w:rsidRPr="002B0CEC" w:rsidRDefault="00D30BEC" w:rsidP="00EC6D59">
            <w:pPr>
              <w:pStyle w:val="Table"/>
              <w:jc w:val="center"/>
              <w:rPr>
                <w:b/>
                <w:bCs/>
              </w:rPr>
            </w:pPr>
            <w:r w:rsidRPr="002B0CEC">
              <w:rPr>
                <w:b/>
                <w:bCs/>
              </w:rPr>
              <w:t>Actor</w:t>
            </w:r>
          </w:p>
        </w:tc>
        <w:tc>
          <w:tcPr>
            <w:tcW w:w="3474" w:type="dxa"/>
            <w:gridSpan w:val="2"/>
          </w:tcPr>
          <w:p w14:paraId="0634DDD0" w14:textId="77777777" w:rsidR="00D30BEC" w:rsidRPr="002B0CEC" w:rsidRDefault="00D30BEC" w:rsidP="00EC6D59">
            <w:pPr>
              <w:pStyle w:val="Table"/>
              <w:jc w:val="center"/>
              <w:rPr>
                <w:b/>
                <w:bCs/>
              </w:rPr>
            </w:pPr>
            <w:r w:rsidRPr="002B0CEC">
              <w:rPr>
                <w:b/>
                <w:bCs/>
              </w:rPr>
              <w:t>System</w:t>
            </w:r>
          </w:p>
        </w:tc>
      </w:tr>
      <w:tr w:rsidR="00D30BEC" w14:paraId="654D9843" w14:textId="77777777" w:rsidTr="00EC6D59">
        <w:trPr>
          <w:trHeight w:val="285"/>
        </w:trPr>
        <w:tc>
          <w:tcPr>
            <w:tcW w:w="2154" w:type="dxa"/>
            <w:vMerge/>
          </w:tcPr>
          <w:p w14:paraId="45476A60" w14:textId="77777777" w:rsidR="00D30BEC" w:rsidRPr="002B0CEC" w:rsidRDefault="00D30BEC" w:rsidP="00EC6D59">
            <w:pPr>
              <w:pStyle w:val="Table"/>
              <w:rPr>
                <w:b/>
                <w:bCs/>
              </w:rPr>
            </w:pPr>
          </w:p>
        </w:tc>
        <w:tc>
          <w:tcPr>
            <w:tcW w:w="3473" w:type="dxa"/>
            <w:gridSpan w:val="2"/>
          </w:tcPr>
          <w:p w14:paraId="5FC8C528" w14:textId="77777777" w:rsidR="00D30BEC" w:rsidRPr="00DB50F4" w:rsidRDefault="00D30BEC" w:rsidP="00EC6D59">
            <w:pPr>
              <w:pStyle w:val="Table"/>
            </w:pPr>
            <w:r>
              <w:t>1. Đ</w:t>
            </w:r>
            <w:r w:rsidRPr="00DB50F4">
              <w:t>ăng nhập vào hệ thống.</w:t>
            </w:r>
          </w:p>
          <w:p w14:paraId="34407908" w14:textId="77777777" w:rsidR="00D30BEC" w:rsidRDefault="00D30BEC" w:rsidP="00EC6D59">
            <w:pPr>
              <w:pStyle w:val="Table"/>
              <w:spacing w:before="0"/>
            </w:pPr>
          </w:p>
          <w:p w14:paraId="286FF828" w14:textId="640AED3E" w:rsidR="00D30BEC" w:rsidRDefault="00D30BEC" w:rsidP="00EC6D59">
            <w:pPr>
              <w:pStyle w:val="Table"/>
              <w:spacing w:before="0"/>
            </w:pPr>
          </w:p>
          <w:p w14:paraId="123C5B7D" w14:textId="308E7678" w:rsidR="000B5FF6" w:rsidRDefault="000B5FF6" w:rsidP="00EC6D59">
            <w:pPr>
              <w:pStyle w:val="Table"/>
              <w:spacing w:before="0"/>
            </w:pPr>
          </w:p>
          <w:p w14:paraId="6463ABF0" w14:textId="77777777" w:rsidR="000B5FF6" w:rsidRDefault="000B5FF6" w:rsidP="00EC6D59">
            <w:pPr>
              <w:pStyle w:val="Table"/>
              <w:spacing w:before="0"/>
            </w:pPr>
          </w:p>
          <w:p w14:paraId="6A8FDE9C" w14:textId="64983C22" w:rsidR="00D30BEC" w:rsidRDefault="00D30BEC" w:rsidP="00EC6D59">
            <w:pPr>
              <w:pStyle w:val="Table"/>
              <w:spacing w:before="0"/>
            </w:pPr>
            <w:r>
              <w:t xml:space="preserve">2. </w:t>
            </w:r>
            <w:r w:rsidRPr="00F47904">
              <w:t>Chọn chức năng “</w:t>
            </w:r>
            <w:r w:rsidR="006333F7">
              <w:t>Staff</w:t>
            </w:r>
            <w:r w:rsidRPr="00F47904">
              <w:t>”</w:t>
            </w:r>
            <w:r>
              <w:t>.</w:t>
            </w:r>
          </w:p>
          <w:p w14:paraId="2C5BFCD6" w14:textId="5EC807ED" w:rsidR="00D30BEC" w:rsidRDefault="00D30BEC" w:rsidP="00EC6D59">
            <w:pPr>
              <w:pStyle w:val="Table"/>
              <w:spacing w:before="0"/>
            </w:pPr>
          </w:p>
          <w:p w14:paraId="3AE504F6" w14:textId="77777777" w:rsidR="000B5FF6" w:rsidRDefault="000B5FF6" w:rsidP="00EC6D59">
            <w:pPr>
              <w:pStyle w:val="Table"/>
              <w:spacing w:before="0"/>
            </w:pPr>
          </w:p>
          <w:p w14:paraId="5FFF6260" w14:textId="10A3605E" w:rsidR="00D30BEC" w:rsidRDefault="00D30BEC" w:rsidP="00EC6D59">
            <w:pPr>
              <w:pStyle w:val="Table"/>
              <w:spacing w:before="0"/>
            </w:pPr>
            <w:r>
              <w:t xml:space="preserve">3. </w:t>
            </w:r>
            <w:r w:rsidRPr="00F47904">
              <w:t>Chọn thao tác cần thực hiện (</w:t>
            </w:r>
            <w:r>
              <w:t>Thêm mới, c</w:t>
            </w:r>
            <w:r w:rsidRPr="00F47904">
              <w:t>hỉnh sửa, xóa</w:t>
            </w:r>
            <w:r w:rsidR="000354A1">
              <w:t xml:space="preserve"> Staff</w:t>
            </w:r>
            <w:r w:rsidRPr="00F47904">
              <w:t xml:space="preserve"> hoặc xem chi tiết)</w:t>
            </w:r>
            <w:r>
              <w:t>.</w:t>
            </w:r>
          </w:p>
          <w:p w14:paraId="636DE566" w14:textId="77777777" w:rsidR="00D30BEC" w:rsidRDefault="00D30BEC" w:rsidP="00EC6D59">
            <w:pPr>
              <w:pStyle w:val="Table"/>
              <w:spacing w:before="0"/>
            </w:pPr>
          </w:p>
          <w:p w14:paraId="0A0662CF" w14:textId="77777777" w:rsidR="00D30BEC" w:rsidRDefault="00D30BEC" w:rsidP="00EC6D59">
            <w:pPr>
              <w:pStyle w:val="Table"/>
              <w:spacing w:before="0"/>
            </w:pPr>
          </w:p>
          <w:p w14:paraId="32095021" w14:textId="77777777" w:rsidR="00D30BEC" w:rsidRDefault="00D30BEC" w:rsidP="00EC6D59">
            <w:pPr>
              <w:pStyle w:val="Table"/>
              <w:spacing w:before="0"/>
            </w:pPr>
          </w:p>
          <w:p w14:paraId="2A53CCEB" w14:textId="77777777" w:rsidR="00D30BEC" w:rsidRDefault="00D30BEC" w:rsidP="00EC6D59">
            <w:pPr>
              <w:pStyle w:val="Table"/>
              <w:spacing w:before="0"/>
            </w:pPr>
          </w:p>
          <w:p w14:paraId="7594F9AB" w14:textId="77777777" w:rsidR="00D30BEC" w:rsidRDefault="00D30BEC" w:rsidP="00EC6D59">
            <w:pPr>
              <w:pStyle w:val="Table"/>
              <w:spacing w:before="0"/>
            </w:pPr>
          </w:p>
          <w:p w14:paraId="6F3B019D" w14:textId="77777777" w:rsidR="00D30BEC" w:rsidRDefault="00D30BEC" w:rsidP="00EC6D59">
            <w:pPr>
              <w:pStyle w:val="Table"/>
              <w:spacing w:before="0"/>
            </w:pPr>
          </w:p>
          <w:p w14:paraId="45B9E4D6" w14:textId="77777777" w:rsidR="00D30BEC" w:rsidRDefault="00D30BEC" w:rsidP="00EC6D59">
            <w:pPr>
              <w:pStyle w:val="Table"/>
              <w:spacing w:before="0"/>
            </w:pPr>
          </w:p>
          <w:p w14:paraId="078CC8E0" w14:textId="77777777" w:rsidR="00D30BEC" w:rsidRDefault="00D30BEC" w:rsidP="00EC6D59">
            <w:pPr>
              <w:pStyle w:val="Table"/>
              <w:spacing w:before="0"/>
            </w:pPr>
          </w:p>
          <w:p w14:paraId="3F02F8C4" w14:textId="77777777" w:rsidR="00D30BEC" w:rsidRDefault="00D30BEC" w:rsidP="00EC6D59">
            <w:pPr>
              <w:pStyle w:val="Table"/>
              <w:spacing w:before="0"/>
            </w:pPr>
          </w:p>
          <w:p w14:paraId="700E444D" w14:textId="77777777" w:rsidR="00D30BEC" w:rsidRDefault="00D30BEC" w:rsidP="00EC6D59">
            <w:pPr>
              <w:pStyle w:val="Table"/>
              <w:spacing w:before="0"/>
            </w:pPr>
            <w:r w:rsidRPr="00F47904">
              <w:lastRenderedPageBreak/>
              <w:t>4. Thực hiện thao tác tương ứng với yêu cầu</w:t>
            </w:r>
            <w:r>
              <w:t>.</w:t>
            </w:r>
          </w:p>
        </w:tc>
        <w:tc>
          <w:tcPr>
            <w:tcW w:w="3474" w:type="dxa"/>
            <w:gridSpan w:val="2"/>
          </w:tcPr>
          <w:p w14:paraId="6E5F3AA7" w14:textId="77777777" w:rsidR="00D30BEC" w:rsidRDefault="00D30BEC" w:rsidP="00EC6D59">
            <w:pPr>
              <w:pStyle w:val="Table"/>
            </w:pPr>
            <w:r>
              <w:lastRenderedPageBreak/>
              <w:t>1.1 Xác thực tài khoản phân quyền Admin có trong cơ sở dữ liệu.</w:t>
            </w:r>
          </w:p>
          <w:p w14:paraId="5659FC19" w14:textId="77777777" w:rsidR="00D30BEC" w:rsidRPr="00DB50F4" w:rsidRDefault="00D30BEC" w:rsidP="00EC6D59">
            <w:pPr>
              <w:pStyle w:val="Table"/>
              <w:spacing w:before="0"/>
            </w:pPr>
            <w:r>
              <w:t>1.2 Chuyển hướng đến giao diện trang Admin.</w:t>
            </w:r>
          </w:p>
          <w:p w14:paraId="5529266B" w14:textId="5FAB5840" w:rsidR="00D30BEC" w:rsidRDefault="00D30BEC" w:rsidP="00EC6D59">
            <w:pPr>
              <w:pStyle w:val="Table"/>
              <w:spacing w:before="0"/>
            </w:pPr>
            <w:r w:rsidRPr="0031140B">
              <w:t xml:space="preserve">2.1 </w:t>
            </w:r>
            <w:r w:rsidRPr="00F47904">
              <w:t>Chuyển đến giao diện Quản lý danh sách</w:t>
            </w:r>
            <w:r w:rsidR="000B1EA4">
              <w:t xml:space="preserve"> Staff</w:t>
            </w:r>
            <w:r w:rsidRPr="00F47904">
              <w:t xml:space="preserve"> và hiển thị danh sách</w:t>
            </w:r>
            <w:r w:rsidR="000B1EA4">
              <w:t xml:space="preserve"> Staff</w:t>
            </w:r>
            <w:r w:rsidRPr="00F47904">
              <w:t xml:space="preserve"> hiện có</w:t>
            </w:r>
            <w:r w:rsidRPr="0031140B">
              <w:t xml:space="preserve">. </w:t>
            </w:r>
            <w:r w:rsidRPr="00F47904">
              <w:br/>
            </w:r>
            <w:r w:rsidRPr="00961C07">
              <w:t>3.1 Nếu thêm</w:t>
            </w:r>
            <w:r w:rsidR="000B1EA4">
              <w:t xml:space="preserve"> Staff</w:t>
            </w:r>
            <w:r w:rsidRPr="00961C07">
              <w:t>: Hiển thị form nhập thông tin chi tiết của</w:t>
            </w:r>
            <w:r w:rsidR="000B1EA4">
              <w:t xml:space="preserve"> Staff</w:t>
            </w:r>
            <w:r w:rsidRPr="00961C07">
              <w:t xml:space="preserve"> mới.</w:t>
            </w:r>
          </w:p>
          <w:p w14:paraId="26B3C0D2" w14:textId="3DBDFDD1" w:rsidR="00D30BEC" w:rsidRDefault="00D30BEC" w:rsidP="00EC6D59">
            <w:pPr>
              <w:pStyle w:val="Table"/>
              <w:spacing w:before="0"/>
            </w:pPr>
            <w:r w:rsidRPr="00F47904">
              <w:t>3.2 Nếu chỉnh sửa</w:t>
            </w:r>
            <w:r w:rsidR="000354A1">
              <w:t xml:space="preserve"> Staff</w:t>
            </w:r>
            <w:r w:rsidRPr="00F47904">
              <w:t>: Hiển thị form thay đổi thông tin</w:t>
            </w:r>
            <w:r w:rsidR="00B02F9D">
              <w:t xml:space="preserve"> Staff</w:t>
            </w:r>
            <w:r w:rsidRPr="00F47904">
              <w:t xml:space="preserve"> để </w:t>
            </w:r>
            <w:r>
              <w:t>Admin</w:t>
            </w:r>
            <w:r w:rsidRPr="00F47904">
              <w:t xml:space="preserve"> cập nhật. </w:t>
            </w:r>
            <w:r w:rsidRPr="00F47904">
              <w:br/>
              <w:t>3.3 Nếu xóa</w:t>
            </w:r>
            <w:r w:rsidR="00C36D25">
              <w:t xml:space="preserve"> Staff</w:t>
            </w:r>
            <w:r w:rsidRPr="00F47904">
              <w:t>: Xác nhận thao tác xóa, sau đó xóa thông tin</w:t>
            </w:r>
            <w:r w:rsidR="00C36D25">
              <w:t xml:space="preserve"> Staff</w:t>
            </w:r>
            <w:r w:rsidRPr="00F47904">
              <w:t xml:space="preserve"> khỏi hệ thống. </w:t>
            </w:r>
            <w:r w:rsidRPr="00F47904">
              <w:br/>
              <w:t>3.4 Nếu xem chi tiết: Hiển thị thông tin đầy đủ của</w:t>
            </w:r>
            <w:r w:rsidR="00FF7889">
              <w:t xml:space="preserve"> Staff</w:t>
            </w:r>
            <w:r w:rsidRPr="00F47904">
              <w:t xml:space="preserve"> được chọn.</w:t>
            </w:r>
            <w:r w:rsidRPr="0031140B">
              <w:t xml:space="preserve"> </w:t>
            </w:r>
          </w:p>
          <w:p w14:paraId="58F90BFC" w14:textId="77777777" w:rsidR="00D30BEC" w:rsidRDefault="00D30BEC" w:rsidP="00EC6D59">
            <w:pPr>
              <w:pStyle w:val="Table"/>
              <w:spacing w:before="0"/>
            </w:pPr>
            <w:r w:rsidRPr="00F47904">
              <w:lastRenderedPageBreak/>
              <w:t>4.1 Lưu thay đổi (nếu có) và thông báo kết quả thành công.</w:t>
            </w:r>
          </w:p>
        </w:tc>
      </w:tr>
      <w:tr w:rsidR="00D30BEC" w14:paraId="61ECE495" w14:textId="77777777" w:rsidTr="00EC6D59">
        <w:tc>
          <w:tcPr>
            <w:tcW w:w="2154" w:type="dxa"/>
          </w:tcPr>
          <w:p w14:paraId="6CD73ABF" w14:textId="77777777" w:rsidR="00D30BEC" w:rsidRPr="002B0CEC" w:rsidRDefault="00D30BEC" w:rsidP="00EC6D59">
            <w:pPr>
              <w:pStyle w:val="Table"/>
              <w:rPr>
                <w:b/>
                <w:bCs/>
              </w:rPr>
            </w:pPr>
            <w:r w:rsidRPr="002B0CEC">
              <w:rPr>
                <w:b/>
                <w:bCs/>
              </w:rPr>
              <w:lastRenderedPageBreak/>
              <w:t>Exception</w:t>
            </w:r>
          </w:p>
        </w:tc>
        <w:tc>
          <w:tcPr>
            <w:tcW w:w="6947" w:type="dxa"/>
            <w:gridSpan w:val="4"/>
            <w:vAlign w:val="center"/>
          </w:tcPr>
          <w:p w14:paraId="289D2C7E" w14:textId="119361A3" w:rsidR="00695768" w:rsidRDefault="00695768" w:rsidP="00EC6D59">
            <w:pPr>
              <w:pStyle w:val="Table"/>
            </w:pPr>
            <w:r>
              <w:t>1.1a Nếu tài khoản không được phân quyền sẽ yêu cầu nhập lại</w:t>
            </w:r>
          </w:p>
          <w:p w14:paraId="17F5AD9F" w14:textId="7B7091FA" w:rsidR="00D30BEC" w:rsidRDefault="00D30BEC" w:rsidP="00EC6D59">
            <w:pPr>
              <w:pStyle w:val="Table"/>
            </w:pPr>
            <w:r>
              <w:t>2.1a Nếu k</w:t>
            </w:r>
            <w:r w:rsidRPr="00D55382">
              <w:t xml:space="preserve">hông thể kết nối cơ sở dữ liệu </w:t>
            </w:r>
            <w:r>
              <w:t>thì hệ thống sẽ h</w:t>
            </w:r>
            <w:r w:rsidRPr="00D55382">
              <w:t>iển thị thông báo lỗi và yêu cầu thử lại.</w:t>
            </w:r>
          </w:p>
          <w:p w14:paraId="47126688" w14:textId="303445CF" w:rsidR="00D30BEC" w:rsidRDefault="00D30BEC" w:rsidP="00EC6D59">
            <w:pPr>
              <w:pStyle w:val="Table"/>
              <w:spacing w:before="0"/>
            </w:pPr>
            <w:r>
              <w:t>3.1a T</w:t>
            </w:r>
            <w:r w:rsidRPr="00D55382">
              <w:t>hông tin</w:t>
            </w:r>
            <w:r w:rsidR="00193331">
              <w:t xml:space="preserve"> Staff</w:t>
            </w:r>
            <w:r w:rsidRPr="00D55382">
              <w:t xml:space="preserve"> trùng lặp (email đã tồn tại) </w:t>
            </w:r>
            <w:r>
              <w:t>thì hệ thống y</w:t>
            </w:r>
            <w:r w:rsidRPr="00D55382">
              <w:t>êu cầu chỉnh sửa thông tin.</w:t>
            </w:r>
          </w:p>
          <w:p w14:paraId="27F44AF8" w14:textId="77777777" w:rsidR="00D30BEC" w:rsidRDefault="00D30BEC" w:rsidP="00EC6D59">
            <w:pPr>
              <w:pStyle w:val="Table"/>
              <w:spacing w:before="0"/>
            </w:pPr>
            <w:r>
              <w:t xml:space="preserve">4.1b Nếu </w:t>
            </w:r>
            <w:r w:rsidRPr="00D55382">
              <w:t xml:space="preserve">hủy thao tác trong quá trình thêm/chỉnh sửa </w:t>
            </w:r>
            <w:r>
              <w:t xml:space="preserve">thì hệ </w:t>
            </w:r>
            <w:r w:rsidRPr="00D55382">
              <w:t>thống không lưu thông tin và quay về danh sách ban đầu.</w:t>
            </w:r>
          </w:p>
        </w:tc>
      </w:tr>
      <w:tr w:rsidR="00D30BEC" w:rsidRPr="002B0CEC" w14:paraId="15F4167F" w14:textId="77777777" w:rsidTr="00EC6D59">
        <w:tc>
          <w:tcPr>
            <w:tcW w:w="9101" w:type="dxa"/>
            <w:gridSpan w:val="5"/>
          </w:tcPr>
          <w:p w14:paraId="580A15D3" w14:textId="77777777" w:rsidR="00D30BEC" w:rsidRPr="002B0CEC" w:rsidRDefault="00D30BEC" w:rsidP="00EC6D59">
            <w:pPr>
              <w:pStyle w:val="Table"/>
              <w:rPr>
                <w:b/>
                <w:bCs/>
              </w:rPr>
            </w:pPr>
            <w:r w:rsidRPr="002B0CEC">
              <w:rPr>
                <w:b/>
                <w:bCs/>
              </w:rPr>
              <w:t>Summary</w:t>
            </w:r>
          </w:p>
        </w:tc>
      </w:tr>
      <w:tr w:rsidR="00D30BEC" w:rsidRPr="002B0CEC" w14:paraId="74B9A264" w14:textId="77777777" w:rsidTr="00EC6D59">
        <w:tc>
          <w:tcPr>
            <w:tcW w:w="2154" w:type="dxa"/>
          </w:tcPr>
          <w:p w14:paraId="500FCD9E" w14:textId="77777777" w:rsidR="00D30BEC" w:rsidRPr="002B0CEC" w:rsidRDefault="00D30BEC" w:rsidP="00EC6D59">
            <w:pPr>
              <w:pStyle w:val="Table"/>
              <w:jc w:val="center"/>
              <w:rPr>
                <w:b/>
                <w:bCs/>
              </w:rPr>
            </w:pPr>
            <w:r w:rsidRPr="002B0CEC">
              <w:rPr>
                <w:b/>
                <w:bCs/>
              </w:rPr>
              <w:t>Inputs</w:t>
            </w:r>
          </w:p>
        </w:tc>
        <w:tc>
          <w:tcPr>
            <w:tcW w:w="2343" w:type="dxa"/>
          </w:tcPr>
          <w:p w14:paraId="09500B2E" w14:textId="77777777" w:rsidR="00D30BEC" w:rsidRPr="002B0CEC" w:rsidRDefault="00D30BEC" w:rsidP="00EC6D59">
            <w:pPr>
              <w:pStyle w:val="Table"/>
              <w:jc w:val="center"/>
              <w:rPr>
                <w:b/>
                <w:bCs/>
              </w:rPr>
            </w:pPr>
            <w:r w:rsidRPr="002B0CEC">
              <w:rPr>
                <w:b/>
                <w:bCs/>
              </w:rPr>
              <w:t>Source</w:t>
            </w:r>
          </w:p>
        </w:tc>
        <w:tc>
          <w:tcPr>
            <w:tcW w:w="2334" w:type="dxa"/>
            <w:gridSpan w:val="2"/>
          </w:tcPr>
          <w:p w14:paraId="5EC9A2F3" w14:textId="77777777" w:rsidR="00D30BEC" w:rsidRPr="002B0CEC" w:rsidRDefault="00D30BEC" w:rsidP="00EC6D59">
            <w:pPr>
              <w:pStyle w:val="Table"/>
              <w:jc w:val="center"/>
              <w:rPr>
                <w:b/>
                <w:bCs/>
              </w:rPr>
            </w:pPr>
            <w:r w:rsidRPr="002B0CEC">
              <w:rPr>
                <w:b/>
                <w:bCs/>
              </w:rPr>
              <w:t>Outputs</w:t>
            </w:r>
          </w:p>
        </w:tc>
        <w:tc>
          <w:tcPr>
            <w:tcW w:w="2270" w:type="dxa"/>
          </w:tcPr>
          <w:p w14:paraId="787D29CD" w14:textId="77777777" w:rsidR="00D30BEC" w:rsidRPr="002B0CEC" w:rsidRDefault="00D30BEC" w:rsidP="00EC6D59">
            <w:pPr>
              <w:pStyle w:val="Table"/>
              <w:jc w:val="center"/>
              <w:rPr>
                <w:b/>
                <w:bCs/>
              </w:rPr>
            </w:pPr>
            <w:r w:rsidRPr="002B0CEC">
              <w:rPr>
                <w:b/>
                <w:bCs/>
              </w:rPr>
              <w:t>Destination</w:t>
            </w:r>
          </w:p>
        </w:tc>
      </w:tr>
      <w:tr w:rsidR="00D30BEC" w:rsidRPr="001F6B98" w14:paraId="374C7036" w14:textId="77777777" w:rsidTr="00EC6D59">
        <w:tc>
          <w:tcPr>
            <w:tcW w:w="2154" w:type="dxa"/>
          </w:tcPr>
          <w:p w14:paraId="1F37596E" w14:textId="09720B63" w:rsidR="00296014" w:rsidRDefault="00296014" w:rsidP="00EC6D59">
            <w:pPr>
              <w:pStyle w:val="Table"/>
            </w:pPr>
            <w:r>
              <w:t>Yêu cầu thao tác với thông tin của Staff</w:t>
            </w:r>
          </w:p>
          <w:p w14:paraId="1097DF86" w14:textId="2C504A19" w:rsidR="00D30BEC" w:rsidRPr="003230A8" w:rsidRDefault="00D30BEC" w:rsidP="00EC6D59">
            <w:pPr>
              <w:pStyle w:val="Table"/>
            </w:pPr>
            <w:r w:rsidRPr="004601A2">
              <w:t>Thông tin cá nhân của</w:t>
            </w:r>
            <w:r w:rsidR="009A75C9">
              <w:t xml:space="preserve"> Staff.</w:t>
            </w:r>
          </w:p>
        </w:tc>
        <w:tc>
          <w:tcPr>
            <w:tcW w:w="2343" w:type="dxa"/>
          </w:tcPr>
          <w:p w14:paraId="01EC8F1F" w14:textId="77777777" w:rsidR="00D30BEC" w:rsidRDefault="00D30BEC" w:rsidP="00EC6D59">
            <w:pPr>
              <w:pStyle w:val="Table"/>
            </w:pPr>
            <w:r>
              <w:t>Bảng user</w:t>
            </w:r>
          </w:p>
          <w:p w14:paraId="2D66E1A3" w14:textId="182D0E35" w:rsidR="002B4E7C" w:rsidRPr="00183C55" w:rsidRDefault="002B4E7C" w:rsidP="00EC6D59">
            <w:pPr>
              <w:pStyle w:val="Table"/>
              <w:rPr>
                <w:lang w:val="en-US"/>
              </w:rPr>
            </w:pPr>
            <w:r>
              <w:t>Bảng staff</w:t>
            </w:r>
          </w:p>
        </w:tc>
        <w:tc>
          <w:tcPr>
            <w:tcW w:w="2334" w:type="dxa"/>
            <w:gridSpan w:val="2"/>
          </w:tcPr>
          <w:p w14:paraId="5EEAE867" w14:textId="2BF7D543" w:rsidR="00D30BEC" w:rsidRPr="003230A8" w:rsidRDefault="00D30BEC" w:rsidP="00EC6D59">
            <w:pPr>
              <w:pStyle w:val="Table"/>
            </w:pPr>
            <w:r w:rsidRPr="00D55382">
              <w:t>Danh sách</w:t>
            </w:r>
            <w:r w:rsidR="00697AB3">
              <w:t xml:space="preserve"> Staff</w:t>
            </w:r>
            <w:r w:rsidRPr="00D55382">
              <w:t xml:space="preserve"> được cập </w:t>
            </w:r>
            <w:r>
              <w:t>nhật.</w:t>
            </w:r>
          </w:p>
        </w:tc>
        <w:tc>
          <w:tcPr>
            <w:tcW w:w="2270" w:type="dxa"/>
          </w:tcPr>
          <w:p w14:paraId="74E2AE7A" w14:textId="4E824CFC" w:rsidR="00D30BEC" w:rsidRPr="001F6B98" w:rsidRDefault="00D30BEC" w:rsidP="00EC6D59">
            <w:pPr>
              <w:pStyle w:val="Table"/>
              <w:rPr>
                <w:lang w:val="en-US"/>
              </w:rPr>
            </w:pPr>
            <w:r>
              <w:t>Trang quản lý</w:t>
            </w:r>
            <w:r w:rsidR="00697AB3">
              <w:t xml:space="preserve"> Staff</w:t>
            </w:r>
            <w:r>
              <w:t>.</w:t>
            </w:r>
          </w:p>
        </w:tc>
      </w:tr>
    </w:tbl>
    <w:p w14:paraId="724E19BD" w14:textId="77777777" w:rsidR="00966CAF" w:rsidRPr="00966CAF" w:rsidRDefault="00966CAF" w:rsidP="00966CAF"/>
    <w:p w14:paraId="73E94D22" w14:textId="3CBC3E9B" w:rsidR="00461464" w:rsidRDefault="00C77A99" w:rsidP="00C77A99">
      <w:r>
        <w:br w:type="page"/>
      </w:r>
    </w:p>
    <w:p w14:paraId="3CDDBE6C" w14:textId="3126D225" w:rsidR="00DE45CF" w:rsidRDefault="00DE45CF" w:rsidP="004601A2">
      <w:pPr>
        <w:pStyle w:val="Heading4"/>
      </w:pPr>
      <w:bookmarkStart w:id="110" w:name="_Toc197965717"/>
      <w:r>
        <w:lastRenderedPageBreak/>
        <w:t>Use-case</w:t>
      </w:r>
      <w:r w:rsidRPr="00845E13">
        <w:t xml:space="preserve"> </w:t>
      </w:r>
      <w:r w:rsidR="002F1385">
        <w:t>Quản lý danh sách lớp học</w:t>
      </w:r>
      <w:bookmarkEnd w:id="110"/>
    </w:p>
    <w:p w14:paraId="3958ADEF" w14:textId="1A157129" w:rsidR="008B409E" w:rsidRPr="008B409E" w:rsidRDefault="008B409E" w:rsidP="008957CF">
      <w:pPr>
        <w:pStyle w:val="Caption"/>
      </w:pPr>
      <w:bookmarkStart w:id="111" w:name="_Toc182648935"/>
      <w:bookmarkStart w:id="112" w:name="_Toc197965806"/>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8</w:t>
      </w:r>
      <w:r>
        <w:fldChar w:fldCharType="end"/>
      </w:r>
      <w:r>
        <w:t xml:space="preserve"> Use-case</w:t>
      </w:r>
      <w:r w:rsidRPr="001C346C">
        <w:t xml:space="preserve"> </w:t>
      </w:r>
      <w:bookmarkEnd w:id="111"/>
      <w:r>
        <w:t>Quản lý danh sách lớp học</w:t>
      </w:r>
      <w:bookmarkEnd w:id="112"/>
    </w:p>
    <w:p w14:paraId="21DF1CB6" w14:textId="08CF3D1A" w:rsidR="00DE45CF" w:rsidRPr="00534A9E" w:rsidRDefault="0016553D" w:rsidP="00534A9E">
      <w:pPr>
        <w:spacing w:line="240" w:lineRule="auto"/>
        <w:ind w:firstLine="0"/>
        <w:jc w:val="left"/>
        <w:rPr>
          <w:sz w:val="24"/>
          <w:szCs w:val="24"/>
          <w:lang w:eastAsia="vi-VN"/>
        </w:rPr>
      </w:pPr>
      <w:r w:rsidRPr="0016553D">
        <w:rPr>
          <w:noProof/>
          <w:sz w:val="24"/>
          <w:szCs w:val="24"/>
          <w:lang w:eastAsia="vi-VN"/>
        </w:rPr>
        <w:drawing>
          <wp:inline distT="0" distB="0" distL="0" distR="0" wp14:anchorId="1167BC4E" wp14:editId="77707BB1">
            <wp:extent cx="5791835" cy="24809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1835" cy="2480945"/>
                    </a:xfrm>
                    <a:prstGeom prst="rect">
                      <a:avLst/>
                    </a:prstGeom>
                  </pic:spPr>
                </pic:pic>
              </a:graphicData>
            </a:graphic>
          </wp:inline>
        </w:drawing>
      </w:r>
    </w:p>
    <w:p w14:paraId="075D460A" w14:textId="7582ACA9" w:rsidR="00DE45CF" w:rsidRDefault="00DE45CF" w:rsidP="00DE45CF">
      <w:pPr>
        <w:pStyle w:val="Caption"/>
      </w:pPr>
    </w:p>
    <w:p w14:paraId="3B828187" w14:textId="2AADBDEB" w:rsidR="00985475" w:rsidRDefault="00A40B8B" w:rsidP="008B409E">
      <w:pPr>
        <w:pStyle w:val="Bng"/>
      </w:pPr>
      <w:bookmarkStart w:id="113" w:name="_Toc197965766"/>
      <w:r>
        <w:t>Bảng 2.10 Đặc tả Use-case Quản lý danh sách lớp học</w:t>
      </w:r>
      <w:bookmarkEnd w:id="113"/>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985475" w:rsidRPr="001C6CD7" w14:paraId="5845CA0E" w14:textId="77777777" w:rsidTr="00EC6D59">
        <w:tc>
          <w:tcPr>
            <w:tcW w:w="2154" w:type="dxa"/>
          </w:tcPr>
          <w:p w14:paraId="6FB5F697" w14:textId="77777777" w:rsidR="00985475" w:rsidRPr="002B0CEC" w:rsidRDefault="00985475" w:rsidP="00EC6D59">
            <w:pPr>
              <w:pStyle w:val="Table"/>
              <w:rPr>
                <w:b/>
                <w:bCs/>
              </w:rPr>
            </w:pPr>
            <w:r w:rsidRPr="002B0CEC">
              <w:rPr>
                <w:b/>
                <w:bCs/>
              </w:rPr>
              <w:t>ID</w:t>
            </w:r>
          </w:p>
        </w:tc>
        <w:tc>
          <w:tcPr>
            <w:tcW w:w="6947" w:type="dxa"/>
            <w:gridSpan w:val="4"/>
          </w:tcPr>
          <w:p w14:paraId="32C204FA" w14:textId="0AFCBDAD" w:rsidR="00985475" w:rsidRPr="001C6CD7" w:rsidRDefault="0002380D" w:rsidP="00EC6D59">
            <w:pPr>
              <w:pStyle w:val="Table"/>
              <w:rPr>
                <w:lang w:val="en-US"/>
              </w:rPr>
            </w:pPr>
            <w:r>
              <w:t>UC07</w:t>
            </w:r>
          </w:p>
        </w:tc>
      </w:tr>
      <w:tr w:rsidR="00985475" w14:paraId="01EFA981" w14:textId="77777777" w:rsidTr="00EC6D59">
        <w:tc>
          <w:tcPr>
            <w:tcW w:w="2154" w:type="dxa"/>
          </w:tcPr>
          <w:p w14:paraId="08654FC2" w14:textId="77777777" w:rsidR="00985475" w:rsidRPr="002B0CEC" w:rsidRDefault="00985475" w:rsidP="00EC6D59">
            <w:pPr>
              <w:pStyle w:val="Table"/>
              <w:rPr>
                <w:b/>
                <w:bCs/>
              </w:rPr>
            </w:pPr>
            <w:r>
              <w:rPr>
                <w:b/>
                <w:bCs/>
              </w:rPr>
              <w:t>Use-case</w:t>
            </w:r>
          </w:p>
        </w:tc>
        <w:tc>
          <w:tcPr>
            <w:tcW w:w="6947" w:type="dxa"/>
            <w:gridSpan w:val="4"/>
          </w:tcPr>
          <w:p w14:paraId="31B182B2" w14:textId="41A6ECED" w:rsidR="00985475" w:rsidRDefault="00985475" w:rsidP="00EC6D59">
            <w:pPr>
              <w:pStyle w:val="Table"/>
            </w:pPr>
            <w:r w:rsidRPr="009B6D72">
              <w:t>Quản lý danh sách</w:t>
            </w:r>
            <w:r>
              <w:t xml:space="preserve"> </w:t>
            </w:r>
            <w:r w:rsidR="00781225">
              <w:t>lớp học</w:t>
            </w:r>
          </w:p>
        </w:tc>
      </w:tr>
      <w:tr w:rsidR="00985475" w14:paraId="700FAEDF" w14:textId="77777777" w:rsidTr="00EC6D59">
        <w:tc>
          <w:tcPr>
            <w:tcW w:w="2154" w:type="dxa"/>
          </w:tcPr>
          <w:p w14:paraId="62466E3D" w14:textId="77777777" w:rsidR="00985475" w:rsidRPr="002B0CEC" w:rsidRDefault="00985475" w:rsidP="00EC6D59">
            <w:pPr>
              <w:pStyle w:val="Table"/>
              <w:rPr>
                <w:b/>
                <w:bCs/>
              </w:rPr>
            </w:pPr>
            <w:r w:rsidRPr="002B0CEC">
              <w:rPr>
                <w:b/>
                <w:bCs/>
              </w:rPr>
              <w:t>Sceneraio</w:t>
            </w:r>
          </w:p>
        </w:tc>
        <w:tc>
          <w:tcPr>
            <w:tcW w:w="6947" w:type="dxa"/>
            <w:gridSpan w:val="4"/>
          </w:tcPr>
          <w:p w14:paraId="42FFF2BA" w14:textId="7AE12CF8" w:rsidR="00985475" w:rsidRDefault="00985475" w:rsidP="00EC6D59">
            <w:pPr>
              <w:pStyle w:val="Table"/>
            </w:pPr>
            <w:r>
              <w:t xml:space="preserve">Admin </w:t>
            </w:r>
            <w:r w:rsidRPr="0031140B">
              <w:t xml:space="preserve">muốn </w:t>
            </w:r>
            <w:r w:rsidRPr="006A2035">
              <w:t>xem chi tiết thông tin</w:t>
            </w:r>
            <w:r>
              <w:t xml:space="preserve"> </w:t>
            </w:r>
            <w:r w:rsidR="0097774F">
              <w:t>lớp học hiện</w:t>
            </w:r>
            <w:r w:rsidR="0021214B">
              <w:t xml:space="preserve"> có</w:t>
            </w:r>
            <w:r w:rsidRPr="0031140B">
              <w:t xml:space="preserve">, </w:t>
            </w:r>
            <w:r>
              <w:t xml:space="preserve">thêm mới, </w:t>
            </w:r>
            <w:r w:rsidRPr="0031140B">
              <w:t>chỉnh sửa hoặc xóa thông tin</w:t>
            </w:r>
            <w:r>
              <w:t xml:space="preserve"> </w:t>
            </w:r>
            <w:r w:rsidR="0097774F">
              <w:t xml:space="preserve">lớp học </w:t>
            </w:r>
            <w:r w:rsidRPr="0031140B">
              <w:t>trong hệ thống quản lý.</w:t>
            </w:r>
          </w:p>
        </w:tc>
      </w:tr>
      <w:tr w:rsidR="00985475" w14:paraId="524F438B" w14:textId="77777777" w:rsidTr="00EC6D59">
        <w:tc>
          <w:tcPr>
            <w:tcW w:w="2154" w:type="dxa"/>
          </w:tcPr>
          <w:p w14:paraId="24B49108" w14:textId="77777777" w:rsidR="00985475" w:rsidRPr="002B0CEC" w:rsidRDefault="00985475" w:rsidP="00EC6D59">
            <w:pPr>
              <w:pStyle w:val="Table"/>
              <w:rPr>
                <w:b/>
                <w:bCs/>
              </w:rPr>
            </w:pPr>
            <w:r w:rsidRPr="002B0CEC">
              <w:rPr>
                <w:b/>
                <w:bCs/>
              </w:rPr>
              <w:t>Triggering Event</w:t>
            </w:r>
          </w:p>
        </w:tc>
        <w:tc>
          <w:tcPr>
            <w:tcW w:w="6947" w:type="dxa"/>
            <w:gridSpan w:val="4"/>
          </w:tcPr>
          <w:p w14:paraId="3E2CA8A9" w14:textId="20BB1F29" w:rsidR="00985475" w:rsidRDefault="00985475" w:rsidP="00EC6D59">
            <w:pPr>
              <w:pStyle w:val="Table"/>
            </w:pPr>
            <w:r>
              <w:t>N</w:t>
            </w:r>
            <w:r w:rsidRPr="0072019B">
              <w:t xml:space="preserve">hấn </w:t>
            </w:r>
            <w:r>
              <w:t>chức năng “</w:t>
            </w:r>
            <w:r w:rsidR="002E7E5F">
              <w:t>Class</w:t>
            </w:r>
            <w:r>
              <w:t>”</w:t>
            </w:r>
            <w:r w:rsidRPr="0072019B">
              <w:t xml:space="preserve"> trên giao diện</w:t>
            </w:r>
            <w:r>
              <w:t xml:space="preserve"> website phân quyền Admin</w:t>
            </w:r>
            <w:r w:rsidRPr="0072019B">
              <w:t>.</w:t>
            </w:r>
          </w:p>
        </w:tc>
      </w:tr>
      <w:tr w:rsidR="00985475" w14:paraId="79B3FC7F" w14:textId="77777777" w:rsidTr="00EC6D59">
        <w:tc>
          <w:tcPr>
            <w:tcW w:w="2154" w:type="dxa"/>
          </w:tcPr>
          <w:p w14:paraId="45DF17C4" w14:textId="77777777" w:rsidR="00985475" w:rsidRPr="002B0CEC" w:rsidRDefault="00985475" w:rsidP="00EC6D59">
            <w:pPr>
              <w:pStyle w:val="Table"/>
              <w:rPr>
                <w:b/>
                <w:bCs/>
              </w:rPr>
            </w:pPr>
            <w:r w:rsidRPr="002B0CEC">
              <w:rPr>
                <w:b/>
                <w:bCs/>
              </w:rPr>
              <w:t>Brief description</w:t>
            </w:r>
          </w:p>
        </w:tc>
        <w:tc>
          <w:tcPr>
            <w:tcW w:w="6947" w:type="dxa"/>
            <w:gridSpan w:val="4"/>
          </w:tcPr>
          <w:p w14:paraId="1A9FA61A" w14:textId="2C81112F" w:rsidR="00985475" w:rsidRDefault="00985475" w:rsidP="00EC6D59">
            <w:pPr>
              <w:pStyle w:val="Table"/>
            </w:pPr>
            <w:r>
              <w:t xml:space="preserve">Admin có </w:t>
            </w:r>
            <w:r w:rsidRPr="006A2035">
              <w:t xml:space="preserve">thể quản lý </w:t>
            </w:r>
            <w:r w:rsidRPr="00281714">
              <w:t>danh sách</w:t>
            </w:r>
            <w:r w:rsidR="00162173">
              <w:t xml:space="preserve"> lớp học</w:t>
            </w:r>
            <w:r>
              <w:t xml:space="preserve"> </w:t>
            </w:r>
            <w:r w:rsidRPr="00281714">
              <w:t>hiện có</w:t>
            </w:r>
            <w:r w:rsidRPr="006A2035">
              <w:t xml:space="preserve"> thông qua các thao tác như </w:t>
            </w:r>
            <w:r>
              <w:t xml:space="preserve">thêm mới, </w:t>
            </w:r>
            <w:r w:rsidRPr="006A2035">
              <w:t xml:space="preserve">chỉnh sửa, xóa </w:t>
            </w:r>
            <w:r>
              <w:t>các</w:t>
            </w:r>
            <w:r w:rsidR="002E7E5F">
              <w:t xml:space="preserve"> </w:t>
            </w:r>
            <w:r w:rsidR="00162173">
              <w:t>lớp học</w:t>
            </w:r>
            <w:r w:rsidRPr="00281714">
              <w:t xml:space="preserve"> không cần</w:t>
            </w:r>
            <w:r>
              <w:t xml:space="preserve"> thiết</w:t>
            </w:r>
            <w:r w:rsidRPr="006A2035">
              <w:t xml:space="preserve"> và xem chi tiết thông tin</w:t>
            </w:r>
            <w:r w:rsidR="002E7E5F">
              <w:t xml:space="preserve"> </w:t>
            </w:r>
            <w:r w:rsidR="00162173">
              <w:t>lớp học</w:t>
            </w:r>
            <w:r w:rsidRPr="006A2035">
              <w:t>.</w:t>
            </w:r>
          </w:p>
        </w:tc>
      </w:tr>
      <w:tr w:rsidR="00985475" w14:paraId="5D7D1859" w14:textId="77777777" w:rsidTr="00EC6D59">
        <w:tc>
          <w:tcPr>
            <w:tcW w:w="2154" w:type="dxa"/>
          </w:tcPr>
          <w:p w14:paraId="08EA982A" w14:textId="77777777" w:rsidR="00985475" w:rsidRPr="002B0CEC" w:rsidRDefault="00985475" w:rsidP="00EC6D59">
            <w:pPr>
              <w:pStyle w:val="Table"/>
              <w:rPr>
                <w:b/>
                <w:bCs/>
              </w:rPr>
            </w:pPr>
            <w:r w:rsidRPr="002B0CEC">
              <w:rPr>
                <w:b/>
                <w:bCs/>
              </w:rPr>
              <w:t>Actors</w:t>
            </w:r>
          </w:p>
        </w:tc>
        <w:tc>
          <w:tcPr>
            <w:tcW w:w="6947" w:type="dxa"/>
            <w:gridSpan w:val="4"/>
          </w:tcPr>
          <w:p w14:paraId="2ADC38D5" w14:textId="77777777" w:rsidR="00985475" w:rsidRDefault="00985475" w:rsidP="00EC6D59">
            <w:pPr>
              <w:pStyle w:val="Table"/>
            </w:pPr>
            <w:r>
              <w:t>Admin</w:t>
            </w:r>
          </w:p>
        </w:tc>
      </w:tr>
      <w:tr w:rsidR="00985475" w:rsidRPr="005A383E" w14:paraId="473A3084" w14:textId="77777777" w:rsidTr="00EC6D59">
        <w:tc>
          <w:tcPr>
            <w:tcW w:w="2154" w:type="dxa"/>
          </w:tcPr>
          <w:p w14:paraId="231BE76D" w14:textId="77777777" w:rsidR="00985475" w:rsidRPr="002B0CEC" w:rsidRDefault="00985475" w:rsidP="00EC6D59">
            <w:pPr>
              <w:pStyle w:val="Table"/>
              <w:rPr>
                <w:b/>
                <w:bCs/>
              </w:rPr>
            </w:pPr>
            <w:r w:rsidRPr="002B0CEC">
              <w:rPr>
                <w:b/>
                <w:bCs/>
              </w:rPr>
              <w:t>Stackholder</w:t>
            </w:r>
          </w:p>
        </w:tc>
        <w:tc>
          <w:tcPr>
            <w:tcW w:w="6947" w:type="dxa"/>
            <w:gridSpan w:val="4"/>
          </w:tcPr>
          <w:p w14:paraId="0089F2F4" w14:textId="4A8F8E2D" w:rsidR="00985475" w:rsidRPr="005A383E" w:rsidRDefault="002E7E5F" w:rsidP="00EC6D59">
            <w:pPr>
              <w:pStyle w:val="Table"/>
              <w:rPr>
                <w:lang w:val="en-US"/>
              </w:rPr>
            </w:pPr>
            <w:r>
              <w:rPr>
                <w:lang w:val="en-US"/>
              </w:rPr>
              <w:t>Không</w:t>
            </w:r>
          </w:p>
        </w:tc>
      </w:tr>
      <w:tr w:rsidR="00985475" w14:paraId="045364E4" w14:textId="77777777" w:rsidTr="00EC6D59">
        <w:tc>
          <w:tcPr>
            <w:tcW w:w="2154" w:type="dxa"/>
          </w:tcPr>
          <w:p w14:paraId="1E64026F" w14:textId="77777777" w:rsidR="00985475" w:rsidRPr="002B0CEC" w:rsidRDefault="00985475" w:rsidP="00EC6D59">
            <w:pPr>
              <w:pStyle w:val="Table"/>
              <w:rPr>
                <w:b/>
                <w:bCs/>
              </w:rPr>
            </w:pPr>
            <w:r w:rsidRPr="002B0CEC">
              <w:rPr>
                <w:b/>
                <w:bCs/>
              </w:rPr>
              <w:lastRenderedPageBreak/>
              <w:t>Preconditions</w:t>
            </w:r>
          </w:p>
        </w:tc>
        <w:tc>
          <w:tcPr>
            <w:tcW w:w="6947" w:type="dxa"/>
            <w:gridSpan w:val="4"/>
          </w:tcPr>
          <w:p w14:paraId="7DBE3064" w14:textId="77777777" w:rsidR="00985475" w:rsidRDefault="00985475" w:rsidP="00EC6D59">
            <w:pPr>
              <w:pStyle w:val="Table"/>
            </w:pPr>
            <w:r>
              <w:t>Tác nhân</w:t>
            </w:r>
            <w:r w:rsidRPr="00706662">
              <w:t xml:space="preserve"> đã đăng nhập thành công vào hệ thống.</w:t>
            </w:r>
          </w:p>
        </w:tc>
      </w:tr>
      <w:tr w:rsidR="00985475" w14:paraId="0A8F0F78" w14:textId="77777777" w:rsidTr="00EC6D59">
        <w:tc>
          <w:tcPr>
            <w:tcW w:w="2154" w:type="dxa"/>
          </w:tcPr>
          <w:p w14:paraId="0E523C59" w14:textId="77777777" w:rsidR="00985475" w:rsidRPr="002B0CEC" w:rsidRDefault="00985475" w:rsidP="00EC6D59">
            <w:pPr>
              <w:pStyle w:val="Table"/>
              <w:rPr>
                <w:b/>
                <w:bCs/>
              </w:rPr>
            </w:pPr>
            <w:r>
              <w:rPr>
                <w:b/>
                <w:bCs/>
              </w:rPr>
              <w:t>Post</w:t>
            </w:r>
            <w:r w:rsidRPr="002B0CEC">
              <w:rPr>
                <w:b/>
                <w:bCs/>
              </w:rPr>
              <w:t>conditions</w:t>
            </w:r>
          </w:p>
        </w:tc>
        <w:tc>
          <w:tcPr>
            <w:tcW w:w="6947" w:type="dxa"/>
            <w:gridSpan w:val="4"/>
          </w:tcPr>
          <w:p w14:paraId="03E1DAAF" w14:textId="38A73B06" w:rsidR="00985475" w:rsidRDefault="00985475" w:rsidP="00EC6D59">
            <w:pPr>
              <w:pStyle w:val="Table"/>
            </w:pPr>
            <w:r w:rsidRPr="0031140B">
              <w:t>Thông tin</w:t>
            </w:r>
            <w:r w:rsidR="006A78E0">
              <w:t xml:space="preserve"> lớp học</w:t>
            </w:r>
            <w:r w:rsidRPr="0031140B">
              <w:t xml:space="preserve"> được cập nhật, hiển thị chính xác và đầy đủ trên hệ thống.</w:t>
            </w:r>
          </w:p>
        </w:tc>
      </w:tr>
      <w:tr w:rsidR="00985475" w:rsidRPr="002B0CEC" w14:paraId="121BE690" w14:textId="77777777" w:rsidTr="00EC6D59">
        <w:trPr>
          <w:trHeight w:val="285"/>
        </w:trPr>
        <w:tc>
          <w:tcPr>
            <w:tcW w:w="2154" w:type="dxa"/>
            <w:vMerge w:val="restart"/>
          </w:tcPr>
          <w:p w14:paraId="2D51224C" w14:textId="77777777" w:rsidR="00985475" w:rsidRPr="002B0CEC" w:rsidRDefault="00985475" w:rsidP="00EC6D59">
            <w:pPr>
              <w:pStyle w:val="Table"/>
              <w:rPr>
                <w:b/>
                <w:bCs/>
              </w:rPr>
            </w:pPr>
            <w:r w:rsidRPr="002B0CEC">
              <w:rPr>
                <w:b/>
                <w:bCs/>
              </w:rPr>
              <w:t>Flow of activities</w:t>
            </w:r>
          </w:p>
        </w:tc>
        <w:tc>
          <w:tcPr>
            <w:tcW w:w="3473" w:type="dxa"/>
            <w:gridSpan w:val="2"/>
          </w:tcPr>
          <w:p w14:paraId="1C9D7DD3" w14:textId="77777777" w:rsidR="00985475" w:rsidRPr="002B0CEC" w:rsidRDefault="00985475" w:rsidP="00EC6D59">
            <w:pPr>
              <w:pStyle w:val="Table"/>
              <w:jc w:val="center"/>
              <w:rPr>
                <w:b/>
                <w:bCs/>
              </w:rPr>
            </w:pPr>
            <w:r w:rsidRPr="002B0CEC">
              <w:rPr>
                <w:b/>
                <w:bCs/>
              </w:rPr>
              <w:t>Actor</w:t>
            </w:r>
          </w:p>
        </w:tc>
        <w:tc>
          <w:tcPr>
            <w:tcW w:w="3474" w:type="dxa"/>
            <w:gridSpan w:val="2"/>
          </w:tcPr>
          <w:p w14:paraId="60F0D4AD" w14:textId="77777777" w:rsidR="00985475" w:rsidRPr="002B0CEC" w:rsidRDefault="00985475" w:rsidP="00EC6D59">
            <w:pPr>
              <w:pStyle w:val="Table"/>
              <w:jc w:val="center"/>
              <w:rPr>
                <w:b/>
                <w:bCs/>
              </w:rPr>
            </w:pPr>
            <w:r w:rsidRPr="002B0CEC">
              <w:rPr>
                <w:b/>
                <w:bCs/>
              </w:rPr>
              <w:t>System</w:t>
            </w:r>
          </w:p>
        </w:tc>
      </w:tr>
      <w:tr w:rsidR="00985475" w14:paraId="58E1EE1C" w14:textId="77777777" w:rsidTr="00EC6D59">
        <w:trPr>
          <w:trHeight w:val="285"/>
        </w:trPr>
        <w:tc>
          <w:tcPr>
            <w:tcW w:w="2154" w:type="dxa"/>
            <w:vMerge/>
          </w:tcPr>
          <w:p w14:paraId="5368E380" w14:textId="77777777" w:rsidR="00985475" w:rsidRPr="002B0CEC" w:rsidRDefault="00985475" w:rsidP="00EC6D59">
            <w:pPr>
              <w:pStyle w:val="Table"/>
              <w:rPr>
                <w:b/>
                <w:bCs/>
              </w:rPr>
            </w:pPr>
          </w:p>
        </w:tc>
        <w:tc>
          <w:tcPr>
            <w:tcW w:w="3473" w:type="dxa"/>
            <w:gridSpan w:val="2"/>
          </w:tcPr>
          <w:p w14:paraId="79EC8063" w14:textId="77777777" w:rsidR="00985475" w:rsidRPr="00DB50F4" w:rsidRDefault="00985475" w:rsidP="00EC6D59">
            <w:pPr>
              <w:pStyle w:val="Table"/>
            </w:pPr>
            <w:r>
              <w:t>1. Đ</w:t>
            </w:r>
            <w:r w:rsidRPr="00DB50F4">
              <w:t>ăng nhập vào hệ thống.</w:t>
            </w:r>
          </w:p>
          <w:p w14:paraId="01063C79" w14:textId="77777777" w:rsidR="00985475" w:rsidRDefault="00985475" w:rsidP="00EC6D59">
            <w:pPr>
              <w:pStyle w:val="Table"/>
              <w:spacing w:before="0"/>
            </w:pPr>
          </w:p>
          <w:p w14:paraId="674A8DA6" w14:textId="7EFC207D" w:rsidR="00985475" w:rsidRDefault="00985475" w:rsidP="00EC6D59">
            <w:pPr>
              <w:pStyle w:val="Table"/>
              <w:spacing w:before="0"/>
            </w:pPr>
          </w:p>
          <w:p w14:paraId="2977546C" w14:textId="61EE7432" w:rsidR="000B5FF6" w:rsidRDefault="000B5FF6" w:rsidP="00EC6D59">
            <w:pPr>
              <w:pStyle w:val="Table"/>
              <w:spacing w:before="0"/>
            </w:pPr>
          </w:p>
          <w:p w14:paraId="13EC8E83" w14:textId="77777777" w:rsidR="000B5FF6" w:rsidRDefault="000B5FF6" w:rsidP="00EC6D59">
            <w:pPr>
              <w:pStyle w:val="Table"/>
              <w:spacing w:before="0"/>
            </w:pPr>
          </w:p>
          <w:p w14:paraId="32291324" w14:textId="64D462A8" w:rsidR="00985475" w:rsidRDefault="00985475" w:rsidP="00EC6D59">
            <w:pPr>
              <w:pStyle w:val="Table"/>
              <w:spacing w:before="0"/>
            </w:pPr>
            <w:r>
              <w:t xml:space="preserve">2. </w:t>
            </w:r>
            <w:r w:rsidRPr="00F47904">
              <w:t>Chọn chức năng “</w:t>
            </w:r>
            <w:r w:rsidR="00A02DF0">
              <w:t>Class</w:t>
            </w:r>
            <w:r w:rsidRPr="00F47904">
              <w:t>”</w:t>
            </w:r>
            <w:r>
              <w:t>.</w:t>
            </w:r>
          </w:p>
          <w:p w14:paraId="6CD0185A" w14:textId="75240417" w:rsidR="00985475" w:rsidRDefault="00985475" w:rsidP="00EC6D59">
            <w:pPr>
              <w:pStyle w:val="Table"/>
              <w:spacing w:before="0"/>
            </w:pPr>
          </w:p>
          <w:p w14:paraId="01BDD1A8" w14:textId="77777777" w:rsidR="000B5FF6" w:rsidRDefault="000B5FF6" w:rsidP="00EC6D59">
            <w:pPr>
              <w:pStyle w:val="Table"/>
              <w:spacing w:before="0"/>
            </w:pPr>
          </w:p>
          <w:p w14:paraId="06433174" w14:textId="4A5E7C01" w:rsidR="00985475" w:rsidRDefault="00985475" w:rsidP="00EC6D59">
            <w:pPr>
              <w:pStyle w:val="Table"/>
              <w:spacing w:before="0"/>
            </w:pPr>
            <w:r>
              <w:t xml:space="preserve">3. </w:t>
            </w:r>
            <w:r w:rsidRPr="00F47904">
              <w:t>Chọn thao tác cần thực hiện (</w:t>
            </w:r>
            <w:r>
              <w:t>Thêm mới, c</w:t>
            </w:r>
            <w:r w:rsidRPr="00F47904">
              <w:t>hỉnh sửa, xóa</w:t>
            </w:r>
            <w:r>
              <w:t xml:space="preserve"> </w:t>
            </w:r>
            <w:r w:rsidR="00A02DF0">
              <w:t>Class</w:t>
            </w:r>
            <w:r w:rsidRPr="00F47904">
              <w:t xml:space="preserve"> hoặc xem chi tiết)</w:t>
            </w:r>
            <w:r>
              <w:t>.</w:t>
            </w:r>
          </w:p>
          <w:p w14:paraId="5ACCF340" w14:textId="77777777" w:rsidR="00985475" w:rsidRDefault="00985475" w:rsidP="00EC6D59">
            <w:pPr>
              <w:pStyle w:val="Table"/>
              <w:spacing w:before="0"/>
            </w:pPr>
          </w:p>
          <w:p w14:paraId="039CBC5D" w14:textId="77777777" w:rsidR="00985475" w:rsidRDefault="00985475" w:rsidP="00EC6D59">
            <w:pPr>
              <w:pStyle w:val="Table"/>
              <w:spacing w:before="0"/>
            </w:pPr>
          </w:p>
          <w:p w14:paraId="620A2BF7" w14:textId="77777777" w:rsidR="00985475" w:rsidRDefault="00985475" w:rsidP="00EC6D59">
            <w:pPr>
              <w:pStyle w:val="Table"/>
              <w:spacing w:before="0"/>
            </w:pPr>
          </w:p>
          <w:p w14:paraId="3B457B4C" w14:textId="77777777" w:rsidR="00985475" w:rsidRDefault="00985475" w:rsidP="00EC6D59">
            <w:pPr>
              <w:pStyle w:val="Table"/>
              <w:spacing w:before="0"/>
            </w:pPr>
          </w:p>
          <w:p w14:paraId="7397E0E8" w14:textId="77777777" w:rsidR="00985475" w:rsidRDefault="00985475" w:rsidP="00EC6D59">
            <w:pPr>
              <w:pStyle w:val="Table"/>
              <w:spacing w:before="0"/>
            </w:pPr>
          </w:p>
          <w:p w14:paraId="249C1D5E" w14:textId="77777777" w:rsidR="00985475" w:rsidRDefault="00985475" w:rsidP="00EC6D59">
            <w:pPr>
              <w:pStyle w:val="Table"/>
              <w:spacing w:before="0"/>
            </w:pPr>
          </w:p>
          <w:p w14:paraId="141F6702" w14:textId="77777777" w:rsidR="00985475" w:rsidRDefault="00985475" w:rsidP="00EC6D59">
            <w:pPr>
              <w:pStyle w:val="Table"/>
              <w:spacing w:before="0"/>
            </w:pPr>
          </w:p>
          <w:p w14:paraId="13BF72A0" w14:textId="77777777" w:rsidR="00985475" w:rsidRDefault="00985475" w:rsidP="00EC6D59">
            <w:pPr>
              <w:pStyle w:val="Table"/>
              <w:spacing w:before="0"/>
            </w:pPr>
          </w:p>
          <w:p w14:paraId="329D0EC3" w14:textId="77777777" w:rsidR="00985475" w:rsidRDefault="00985475" w:rsidP="00EC6D59">
            <w:pPr>
              <w:pStyle w:val="Table"/>
              <w:spacing w:before="0"/>
            </w:pPr>
          </w:p>
          <w:p w14:paraId="4E4C0FE1" w14:textId="77777777" w:rsidR="00985475" w:rsidRDefault="00985475" w:rsidP="00EC6D59">
            <w:pPr>
              <w:pStyle w:val="Table"/>
              <w:spacing w:before="0"/>
            </w:pPr>
            <w:r w:rsidRPr="00F47904">
              <w:t>4. Thực hiện thao tác tương ứng với yêu cầu</w:t>
            </w:r>
            <w:r>
              <w:t>.</w:t>
            </w:r>
          </w:p>
        </w:tc>
        <w:tc>
          <w:tcPr>
            <w:tcW w:w="3474" w:type="dxa"/>
            <w:gridSpan w:val="2"/>
          </w:tcPr>
          <w:p w14:paraId="5709F7B0" w14:textId="77777777" w:rsidR="00985475" w:rsidRDefault="00985475" w:rsidP="00EC6D59">
            <w:pPr>
              <w:pStyle w:val="Table"/>
            </w:pPr>
            <w:r>
              <w:t>1.1 Xác thực tài khoản phân quyền Admin có trong cơ sở dữ liệu.</w:t>
            </w:r>
          </w:p>
          <w:p w14:paraId="347009AF" w14:textId="77777777" w:rsidR="00985475" w:rsidRPr="00DB50F4" w:rsidRDefault="00985475" w:rsidP="00EC6D59">
            <w:pPr>
              <w:pStyle w:val="Table"/>
              <w:spacing w:before="0"/>
            </w:pPr>
            <w:r>
              <w:t>1.2 Chuyển hướng đến giao diện trang Admin.</w:t>
            </w:r>
          </w:p>
          <w:p w14:paraId="493043E2" w14:textId="074F87B3" w:rsidR="00985475" w:rsidRDefault="00985475" w:rsidP="00EC6D59">
            <w:pPr>
              <w:pStyle w:val="Table"/>
              <w:spacing w:before="0"/>
            </w:pPr>
            <w:r w:rsidRPr="0031140B">
              <w:t xml:space="preserve">2.1 </w:t>
            </w:r>
            <w:r w:rsidRPr="00F47904">
              <w:t>Chuyển đến giao diện Quản lý danh sách</w:t>
            </w:r>
            <w:r>
              <w:t xml:space="preserve"> </w:t>
            </w:r>
            <w:r w:rsidR="00A02DF0">
              <w:t>lớp học</w:t>
            </w:r>
            <w:r w:rsidRPr="00F47904">
              <w:t xml:space="preserve"> và hiển thị danh sách</w:t>
            </w:r>
            <w:r>
              <w:t xml:space="preserve"> </w:t>
            </w:r>
            <w:r w:rsidR="00A02DF0">
              <w:t>lớp học</w:t>
            </w:r>
            <w:r w:rsidRPr="00F47904">
              <w:t xml:space="preserve"> hiện có</w:t>
            </w:r>
            <w:r w:rsidRPr="0031140B">
              <w:t xml:space="preserve">. </w:t>
            </w:r>
            <w:r w:rsidRPr="00F47904">
              <w:br/>
            </w:r>
            <w:r w:rsidRPr="00961C07">
              <w:t>3.1 Nếu thêm</w:t>
            </w:r>
            <w:r w:rsidR="00A02DF0">
              <w:t xml:space="preserve"> lớp học</w:t>
            </w:r>
            <w:r w:rsidRPr="00961C07">
              <w:t>: Hiển thị form nhập thông tin chi tiết của</w:t>
            </w:r>
            <w:r>
              <w:t xml:space="preserve"> </w:t>
            </w:r>
            <w:r w:rsidR="00A02DF0">
              <w:t>lớp học</w:t>
            </w:r>
            <w:r w:rsidRPr="00961C07">
              <w:t xml:space="preserve"> mới.</w:t>
            </w:r>
          </w:p>
          <w:p w14:paraId="5BA90F9D" w14:textId="36C89C80" w:rsidR="00985475" w:rsidRDefault="00985475" w:rsidP="00EC6D59">
            <w:pPr>
              <w:pStyle w:val="Table"/>
              <w:spacing w:before="0"/>
            </w:pPr>
            <w:r w:rsidRPr="00F47904">
              <w:t>3.2 Nếu chỉnh sửa</w:t>
            </w:r>
            <w:r>
              <w:t xml:space="preserve"> </w:t>
            </w:r>
            <w:r w:rsidR="00A02DF0">
              <w:t>lớp học</w:t>
            </w:r>
            <w:r w:rsidRPr="00F47904">
              <w:t>: Hiển thị form thay đổi thông tin</w:t>
            </w:r>
            <w:r>
              <w:t xml:space="preserve"> </w:t>
            </w:r>
            <w:r w:rsidR="00A02DF0">
              <w:t>lớp học</w:t>
            </w:r>
            <w:r w:rsidRPr="00F47904">
              <w:t xml:space="preserve"> để </w:t>
            </w:r>
            <w:r>
              <w:t>Admin</w:t>
            </w:r>
            <w:r w:rsidRPr="00F47904">
              <w:t xml:space="preserve"> cập nhật. </w:t>
            </w:r>
            <w:r w:rsidRPr="00F47904">
              <w:br/>
              <w:t>3.3 Nếu xóa</w:t>
            </w:r>
            <w:r>
              <w:t xml:space="preserve"> </w:t>
            </w:r>
            <w:r w:rsidR="00A02DF0">
              <w:t>lớp học</w:t>
            </w:r>
            <w:r w:rsidRPr="00F47904">
              <w:t>: Xác nhận thao tác xóa, sau đó xóa thông tin</w:t>
            </w:r>
            <w:r>
              <w:t xml:space="preserve"> </w:t>
            </w:r>
            <w:r w:rsidR="00A02DF0">
              <w:t>lớp học</w:t>
            </w:r>
            <w:r w:rsidRPr="00F47904">
              <w:t xml:space="preserve"> khỏi hệ thống. </w:t>
            </w:r>
            <w:r w:rsidRPr="00F47904">
              <w:br/>
              <w:t>3.4 Nếu xem chi tiết: Hiển thị thông tin đầy đủ của</w:t>
            </w:r>
            <w:r>
              <w:t xml:space="preserve"> </w:t>
            </w:r>
            <w:r w:rsidR="00A02DF0">
              <w:t>lớp học</w:t>
            </w:r>
            <w:r w:rsidRPr="00F47904">
              <w:t xml:space="preserve"> được chọn.</w:t>
            </w:r>
            <w:r w:rsidRPr="0031140B">
              <w:t xml:space="preserve"> </w:t>
            </w:r>
          </w:p>
          <w:p w14:paraId="7FC8E40E" w14:textId="77777777" w:rsidR="00985475" w:rsidRDefault="00985475" w:rsidP="00EC6D59">
            <w:pPr>
              <w:pStyle w:val="Table"/>
              <w:spacing w:before="0"/>
            </w:pPr>
            <w:r w:rsidRPr="00F47904">
              <w:t>4.1 Lưu thay đổi (nếu có) và thông báo kết quả thành công.</w:t>
            </w:r>
          </w:p>
        </w:tc>
      </w:tr>
      <w:tr w:rsidR="00985475" w14:paraId="29465D01" w14:textId="77777777" w:rsidTr="00EC6D59">
        <w:tc>
          <w:tcPr>
            <w:tcW w:w="2154" w:type="dxa"/>
          </w:tcPr>
          <w:p w14:paraId="6E78A048" w14:textId="77777777" w:rsidR="00985475" w:rsidRPr="002B0CEC" w:rsidRDefault="00985475" w:rsidP="00EC6D59">
            <w:pPr>
              <w:pStyle w:val="Table"/>
              <w:rPr>
                <w:b/>
                <w:bCs/>
              </w:rPr>
            </w:pPr>
            <w:r w:rsidRPr="002B0CEC">
              <w:rPr>
                <w:b/>
                <w:bCs/>
              </w:rPr>
              <w:lastRenderedPageBreak/>
              <w:t>Exception</w:t>
            </w:r>
          </w:p>
        </w:tc>
        <w:tc>
          <w:tcPr>
            <w:tcW w:w="6947" w:type="dxa"/>
            <w:gridSpan w:val="4"/>
            <w:vAlign w:val="center"/>
          </w:tcPr>
          <w:p w14:paraId="4104E09C" w14:textId="0C974331" w:rsidR="00780803" w:rsidRDefault="00780803" w:rsidP="00EC6D59">
            <w:pPr>
              <w:pStyle w:val="Table"/>
            </w:pPr>
            <w:r>
              <w:t>1.1a Nếu tài khoản không được phân quyền sẽ yêu cầu nhập lại</w:t>
            </w:r>
          </w:p>
          <w:p w14:paraId="24A9CA84" w14:textId="1C0D305B" w:rsidR="00985475" w:rsidRDefault="00985475" w:rsidP="00EC6D59">
            <w:pPr>
              <w:pStyle w:val="Table"/>
            </w:pPr>
            <w:r>
              <w:t>2.1a Nếu k</w:t>
            </w:r>
            <w:r w:rsidRPr="00D55382">
              <w:t xml:space="preserve">hông thể kết nối cơ sở dữ liệu </w:t>
            </w:r>
            <w:r>
              <w:t>thì hệ thống sẽ h</w:t>
            </w:r>
            <w:r w:rsidRPr="00D55382">
              <w:t>iển thị thông báo lỗi và yêu cầu thử lại.</w:t>
            </w:r>
          </w:p>
          <w:p w14:paraId="20CAF436" w14:textId="4B829C18" w:rsidR="00985475" w:rsidRDefault="00985475" w:rsidP="00EC6D59">
            <w:pPr>
              <w:pStyle w:val="Table"/>
              <w:spacing w:before="0"/>
            </w:pPr>
            <w:r>
              <w:t>3.1a T</w:t>
            </w:r>
            <w:r w:rsidRPr="00D55382">
              <w:t>hông tin</w:t>
            </w:r>
            <w:r w:rsidR="003935C2">
              <w:t xml:space="preserve"> lớp học</w:t>
            </w:r>
            <w:r w:rsidRPr="00D55382">
              <w:t xml:space="preserve"> trùng lặp (</w:t>
            </w:r>
            <w:r w:rsidR="00443E82">
              <w:t>vượt quá số lượng lớp học có thể hoạt động cùng 1 lúc</w:t>
            </w:r>
            <w:r w:rsidRPr="00D55382">
              <w:t xml:space="preserve">) </w:t>
            </w:r>
            <w:r>
              <w:t>thì hệ thống y</w:t>
            </w:r>
            <w:r w:rsidRPr="00D55382">
              <w:t>êu cầu chỉnh sửa thông tin.</w:t>
            </w:r>
          </w:p>
          <w:p w14:paraId="25076F52" w14:textId="77777777" w:rsidR="00985475" w:rsidRDefault="00985475" w:rsidP="00EC6D59">
            <w:pPr>
              <w:pStyle w:val="Table"/>
              <w:spacing w:before="0"/>
            </w:pPr>
            <w:r>
              <w:t xml:space="preserve">4.1b Nếu </w:t>
            </w:r>
            <w:r w:rsidRPr="00D55382">
              <w:t xml:space="preserve">hủy thao tác trong quá trình thêm/chỉnh sửa </w:t>
            </w:r>
            <w:r>
              <w:t xml:space="preserve">thì hệ </w:t>
            </w:r>
            <w:r w:rsidRPr="00D55382">
              <w:t>thống không lưu thông tin và quay về danh sách ban đầu.</w:t>
            </w:r>
          </w:p>
        </w:tc>
      </w:tr>
      <w:tr w:rsidR="00985475" w:rsidRPr="002B0CEC" w14:paraId="18CA17AE" w14:textId="77777777" w:rsidTr="00EC6D59">
        <w:tc>
          <w:tcPr>
            <w:tcW w:w="9101" w:type="dxa"/>
            <w:gridSpan w:val="5"/>
          </w:tcPr>
          <w:p w14:paraId="0B6ABC65" w14:textId="77777777" w:rsidR="00985475" w:rsidRPr="002B0CEC" w:rsidRDefault="00985475" w:rsidP="00EC6D59">
            <w:pPr>
              <w:pStyle w:val="Table"/>
              <w:rPr>
                <w:b/>
                <w:bCs/>
              </w:rPr>
            </w:pPr>
            <w:r w:rsidRPr="002B0CEC">
              <w:rPr>
                <w:b/>
                <w:bCs/>
              </w:rPr>
              <w:t>Summary</w:t>
            </w:r>
          </w:p>
        </w:tc>
      </w:tr>
      <w:tr w:rsidR="00985475" w:rsidRPr="002B0CEC" w14:paraId="4DE293E9" w14:textId="77777777" w:rsidTr="00EC6D59">
        <w:tc>
          <w:tcPr>
            <w:tcW w:w="2154" w:type="dxa"/>
          </w:tcPr>
          <w:p w14:paraId="1BFB2F67" w14:textId="77777777" w:rsidR="00985475" w:rsidRPr="002B0CEC" w:rsidRDefault="00985475" w:rsidP="00EC6D59">
            <w:pPr>
              <w:pStyle w:val="Table"/>
              <w:jc w:val="center"/>
              <w:rPr>
                <w:b/>
                <w:bCs/>
              </w:rPr>
            </w:pPr>
            <w:r w:rsidRPr="002B0CEC">
              <w:rPr>
                <w:b/>
                <w:bCs/>
              </w:rPr>
              <w:t>Inputs</w:t>
            </w:r>
          </w:p>
        </w:tc>
        <w:tc>
          <w:tcPr>
            <w:tcW w:w="2343" w:type="dxa"/>
          </w:tcPr>
          <w:p w14:paraId="0E5636F2" w14:textId="77777777" w:rsidR="00985475" w:rsidRPr="002B0CEC" w:rsidRDefault="00985475" w:rsidP="00EC6D59">
            <w:pPr>
              <w:pStyle w:val="Table"/>
              <w:jc w:val="center"/>
              <w:rPr>
                <w:b/>
                <w:bCs/>
              </w:rPr>
            </w:pPr>
            <w:r w:rsidRPr="002B0CEC">
              <w:rPr>
                <w:b/>
                <w:bCs/>
              </w:rPr>
              <w:t>Source</w:t>
            </w:r>
          </w:p>
        </w:tc>
        <w:tc>
          <w:tcPr>
            <w:tcW w:w="2334" w:type="dxa"/>
            <w:gridSpan w:val="2"/>
          </w:tcPr>
          <w:p w14:paraId="1C86A20E" w14:textId="77777777" w:rsidR="00985475" w:rsidRPr="002B0CEC" w:rsidRDefault="00985475" w:rsidP="00EC6D59">
            <w:pPr>
              <w:pStyle w:val="Table"/>
              <w:jc w:val="center"/>
              <w:rPr>
                <w:b/>
                <w:bCs/>
              </w:rPr>
            </w:pPr>
            <w:r w:rsidRPr="002B0CEC">
              <w:rPr>
                <w:b/>
                <w:bCs/>
              </w:rPr>
              <w:t>Outputs</w:t>
            </w:r>
          </w:p>
        </w:tc>
        <w:tc>
          <w:tcPr>
            <w:tcW w:w="2270" w:type="dxa"/>
          </w:tcPr>
          <w:p w14:paraId="7403B924" w14:textId="77777777" w:rsidR="00985475" w:rsidRPr="002B0CEC" w:rsidRDefault="00985475" w:rsidP="00EC6D59">
            <w:pPr>
              <w:pStyle w:val="Table"/>
              <w:jc w:val="center"/>
              <w:rPr>
                <w:b/>
                <w:bCs/>
              </w:rPr>
            </w:pPr>
            <w:r w:rsidRPr="002B0CEC">
              <w:rPr>
                <w:b/>
                <w:bCs/>
              </w:rPr>
              <w:t>Destination</w:t>
            </w:r>
          </w:p>
        </w:tc>
      </w:tr>
      <w:tr w:rsidR="00985475" w:rsidRPr="001F6B98" w14:paraId="09AF215B" w14:textId="77777777" w:rsidTr="00EC6D59">
        <w:tc>
          <w:tcPr>
            <w:tcW w:w="2154" w:type="dxa"/>
          </w:tcPr>
          <w:p w14:paraId="219BE58E" w14:textId="27273D3E" w:rsidR="00231609" w:rsidRDefault="00231609" w:rsidP="00EC6D59">
            <w:pPr>
              <w:pStyle w:val="Table"/>
            </w:pPr>
            <w:r>
              <w:t>Yêu cầu theo tác với thông tin của Class</w:t>
            </w:r>
          </w:p>
          <w:p w14:paraId="085138F9" w14:textId="040A7E4C" w:rsidR="00985475" w:rsidRPr="003230A8" w:rsidRDefault="00985475" w:rsidP="00EC6D59">
            <w:pPr>
              <w:pStyle w:val="Table"/>
            </w:pPr>
            <w:r w:rsidRPr="004601A2">
              <w:t xml:space="preserve">Thông tin </w:t>
            </w:r>
            <w:r w:rsidR="00245B3C">
              <w:t>của Class</w:t>
            </w:r>
            <w:r>
              <w:t>.</w:t>
            </w:r>
          </w:p>
        </w:tc>
        <w:tc>
          <w:tcPr>
            <w:tcW w:w="2343" w:type="dxa"/>
          </w:tcPr>
          <w:p w14:paraId="2F036E71" w14:textId="223E3026" w:rsidR="00985475" w:rsidRPr="00183C55" w:rsidRDefault="00985475" w:rsidP="00EC6D59">
            <w:pPr>
              <w:pStyle w:val="Table"/>
              <w:rPr>
                <w:lang w:val="en-US"/>
              </w:rPr>
            </w:pPr>
            <w:r>
              <w:t xml:space="preserve">Bảng </w:t>
            </w:r>
            <w:r w:rsidR="00245B3C">
              <w:t>class_schedule</w:t>
            </w:r>
          </w:p>
        </w:tc>
        <w:tc>
          <w:tcPr>
            <w:tcW w:w="2334" w:type="dxa"/>
            <w:gridSpan w:val="2"/>
          </w:tcPr>
          <w:p w14:paraId="31B0B18E" w14:textId="73D72772" w:rsidR="00985475" w:rsidRPr="003230A8" w:rsidRDefault="00985475" w:rsidP="00EC6D59">
            <w:pPr>
              <w:pStyle w:val="Table"/>
            </w:pPr>
            <w:r w:rsidRPr="00D55382">
              <w:t>Danh sách</w:t>
            </w:r>
            <w:r w:rsidR="00FD6316">
              <w:t xml:space="preserve"> lớp học</w:t>
            </w:r>
            <w:r w:rsidRPr="00D55382">
              <w:t xml:space="preserve"> được cập </w:t>
            </w:r>
            <w:r>
              <w:t>nhật.</w:t>
            </w:r>
          </w:p>
        </w:tc>
        <w:tc>
          <w:tcPr>
            <w:tcW w:w="2270" w:type="dxa"/>
          </w:tcPr>
          <w:p w14:paraId="62985985" w14:textId="79EA1F13" w:rsidR="00985475" w:rsidRPr="001F6B98" w:rsidRDefault="00985475" w:rsidP="00EC6D59">
            <w:pPr>
              <w:pStyle w:val="Table"/>
              <w:rPr>
                <w:lang w:val="en-US"/>
              </w:rPr>
            </w:pPr>
            <w:r>
              <w:t xml:space="preserve">Trang quản lý </w:t>
            </w:r>
            <w:r w:rsidR="00FD6316">
              <w:t>lớp học</w:t>
            </w:r>
            <w:r>
              <w:t>.</w:t>
            </w:r>
          </w:p>
        </w:tc>
      </w:tr>
    </w:tbl>
    <w:p w14:paraId="2F191135" w14:textId="77777777" w:rsidR="00985475" w:rsidRPr="00985475" w:rsidRDefault="00985475" w:rsidP="00985475"/>
    <w:p w14:paraId="6E89035D" w14:textId="77777777" w:rsidR="00DE45CF" w:rsidRDefault="00DE45CF" w:rsidP="00DE45CF">
      <w:r>
        <w:br w:type="page"/>
      </w:r>
    </w:p>
    <w:p w14:paraId="1952FC80" w14:textId="165E73D5" w:rsidR="00DE45CF" w:rsidRDefault="00DE45CF" w:rsidP="004601A2">
      <w:pPr>
        <w:pStyle w:val="Heading4"/>
      </w:pPr>
      <w:bookmarkStart w:id="114" w:name="_Toc197965718"/>
      <w:r>
        <w:lastRenderedPageBreak/>
        <w:t>Use-case</w:t>
      </w:r>
      <w:r w:rsidRPr="00845E13">
        <w:t xml:space="preserve"> </w:t>
      </w:r>
      <w:r w:rsidRPr="009B6D72">
        <w:t xml:space="preserve">Quản </w:t>
      </w:r>
      <w:r w:rsidR="00705CC0">
        <w:t xml:space="preserve">lý danh sách </w:t>
      </w:r>
      <w:r w:rsidR="00A94F5C">
        <w:t>khu vực học</w:t>
      </w:r>
      <w:bookmarkEnd w:id="114"/>
    </w:p>
    <w:p w14:paraId="408E8001" w14:textId="35D18719" w:rsidR="00CD5DB2" w:rsidRPr="00CD5DB2" w:rsidRDefault="00CD5DB2" w:rsidP="00C11B97">
      <w:pPr>
        <w:pStyle w:val="Caption"/>
      </w:pPr>
      <w:bookmarkStart w:id="115" w:name="_Toc182648936"/>
      <w:bookmarkStart w:id="116" w:name="_Toc197965807"/>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9</w:t>
      </w:r>
      <w:r>
        <w:fldChar w:fldCharType="end"/>
      </w:r>
      <w:r>
        <w:t xml:space="preserve"> Use-case</w:t>
      </w:r>
      <w:r w:rsidRPr="001C346C">
        <w:t xml:space="preserve"> </w:t>
      </w:r>
      <w:r w:rsidRPr="009B6D72">
        <w:t xml:space="preserve">Quản lý </w:t>
      </w:r>
      <w:bookmarkEnd w:id="115"/>
      <w:r>
        <w:t>danh sách khu vực học</w:t>
      </w:r>
      <w:bookmarkEnd w:id="116"/>
    </w:p>
    <w:p w14:paraId="1FAD7BC4" w14:textId="5F23D0A8" w:rsidR="00DE45CF" w:rsidRPr="00DE45CF" w:rsidRDefault="00D11C98" w:rsidP="00DE45CF">
      <w:pPr>
        <w:spacing w:line="240" w:lineRule="auto"/>
        <w:ind w:firstLine="0"/>
        <w:jc w:val="left"/>
        <w:rPr>
          <w:sz w:val="24"/>
          <w:szCs w:val="24"/>
          <w:lang w:eastAsia="vi-VN"/>
        </w:rPr>
      </w:pPr>
      <w:r w:rsidRPr="00D11C98">
        <w:rPr>
          <w:noProof/>
          <w:sz w:val="24"/>
          <w:szCs w:val="24"/>
          <w:lang w:eastAsia="vi-VN"/>
        </w:rPr>
        <w:drawing>
          <wp:inline distT="0" distB="0" distL="0" distR="0" wp14:anchorId="7C08A2A1" wp14:editId="0A589274">
            <wp:extent cx="5791835" cy="2705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835" cy="2705100"/>
                    </a:xfrm>
                    <a:prstGeom prst="rect">
                      <a:avLst/>
                    </a:prstGeom>
                  </pic:spPr>
                </pic:pic>
              </a:graphicData>
            </a:graphic>
          </wp:inline>
        </w:drawing>
      </w:r>
    </w:p>
    <w:p w14:paraId="78D7749C" w14:textId="04BB2CF4" w:rsidR="0040750C" w:rsidRDefault="0040750C" w:rsidP="00AF21F4">
      <w:pPr>
        <w:ind w:firstLine="0"/>
      </w:pPr>
    </w:p>
    <w:p w14:paraId="30064E32" w14:textId="008F5403" w:rsidR="0043515D" w:rsidRPr="00CD5DB2" w:rsidRDefault="0043515D" w:rsidP="00CD5DB2">
      <w:pPr>
        <w:pStyle w:val="Bng"/>
      </w:pPr>
      <w:bookmarkStart w:id="117" w:name="_Toc197965767"/>
      <w:r w:rsidRPr="00CD5DB2">
        <w:t>Bảng 2.</w:t>
      </w:r>
      <w:r w:rsidR="00193D4F" w:rsidRPr="00CD5DB2">
        <w:t>11</w:t>
      </w:r>
      <w:r w:rsidRPr="00CD5DB2">
        <w:t xml:space="preserve"> Đặc tả Use-case Quản lý danh sách </w:t>
      </w:r>
      <w:r w:rsidR="005206E7">
        <w:t>khu vực học</w:t>
      </w:r>
      <w:bookmarkEnd w:id="117"/>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43515D" w:rsidRPr="001C6CD7" w14:paraId="1FE7E098" w14:textId="77777777" w:rsidTr="00EC6D59">
        <w:tc>
          <w:tcPr>
            <w:tcW w:w="2154" w:type="dxa"/>
          </w:tcPr>
          <w:p w14:paraId="7CF2ACBA" w14:textId="77777777" w:rsidR="0043515D" w:rsidRPr="002B0CEC" w:rsidRDefault="0043515D" w:rsidP="00EC6D59">
            <w:pPr>
              <w:pStyle w:val="Table"/>
              <w:rPr>
                <w:b/>
                <w:bCs/>
              </w:rPr>
            </w:pPr>
            <w:r w:rsidRPr="002B0CEC">
              <w:rPr>
                <w:b/>
                <w:bCs/>
              </w:rPr>
              <w:t>ID</w:t>
            </w:r>
          </w:p>
        </w:tc>
        <w:tc>
          <w:tcPr>
            <w:tcW w:w="6947" w:type="dxa"/>
            <w:gridSpan w:val="4"/>
          </w:tcPr>
          <w:p w14:paraId="04D9503D" w14:textId="317D6867" w:rsidR="0043515D" w:rsidRPr="001C6CD7" w:rsidRDefault="00696D1C" w:rsidP="00EC6D59">
            <w:pPr>
              <w:pStyle w:val="Table"/>
              <w:rPr>
                <w:lang w:val="en-US"/>
              </w:rPr>
            </w:pPr>
            <w:r>
              <w:t>UC08</w:t>
            </w:r>
          </w:p>
        </w:tc>
      </w:tr>
      <w:tr w:rsidR="0043515D" w14:paraId="7BFFA6B8" w14:textId="77777777" w:rsidTr="00EC6D59">
        <w:tc>
          <w:tcPr>
            <w:tcW w:w="2154" w:type="dxa"/>
          </w:tcPr>
          <w:p w14:paraId="1D9FF60C" w14:textId="77777777" w:rsidR="0043515D" w:rsidRPr="002B0CEC" w:rsidRDefault="0043515D" w:rsidP="00EC6D59">
            <w:pPr>
              <w:pStyle w:val="Table"/>
              <w:rPr>
                <w:b/>
                <w:bCs/>
              </w:rPr>
            </w:pPr>
            <w:r>
              <w:rPr>
                <w:b/>
                <w:bCs/>
              </w:rPr>
              <w:t>Use-case</w:t>
            </w:r>
          </w:p>
        </w:tc>
        <w:tc>
          <w:tcPr>
            <w:tcW w:w="6947" w:type="dxa"/>
            <w:gridSpan w:val="4"/>
          </w:tcPr>
          <w:p w14:paraId="1CAEE122" w14:textId="099E76E7" w:rsidR="0043515D" w:rsidRDefault="0043515D" w:rsidP="00EC6D59">
            <w:pPr>
              <w:pStyle w:val="Table"/>
            </w:pPr>
            <w:r w:rsidRPr="009B6D72">
              <w:t>Quản lý danh sách</w:t>
            </w:r>
            <w:r>
              <w:t xml:space="preserve"> </w:t>
            </w:r>
            <w:r w:rsidR="002B2086">
              <w:t>khu vực học</w:t>
            </w:r>
          </w:p>
        </w:tc>
      </w:tr>
      <w:tr w:rsidR="0043515D" w14:paraId="3FC06884" w14:textId="77777777" w:rsidTr="00EC6D59">
        <w:tc>
          <w:tcPr>
            <w:tcW w:w="2154" w:type="dxa"/>
          </w:tcPr>
          <w:p w14:paraId="19ABEB17" w14:textId="77777777" w:rsidR="0043515D" w:rsidRPr="002B0CEC" w:rsidRDefault="0043515D" w:rsidP="00EC6D59">
            <w:pPr>
              <w:pStyle w:val="Table"/>
              <w:rPr>
                <w:b/>
                <w:bCs/>
              </w:rPr>
            </w:pPr>
            <w:r w:rsidRPr="002B0CEC">
              <w:rPr>
                <w:b/>
                <w:bCs/>
              </w:rPr>
              <w:t>Sceneraio</w:t>
            </w:r>
          </w:p>
        </w:tc>
        <w:tc>
          <w:tcPr>
            <w:tcW w:w="6947" w:type="dxa"/>
            <w:gridSpan w:val="4"/>
          </w:tcPr>
          <w:p w14:paraId="736689C6" w14:textId="72E90AC1" w:rsidR="0043515D" w:rsidRDefault="0043515D" w:rsidP="00EC6D59">
            <w:pPr>
              <w:pStyle w:val="Table"/>
            </w:pPr>
            <w:r>
              <w:t xml:space="preserve">Admin </w:t>
            </w:r>
            <w:r w:rsidRPr="0031140B">
              <w:t xml:space="preserve">muốn </w:t>
            </w:r>
            <w:r w:rsidRPr="006A2035">
              <w:t>xem chi tiết thông tin</w:t>
            </w:r>
            <w:r>
              <w:t xml:space="preserve"> </w:t>
            </w:r>
            <w:r w:rsidR="002B2086">
              <w:t>khu vực học</w:t>
            </w:r>
            <w:r>
              <w:t xml:space="preserve"> hiện</w:t>
            </w:r>
            <w:r w:rsidR="002B2086">
              <w:t xml:space="preserve"> có</w:t>
            </w:r>
            <w:r w:rsidRPr="0031140B">
              <w:t xml:space="preserve">, </w:t>
            </w:r>
            <w:r>
              <w:t xml:space="preserve">thêm mới, </w:t>
            </w:r>
            <w:r w:rsidRPr="0031140B">
              <w:t>chỉnh sửa hoặc xóa thông tin</w:t>
            </w:r>
            <w:r w:rsidR="00776EE7">
              <w:t xml:space="preserve"> khu vực</w:t>
            </w:r>
            <w:r>
              <w:t xml:space="preserve"> học </w:t>
            </w:r>
            <w:r w:rsidRPr="0031140B">
              <w:t>trong hệ thống quản lý.</w:t>
            </w:r>
          </w:p>
        </w:tc>
      </w:tr>
      <w:tr w:rsidR="0043515D" w14:paraId="490FF9F2" w14:textId="77777777" w:rsidTr="00EC6D59">
        <w:tc>
          <w:tcPr>
            <w:tcW w:w="2154" w:type="dxa"/>
          </w:tcPr>
          <w:p w14:paraId="537665E5" w14:textId="77777777" w:rsidR="0043515D" w:rsidRPr="002B0CEC" w:rsidRDefault="0043515D" w:rsidP="00EC6D59">
            <w:pPr>
              <w:pStyle w:val="Table"/>
              <w:rPr>
                <w:b/>
                <w:bCs/>
              </w:rPr>
            </w:pPr>
            <w:r w:rsidRPr="002B0CEC">
              <w:rPr>
                <w:b/>
                <w:bCs/>
              </w:rPr>
              <w:t>Triggering Event</w:t>
            </w:r>
          </w:p>
        </w:tc>
        <w:tc>
          <w:tcPr>
            <w:tcW w:w="6947" w:type="dxa"/>
            <w:gridSpan w:val="4"/>
          </w:tcPr>
          <w:p w14:paraId="002FE926" w14:textId="6DC6506F" w:rsidR="0043515D" w:rsidRDefault="0043515D" w:rsidP="00EC6D59">
            <w:pPr>
              <w:pStyle w:val="Table"/>
            </w:pPr>
            <w:r>
              <w:t>N</w:t>
            </w:r>
            <w:r w:rsidRPr="0072019B">
              <w:t xml:space="preserve">hấn </w:t>
            </w:r>
            <w:r>
              <w:t>chức năng “</w:t>
            </w:r>
            <w:r w:rsidR="00776EE7">
              <w:t>Facility</w:t>
            </w:r>
            <w:r>
              <w:t>”</w:t>
            </w:r>
            <w:r w:rsidRPr="0072019B">
              <w:t xml:space="preserve"> trên giao diện</w:t>
            </w:r>
            <w:r>
              <w:t xml:space="preserve"> website phân quyền Admin</w:t>
            </w:r>
            <w:r w:rsidRPr="0072019B">
              <w:t>.</w:t>
            </w:r>
          </w:p>
        </w:tc>
      </w:tr>
      <w:tr w:rsidR="0043515D" w14:paraId="580949F9" w14:textId="77777777" w:rsidTr="00EC6D59">
        <w:tc>
          <w:tcPr>
            <w:tcW w:w="2154" w:type="dxa"/>
          </w:tcPr>
          <w:p w14:paraId="04F49A07" w14:textId="77777777" w:rsidR="0043515D" w:rsidRPr="002B0CEC" w:rsidRDefault="0043515D" w:rsidP="00EC6D59">
            <w:pPr>
              <w:pStyle w:val="Table"/>
              <w:rPr>
                <w:b/>
                <w:bCs/>
              </w:rPr>
            </w:pPr>
            <w:r w:rsidRPr="002B0CEC">
              <w:rPr>
                <w:b/>
                <w:bCs/>
              </w:rPr>
              <w:t>Brief description</w:t>
            </w:r>
          </w:p>
        </w:tc>
        <w:tc>
          <w:tcPr>
            <w:tcW w:w="6947" w:type="dxa"/>
            <w:gridSpan w:val="4"/>
          </w:tcPr>
          <w:p w14:paraId="36C5A9A1" w14:textId="13E2CAF2" w:rsidR="0043515D" w:rsidRDefault="0043515D" w:rsidP="00EC6D59">
            <w:pPr>
              <w:pStyle w:val="Table"/>
            </w:pPr>
            <w:r>
              <w:t xml:space="preserve">Admin có </w:t>
            </w:r>
            <w:r w:rsidRPr="006A2035">
              <w:t xml:space="preserve">thể quản lý </w:t>
            </w:r>
            <w:r w:rsidRPr="00281714">
              <w:t>danh sách</w:t>
            </w:r>
            <w:r w:rsidR="00447D66">
              <w:t xml:space="preserve"> khu vực</w:t>
            </w:r>
            <w:r>
              <w:t xml:space="preserve"> học </w:t>
            </w:r>
            <w:r w:rsidRPr="00281714">
              <w:t>hiện có</w:t>
            </w:r>
            <w:r w:rsidRPr="006A2035">
              <w:t xml:space="preserve"> thông qua các thao tác như </w:t>
            </w:r>
            <w:r>
              <w:t xml:space="preserve">thêm mới, </w:t>
            </w:r>
            <w:r w:rsidRPr="006A2035">
              <w:t xml:space="preserve">chỉnh sửa, xóa </w:t>
            </w:r>
            <w:r>
              <w:t>các</w:t>
            </w:r>
            <w:r w:rsidR="00447D66">
              <w:t xml:space="preserve"> khu vực</w:t>
            </w:r>
            <w:r>
              <w:t xml:space="preserve"> học</w:t>
            </w:r>
            <w:r w:rsidRPr="00281714">
              <w:t xml:space="preserve"> không cần</w:t>
            </w:r>
            <w:r>
              <w:t xml:space="preserve"> thiết</w:t>
            </w:r>
            <w:r w:rsidRPr="006A2035">
              <w:t xml:space="preserve"> và xem chi tiết thông tin</w:t>
            </w:r>
            <w:r w:rsidR="00E569B4">
              <w:t xml:space="preserve"> khu vực học</w:t>
            </w:r>
            <w:r w:rsidRPr="006A2035">
              <w:t>.</w:t>
            </w:r>
          </w:p>
        </w:tc>
      </w:tr>
      <w:tr w:rsidR="0043515D" w14:paraId="371C6E74" w14:textId="77777777" w:rsidTr="00EC6D59">
        <w:tc>
          <w:tcPr>
            <w:tcW w:w="2154" w:type="dxa"/>
          </w:tcPr>
          <w:p w14:paraId="7767B00B" w14:textId="77777777" w:rsidR="0043515D" w:rsidRPr="002B0CEC" w:rsidRDefault="0043515D" w:rsidP="00EC6D59">
            <w:pPr>
              <w:pStyle w:val="Table"/>
              <w:rPr>
                <w:b/>
                <w:bCs/>
              </w:rPr>
            </w:pPr>
            <w:r w:rsidRPr="002B0CEC">
              <w:rPr>
                <w:b/>
                <w:bCs/>
              </w:rPr>
              <w:t>Actors</w:t>
            </w:r>
          </w:p>
        </w:tc>
        <w:tc>
          <w:tcPr>
            <w:tcW w:w="6947" w:type="dxa"/>
            <w:gridSpan w:val="4"/>
          </w:tcPr>
          <w:p w14:paraId="5FD986FD" w14:textId="77777777" w:rsidR="0043515D" w:rsidRDefault="0043515D" w:rsidP="00EC6D59">
            <w:pPr>
              <w:pStyle w:val="Table"/>
            </w:pPr>
            <w:r>
              <w:t>Admin</w:t>
            </w:r>
          </w:p>
        </w:tc>
      </w:tr>
      <w:tr w:rsidR="0043515D" w:rsidRPr="005A383E" w14:paraId="52BBAB6D" w14:textId="77777777" w:rsidTr="00EC6D59">
        <w:tc>
          <w:tcPr>
            <w:tcW w:w="2154" w:type="dxa"/>
          </w:tcPr>
          <w:p w14:paraId="58C62A1C" w14:textId="77777777" w:rsidR="0043515D" w:rsidRPr="002B0CEC" w:rsidRDefault="0043515D" w:rsidP="00EC6D59">
            <w:pPr>
              <w:pStyle w:val="Table"/>
              <w:rPr>
                <w:b/>
                <w:bCs/>
              </w:rPr>
            </w:pPr>
            <w:r w:rsidRPr="002B0CEC">
              <w:rPr>
                <w:b/>
                <w:bCs/>
              </w:rPr>
              <w:lastRenderedPageBreak/>
              <w:t>Stackholder</w:t>
            </w:r>
          </w:p>
        </w:tc>
        <w:tc>
          <w:tcPr>
            <w:tcW w:w="6947" w:type="dxa"/>
            <w:gridSpan w:val="4"/>
          </w:tcPr>
          <w:p w14:paraId="454A696F" w14:textId="77777777" w:rsidR="0043515D" w:rsidRPr="005A383E" w:rsidRDefault="0043515D" w:rsidP="00EC6D59">
            <w:pPr>
              <w:pStyle w:val="Table"/>
              <w:rPr>
                <w:lang w:val="en-US"/>
              </w:rPr>
            </w:pPr>
            <w:r>
              <w:rPr>
                <w:lang w:val="en-US"/>
              </w:rPr>
              <w:t>Không</w:t>
            </w:r>
          </w:p>
        </w:tc>
      </w:tr>
      <w:tr w:rsidR="0043515D" w14:paraId="1B351D34" w14:textId="77777777" w:rsidTr="00EC6D59">
        <w:tc>
          <w:tcPr>
            <w:tcW w:w="2154" w:type="dxa"/>
          </w:tcPr>
          <w:p w14:paraId="04AC6837" w14:textId="77777777" w:rsidR="0043515D" w:rsidRPr="002B0CEC" w:rsidRDefault="0043515D" w:rsidP="00EC6D59">
            <w:pPr>
              <w:pStyle w:val="Table"/>
              <w:rPr>
                <w:b/>
                <w:bCs/>
              </w:rPr>
            </w:pPr>
            <w:r w:rsidRPr="002B0CEC">
              <w:rPr>
                <w:b/>
                <w:bCs/>
              </w:rPr>
              <w:t>Preconditions</w:t>
            </w:r>
          </w:p>
        </w:tc>
        <w:tc>
          <w:tcPr>
            <w:tcW w:w="6947" w:type="dxa"/>
            <w:gridSpan w:val="4"/>
          </w:tcPr>
          <w:p w14:paraId="6526C3DF" w14:textId="77777777" w:rsidR="0043515D" w:rsidRDefault="0043515D" w:rsidP="00EC6D59">
            <w:pPr>
              <w:pStyle w:val="Table"/>
            </w:pPr>
            <w:r>
              <w:t>Tác nhân</w:t>
            </w:r>
            <w:r w:rsidRPr="00706662">
              <w:t xml:space="preserve"> đã đăng nhập thành công vào hệ thống.</w:t>
            </w:r>
          </w:p>
        </w:tc>
      </w:tr>
      <w:tr w:rsidR="0043515D" w14:paraId="4404BA82" w14:textId="77777777" w:rsidTr="00EC6D59">
        <w:tc>
          <w:tcPr>
            <w:tcW w:w="2154" w:type="dxa"/>
          </w:tcPr>
          <w:p w14:paraId="5FAE098A" w14:textId="77777777" w:rsidR="0043515D" w:rsidRPr="002B0CEC" w:rsidRDefault="0043515D" w:rsidP="00EC6D59">
            <w:pPr>
              <w:pStyle w:val="Table"/>
              <w:rPr>
                <w:b/>
                <w:bCs/>
              </w:rPr>
            </w:pPr>
            <w:r>
              <w:rPr>
                <w:b/>
                <w:bCs/>
              </w:rPr>
              <w:t>Post</w:t>
            </w:r>
            <w:r w:rsidRPr="002B0CEC">
              <w:rPr>
                <w:b/>
                <w:bCs/>
              </w:rPr>
              <w:t>conditions</w:t>
            </w:r>
          </w:p>
        </w:tc>
        <w:tc>
          <w:tcPr>
            <w:tcW w:w="6947" w:type="dxa"/>
            <w:gridSpan w:val="4"/>
          </w:tcPr>
          <w:p w14:paraId="32B0CF12" w14:textId="7B4F1263" w:rsidR="0043515D" w:rsidRDefault="0043515D" w:rsidP="00EC6D59">
            <w:pPr>
              <w:pStyle w:val="Table"/>
            </w:pPr>
            <w:r w:rsidRPr="0031140B">
              <w:t>Thông tin</w:t>
            </w:r>
            <w:r w:rsidR="003E1C01">
              <w:t xml:space="preserve"> khu vực</w:t>
            </w:r>
            <w:r>
              <w:t xml:space="preserve"> học</w:t>
            </w:r>
            <w:r w:rsidRPr="0031140B">
              <w:t xml:space="preserve"> được cập nhật, hiển thị chính xác và đầy đủ trên hệ thống.</w:t>
            </w:r>
          </w:p>
        </w:tc>
      </w:tr>
      <w:tr w:rsidR="0043515D" w:rsidRPr="002B0CEC" w14:paraId="16FDE4FB" w14:textId="77777777" w:rsidTr="00EC6D59">
        <w:trPr>
          <w:trHeight w:val="285"/>
        </w:trPr>
        <w:tc>
          <w:tcPr>
            <w:tcW w:w="2154" w:type="dxa"/>
            <w:vMerge w:val="restart"/>
          </w:tcPr>
          <w:p w14:paraId="0473E652" w14:textId="77777777" w:rsidR="0043515D" w:rsidRPr="002B0CEC" w:rsidRDefault="0043515D" w:rsidP="00EC6D59">
            <w:pPr>
              <w:pStyle w:val="Table"/>
              <w:rPr>
                <w:b/>
                <w:bCs/>
              </w:rPr>
            </w:pPr>
            <w:r w:rsidRPr="002B0CEC">
              <w:rPr>
                <w:b/>
                <w:bCs/>
              </w:rPr>
              <w:t>Flow of activities</w:t>
            </w:r>
          </w:p>
        </w:tc>
        <w:tc>
          <w:tcPr>
            <w:tcW w:w="3473" w:type="dxa"/>
            <w:gridSpan w:val="2"/>
          </w:tcPr>
          <w:p w14:paraId="6D578A23" w14:textId="77777777" w:rsidR="0043515D" w:rsidRPr="002B0CEC" w:rsidRDefault="0043515D" w:rsidP="00EC6D59">
            <w:pPr>
              <w:pStyle w:val="Table"/>
              <w:jc w:val="center"/>
              <w:rPr>
                <w:b/>
                <w:bCs/>
              </w:rPr>
            </w:pPr>
            <w:r w:rsidRPr="002B0CEC">
              <w:rPr>
                <w:b/>
                <w:bCs/>
              </w:rPr>
              <w:t>Actor</w:t>
            </w:r>
          </w:p>
        </w:tc>
        <w:tc>
          <w:tcPr>
            <w:tcW w:w="3474" w:type="dxa"/>
            <w:gridSpan w:val="2"/>
          </w:tcPr>
          <w:p w14:paraId="525B6350" w14:textId="77777777" w:rsidR="0043515D" w:rsidRPr="002B0CEC" w:rsidRDefault="0043515D" w:rsidP="00EC6D59">
            <w:pPr>
              <w:pStyle w:val="Table"/>
              <w:jc w:val="center"/>
              <w:rPr>
                <w:b/>
                <w:bCs/>
              </w:rPr>
            </w:pPr>
            <w:r w:rsidRPr="002B0CEC">
              <w:rPr>
                <w:b/>
                <w:bCs/>
              </w:rPr>
              <w:t>System</w:t>
            </w:r>
          </w:p>
        </w:tc>
      </w:tr>
      <w:tr w:rsidR="0043515D" w14:paraId="3207D9EC" w14:textId="77777777" w:rsidTr="00EC6D59">
        <w:trPr>
          <w:trHeight w:val="285"/>
        </w:trPr>
        <w:tc>
          <w:tcPr>
            <w:tcW w:w="2154" w:type="dxa"/>
            <w:vMerge/>
          </w:tcPr>
          <w:p w14:paraId="254640C2" w14:textId="77777777" w:rsidR="0043515D" w:rsidRPr="002B0CEC" w:rsidRDefault="0043515D" w:rsidP="00EC6D59">
            <w:pPr>
              <w:pStyle w:val="Table"/>
              <w:rPr>
                <w:b/>
                <w:bCs/>
              </w:rPr>
            </w:pPr>
          </w:p>
        </w:tc>
        <w:tc>
          <w:tcPr>
            <w:tcW w:w="3473" w:type="dxa"/>
            <w:gridSpan w:val="2"/>
          </w:tcPr>
          <w:p w14:paraId="132F2892" w14:textId="77777777" w:rsidR="0043515D" w:rsidRPr="00DB50F4" w:rsidRDefault="0043515D" w:rsidP="00EC6D59">
            <w:pPr>
              <w:pStyle w:val="Table"/>
            </w:pPr>
            <w:r>
              <w:t>1. Đ</w:t>
            </w:r>
            <w:r w:rsidRPr="00DB50F4">
              <w:t>ăng nhập vào hệ thống.</w:t>
            </w:r>
          </w:p>
          <w:p w14:paraId="13343791" w14:textId="7878675A" w:rsidR="0043515D" w:rsidRDefault="0043515D" w:rsidP="00EC6D59">
            <w:pPr>
              <w:pStyle w:val="Table"/>
              <w:spacing w:before="0"/>
            </w:pPr>
          </w:p>
          <w:p w14:paraId="3E21D71D" w14:textId="33465146" w:rsidR="000B5FF6" w:rsidRDefault="000B5FF6" w:rsidP="00EC6D59">
            <w:pPr>
              <w:pStyle w:val="Table"/>
              <w:spacing w:before="0"/>
            </w:pPr>
          </w:p>
          <w:p w14:paraId="2BA8A6D3" w14:textId="77777777" w:rsidR="000B5FF6" w:rsidRDefault="000B5FF6" w:rsidP="00EC6D59">
            <w:pPr>
              <w:pStyle w:val="Table"/>
              <w:spacing w:before="0"/>
            </w:pPr>
          </w:p>
          <w:p w14:paraId="554476F0" w14:textId="77777777" w:rsidR="0043515D" w:rsidRDefault="0043515D" w:rsidP="00EC6D59">
            <w:pPr>
              <w:pStyle w:val="Table"/>
              <w:spacing w:before="0"/>
            </w:pPr>
          </w:p>
          <w:p w14:paraId="3E93B70B" w14:textId="168D9167" w:rsidR="0043515D" w:rsidRDefault="0043515D" w:rsidP="00EC6D59">
            <w:pPr>
              <w:pStyle w:val="Table"/>
              <w:spacing w:before="0"/>
            </w:pPr>
            <w:r>
              <w:t xml:space="preserve">2. </w:t>
            </w:r>
            <w:r w:rsidRPr="00F47904">
              <w:t>Chọn chức năng “</w:t>
            </w:r>
            <w:r w:rsidR="001F10A1">
              <w:t>Facility</w:t>
            </w:r>
            <w:r w:rsidRPr="00F47904">
              <w:t>”</w:t>
            </w:r>
            <w:r>
              <w:t>.</w:t>
            </w:r>
          </w:p>
          <w:p w14:paraId="43E20361" w14:textId="0014AF91" w:rsidR="0043515D" w:rsidRDefault="0043515D" w:rsidP="00EC6D59">
            <w:pPr>
              <w:pStyle w:val="Table"/>
              <w:spacing w:before="0"/>
            </w:pPr>
          </w:p>
          <w:p w14:paraId="34A00905" w14:textId="7A86D942" w:rsidR="000B5FF6" w:rsidRDefault="000B5FF6" w:rsidP="00EC6D59">
            <w:pPr>
              <w:pStyle w:val="Table"/>
              <w:spacing w:before="0"/>
            </w:pPr>
          </w:p>
          <w:p w14:paraId="2249BBA7" w14:textId="77777777" w:rsidR="000B5FF6" w:rsidRDefault="000B5FF6" w:rsidP="00EC6D59">
            <w:pPr>
              <w:pStyle w:val="Table"/>
              <w:spacing w:before="0"/>
            </w:pPr>
          </w:p>
          <w:p w14:paraId="50A866AC" w14:textId="59989A07" w:rsidR="0043515D" w:rsidRDefault="0043515D" w:rsidP="00EC6D59">
            <w:pPr>
              <w:pStyle w:val="Table"/>
              <w:spacing w:before="0"/>
            </w:pPr>
            <w:r>
              <w:t xml:space="preserve">3. </w:t>
            </w:r>
            <w:r w:rsidRPr="00F47904">
              <w:t>Chọn thao tác cần thực hiện (</w:t>
            </w:r>
            <w:r>
              <w:t>Thêm mới, c</w:t>
            </w:r>
            <w:r w:rsidRPr="00F47904">
              <w:t>hỉnh sửa, xóa</w:t>
            </w:r>
            <w:r w:rsidR="001F10A1">
              <w:t xml:space="preserve"> khu vực học</w:t>
            </w:r>
            <w:r w:rsidRPr="00F47904">
              <w:t xml:space="preserve"> hoặc xem chi tiết)</w:t>
            </w:r>
            <w:r>
              <w:t>.</w:t>
            </w:r>
          </w:p>
          <w:p w14:paraId="6777A46E" w14:textId="77777777" w:rsidR="0043515D" w:rsidRDefault="0043515D" w:rsidP="00EC6D59">
            <w:pPr>
              <w:pStyle w:val="Table"/>
              <w:spacing w:before="0"/>
            </w:pPr>
          </w:p>
          <w:p w14:paraId="73EC08E4" w14:textId="77777777" w:rsidR="0043515D" w:rsidRDefault="0043515D" w:rsidP="00EC6D59">
            <w:pPr>
              <w:pStyle w:val="Table"/>
              <w:spacing w:before="0"/>
            </w:pPr>
          </w:p>
          <w:p w14:paraId="411E1979" w14:textId="77777777" w:rsidR="0043515D" w:rsidRDefault="0043515D" w:rsidP="00EC6D59">
            <w:pPr>
              <w:pStyle w:val="Table"/>
              <w:spacing w:before="0"/>
            </w:pPr>
          </w:p>
          <w:p w14:paraId="3AC42088" w14:textId="77777777" w:rsidR="0043515D" w:rsidRDefault="0043515D" w:rsidP="00EC6D59">
            <w:pPr>
              <w:pStyle w:val="Table"/>
              <w:spacing w:before="0"/>
            </w:pPr>
          </w:p>
          <w:p w14:paraId="1120D8A0" w14:textId="77777777" w:rsidR="0043515D" w:rsidRDefault="0043515D" w:rsidP="00EC6D59">
            <w:pPr>
              <w:pStyle w:val="Table"/>
              <w:spacing w:before="0"/>
            </w:pPr>
          </w:p>
          <w:p w14:paraId="34233616" w14:textId="77777777" w:rsidR="0043515D" w:rsidRDefault="0043515D" w:rsidP="00EC6D59">
            <w:pPr>
              <w:pStyle w:val="Table"/>
              <w:spacing w:before="0"/>
            </w:pPr>
          </w:p>
          <w:p w14:paraId="45DEBA2A" w14:textId="77777777" w:rsidR="0043515D" w:rsidRDefault="0043515D" w:rsidP="00EC6D59">
            <w:pPr>
              <w:pStyle w:val="Table"/>
              <w:spacing w:before="0"/>
            </w:pPr>
          </w:p>
          <w:p w14:paraId="0C98C4BD" w14:textId="77777777" w:rsidR="0043515D" w:rsidRDefault="0043515D" w:rsidP="00EC6D59">
            <w:pPr>
              <w:pStyle w:val="Table"/>
              <w:spacing w:before="0"/>
            </w:pPr>
          </w:p>
          <w:p w14:paraId="5BC03437" w14:textId="77777777" w:rsidR="0043515D" w:rsidRDefault="0043515D" w:rsidP="00EC6D59">
            <w:pPr>
              <w:pStyle w:val="Table"/>
              <w:spacing w:before="0"/>
            </w:pPr>
          </w:p>
          <w:p w14:paraId="2F81D96F" w14:textId="77777777" w:rsidR="000B5FF6" w:rsidRDefault="000B5FF6" w:rsidP="00EC6D59">
            <w:pPr>
              <w:pStyle w:val="Table"/>
              <w:spacing w:before="0"/>
            </w:pPr>
          </w:p>
          <w:p w14:paraId="71EB23DC" w14:textId="77777777" w:rsidR="0043515D" w:rsidRDefault="0043515D" w:rsidP="00EC6D59">
            <w:pPr>
              <w:pStyle w:val="Table"/>
              <w:spacing w:before="0"/>
            </w:pPr>
          </w:p>
          <w:p w14:paraId="64CBA994" w14:textId="77777777" w:rsidR="0043515D" w:rsidRDefault="0043515D" w:rsidP="00EC6D59">
            <w:pPr>
              <w:pStyle w:val="Table"/>
              <w:spacing w:before="0"/>
            </w:pPr>
            <w:r w:rsidRPr="00F47904">
              <w:t>4. Thực hiện thao tác tương ứng với yêu cầu</w:t>
            </w:r>
            <w:r>
              <w:t>.</w:t>
            </w:r>
          </w:p>
        </w:tc>
        <w:tc>
          <w:tcPr>
            <w:tcW w:w="3474" w:type="dxa"/>
            <w:gridSpan w:val="2"/>
          </w:tcPr>
          <w:p w14:paraId="743579F0" w14:textId="77777777" w:rsidR="0043515D" w:rsidRDefault="0043515D" w:rsidP="00EC6D59">
            <w:pPr>
              <w:pStyle w:val="Table"/>
            </w:pPr>
            <w:r>
              <w:lastRenderedPageBreak/>
              <w:t>1.1 Xác thực tài khoản phân quyền Admin có trong cơ sở dữ liệu.</w:t>
            </w:r>
          </w:p>
          <w:p w14:paraId="4293F0F6" w14:textId="77777777" w:rsidR="0043515D" w:rsidRPr="00DB50F4" w:rsidRDefault="0043515D" w:rsidP="00EC6D59">
            <w:pPr>
              <w:pStyle w:val="Table"/>
              <w:spacing w:before="0"/>
            </w:pPr>
            <w:r>
              <w:t>1.2 Chuyển hướng đến giao diện trang Admin.</w:t>
            </w:r>
          </w:p>
          <w:p w14:paraId="408FE21D" w14:textId="054D4DEB" w:rsidR="0043515D" w:rsidRDefault="0043515D" w:rsidP="00EC6D59">
            <w:pPr>
              <w:pStyle w:val="Table"/>
              <w:spacing w:before="0"/>
            </w:pPr>
            <w:r w:rsidRPr="0031140B">
              <w:t xml:space="preserve">2.1 </w:t>
            </w:r>
            <w:r w:rsidRPr="00F47904">
              <w:t>Chuyển đến giao diện Quản lý danh sách</w:t>
            </w:r>
            <w:r w:rsidR="001F10A1">
              <w:t xml:space="preserve"> khu vực</w:t>
            </w:r>
            <w:r>
              <w:t xml:space="preserve"> học</w:t>
            </w:r>
            <w:r w:rsidRPr="00F47904">
              <w:t xml:space="preserve"> và hiển thị danh sách</w:t>
            </w:r>
            <w:r w:rsidR="001F10A1">
              <w:t xml:space="preserve"> khu vực</w:t>
            </w:r>
            <w:r>
              <w:t xml:space="preserve"> học</w:t>
            </w:r>
            <w:r w:rsidRPr="00F47904">
              <w:t xml:space="preserve"> hiện có</w:t>
            </w:r>
            <w:r w:rsidRPr="0031140B">
              <w:t xml:space="preserve">. </w:t>
            </w:r>
            <w:r w:rsidRPr="00F47904">
              <w:br/>
            </w:r>
            <w:r w:rsidRPr="00961C07">
              <w:t>3.1 Nếu thêm</w:t>
            </w:r>
            <w:r w:rsidR="001F10A1">
              <w:t xml:space="preserve"> khu vực</w:t>
            </w:r>
            <w:r>
              <w:t xml:space="preserve"> học</w:t>
            </w:r>
            <w:r w:rsidRPr="00961C07">
              <w:t>: Hiển thị form nhập thông tin chi tiết của</w:t>
            </w:r>
            <w:r w:rsidR="001F10A1">
              <w:t xml:space="preserve"> khu vực</w:t>
            </w:r>
            <w:r>
              <w:t xml:space="preserve"> học</w:t>
            </w:r>
            <w:r w:rsidRPr="00961C07">
              <w:t xml:space="preserve"> mới.</w:t>
            </w:r>
          </w:p>
          <w:p w14:paraId="6AE236B8" w14:textId="462D2366" w:rsidR="0043515D" w:rsidRDefault="0043515D" w:rsidP="00EC6D59">
            <w:pPr>
              <w:pStyle w:val="Table"/>
              <w:spacing w:before="0"/>
            </w:pPr>
            <w:r w:rsidRPr="00F47904">
              <w:t>3.2 Nếu chỉnh sửa</w:t>
            </w:r>
            <w:r w:rsidR="001F10A1">
              <w:t xml:space="preserve"> khu vực</w:t>
            </w:r>
            <w:r>
              <w:t xml:space="preserve"> học</w:t>
            </w:r>
            <w:r w:rsidRPr="00F47904">
              <w:t>: Hiển thị form thay đổi thông tin</w:t>
            </w:r>
            <w:r>
              <w:t xml:space="preserve"> </w:t>
            </w:r>
            <w:r w:rsidR="001F10A1">
              <w:t>khu vực</w:t>
            </w:r>
            <w:r>
              <w:t xml:space="preserve"> học</w:t>
            </w:r>
            <w:r w:rsidRPr="00F47904">
              <w:t xml:space="preserve"> để </w:t>
            </w:r>
            <w:r>
              <w:t>Admin</w:t>
            </w:r>
            <w:r w:rsidRPr="00F47904">
              <w:t xml:space="preserve"> cập nhật. </w:t>
            </w:r>
            <w:r w:rsidRPr="00F47904">
              <w:br/>
              <w:t>3.3 Nếu xóa</w:t>
            </w:r>
            <w:r>
              <w:t xml:space="preserve"> </w:t>
            </w:r>
            <w:r w:rsidR="001F10A1">
              <w:t>khu vực</w:t>
            </w:r>
            <w:r>
              <w:t xml:space="preserve"> học</w:t>
            </w:r>
            <w:r w:rsidRPr="00F47904">
              <w:t>: Xác nhận thao tác xóa, sau đó xóa thông tin</w:t>
            </w:r>
            <w:r>
              <w:t xml:space="preserve"> </w:t>
            </w:r>
            <w:r w:rsidR="001F10A1">
              <w:t>khu vực</w:t>
            </w:r>
            <w:r>
              <w:t xml:space="preserve"> học</w:t>
            </w:r>
            <w:r w:rsidRPr="00F47904">
              <w:t xml:space="preserve"> khỏi hệ thống. </w:t>
            </w:r>
            <w:r w:rsidRPr="00F47904">
              <w:br/>
            </w:r>
            <w:r w:rsidRPr="00F47904">
              <w:lastRenderedPageBreak/>
              <w:t>3.4 Nếu xem chi tiết: Hiển thị thông tin đầy đủ của</w:t>
            </w:r>
            <w:r w:rsidR="001F10A1">
              <w:t xml:space="preserve"> khu vực</w:t>
            </w:r>
            <w:r>
              <w:t xml:space="preserve"> học</w:t>
            </w:r>
            <w:r w:rsidRPr="00F47904">
              <w:t xml:space="preserve"> được chọn.</w:t>
            </w:r>
            <w:r w:rsidRPr="0031140B">
              <w:t xml:space="preserve"> </w:t>
            </w:r>
          </w:p>
          <w:p w14:paraId="035A15ED" w14:textId="77777777" w:rsidR="0043515D" w:rsidRDefault="0043515D" w:rsidP="00EC6D59">
            <w:pPr>
              <w:pStyle w:val="Table"/>
              <w:spacing w:before="0"/>
            </w:pPr>
            <w:r w:rsidRPr="00F47904">
              <w:t>4.1 Lưu thay đổi (nếu có) và thông báo kết quả thành công.</w:t>
            </w:r>
          </w:p>
        </w:tc>
      </w:tr>
      <w:tr w:rsidR="0043515D" w14:paraId="7E0C874C" w14:textId="77777777" w:rsidTr="00EC6D59">
        <w:tc>
          <w:tcPr>
            <w:tcW w:w="2154" w:type="dxa"/>
          </w:tcPr>
          <w:p w14:paraId="72400EBE" w14:textId="77777777" w:rsidR="0043515D" w:rsidRPr="002B0CEC" w:rsidRDefault="0043515D" w:rsidP="00EC6D59">
            <w:pPr>
              <w:pStyle w:val="Table"/>
              <w:rPr>
                <w:b/>
                <w:bCs/>
              </w:rPr>
            </w:pPr>
            <w:r w:rsidRPr="002B0CEC">
              <w:rPr>
                <w:b/>
                <w:bCs/>
              </w:rPr>
              <w:lastRenderedPageBreak/>
              <w:t>Exception</w:t>
            </w:r>
          </w:p>
        </w:tc>
        <w:tc>
          <w:tcPr>
            <w:tcW w:w="6947" w:type="dxa"/>
            <w:gridSpan w:val="4"/>
            <w:vAlign w:val="center"/>
          </w:tcPr>
          <w:p w14:paraId="28E38D13" w14:textId="4516C085" w:rsidR="001F10A1" w:rsidRDefault="001F10A1" w:rsidP="00EC6D59">
            <w:pPr>
              <w:pStyle w:val="Table"/>
            </w:pPr>
            <w:r>
              <w:t>1.1a Nếu tài khoản không được phân quyền sẽ yêu cầu nhập lại</w:t>
            </w:r>
          </w:p>
          <w:p w14:paraId="1E829153" w14:textId="4CB3CD9B" w:rsidR="0043515D" w:rsidRDefault="0043515D" w:rsidP="00EC6D59">
            <w:pPr>
              <w:pStyle w:val="Table"/>
            </w:pPr>
            <w:r>
              <w:t>2.1a Nếu k</w:t>
            </w:r>
            <w:r w:rsidRPr="00D55382">
              <w:t xml:space="preserve">hông thể kết nối cơ sở dữ liệu </w:t>
            </w:r>
            <w:r>
              <w:t>thì hệ thống sẽ h</w:t>
            </w:r>
            <w:r w:rsidRPr="00D55382">
              <w:t>iển thị thông báo lỗi và yêu cầu thử lại.</w:t>
            </w:r>
          </w:p>
          <w:p w14:paraId="3C114839" w14:textId="77777777" w:rsidR="0043515D" w:rsidRDefault="0043515D" w:rsidP="00EC6D59">
            <w:pPr>
              <w:pStyle w:val="Table"/>
              <w:spacing w:before="0"/>
            </w:pPr>
            <w:r>
              <w:t xml:space="preserve">4.1b Nếu </w:t>
            </w:r>
            <w:r w:rsidRPr="00D55382">
              <w:t xml:space="preserve">hủy thao tác trong quá trình thêm/chỉnh sửa </w:t>
            </w:r>
            <w:r>
              <w:t xml:space="preserve">thì hệ </w:t>
            </w:r>
            <w:r w:rsidRPr="00D55382">
              <w:t>thống không lưu thông tin và quay về danh sách ban đầu.</w:t>
            </w:r>
          </w:p>
        </w:tc>
      </w:tr>
      <w:tr w:rsidR="0043515D" w:rsidRPr="002B0CEC" w14:paraId="02A54E74" w14:textId="77777777" w:rsidTr="00EC6D59">
        <w:tc>
          <w:tcPr>
            <w:tcW w:w="9101" w:type="dxa"/>
            <w:gridSpan w:val="5"/>
          </w:tcPr>
          <w:p w14:paraId="41AF7196" w14:textId="77777777" w:rsidR="0043515D" w:rsidRPr="002B0CEC" w:rsidRDefault="0043515D" w:rsidP="00EC6D59">
            <w:pPr>
              <w:pStyle w:val="Table"/>
              <w:rPr>
                <w:b/>
                <w:bCs/>
              </w:rPr>
            </w:pPr>
            <w:r w:rsidRPr="002B0CEC">
              <w:rPr>
                <w:b/>
                <w:bCs/>
              </w:rPr>
              <w:t>Summary</w:t>
            </w:r>
          </w:p>
        </w:tc>
      </w:tr>
      <w:tr w:rsidR="0043515D" w:rsidRPr="002B0CEC" w14:paraId="7A7E9CB4" w14:textId="77777777" w:rsidTr="00EC6D59">
        <w:tc>
          <w:tcPr>
            <w:tcW w:w="2154" w:type="dxa"/>
          </w:tcPr>
          <w:p w14:paraId="1ABF6C25" w14:textId="77777777" w:rsidR="0043515D" w:rsidRPr="002B0CEC" w:rsidRDefault="0043515D" w:rsidP="00EC6D59">
            <w:pPr>
              <w:pStyle w:val="Table"/>
              <w:jc w:val="center"/>
              <w:rPr>
                <w:b/>
                <w:bCs/>
              </w:rPr>
            </w:pPr>
            <w:r w:rsidRPr="002B0CEC">
              <w:rPr>
                <w:b/>
                <w:bCs/>
              </w:rPr>
              <w:t>Inputs</w:t>
            </w:r>
          </w:p>
        </w:tc>
        <w:tc>
          <w:tcPr>
            <w:tcW w:w="2343" w:type="dxa"/>
          </w:tcPr>
          <w:p w14:paraId="3CA47D2B" w14:textId="77777777" w:rsidR="0043515D" w:rsidRPr="002B0CEC" w:rsidRDefault="0043515D" w:rsidP="00EC6D59">
            <w:pPr>
              <w:pStyle w:val="Table"/>
              <w:jc w:val="center"/>
              <w:rPr>
                <w:b/>
                <w:bCs/>
              </w:rPr>
            </w:pPr>
            <w:r w:rsidRPr="002B0CEC">
              <w:rPr>
                <w:b/>
                <w:bCs/>
              </w:rPr>
              <w:t>Source</w:t>
            </w:r>
          </w:p>
        </w:tc>
        <w:tc>
          <w:tcPr>
            <w:tcW w:w="2334" w:type="dxa"/>
            <w:gridSpan w:val="2"/>
          </w:tcPr>
          <w:p w14:paraId="0D62AE2B" w14:textId="77777777" w:rsidR="0043515D" w:rsidRPr="002B0CEC" w:rsidRDefault="0043515D" w:rsidP="00EC6D59">
            <w:pPr>
              <w:pStyle w:val="Table"/>
              <w:jc w:val="center"/>
              <w:rPr>
                <w:b/>
                <w:bCs/>
              </w:rPr>
            </w:pPr>
            <w:r w:rsidRPr="002B0CEC">
              <w:rPr>
                <w:b/>
                <w:bCs/>
              </w:rPr>
              <w:t>Outputs</w:t>
            </w:r>
          </w:p>
        </w:tc>
        <w:tc>
          <w:tcPr>
            <w:tcW w:w="2270" w:type="dxa"/>
          </w:tcPr>
          <w:p w14:paraId="1DC06F68" w14:textId="77777777" w:rsidR="0043515D" w:rsidRPr="002B0CEC" w:rsidRDefault="0043515D" w:rsidP="00EC6D59">
            <w:pPr>
              <w:pStyle w:val="Table"/>
              <w:jc w:val="center"/>
              <w:rPr>
                <w:b/>
                <w:bCs/>
              </w:rPr>
            </w:pPr>
            <w:r w:rsidRPr="002B0CEC">
              <w:rPr>
                <w:b/>
                <w:bCs/>
              </w:rPr>
              <w:t>Destination</w:t>
            </w:r>
          </w:p>
        </w:tc>
      </w:tr>
      <w:tr w:rsidR="0043515D" w:rsidRPr="001F6B98" w14:paraId="689A6749" w14:textId="77777777" w:rsidTr="00EC6D59">
        <w:tc>
          <w:tcPr>
            <w:tcW w:w="2154" w:type="dxa"/>
          </w:tcPr>
          <w:p w14:paraId="22DB2A7F" w14:textId="5224C370" w:rsidR="00C07331" w:rsidRDefault="00C07331" w:rsidP="00EC6D59">
            <w:pPr>
              <w:pStyle w:val="Table"/>
            </w:pPr>
            <w:r>
              <w:t>Yêu cầu thao tác với thông tin của khu vực học</w:t>
            </w:r>
          </w:p>
          <w:p w14:paraId="664EA0DF" w14:textId="6B93DEE7" w:rsidR="0043515D" w:rsidRPr="003230A8" w:rsidRDefault="0043515D" w:rsidP="00EC6D59">
            <w:pPr>
              <w:pStyle w:val="Table"/>
            </w:pPr>
            <w:r w:rsidRPr="004601A2">
              <w:t xml:space="preserve">Thông tin </w:t>
            </w:r>
            <w:r>
              <w:t>của</w:t>
            </w:r>
            <w:r w:rsidR="00927263">
              <w:t xml:space="preserve"> khu vực học</w:t>
            </w:r>
            <w:r>
              <w:t>.</w:t>
            </w:r>
          </w:p>
        </w:tc>
        <w:tc>
          <w:tcPr>
            <w:tcW w:w="2343" w:type="dxa"/>
          </w:tcPr>
          <w:p w14:paraId="717E7209" w14:textId="09475CBD" w:rsidR="0043515D" w:rsidRPr="00183C55" w:rsidRDefault="0043515D" w:rsidP="00EC6D59">
            <w:pPr>
              <w:pStyle w:val="Table"/>
              <w:rPr>
                <w:lang w:val="en-US"/>
              </w:rPr>
            </w:pPr>
            <w:r>
              <w:t xml:space="preserve">Bảng </w:t>
            </w:r>
            <w:r w:rsidR="00927263">
              <w:t>branch_facility</w:t>
            </w:r>
          </w:p>
        </w:tc>
        <w:tc>
          <w:tcPr>
            <w:tcW w:w="2334" w:type="dxa"/>
            <w:gridSpan w:val="2"/>
          </w:tcPr>
          <w:p w14:paraId="1AE9BA1C" w14:textId="4069A9FA" w:rsidR="0043515D" w:rsidRPr="003230A8" w:rsidRDefault="0043515D" w:rsidP="00EC6D59">
            <w:pPr>
              <w:pStyle w:val="Table"/>
            </w:pPr>
            <w:r w:rsidRPr="00D55382">
              <w:t>Danh sách</w:t>
            </w:r>
            <w:r w:rsidR="00BB7E97">
              <w:t xml:space="preserve"> khu vực</w:t>
            </w:r>
            <w:r>
              <w:t xml:space="preserve"> học</w:t>
            </w:r>
            <w:r w:rsidRPr="00D55382">
              <w:t xml:space="preserve"> được cập </w:t>
            </w:r>
            <w:r>
              <w:t>nhật.</w:t>
            </w:r>
          </w:p>
        </w:tc>
        <w:tc>
          <w:tcPr>
            <w:tcW w:w="2270" w:type="dxa"/>
          </w:tcPr>
          <w:p w14:paraId="13957AF3" w14:textId="2898C081" w:rsidR="0043515D" w:rsidRPr="001F6B98" w:rsidRDefault="0043515D" w:rsidP="00EC6D59">
            <w:pPr>
              <w:pStyle w:val="Table"/>
              <w:rPr>
                <w:lang w:val="en-US"/>
              </w:rPr>
            </w:pPr>
            <w:r>
              <w:t>Trang quản lý</w:t>
            </w:r>
            <w:r w:rsidR="00BB7E97">
              <w:t xml:space="preserve"> khu vực học</w:t>
            </w:r>
            <w:r>
              <w:t>.</w:t>
            </w:r>
          </w:p>
        </w:tc>
      </w:tr>
    </w:tbl>
    <w:p w14:paraId="1BB83AF3" w14:textId="05BA397F" w:rsidR="0043515D" w:rsidRDefault="0043515D" w:rsidP="0040750C"/>
    <w:p w14:paraId="543C7FF9" w14:textId="77777777" w:rsidR="0043515D" w:rsidRDefault="0043515D" w:rsidP="0040750C"/>
    <w:p w14:paraId="5B7ED69A" w14:textId="77777777" w:rsidR="0040750C" w:rsidRDefault="0040750C">
      <w:pPr>
        <w:spacing w:after="200" w:line="276" w:lineRule="auto"/>
        <w:ind w:firstLine="0"/>
        <w:jc w:val="left"/>
        <w:rPr>
          <w:rFonts w:eastAsiaTheme="majorEastAsia" w:cstheme="majorBidi"/>
          <w:bCs/>
          <w:iCs/>
          <w:sz w:val="28"/>
        </w:rPr>
      </w:pPr>
      <w:r>
        <w:br w:type="page"/>
      </w:r>
    </w:p>
    <w:p w14:paraId="13ABD171" w14:textId="50A20CBB" w:rsidR="00DC0CBE" w:rsidRDefault="000F1FD7" w:rsidP="00FD7C02">
      <w:pPr>
        <w:pStyle w:val="Heading4"/>
      </w:pPr>
      <w:bookmarkStart w:id="118" w:name="_Toc197965719"/>
      <w:r>
        <w:lastRenderedPageBreak/>
        <w:t xml:space="preserve">Use-case </w:t>
      </w:r>
      <w:r w:rsidR="00795EF6">
        <w:t>Quản lý danh sách gói đăng ký</w:t>
      </w:r>
      <w:bookmarkEnd w:id="118"/>
    </w:p>
    <w:p w14:paraId="792DEDAA" w14:textId="279CC598" w:rsidR="0040750C" w:rsidRPr="0040750C" w:rsidRDefault="00CE157F" w:rsidP="00AA6631">
      <w:pPr>
        <w:pStyle w:val="Caption"/>
      </w:pPr>
      <w:bookmarkStart w:id="119" w:name="_Toc182648937"/>
      <w:bookmarkStart w:id="120" w:name="_Toc197965808"/>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10</w:t>
      </w:r>
      <w:r>
        <w:fldChar w:fldCharType="end"/>
      </w:r>
      <w:r>
        <w:t xml:space="preserve"> Use-case</w:t>
      </w:r>
      <w:r w:rsidRPr="001C346C">
        <w:t xml:space="preserve"> </w:t>
      </w:r>
      <w:bookmarkEnd w:id="119"/>
      <w:r>
        <w:t>Quản lý danh sách gói đăng ký</w:t>
      </w:r>
      <w:bookmarkEnd w:id="120"/>
    </w:p>
    <w:p w14:paraId="39B25B6B" w14:textId="342789A1" w:rsidR="00DC0CBE" w:rsidRPr="00FD7C02" w:rsidRDefault="00FC79FD" w:rsidP="00FD7C02">
      <w:pPr>
        <w:spacing w:line="240" w:lineRule="auto"/>
        <w:ind w:firstLine="0"/>
        <w:jc w:val="left"/>
        <w:rPr>
          <w:sz w:val="24"/>
          <w:szCs w:val="24"/>
          <w:lang w:eastAsia="vi-VN"/>
        </w:rPr>
      </w:pPr>
      <w:r w:rsidRPr="00FC79FD">
        <w:rPr>
          <w:noProof/>
          <w:sz w:val="24"/>
          <w:szCs w:val="24"/>
          <w:lang w:eastAsia="vi-VN"/>
        </w:rPr>
        <w:drawing>
          <wp:inline distT="0" distB="0" distL="0" distR="0" wp14:anchorId="6BD7A7B9" wp14:editId="344FB715">
            <wp:extent cx="5791835" cy="273431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1835" cy="2734310"/>
                    </a:xfrm>
                    <a:prstGeom prst="rect">
                      <a:avLst/>
                    </a:prstGeom>
                  </pic:spPr>
                </pic:pic>
              </a:graphicData>
            </a:graphic>
          </wp:inline>
        </w:drawing>
      </w:r>
    </w:p>
    <w:p w14:paraId="30D04D4E" w14:textId="42326B93" w:rsidR="001D2B2D" w:rsidRDefault="001D2B2D" w:rsidP="00B96F6F">
      <w:pPr>
        <w:ind w:firstLine="0"/>
      </w:pPr>
    </w:p>
    <w:p w14:paraId="294478A6" w14:textId="36528363" w:rsidR="001D2B2D" w:rsidRPr="00CE157F" w:rsidRDefault="001D2B2D" w:rsidP="00CE157F">
      <w:pPr>
        <w:pStyle w:val="Bng"/>
      </w:pPr>
      <w:bookmarkStart w:id="121" w:name="_Toc197965768"/>
      <w:r w:rsidRPr="00CE157F">
        <w:t>Bảng 2.</w:t>
      </w:r>
      <w:r w:rsidR="007F2585" w:rsidRPr="00CE157F">
        <w:t>12</w:t>
      </w:r>
      <w:r w:rsidRPr="00CE157F">
        <w:t xml:space="preserve"> Đặc tả Use-case Quản lý danh sách </w:t>
      </w:r>
      <w:r w:rsidR="00AF4B53" w:rsidRPr="00CE157F">
        <w:t>gói đăng ký</w:t>
      </w:r>
      <w:bookmarkEnd w:id="121"/>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1D2B2D" w:rsidRPr="001C6CD7" w14:paraId="3E361E23" w14:textId="77777777" w:rsidTr="00EC6D59">
        <w:tc>
          <w:tcPr>
            <w:tcW w:w="2154" w:type="dxa"/>
          </w:tcPr>
          <w:p w14:paraId="42D5439C" w14:textId="77777777" w:rsidR="001D2B2D" w:rsidRPr="002B0CEC" w:rsidRDefault="001D2B2D" w:rsidP="00EC6D59">
            <w:pPr>
              <w:pStyle w:val="Table"/>
              <w:rPr>
                <w:b/>
                <w:bCs/>
              </w:rPr>
            </w:pPr>
            <w:r w:rsidRPr="002B0CEC">
              <w:rPr>
                <w:b/>
                <w:bCs/>
              </w:rPr>
              <w:t>ID</w:t>
            </w:r>
          </w:p>
        </w:tc>
        <w:tc>
          <w:tcPr>
            <w:tcW w:w="6947" w:type="dxa"/>
            <w:gridSpan w:val="4"/>
          </w:tcPr>
          <w:p w14:paraId="0A8F8035" w14:textId="588AE342" w:rsidR="001D2B2D" w:rsidRPr="001C6CD7" w:rsidRDefault="007F2585" w:rsidP="00EC6D59">
            <w:pPr>
              <w:pStyle w:val="Table"/>
              <w:rPr>
                <w:lang w:val="en-US"/>
              </w:rPr>
            </w:pPr>
            <w:r>
              <w:t>UC09</w:t>
            </w:r>
          </w:p>
        </w:tc>
      </w:tr>
      <w:tr w:rsidR="001D2B2D" w14:paraId="41D37969" w14:textId="77777777" w:rsidTr="00EC6D59">
        <w:tc>
          <w:tcPr>
            <w:tcW w:w="2154" w:type="dxa"/>
          </w:tcPr>
          <w:p w14:paraId="3D2EF6FD" w14:textId="77777777" w:rsidR="001D2B2D" w:rsidRPr="002B0CEC" w:rsidRDefault="001D2B2D" w:rsidP="00EC6D59">
            <w:pPr>
              <w:pStyle w:val="Table"/>
              <w:rPr>
                <w:b/>
                <w:bCs/>
              </w:rPr>
            </w:pPr>
            <w:r>
              <w:rPr>
                <w:b/>
                <w:bCs/>
              </w:rPr>
              <w:t>Use-case</w:t>
            </w:r>
          </w:p>
        </w:tc>
        <w:tc>
          <w:tcPr>
            <w:tcW w:w="6947" w:type="dxa"/>
            <w:gridSpan w:val="4"/>
          </w:tcPr>
          <w:p w14:paraId="4DC60C52" w14:textId="2F13D118" w:rsidR="001D2B2D" w:rsidRDefault="001D2B2D" w:rsidP="00EC6D59">
            <w:pPr>
              <w:pStyle w:val="Table"/>
            </w:pPr>
            <w:r w:rsidRPr="009B6D72">
              <w:t>Quản lý danh sách</w:t>
            </w:r>
            <w:r>
              <w:t xml:space="preserve"> </w:t>
            </w:r>
            <w:r w:rsidR="007250AC">
              <w:t>gói đăng ký</w:t>
            </w:r>
          </w:p>
        </w:tc>
      </w:tr>
      <w:tr w:rsidR="001D2B2D" w14:paraId="06F980EB" w14:textId="77777777" w:rsidTr="00EC6D59">
        <w:tc>
          <w:tcPr>
            <w:tcW w:w="2154" w:type="dxa"/>
          </w:tcPr>
          <w:p w14:paraId="68E57FE4" w14:textId="77777777" w:rsidR="001D2B2D" w:rsidRPr="002B0CEC" w:rsidRDefault="001D2B2D" w:rsidP="00EC6D59">
            <w:pPr>
              <w:pStyle w:val="Table"/>
              <w:rPr>
                <w:b/>
                <w:bCs/>
              </w:rPr>
            </w:pPr>
            <w:r w:rsidRPr="002B0CEC">
              <w:rPr>
                <w:b/>
                <w:bCs/>
              </w:rPr>
              <w:t>Sceneraio</w:t>
            </w:r>
          </w:p>
        </w:tc>
        <w:tc>
          <w:tcPr>
            <w:tcW w:w="6947" w:type="dxa"/>
            <w:gridSpan w:val="4"/>
          </w:tcPr>
          <w:p w14:paraId="47684A5C" w14:textId="2CA120DE" w:rsidR="001D2B2D" w:rsidRDefault="001D2B2D" w:rsidP="00EC6D59">
            <w:pPr>
              <w:pStyle w:val="Table"/>
            </w:pPr>
            <w:r>
              <w:t xml:space="preserve">Admin </w:t>
            </w:r>
            <w:r w:rsidRPr="0031140B">
              <w:t xml:space="preserve">muốn </w:t>
            </w:r>
            <w:r w:rsidRPr="006A2035">
              <w:t>xem chi tiết thông tin</w:t>
            </w:r>
            <w:r>
              <w:t xml:space="preserve"> </w:t>
            </w:r>
            <w:r w:rsidR="007E5634">
              <w:t>gói đăng ký</w:t>
            </w:r>
            <w:r>
              <w:t xml:space="preserve"> hiện có</w:t>
            </w:r>
            <w:r w:rsidRPr="0031140B">
              <w:t xml:space="preserve">, </w:t>
            </w:r>
            <w:r>
              <w:t xml:space="preserve">thêm mới, </w:t>
            </w:r>
            <w:r w:rsidRPr="0031140B">
              <w:t>chỉnh sửa hoặc xóa thông tin</w:t>
            </w:r>
            <w:r>
              <w:t xml:space="preserve"> </w:t>
            </w:r>
            <w:r w:rsidR="007E5634">
              <w:t>gói đăng ký</w:t>
            </w:r>
            <w:r>
              <w:t xml:space="preserve"> </w:t>
            </w:r>
            <w:r w:rsidRPr="0031140B">
              <w:t>trong hệ thống quản lý.</w:t>
            </w:r>
          </w:p>
        </w:tc>
      </w:tr>
      <w:tr w:rsidR="001D2B2D" w14:paraId="24180226" w14:textId="77777777" w:rsidTr="00EC6D59">
        <w:tc>
          <w:tcPr>
            <w:tcW w:w="2154" w:type="dxa"/>
          </w:tcPr>
          <w:p w14:paraId="2CD37484" w14:textId="77777777" w:rsidR="001D2B2D" w:rsidRPr="002B0CEC" w:rsidRDefault="001D2B2D" w:rsidP="00EC6D59">
            <w:pPr>
              <w:pStyle w:val="Table"/>
              <w:rPr>
                <w:b/>
                <w:bCs/>
              </w:rPr>
            </w:pPr>
            <w:r w:rsidRPr="002B0CEC">
              <w:rPr>
                <w:b/>
                <w:bCs/>
              </w:rPr>
              <w:t>Triggering Event</w:t>
            </w:r>
          </w:p>
        </w:tc>
        <w:tc>
          <w:tcPr>
            <w:tcW w:w="6947" w:type="dxa"/>
            <w:gridSpan w:val="4"/>
          </w:tcPr>
          <w:p w14:paraId="4729A7D2" w14:textId="74EFA00C" w:rsidR="001D2B2D" w:rsidRDefault="001D2B2D" w:rsidP="00EC6D59">
            <w:pPr>
              <w:pStyle w:val="Table"/>
            </w:pPr>
            <w:r>
              <w:t>N</w:t>
            </w:r>
            <w:r w:rsidRPr="0072019B">
              <w:t xml:space="preserve">hấn </w:t>
            </w:r>
            <w:r>
              <w:t>chức năng “</w:t>
            </w:r>
            <w:r w:rsidR="006E4B9F">
              <w:t>Plan</w:t>
            </w:r>
            <w:r>
              <w:t>”</w:t>
            </w:r>
            <w:r w:rsidRPr="0072019B">
              <w:t xml:space="preserve"> trên giao diện</w:t>
            </w:r>
            <w:r>
              <w:t xml:space="preserve"> website phân quyền Admin</w:t>
            </w:r>
            <w:r w:rsidRPr="0072019B">
              <w:t>.</w:t>
            </w:r>
          </w:p>
        </w:tc>
      </w:tr>
      <w:tr w:rsidR="001D2B2D" w14:paraId="5392F2D4" w14:textId="77777777" w:rsidTr="00EC6D59">
        <w:tc>
          <w:tcPr>
            <w:tcW w:w="2154" w:type="dxa"/>
          </w:tcPr>
          <w:p w14:paraId="481743FF" w14:textId="77777777" w:rsidR="001D2B2D" w:rsidRPr="002B0CEC" w:rsidRDefault="001D2B2D" w:rsidP="00EC6D59">
            <w:pPr>
              <w:pStyle w:val="Table"/>
              <w:rPr>
                <w:b/>
                <w:bCs/>
              </w:rPr>
            </w:pPr>
            <w:r w:rsidRPr="002B0CEC">
              <w:rPr>
                <w:b/>
                <w:bCs/>
              </w:rPr>
              <w:t>Brief description</w:t>
            </w:r>
          </w:p>
        </w:tc>
        <w:tc>
          <w:tcPr>
            <w:tcW w:w="6947" w:type="dxa"/>
            <w:gridSpan w:val="4"/>
          </w:tcPr>
          <w:p w14:paraId="3F985F75" w14:textId="7B5D7679" w:rsidR="001D2B2D" w:rsidRDefault="001D2B2D" w:rsidP="00EC6D59">
            <w:pPr>
              <w:pStyle w:val="Table"/>
            </w:pPr>
            <w:r>
              <w:t xml:space="preserve">Admin có </w:t>
            </w:r>
            <w:r w:rsidRPr="006A2035">
              <w:t xml:space="preserve">thể quản lý </w:t>
            </w:r>
            <w:r w:rsidRPr="00281714">
              <w:t>danh sách</w:t>
            </w:r>
            <w:r w:rsidR="0030147D">
              <w:t xml:space="preserve"> gói đăng ký</w:t>
            </w:r>
            <w:r>
              <w:t xml:space="preserve"> </w:t>
            </w:r>
            <w:r w:rsidRPr="00281714">
              <w:t>hiện có</w:t>
            </w:r>
            <w:r w:rsidRPr="006A2035">
              <w:t xml:space="preserve"> thông qua các thao tác như </w:t>
            </w:r>
            <w:r>
              <w:t xml:space="preserve">thêm mới, </w:t>
            </w:r>
            <w:r w:rsidRPr="006A2035">
              <w:t xml:space="preserve">chỉnh sửa, xóa </w:t>
            </w:r>
            <w:r>
              <w:t>các</w:t>
            </w:r>
            <w:r w:rsidR="00AA16B5">
              <w:t xml:space="preserve"> gói đăng ký</w:t>
            </w:r>
            <w:r w:rsidRPr="00281714">
              <w:t xml:space="preserve"> không cần</w:t>
            </w:r>
            <w:r>
              <w:t xml:space="preserve"> thiết</w:t>
            </w:r>
            <w:r w:rsidRPr="006A2035">
              <w:t xml:space="preserve"> và xem chi tiết thông tin</w:t>
            </w:r>
            <w:r w:rsidR="00B047E9">
              <w:t xml:space="preserve"> gói đăng ký</w:t>
            </w:r>
            <w:r w:rsidRPr="006A2035">
              <w:t>.</w:t>
            </w:r>
          </w:p>
        </w:tc>
      </w:tr>
      <w:tr w:rsidR="001D2B2D" w14:paraId="3468DAD1" w14:textId="77777777" w:rsidTr="00EC6D59">
        <w:tc>
          <w:tcPr>
            <w:tcW w:w="2154" w:type="dxa"/>
          </w:tcPr>
          <w:p w14:paraId="477A9B5D" w14:textId="77777777" w:rsidR="001D2B2D" w:rsidRPr="002B0CEC" w:rsidRDefault="001D2B2D" w:rsidP="00EC6D59">
            <w:pPr>
              <w:pStyle w:val="Table"/>
              <w:rPr>
                <w:b/>
                <w:bCs/>
              </w:rPr>
            </w:pPr>
            <w:r w:rsidRPr="002B0CEC">
              <w:rPr>
                <w:b/>
                <w:bCs/>
              </w:rPr>
              <w:t>Actors</w:t>
            </w:r>
          </w:p>
        </w:tc>
        <w:tc>
          <w:tcPr>
            <w:tcW w:w="6947" w:type="dxa"/>
            <w:gridSpan w:val="4"/>
          </w:tcPr>
          <w:p w14:paraId="45A70B49" w14:textId="77777777" w:rsidR="001D2B2D" w:rsidRDefault="001D2B2D" w:rsidP="00EC6D59">
            <w:pPr>
              <w:pStyle w:val="Table"/>
            </w:pPr>
            <w:r>
              <w:t>Admin</w:t>
            </w:r>
          </w:p>
        </w:tc>
      </w:tr>
      <w:tr w:rsidR="001D2B2D" w:rsidRPr="005A383E" w14:paraId="00D209A5" w14:textId="77777777" w:rsidTr="00EC6D59">
        <w:tc>
          <w:tcPr>
            <w:tcW w:w="2154" w:type="dxa"/>
          </w:tcPr>
          <w:p w14:paraId="359F61F6" w14:textId="77777777" w:rsidR="001D2B2D" w:rsidRPr="002B0CEC" w:rsidRDefault="001D2B2D" w:rsidP="00EC6D59">
            <w:pPr>
              <w:pStyle w:val="Table"/>
              <w:rPr>
                <w:b/>
                <w:bCs/>
              </w:rPr>
            </w:pPr>
            <w:r w:rsidRPr="002B0CEC">
              <w:rPr>
                <w:b/>
                <w:bCs/>
              </w:rPr>
              <w:lastRenderedPageBreak/>
              <w:t>Stackholder</w:t>
            </w:r>
          </w:p>
        </w:tc>
        <w:tc>
          <w:tcPr>
            <w:tcW w:w="6947" w:type="dxa"/>
            <w:gridSpan w:val="4"/>
          </w:tcPr>
          <w:p w14:paraId="3E7DF2A2" w14:textId="77777777" w:rsidR="001D2B2D" w:rsidRPr="005A383E" w:rsidRDefault="001D2B2D" w:rsidP="00EC6D59">
            <w:pPr>
              <w:pStyle w:val="Table"/>
              <w:rPr>
                <w:lang w:val="en-US"/>
              </w:rPr>
            </w:pPr>
            <w:r>
              <w:rPr>
                <w:lang w:val="en-US"/>
              </w:rPr>
              <w:t>Không</w:t>
            </w:r>
          </w:p>
        </w:tc>
      </w:tr>
      <w:tr w:rsidR="001D2B2D" w14:paraId="605861B8" w14:textId="77777777" w:rsidTr="00EC6D59">
        <w:tc>
          <w:tcPr>
            <w:tcW w:w="2154" w:type="dxa"/>
          </w:tcPr>
          <w:p w14:paraId="14C8BBC9" w14:textId="77777777" w:rsidR="001D2B2D" w:rsidRPr="002B0CEC" w:rsidRDefault="001D2B2D" w:rsidP="00EC6D59">
            <w:pPr>
              <w:pStyle w:val="Table"/>
              <w:rPr>
                <w:b/>
                <w:bCs/>
              </w:rPr>
            </w:pPr>
            <w:r w:rsidRPr="002B0CEC">
              <w:rPr>
                <w:b/>
                <w:bCs/>
              </w:rPr>
              <w:t>Preconditions</w:t>
            </w:r>
          </w:p>
        </w:tc>
        <w:tc>
          <w:tcPr>
            <w:tcW w:w="6947" w:type="dxa"/>
            <w:gridSpan w:val="4"/>
          </w:tcPr>
          <w:p w14:paraId="73D8D460" w14:textId="77777777" w:rsidR="001D2B2D" w:rsidRDefault="001D2B2D" w:rsidP="00EC6D59">
            <w:pPr>
              <w:pStyle w:val="Table"/>
            </w:pPr>
            <w:r>
              <w:t>Tác nhân</w:t>
            </w:r>
            <w:r w:rsidRPr="00706662">
              <w:t xml:space="preserve"> đã đăng nhập thành công vào hệ thống.</w:t>
            </w:r>
          </w:p>
        </w:tc>
      </w:tr>
      <w:tr w:rsidR="001D2B2D" w14:paraId="393DAD70" w14:textId="77777777" w:rsidTr="00EC6D59">
        <w:tc>
          <w:tcPr>
            <w:tcW w:w="2154" w:type="dxa"/>
          </w:tcPr>
          <w:p w14:paraId="39A9B539" w14:textId="77777777" w:rsidR="001D2B2D" w:rsidRPr="002B0CEC" w:rsidRDefault="001D2B2D" w:rsidP="00EC6D59">
            <w:pPr>
              <w:pStyle w:val="Table"/>
              <w:rPr>
                <w:b/>
                <w:bCs/>
              </w:rPr>
            </w:pPr>
            <w:r>
              <w:rPr>
                <w:b/>
                <w:bCs/>
              </w:rPr>
              <w:t>Post</w:t>
            </w:r>
            <w:r w:rsidRPr="002B0CEC">
              <w:rPr>
                <w:b/>
                <w:bCs/>
              </w:rPr>
              <w:t>conditions</w:t>
            </w:r>
          </w:p>
        </w:tc>
        <w:tc>
          <w:tcPr>
            <w:tcW w:w="6947" w:type="dxa"/>
            <w:gridSpan w:val="4"/>
          </w:tcPr>
          <w:p w14:paraId="3E9A1C55" w14:textId="7578828A" w:rsidR="001D2B2D" w:rsidRDefault="001D2B2D" w:rsidP="00EC6D59">
            <w:pPr>
              <w:pStyle w:val="Table"/>
            </w:pPr>
            <w:r w:rsidRPr="0031140B">
              <w:t>Thông tin</w:t>
            </w:r>
            <w:r w:rsidR="00E379BA">
              <w:t xml:space="preserve"> gói đăng ký</w:t>
            </w:r>
            <w:r w:rsidRPr="0031140B">
              <w:t xml:space="preserve"> được cập nhật, hiển thị chính xác và đầy đủ trên hệ thống.</w:t>
            </w:r>
          </w:p>
        </w:tc>
      </w:tr>
      <w:tr w:rsidR="001D2B2D" w:rsidRPr="002B0CEC" w14:paraId="4DA9621F" w14:textId="77777777" w:rsidTr="00EC6D59">
        <w:trPr>
          <w:trHeight w:val="285"/>
        </w:trPr>
        <w:tc>
          <w:tcPr>
            <w:tcW w:w="2154" w:type="dxa"/>
            <w:vMerge w:val="restart"/>
          </w:tcPr>
          <w:p w14:paraId="0E33833F" w14:textId="77777777" w:rsidR="001D2B2D" w:rsidRPr="002B0CEC" w:rsidRDefault="001D2B2D" w:rsidP="00EC6D59">
            <w:pPr>
              <w:pStyle w:val="Table"/>
              <w:rPr>
                <w:b/>
                <w:bCs/>
              </w:rPr>
            </w:pPr>
            <w:r w:rsidRPr="002B0CEC">
              <w:rPr>
                <w:b/>
                <w:bCs/>
              </w:rPr>
              <w:t>Flow of activities</w:t>
            </w:r>
          </w:p>
        </w:tc>
        <w:tc>
          <w:tcPr>
            <w:tcW w:w="3473" w:type="dxa"/>
            <w:gridSpan w:val="2"/>
          </w:tcPr>
          <w:p w14:paraId="693ECE64" w14:textId="77777777" w:rsidR="001D2B2D" w:rsidRPr="002B0CEC" w:rsidRDefault="001D2B2D" w:rsidP="00EC6D59">
            <w:pPr>
              <w:pStyle w:val="Table"/>
              <w:jc w:val="center"/>
              <w:rPr>
                <w:b/>
                <w:bCs/>
              </w:rPr>
            </w:pPr>
            <w:r w:rsidRPr="002B0CEC">
              <w:rPr>
                <w:b/>
                <w:bCs/>
              </w:rPr>
              <w:t>Actor</w:t>
            </w:r>
          </w:p>
        </w:tc>
        <w:tc>
          <w:tcPr>
            <w:tcW w:w="3474" w:type="dxa"/>
            <w:gridSpan w:val="2"/>
          </w:tcPr>
          <w:p w14:paraId="2980CF9C" w14:textId="77777777" w:rsidR="001D2B2D" w:rsidRPr="002B0CEC" w:rsidRDefault="001D2B2D" w:rsidP="00EC6D59">
            <w:pPr>
              <w:pStyle w:val="Table"/>
              <w:jc w:val="center"/>
              <w:rPr>
                <w:b/>
                <w:bCs/>
              </w:rPr>
            </w:pPr>
            <w:r w:rsidRPr="002B0CEC">
              <w:rPr>
                <w:b/>
                <w:bCs/>
              </w:rPr>
              <w:t>System</w:t>
            </w:r>
          </w:p>
        </w:tc>
      </w:tr>
      <w:tr w:rsidR="001D2B2D" w14:paraId="2354C07E" w14:textId="77777777" w:rsidTr="00EC6D59">
        <w:trPr>
          <w:trHeight w:val="285"/>
        </w:trPr>
        <w:tc>
          <w:tcPr>
            <w:tcW w:w="2154" w:type="dxa"/>
            <w:vMerge/>
          </w:tcPr>
          <w:p w14:paraId="76261FEB" w14:textId="77777777" w:rsidR="001D2B2D" w:rsidRPr="002B0CEC" w:rsidRDefault="001D2B2D" w:rsidP="00EC6D59">
            <w:pPr>
              <w:pStyle w:val="Table"/>
              <w:rPr>
                <w:b/>
                <w:bCs/>
              </w:rPr>
            </w:pPr>
          </w:p>
        </w:tc>
        <w:tc>
          <w:tcPr>
            <w:tcW w:w="3473" w:type="dxa"/>
            <w:gridSpan w:val="2"/>
          </w:tcPr>
          <w:p w14:paraId="2FA3605A" w14:textId="77777777" w:rsidR="001D2B2D" w:rsidRPr="00DB50F4" w:rsidRDefault="001D2B2D" w:rsidP="00EC6D59">
            <w:pPr>
              <w:pStyle w:val="Table"/>
            </w:pPr>
            <w:r>
              <w:t>1. Đ</w:t>
            </w:r>
            <w:r w:rsidRPr="00DB50F4">
              <w:t>ăng nhập vào hệ thống.</w:t>
            </w:r>
          </w:p>
          <w:p w14:paraId="29B4186A" w14:textId="237F44CD" w:rsidR="001D2B2D" w:rsidRDefault="001D2B2D" w:rsidP="00EC6D59">
            <w:pPr>
              <w:pStyle w:val="Table"/>
              <w:spacing w:before="0"/>
            </w:pPr>
          </w:p>
          <w:p w14:paraId="647F3F44" w14:textId="00AB08E5" w:rsidR="000B5FF6" w:rsidRDefault="000B5FF6" w:rsidP="00EC6D59">
            <w:pPr>
              <w:pStyle w:val="Table"/>
              <w:spacing w:before="0"/>
            </w:pPr>
          </w:p>
          <w:p w14:paraId="3C80EFF7" w14:textId="77777777" w:rsidR="000B5FF6" w:rsidRDefault="000B5FF6" w:rsidP="00EC6D59">
            <w:pPr>
              <w:pStyle w:val="Table"/>
              <w:spacing w:before="0"/>
            </w:pPr>
          </w:p>
          <w:p w14:paraId="7D196B6D" w14:textId="77777777" w:rsidR="001D2B2D" w:rsidRDefault="001D2B2D" w:rsidP="00EC6D59">
            <w:pPr>
              <w:pStyle w:val="Table"/>
              <w:spacing w:before="0"/>
            </w:pPr>
          </w:p>
          <w:p w14:paraId="533B3B65" w14:textId="3DEE2F90" w:rsidR="001D2B2D" w:rsidRDefault="001D2B2D" w:rsidP="00EC6D59">
            <w:pPr>
              <w:pStyle w:val="Table"/>
              <w:spacing w:before="0"/>
            </w:pPr>
            <w:r>
              <w:t xml:space="preserve">2. </w:t>
            </w:r>
            <w:r w:rsidRPr="00F47904">
              <w:t>Chọn chức năng “</w:t>
            </w:r>
            <w:r w:rsidR="009A7E15">
              <w:t>Plan</w:t>
            </w:r>
            <w:r w:rsidRPr="00F47904">
              <w:t>”</w:t>
            </w:r>
            <w:r>
              <w:t>.</w:t>
            </w:r>
          </w:p>
          <w:p w14:paraId="226262D7" w14:textId="3982A81B" w:rsidR="001D2B2D" w:rsidRDefault="001D2B2D" w:rsidP="00EC6D59">
            <w:pPr>
              <w:pStyle w:val="Table"/>
              <w:spacing w:before="0"/>
            </w:pPr>
          </w:p>
          <w:p w14:paraId="6477DCC9" w14:textId="655E0813" w:rsidR="000B5FF6" w:rsidRDefault="000B5FF6" w:rsidP="00EC6D59">
            <w:pPr>
              <w:pStyle w:val="Table"/>
              <w:spacing w:before="0"/>
            </w:pPr>
          </w:p>
          <w:p w14:paraId="6368A0CF" w14:textId="77777777" w:rsidR="000B5FF6" w:rsidRDefault="000B5FF6" w:rsidP="00EC6D59">
            <w:pPr>
              <w:pStyle w:val="Table"/>
              <w:spacing w:before="0"/>
            </w:pPr>
          </w:p>
          <w:p w14:paraId="3376A115" w14:textId="7DC7E6A7" w:rsidR="001D2B2D" w:rsidRDefault="001D2B2D" w:rsidP="00EC6D59">
            <w:pPr>
              <w:pStyle w:val="Table"/>
              <w:spacing w:before="0"/>
            </w:pPr>
            <w:r>
              <w:t xml:space="preserve">3. </w:t>
            </w:r>
            <w:r w:rsidRPr="00F47904">
              <w:t>Chọn thao tác cần thực hiện (</w:t>
            </w:r>
            <w:r>
              <w:t>Thêm mới, c</w:t>
            </w:r>
            <w:r w:rsidRPr="00F47904">
              <w:t>hỉnh sửa, xóa</w:t>
            </w:r>
            <w:r w:rsidR="009A7E15">
              <w:t xml:space="preserve"> gói đăng ký</w:t>
            </w:r>
            <w:r w:rsidRPr="00F47904">
              <w:t xml:space="preserve"> hoặc xem chi tiết)</w:t>
            </w:r>
            <w:r>
              <w:t>.</w:t>
            </w:r>
          </w:p>
          <w:p w14:paraId="690E6756" w14:textId="77777777" w:rsidR="001D2B2D" w:rsidRDefault="001D2B2D" w:rsidP="00EC6D59">
            <w:pPr>
              <w:pStyle w:val="Table"/>
              <w:spacing w:before="0"/>
            </w:pPr>
          </w:p>
          <w:p w14:paraId="689F3DBC" w14:textId="77777777" w:rsidR="001D2B2D" w:rsidRDefault="001D2B2D" w:rsidP="00EC6D59">
            <w:pPr>
              <w:pStyle w:val="Table"/>
              <w:spacing w:before="0"/>
            </w:pPr>
          </w:p>
          <w:p w14:paraId="401039ED" w14:textId="77777777" w:rsidR="001D2B2D" w:rsidRDefault="001D2B2D" w:rsidP="00EC6D59">
            <w:pPr>
              <w:pStyle w:val="Table"/>
              <w:spacing w:before="0"/>
            </w:pPr>
          </w:p>
          <w:p w14:paraId="498B10C3" w14:textId="77777777" w:rsidR="001D2B2D" w:rsidRDefault="001D2B2D" w:rsidP="00EC6D59">
            <w:pPr>
              <w:pStyle w:val="Table"/>
              <w:spacing w:before="0"/>
            </w:pPr>
          </w:p>
          <w:p w14:paraId="770EF69B" w14:textId="77777777" w:rsidR="001D2B2D" w:rsidRDefault="001D2B2D" w:rsidP="00EC6D59">
            <w:pPr>
              <w:pStyle w:val="Table"/>
              <w:spacing w:before="0"/>
            </w:pPr>
          </w:p>
          <w:p w14:paraId="14179C7C" w14:textId="77777777" w:rsidR="001D2B2D" w:rsidRDefault="001D2B2D" w:rsidP="00EC6D59">
            <w:pPr>
              <w:pStyle w:val="Table"/>
              <w:spacing w:before="0"/>
            </w:pPr>
          </w:p>
          <w:p w14:paraId="68DB0468" w14:textId="77777777" w:rsidR="001D2B2D" w:rsidRDefault="001D2B2D" w:rsidP="00EC6D59">
            <w:pPr>
              <w:pStyle w:val="Table"/>
              <w:spacing w:before="0"/>
            </w:pPr>
          </w:p>
          <w:p w14:paraId="3544EEEF" w14:textId="77777777" w:rsidR="001D2B2D" w:rsidRDefault="001D2B2D" w:rsidP="00EC6D59">
            <w:pPr>
              <w:pStyle w:val="Table"/>
              <w:spacing w:before="0"/>
            </w:pPr>
          </w:p>
          <w:p w14:paraId="6966254C" w14:textId="77777777" w:rsidR="001D2B2D" w:rsidRDefault="001D2B2D" w:rsidP="00EC6D59">
            <w:pPr>
              <w:pStyle w:val="Table"/>
              <w:spacing w:before="0"/>
            </w:pPr>
          </w:p>
          <w:p w14:paraId="0EB1C9F3" w14:textId="77777777" w:rsidR="001D2B2D" w:rsidRDefault="001D2B2D" w:rsidP="00EC6D59">
            <w:pPr>
              <w:pStyle w:val="Table"/>
              <w:spacing w:before="0"/>
            </w:pPr>
          </w:p>
          <w:p w14:paraId="559D33FC" w14:textId="77777777" w:rsidR="001D2B2D" w:rsidRDefault="001D2B2D" w:rsidP="00EC6D59">
            <w:pPr>
              <w:pStyle w:val="Table"/>
              <w:spacing w:before="0"/>
            </w:pPr>
            <w:r w:rsidRPr="00F47904">
              <w:t>4. Thực hiện thao tác tương ứng với yêu cầu</w:t>
            </w:r>
            <w:r>
              <w:t>.</w:t>
            </w:r>
          </w:p>
        </w:tc>
        <w:tc>
          <w:tcPr>
            <w:tcW w:w="3474" w:type="dxa"/>
            <w:gridSpan w:val="2"/>
          </w:tcPr>
          <w:p w14:paraId="0AE03A0B" w14:textId="77777777" w:rsidR="001D2B2D" w:rsidRDefault="001D2B2D" w:rsidP="00EC6D59">
            <w:pPr>
              <w:pStyle w:val="Table"/>
            </w:pPr>
            <w:r>
              <w:lastRenderedPageBreak/>
              <w:t>1.1 Xác thực tài khoản phân quyền Admin có trong cơ sở dữ liệu.</w:t>
            </w:r>
          </w:p>
          <w:p w14:paraId="571F7643" w14:textId="77777777" w:rsidR="001D2B2D" w:rsidRPr="00DB50F4" w:rsidRDefault="001D2B2D" w:rsidP="00EC6D59">
            <w:pPr>
              <w:pStyle w:val="Table"/>
              <w:spacing w:before="0"/>
            </w:pPr>
            <w:r>
              <w:t>1.2 Chuyển hướng đến giao diện trang Admin.</w:t>
            </w:r>
          </w:p>
          <w:p w14:paraId="6D08C001" w14:textId="29BF5036" w:rsidR="001D2B2D" w:rsidRDefault="001D2B2D" w:rsidP="00EC6D59">
            <w:pPr>
              <w:pStyle w:val="Table"/>
              <w:spacing w:before="0"/>
            </w:pPr>
            <w:r w:rsidRPr="0031140B">
              <w:t xml:space="preserve">2.1 </w:t>
            </w:r>
            <w:r w:rsidRPr="00F47904">
              <w:t>Chuyển đến giao diện Quản lý danh sách</w:t>
            </w:r>
            <w:r w:rsidR="00174F03">
              <w:t xml:space="preserve"> gói đăng ký</w:t>
            </w:r>
            <w:r w:rsidRPr="00F47904">
              <w:t xml:space="preserve"> và hiển thị danh sách</w:t>
            </w:r>
            <w:r w:rsidR="00174F03">
              <w:t xml:space="preserve"> gói đăng ký</w:t>
            </w:r>
            <w:r w:rsidRPr="00F47904">
              <w:t xml:space="preserve"> hiện có</w:t>
            </w:r>
            <w:r w:rsidRPr="0031140B">
              <w:t xml:space="preserve">. </w:t>
            </w:r>
            <w:r w:rsidRPr="00F47904">
              <w:br/>
            </w:r>
            <w:r w:rsidRPr="00961C07">
              <w:t>3.1 Nếu thêm</w:t>
            </w:r>
            <w:r w:rsidR="00D77761">
              <w:t xml:space="preserve"> gói đăng ký</w:t>
            </w:r>
            <w:r w:rsidRPr="00961C07">
              <w:t>: Hiển thị form nhập thông tin chi tiết của</w:t>
            </w:r>
            <w:r w:rsidR="00C50D64">
              <w:t xml:space="preserve"> gói đăng ký mới</w:t>
            </w:r>
            <w:r w:rsidRPr="00961C07">
              <w:t>.</w:t>
            </w:r>
          </w:p>
          <w:p w14:paraId="03BAD423" w14:textId="5A78AACD" w:rsidR="001D2B2D" w:rsidRDefault="001D2B2D" w:rsidP="00EC6D59">
            <w:pPr>
              <w:pStyle w:val="Table"/>
              <w:spacing w:before="0"/>
            </w:pPr>
            <w:r w:rsidRPr="00F47904">
              <w:t>3.2 Nếu chỉnh sửa</w:t>
            </w:r>
            <w:r>
              <w:t xml:space="preserve"> </w:t>
            </w:r>
            <w:r w:rsidR="00C50D64">
              <w:t>gói đăng ký</w:t>
            </w:r>
            <w:r w:rsidRPr="00F47904">
              <w:t>: Hiển thị form thay đổi thông tin</w:t>
            </w:r>
            <w:r w:rsidR="006F6B64">
              <w:t xml:space="preserve"> gói đăng </w:t>
            </w:r>
            <w:r w:rsidR="002C7758">
              <w:t>ký</w:t>
            </w:r>
            <w:r w:rsidRPr="00F47904">
              <w:t xml:space="preserve"> để </w:t>
            </w:r>
            <w:r>
              <w:t>Admin</w:t>
            </w:r>
            <w:r w:rsidRPr="00F47904">
              <w:t xml:space="preserve"> cập nhật. </w:t>
            </w:r>
            <w:r w:rsidRPr="00F47904">
              <w:br/>
              <w:t>3.3 Nếu xóa</w:t>
            </w:r>
            <w:r>
              <w:t xml:space="preserve"> </w:t>
            </w:r>
            <w:r w:rsidR="002C7758">
              <w:t>gói đăng ký</w:t>
            </w:r>
            <w:r w:rsidRPr="00F47904">
              <w:t>: Xác nhận thao tác xóa, sau đó xóa thông tin</w:t>
            </w:r>
            <w:r>
              <w:t xml:space="preserve"> </w:t>
            </w:r>
            <w:r w:rsidR="00262336">
              <w:t>gói đăng ký</w:t>
            </w:r>
            <w:r w:rsidRPr="00F47904">
              <w:t xml:space="preserve"> khỏi hệ thống. </w:t>
            </w:r>
            <w:r w:rsidRPr="00F47904">
              <w:br/>
              <w:t xml:space="preserve">3.4 Nếu xem chi tiết: Hiển thị </w:t>
            </w:r>
            <w:r w:rsidRPr="00F47904">
              <w:lastRenderedPageBreak/>
              <w:t>thông tin đầy đủ của</w:t>
            </w:r>
            <w:r w:rsidR="00170143">
              <w:t xml:space="preserve"> gói đăng ký</w:t>
            </w:r>
            <w:r w:rsidRPr="00F47904">
              <w:t xml:space="preserve"> được chọn.</w:t>
            </w:r>
            <w:r w:rsidRPr="0031140B">
              <w:t xml:space="preserve"> </w:t>
            </w:r>
          </w:p>
          <w:p w14:paraId="3168FA3D" w14:textId="77777777" w:rsidR="001D2B2D" w:rsidRDefault="001D2B2D" w:rsidP="00EC6D59">
            <w:pPr>
              <w:pStyle w:val="Table"/>
              <w:spacing w:before="0"/>
            </w:pPr>
            <w:r w:rsidRPr="00F47904">
              <w:t>4.1 Lưu thay đổi (nếu có) và thông báo kết quả thành công.</w:t>
            </w:r>
          </w:p>
        </w:tc>
      </w:tr>
      <w:tr w:rsidR="001D2B2D" w14:paraId="30F06B5F" w14:textId="77777777" w:rsidTr="00EC6D59">
        <w:tc>
          <w:tcPr>
            <w:tcW w:w="2154" w:type="dxa"/>
          </w:tcPr>
          <w:p w14:paraId="05695C72" w14:textId="77777777" w:rsidR="001D2B2D" w:rsidRPr="002B0CEC" w:rsidRDefault="001D2B2D" w:rsidP="00EC6D59">
            <w:pPr>
              <w:pStyle w:val="Table"/>
              <w:rPr>
                <w:b/>
                <w:bCs/>
              </w:rPr>
            </w:pPr>
            <w:r w:rsidRPr="002B0CEC">
              <w:rPr>
                <w:b/>
                <w:bCs/>
              </w:rPr>
              <w:lastRenderedPageBreak/>
              <w:t>Exception</w:t>
            </w:r>
          </w:p>
        </w:tc>
        <w:tc>
          <w:tcPr>
            <w:tcW w:w="6947" w:type="dxa"/>
            <w:gridSpan w:val="4"/>
            <w:vAlign w:val="center"/>
          </w:tcPr>
          <w:p w14:paraId="360C3D82" w14:textId="77777777" w:rsidR="001D2B2D" w:rsidRDefault="001D2B2D" w:rsidP="00EC6D59">
            <w:pPr>
              <w:pStyle w:val="Table"/>
            </w:pPr>
            <w:r>
              <w:t>1.1a Nếu tài khoản không được phân quyền sẽ yêu cầu nhập lại</w:t>
            </w:r>
          </w:p>
          <w:p w14:paraId="0EA071A1" w14:textId="77777777" w:rsidR="001D2B2D" w:rsidRDefault="001D2B2D" w:rsidP="00EC6D59">
            <w:pPr>
              <w:pStyle w:val="Table"/>
            </w:pPr>
            <w:r>
              <w:t>2.1a Nếu k</w:t>
            </w:r>
            <w:r w:rsidRPr="00D55382">
              <w:t xml:space="preserve">hông thể kết nối cơ sở dữ liệu </w:t>
            </w:r>
            <w:r>
              <w:t>thì hệ thống sẽ h</w:t>
            </w:r>
            <w:r w:rsidRPr="00D55382">
              <w:t>iển thị thông báo lỗi và yêu cầu thử lại.</w:t>
            </w:r>
          </w:p>
          <w:p w14:paraId="3C33F951" w14:textId="77777777" w:rsidR="001D2B2D" w:rsidRDefault="001D2B2D" w:rsidP="00EC6D59">
            <w:pPr>
              <w:pStyle w:val="Table"/>
              <w:spacing w:before="0"/>
            </w:pPr>
            <w:r>
              <w:t xml:space="preserve">4.1b Nếu </w:t>
            </w:r>
            <w:r w:rsidRPr="00D55382">
              <w:t xml:space="preserve">hủy thao tác trong quá trình thêm/chỉnh sửa </w:t>
            </w:r>
            <w:r>
              <w:t xml:space="preserve">thì hệ </w:t>
            </w:r>
            <w:r w:rsidRPr="00D55382">
              <w:t>thống không lưu thông tin và quay về danh sách ban đầu.</w:t>
            </w:r>
          </w:p>
        </w:tc>
      </w:tr>
      <w:tr w:rsidR="001D2B2D" w:rsidRPr="002B0CEC" w14:paraId="3A686A53" w14:textId="77777777" w:rsidTr="00EC6D59">
        <w:tc>
          <w:tcPr>
            <w:tcW w:w="9101" w:type="dxa"/>
            <w:gridSpan w:val="5"/>
          </w:tcPr>
          <w:p w14:paraId="1253F847" w14:textId="77777777" w:rsidR="001D2B2D" w:rsidRPr="002B0CEC" w:rsidRDefault="001D2B2D" w:rsidP="00EC6D59">
            <w:pPr>
              <w:pStyle w:val="Table"/>
              <w:rPr>
                <w:b/>
                <w:bCs/>
              </w:rPr>
            </w:pPr>
            <w:r w:rsidRPr="002B0CEC">
              <w:rPr>
                <w:b/>
                <w:bCs/>
              </w:rPr>
              <w:t>Summary</w:t>
            </w:r>
          </w:p>
        </w:tc>
      </w:tr>
      <w:tr w:rsidR="001D2B2D" w:rsidRPr="002B0CEC" w14:paraId="1D4A6410" w14:textId="77777777" w:rsidTr="00EC6D59">
        <w:tc>
          <w:tcPr>
            <w:tcW w:w="2154" w:type="dxa"/>
          </w:tcPr>
          <w:p w14:paraId="52C3C446" w14:textId="77777777" w:rsidR="001D2B2D" w:rsidRPr="002B0CEC" w:rsidRDefault="001D2B2D" w:rsidP="00EC6D59">
            <w:pPr>
              <w:pStyle w:val="Table"/>
              <w:jc w:val="center"/>
              <w:rPr>
                <w:b/>
                <w:bCs/>
              </w:rPr>
            </w:pPr>
            <w:r w:rsidRPr="002B0CEC">
              <w:rPr>
                <w:b/>
                <w:bCs/>
              </w:rPr>
              <w:t>Inputs</w:t>
            </w:r>
          </w:p>
        </w:tc>
        <w:tc>
          <w:tcPr>
            <w:tcW w:w="2343" w:type="dxa"/>
          </w:tcPr>
          <w:p w14:paraId="3B4D8E44" w14:textId="77777777" w:rsidR="001D2B2D" w:rsidRPr="002B0CEC" w:rsidRDefault="001D2B2D" w:rsidP="00EC6D59">
            <w:pPr>
              <w:pStyle w:val="Table"/>
              <w:jc w:val="center"/>
              <w:rPr>
                <w:b/>
                <w:bCs/>
              </w:rPr>
            </w:pPr>
            <w:r w:rsidRPr="002B0CEC">
              <w:rPr>
                <w:b/>
                <w:bCs/>
              </w:rPr>
              <w:t>Source</w:t>
            </w:r>
          </w:p>
        </w:tc>
        <w:tc>
          <w:tcPr>
            <w:tcW w:w="2334" w:type="dxa"/>
            <w:gridSpan w:val="2"/>
          </w:tcPr>
          <w:p w14:paraId="2957A291" w14:textId="77777777" w:rsidR="001D2B2D" w:rsidRPr="002B0CEC" w:rsidRDefault="001D2B2D" w:rsidP="00EC6D59">
            <w:pPr>
              <w:pStyle w:val="Table"/>
              <w:jc w:val="center"/>
              <w:rPr>
                <w:b/>
                <w:bCs/>
              </w:rPr>
            </w:pPr>
            <w:r w:rsidRPr="002B0CEC">
              <w:rPr>
                <w:b/>
                <w:bCs/>
              </w:rPr>
              <w:t>Outputs</w:t>
            </w:r>
          </w:p>
        </w:tc>
        <w:tc>
          <w:tcPr>
            <w:tcW w:w="2270" w:type="dxa"/>
          </w:tcPr>
          <w:p w14:paraId="220462AE" w14:textId="77777777" w:rsidR="001D2B2D" w:rsidRPr="002B0CEC" w:rsidRDefault="001D2B2D" w:rsidP="00EC6D59">
            <w:pPr>
              <w:pStyle w:val="Table"/>
              <w:jc w:val="center"/>
              <w:rPr>
                <w:b/>
                <w:bCs/>
              </w:rPr>
            </w:pPr>
            <w:r w:rsidRPr="002B0CEC">
              <w:rPr>
                <w:b/>
                <w:bCs/>
              </w:rPr>
              <w:t>Destination</w:t>
            </w:r>
          </w:p>
        </w:tc>
      </w:tr>
      <w:tr w:rsidR="001D2B2D" w:rsidRPr="001F6B98" w14:paraId="3BD27ABC" w14:textId="77777777" w:rsidTr="00EC6D59">
        <w:tc>
          <w:tcPr>
            <w:tcW w:w="2154" w:type="dxa"/>
          </w:tcPr>
          <w:p w14:paraId="6AC150DB" w14:textId="0511FA1B" w:rsidR="0030448F" w:rsidRDefault="0030448F" w:rsidP="00EC6D59">
            <w:pPr>
              <w:pStyle w:val="Table"/>
            </w:pPr>
            <w:r>
              <w:t>Yêu cầu thao tác với thông tin của gói đăng ký</w:t>
            </w:r>
          </w:p>
          <w:p w14:paraId="49ED6BCA" w14:textId="66126533" w:rsidR="001D2B2D" w:rsidRPr="003230A8" w:rsidRDefault="001D2B2D" w:rsidP="00EC6D59">
            <w:pPr>
              <w:pStyle w:val="Table"/>
            </w:pPr>
            <w:r w:rsidRPr="004601A2">
              <w:t xml:space="preserve">Thông tin </w:t>
            </w:r>
            <w:r w:rsidR="002E587A">
              <w:t>của gói đăng ký</w:t>
            </w:r>
            <w:r>
              <w:t>.</w:t>
            </w:r>
          </w:p>
        </w:tc>
        <w:tc>
          <w:tcPr>
            <w:tcW w:w="2343" w:type="dxa"/>
          </w:tcPr>
          <w:p w14:paraId="344D0424" w14:textId="56EB2FFD" w:rsidR="001D2B2D" w:rsidRPr="00C31DD0" w:rsidRDefault="001D2B2D" w:rsidP="00EC6D59">
            <w:pPr>
              <w:pStyle w:val="Table"/>
            </w:pPr>
            <w:r>
              <w:t xml:space="preserve">Bảng </w:t>
            </w:r>
            <w:r w:rsidR="00C467E2">
              <w:t>subscription_plan</w:t>
            </w:r>
          </w:p>
        </w:tc>
        <w:tc>
          <w:tcPr>
            <w:tcW w:w="2334" w:type="dxa"/>
            <w:gridSpan w:val="2"/>
          </w:tcPr>
          <w:p w14:paraId="09A4B82A" w14:textId="2A354B33" w:rsidR="001D2B2D" w:rsidRPr="003230A8" w:rsidRDefault="001D2B2D" w:rsidP="00EC6D59">
            <w:pPr>
              <w:pStyle w:val="Table"/>
            </w:pPr>
            <w:r w:rsidRPr="00D55382">
              <w:t>Danh sách</w:t>
            </w:r>
            <w:r w:rsidR="00E960CB">
              <w:t xml:space="preserve"> gói đăng ký</w:t>
            </w:r>
            <w:r w:rsidRPr="00D55382">
              <w:t xml:space="preserve"> được cập </w:t>
            </w:r>
            <w:r>
              <w:t>nhật.</w:t>
            </w:r>
          </w:p>
        </w:tc>
        <w:tc>
          <w:tcPr>
            <w:tcW w:w="2270" w:type="dxa"/>
          </w:tcPr>
          <w:p w14:paraId="0F39E9FE" w14:textId="113648BE" w:rsidR="001D2B2D" w:rsidRPr="001F6B98" w:rsidRDefault="001D2B2D" w:rsidP="00EC6D59">
            <w:pPr>
              <w:pStyle w:val="Table"/>
              <w:rPr>
                <w:lang w:val="en-US"/>
              </w:rPr>
            </w:pPr>
            <w:r>
              <w:t>Trang quản lý</w:t>
            </w:r>
            <w:r w:rsidR="00E960CB">
              <w:t xml:space="preserve"> gói đăng ký</w:t>
            </w:r>
            <w:r>
              <w:t>.</w:t>
            </w:r>
          </w:p>
        </w:tc>
      </w:tr>
    </w:tbl>
    <w:p w14:paraId="2355AFC2" w14:textId="77777777" w:rsidR="001D2B2D" w:rsidRPr="001D2B2D" w:rsidRDefault="001D2B2D" w:rsidP="001D2B2D"/>
    <w:p w14:paraId="73D68B4A" w14:textId="28AADE9F" w:rsidR="00EF121A" w:rsidRPr="00EF121A" w:rsidRDefault="00DC0CBE" w:rsidP="00DC0CBE">
      <w:r>
        <w:br w:type="page"/>
      </w:r>
    </w:p>
    <w:p w14:paraId="5A7CA518" w14:textId="602AE88F" w:rsidR="00507874" w:rsidRDefault="00AE6F0D" w:rsidP="004601A2">
      <w:pPr>
        <w:pStyle w:val="Heading4"/>
      </w:pPr>
      <w:bookmarkStart w:id="122" w:name="_Toc197965720"/>
      <w:r>
        <w:lastRenderedPageBreak/>
        <w:t>Use-case</w:t>
      </w:r>
      <w:bookmarkStart w:id="123" w:name="_Hlk181986816"/>
      <w:r w:rsidR="00A71123">
        <w:t xml:space="preserve"> Quản lý tài chính Client</w:t>
      </w:r>
      <w:bookmarkEnd w:id="122"/>
      <w:r w:rsidR="00507874">
        <w:t xml:space="preserve"> </w:t>
      </w:r>
    </w:p>
    <w:p w14:paraId="6C5A6F5B" w14:textId="5E6DAA1D" w:rsidR="00336381" w:rsidRPr="00336381" w:rsidRDefault="00336381" w:rsidP="00F25023">
      <w:pPr>
        <w:pStyle w:val="Caption"/>
      </w:pPr>
      <w:bookmarkStart w:id="124" w:name="_Toc182648938"/>
      <w:bookmarkStart w:id="125" w:name="_Toc197965809"/>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11</w:t>
      </w:r>
      <w:r>
        <w:fldChar w:fldCharType="end"/>
      </w:r>
      <w:r>
        <w:t xml:space="preserve"> Use-case</w:t>
      </w:r>
      <w:r w:rsidRPr="001C346C">
        <w:t xml:space="preserve"> </w:t>
      </w:r>
      <w:bookmarkEnd w:id="124"/>
      <w:r w:rsidR="001F6294">
        <w:t>Quản lý tài chính Client</w:t>
      </w:r>
      <w:bookmarkEnd w:id="125"/>
    </w:p>
    <w:bookmarkEnd w:id="123"/>
    <w:p w14:paraId="7905432C" w14:textId="0CA8E67A" w:rsidR="00DE45CF" w:rsidRPr="00483E77" w:rsidRDefault="00D5378A" w:rsidP="00483E77">
      <w:pPr>
        <w:spacing w:line="240" w:lineRule="auto"/>
        <w:ind w:firstLine="0"/>
        <w:jc w:val="left"/>
        <w:rPr>
          <w:sz w:val="24"/>
          <w:szCs w:val="24"/>
          <w:lang w:eastAsia="vi-VN"/>
        </w:rPr>
      </w:pPr>
      <w:r w:rsidRPr="00D5378A">
        <w:rPr>
          <w:noProof/>
          <w:sz w:val="24"/>
          <w:szCs w:val="24"/>
          <w:lang w:eastAsia="vi-VN"/>
        </w:rPr>
        <w:drawing>
          <wp:inline distT="0" distB="0" distL="0" distR="0" wp14:anchorId="469EA12C" wp14:editId="64BA5D5F">
            <wp:extent cx="5791835" cy="29400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1835" cy="2940050"/>
                    </a:xfrm>
                    <a:prstGeom prst="rect">
                      <a:avLst/>
                    </a:prstGeom>
                  </pic:spPr>
                </pic:pic>
              </a:graphicData>
            </a:graphic>
          </wp:inline>
        </w:drawing>
      </w:r>
    </w:p>
    <w:p w14:paraId="221BD238" w14:textId="205C8543" w:rsidR="00C31DD0" w:rsidRDefault="00C31DD0" w:rsidP="009F4946">
      <w:pPr>
        <w:ind w:firstLine="0"/>
      </w:pPr>
    </w:p>
    <w:p w14:paraId="559D77AC" w14:textId="69AD3B6B" w:rsidR="006418B8" w:rsidRPr="00CE157F" w:rsidRDefault="006418B8" w:rsidP="006418B8">
      <w:pPr>
        <w:pStyle w:val="Bng"/>
      </w:pPr>
      <w:bookmarkStart w:id="126" w:name="_Toc197965769"/>
      <w:r w:rsidRPr="00CE157F">
        <w:t>Bảng 2.</w:t>
      </w:r>
      <w:r w:rsidR="00B9151F">
        <w:t>13</w:t>
      </w:r>
      <w:r w:rsidRPr="00CE157F">
        <w:t xml:space="preserve"> Đặc tả Use-case Quản </w:t>
      </w:r>
      <w:r w:rsidR="00AC35EF">
        <w:t>lý tài chính Client</w:t>
      </w:r>
      <w:bookmarkEnd w:id="126"/>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6418B8" w:rsidRPr="001C6CD7" w14:paraId="014A2D4B" w14:textId="77777777" w:rsidTr="00C233DB">
        <w:tc>
          <w:tcPr>
            <w:tcW w:w="2154" w:type="dxa"/>
          </w:tcPr>
          <w:p w14:paraId="1504D7BB" w14:textId="77777777" w:rsidR="006418B8" w:rsidRPr="002B0CEC" w:rsidRDefault="006418B8" w:rsidP="00C233DB">
            <w:pPr>
              <w:pStyle w:val="Table"/>
              <w:rPr>
                <w:b/>
                <w:bCs/>
              </w:rPr>
            </w:pPr>
            <w:r w:rsidRPr="002B0CEC">
              <w:rPr>
                <w:b/>
                <w:bCs/>
              </w:rPr>
              <w:t>ID</w:t>
            </w:r>
          </w:p>
        </w:tc>
        <w:tc>
          <w:tcPr>
            <w:tcW w:w="6947" w:type="dxa"/>
            <w:gridSpan w:val="4"/>
          </w:tcPr>
          <w:p w14:paraId="75D4D707" w14:textId="29F377EB" w:rsidR="006418B8" w:rsidRPr="001C6CD7" w:rsidRDefault="001C03D4" w:rsidP="00C233DB">
            <w:pPr>
              <w:pStyle w:val="Table"/>
              <w:rPr>
                <w:lang w:val="en-US"/>
              </w:rPr>
            </w:pPr>
            <w:r>
              <w:t>UC10</w:t>
            </w:r>
          </w:p>
        </w:tc>
      </w:tr>
      <w:tr w:rsidR="006418B8" w14:paraId="646FDEBA" w14:textId="77777777" w:rsidTr="00C233DB">
        <w:tc>
          <w:tcPr>
            <w:tcW w:w="2154" w:type="dxa"/>
          </w:tcPr>
          <w:p w14:paraId="15B85291" w14:textId="77777777" w:rsidR="006418B8" w:rsidRPr="002B0CEC" w:rsidRDefault="006418B8" w:rsidP="00C233DB">
            <w:pPr>
              <w:pStyle w:val="Table"/>
              <w:rPr>
                <w:b/>
                <w:bCs/>
              </w:rPr>
            </w:pPr>
            <w:r>
              <w:rPr>
                <w:b/>
                <w:bCs/>
              </w:rPr>
              <w:t>Use-case</w:t>
            </w:r>
          </w:p>
        </w:tc>
        <w:tc>
          <w:tcPr>
            <w:tcW w:w="6947" w:type="dxa"/>
            <w:gridSpan w:val="4"/>
          </w:tcPr>
          <w:p w14:paraId="5B44409E" w14:textId="02B7A20D" w:rsidR="006418B8" w:rsidRDefault="006418B8" w:rsidP="00C233DB">
            <w:pPr>
              <w:pStyle w:val="Table"/>
            </w:pPr>
            <w:r w:rsidRPr="009B6D72">
              <w:t xml:space="preserve">Quản lý </w:t>
            </w:r>
            <w:r w:rsidR="00A26F3D">
              <w:t>tài chính Client</w:t>
            </w:r>
          </w:p>
        </w:tc>
      </w:tr>
      <w:tr w:rsidR="006418B8" w14:paraId="3462344E" w14:textId="77777777" w:rsidTr="00C233DB">
        <w:tc>
          <w:tcPr>
            <w:tcW w:w="2154" w:type="dxa"/>
          </w:tcPr>
          <w:p w14:paraId="32C06854" w14:textId="77777777" w:rsidR="006418B8" w:rsidRPr="002B0CEC" w:rsidRDefault="006418B8" w:rsidP="00C233DB">
            <w:pPr>
              <w:pStyle w:val="Table"/>
              <w:rPr>
                <w:b/>
                <w:bCs/>
              </w:rPr>
            </w:pPr>
            <w:r w:rsidRPr="002B0CEC">
              <w:rPr>
                <w:b/>
                <w:bCs/>
              </w:rPr>
              <w:t>Sceneraio</w:t>
            </w:r>
          </w:p>
        </w:tc>
        <w:tc>
          <w:tcPr>
            <w:tcW w:w="6947" w:type="dxa"/>
            <w:gridSpan w:val="4"/>
          </w:tcPr>
          <w:p w14:paraId="1A6F216E" w14:textId="219E98DF" w:rsidR="006418B8" w:rsidRDefault="006418B8" w:rsidP="00C233DB">
            <w:pPr>
              <w:pStyle w:val="Table"/>
            </w:pPr>
            <w:r>
              <w:t xml:space="preserve">Admin </w:t>
            </w:r>
            <w:r w:rsidRPr="0031140B">
              <w:t xml:space="preserve">muốn </w:t>
            </w:r>
            <w:r w:rsidRPr="006A2035">
              <w:t>xem chi tiết thông tin</w:t>
            </w:r>
            <w:r>
              <w:t xml:space="preserve"> </w:t>
            </w:r>
            <w:r w:rsidR="00BC4CFA">
              <w:t>các giao dịch nạp tiền Client hiện có</w:t>
            </w:r>
            <w:r w:rsidRPr="0031140B">
              <w:t xml:space="preserve">, </w:t>
            </w:r>
            <w:r>
              <w:t xml:space="preserve">thêm </w:t>
            </w:r>
            <w:r w:rsidR="00BC4CFA">
              <w:t>giao dịch nạp tiền Client</w:t>
            </w:r>
            <w:r>
              <w:t xml:space="preserve"> </w:t>
            </w:r>
            <w:r w:rsidRPr="0031140B">
              <w:t>trong hệ thống quản lý.</w:t>
            </w:r>
          </w:p>
        </w:tc>
      </w:tr>
      <w:tr w:rsidR="006418B8" w14:paraId="496C7F14" w14:textId="77777777" w:rsidTr="00C233DB">
        <w:tc>
          <w:tcPr>
            <w:tcW w:w="2154" w:type="dxa"/>
          </w:tcPr>
          <w:p w14:paraId="367D68C8" w14:textId="77777777" w:rsidR="006418B8" w:rsidRPr="002B0CEC" w:rsidRDefault="006418B8" w:rsidP="00C233DB">
            <w:pPr>
              <w:pStyle w:val="Table"/>
              <w:rPr>
                <w:b/>
                <w:bCs/>
              </w:rPr>
            </w:pPr>
            <w:r w:rsidRPr="002B0CEC">
              <w:rPr>
                <w:b/>
                <w:bCs/>
              </w:rPr>
              <w:t>Triggering Event</w:t>
            </w:r>
          </w:p>
        </w:tc>
        <w:tc>
          <w:tcPr>
            <w:tcW w:w="6947" w:type="dxa"/>
            <w:gridSpan w:val="4"/>
          </w:tcPr>
          <w:p w14:paraId="04298F56" w14:textId="1EBB49C4" w:rsidR="006418B8" w:rsidRDefault="006418B8" w:rsidP="00C233DB">
            <w:pPr>
              <w:pStyle w:val="Table"/>
            </w:pPr>
            <w:r>
              <w:t>N</w:t>
            </w:r>
            <w:r w:rsidRPr="0072019B">
              <w:t xml:space="preserve">hấn </w:t>
            </w:r>
            <w:r>
              <w:t>chức năng “</w:t>
            </w:r>
            <w:r w:rsidR="005E2FB4">
              <w:t>Payment</w:t>
            </w:r>
            <w:r>
              <w:t>”</w:t>
            </w:r>
            <w:r w:rsidRPr="0072019B">
              <w:t xml:space="preserve"> trên giao diện</w:t>
            </w:r>
            <w:r>
              <w:t xml:space="preserve"> website phân quyền Admin</w:t>
            </w:r>
            <w:r w:rsidRPr="0072019B">
              <w:t>.</w:t>
            </w:r>
          </w:p>
        </w:tc>
      </w:tr>
      <w:tr w:rsidR="006418B8" w14:paraId="5F372F66" w14:textId="77777777" w:rsidTr="00C233DB">
        <w:tc>
          <w:tcPr>
            <w:tcW w:w="2154" w:type="dxa"/>
          </w:tcPr>
          <w:p w14:paraId="6253FBE1" w14:textId="77777777" w:rsidR="006418B8" w:rsidRPr="002B0CEC" w:rsidRDefault="006418B8" w:rsidP="00C233DB">
            <w:pPr>
              <w:pStyle w:val="Table"/>
              <w:rPr>
                <w:b/>
                <w:bCs/>
              </w:rPr>
            </w:pPr>
            <w:r w:rsidRPr="002B0CEC">
              <w:rPr>
                <w:b/>
                <w:bCs/>
              </w:rPr>
              <w:t>Brief description</w:t>
            </w:r>
          </w:p>
        </w:tc>
        <w:tc>
          <w:tcPr>
            <w:tcW w:w="6947" w:type="dxa"/>
            <w:gridSpan w:val="4"/>
          </w:tcPr>
          <w:p w14:paraId="4AF2C9DE" w14:textId="383A412D" w:rsidR="006418B8" w:rsidRDefault="006418B8" w:rsidP="00C233DB">
            <w:pPr>
              <w:pStyle w:val="Table"/>
            </w:pPr>
            <w:r>
              <w:t xml:space="preserve">Admin có </w:t>
            </w:r>
            <w:r w:rsidRPr="006A2035">
              <w:t xml:space="preserve">thể quản lý </w:t>
            </w:r>
            <w:r w:rsidR="00A22ECD">
              <w:t xml:space="preserve">tài chính Client </w:t>
            </w:r>
            <w:r w:rsidRPr="006A2035">
              <w:t xml:space="preserve">thông qua các thao tác như </w:t>
            </w:r>
            <w:r>
              <w:t>thêm mới</w:t>
            </w:r>
            <w:r w:rsidRPr="006A2035">
              <w:t xml:space="preserve"> và xem chi tiết thông tin</w:t>
            </w:r>
            <w:r w:rsidR="00DC390D">
              <w:t xml:space="preserve"> các giao dịch nạp tiền Client</w:t>
            </w:r>
            <w:r w:rsidRPr="006A2035">
              <w:t>.</w:t>
            </w:r>
          </w:p>
        </w:tc>
      </w:tr>
      <w:tr w:rsidR="006418B8" w14:paraId="6E676547" w14:textId="77777777" w:rsidTr="00C233DB">
        <w:tc>
          <w:tcPr>
            <w:tcW w:w="2154" w:type="dxa"/>
          </w:tcPr>
          <w:p w14:paraId="63224F84" w14:textId="77777777" w:rsidR="006418B8" w:rsidRPr="002B0CEC" w:rsidRDefault="006418B8" w:rsidP="00C233DB">
            <w:pPr>
              <w:pStyle w:val="Table"/>
              <w:rPr>
                <w:b/>
                <w:bCs/>
              </w:rPr>
            </w:pPr>
            <w:r w:rsidRPr="002B0CEC">
              <w:rPr>
                <w:b/>
                <w:bCs/>
              </w:rPr>
              <w:t>Actors</w:t>
            </w:r>
          </w:p>
        </w:tc>
        <w:tc>
          <w:tcPr>
            <w:tcW w:w="6947" w:type="dxa"/>
            <w:gridSpan w:val="4"/>
          </w:tcPr>
          <w:p w14:paraId="365177A2" w14:textId="77777777" w:rsidR="006418B8" w:rsidRDefault="006418B8" w:rsidP="00C233DB">
            <w:pPr>
              <w:pStyle w:val="Table"/>
            </w:pPr>
            <w:r>
              <w:t>Admin</w:t>
            </w:r>
          </w:p>
        </w:tc>
      </w:tr>
      <w:tr w:rsidR="006418B8" w:rsidRPr="005A383E" w14:paraId="42E527C1" w14:textId="77777777" w:rsidTr="00C233DB">
        <w:tc>
          <w:tcPr>
            <w:tcW w:w="2154" w:type="dxa"/>
          </w:tcPr>
          <w:p w14:paraId="0FA5566C" w14:textId="77777777" w:rsidR="006418B8" w:rsidRPr="002B0CEC" w:rsidRDefault="006418B8" w:rsidP="00C233DB">
            <w:pPr>
              <w:pStyle w:val="Table"/>
              <w:rPr>
                <w:b/>
                <w:bCs/>
              </w:rPr>
            </w:pPr>
            <w:r w:rsidRPr="002B0CEC">
              <w:rPr>
                <w:b/>
                <w:bCs/>
              </w:rPr>
              <w:t>Stackholder</w:t>
            </w:r>
          </w:p>
        </w:tc>
        <w:tc>
          <w:tcPr>
            <w:tcW w:w="6947" w:type="dxa"/>
            <w:gridSpan w:val="4"/>
          </w:tcPr>
          <w:p w14:paraId="54F12A00" w14:textId="77777777" w:rsidR="006418B8" w:rsidRPr="005A383E" w:rsidRDefault="006418B8" w:rsidP="00C233DB">
            <w:pPr>
              <w:pStyle w:val="Table"/>
              <w:rPr>
                <w:lang w:val="en-US"/>
              </w:rPr>
            </w:pPr>
            <w:r>
              <w:rPr>
                <w:lang w:val="en-US"/>
              </w:rPr>
              <w:t>Không</w:t>
            </w:r>
          </w:p>
        </w:tc>
      </w:tr>
      <w:tr w:rsidR="006418B8" w14:paraId="35018F0A" w14:textId="77777777" w:rsidTr="00C233DB">
        <w:tc>
          <w:tcPr>
            <w:tcW w:w="2154" w:type="dxa"/>
          </w:tcPr>
          <w:p w14:paraId="6C32E436" w14:textId="77777777" w:rsidR="006418B8" w:rsidRPr="002B0CEC" w:rsidRDefault="006418B8" w:rsidP="00C233DB">
            <w:pPr>
              <w:pStyle w:val="Table"/>
              <w:rPr>
                <w:b/>
                <w:bCs/>
              </w:rPr>
            </w:pPr>
            <w:r w:rsidRPr="002B0CEC">
              <w:rPr>
                <w:b/>
                <w:bCs/>
              </w:rPr>
              <w:lastRenderedPageBreak/>
              <w:t>Preconditions</w:t>
            </w:r>
          </w:p>
        </w:tc>
        <w:tc>
          <w:tcPr>
            <w:tcW w:w="6947" w:type="dxa"/>
            <w:gridSpan w:val="4"/>
          </w:tcPr>
          <w:p w14:paraId="7769E84B" w14:textId="314E6D59" w:rsidR="006418B8" w:rsidRDefault="008636F4" w:rsidP="00C233DB">
            <w:pPr>
              <w:pStyle w:val="Table"/>
            </w:pPr>
            <w:r>
              <w:t xml:space="preserve">Admin </w:t>
            </w:r>
            <w:r w:rsidR="006418B8" w:rsidRPr="00706662">
              <w:t>đã đăng nhập thành công vào hệ thống.</w:t>
            </w:r>
          </w:p>
        </w:tc>
      </w:tr>
      <w:tr w:rsidR="006418B8" w14:paraId="05AE32B2" w14:textId="77777777" w:rsidTr="00C233DB">
        <w:tc>
          <w:tcPr>
            <w:tcW w:w="2154" w:type="dxa"/>
          </w:tcPr>
          <w:p w14:paraId="17D94DF9" w14:textId="77777777" w:rsidR="006418B8" w:rsidRPr="002B0CEC" w:rsidRDefault="006418B8" w:rsidP="00C233DB">
            <w:pPr>
              <w:pStyle w:val="Table"/>
              <w:rPr>
                <w:b/>
                <w:bCs/>
              </w:rPr>
            </w:pPr>
            <w:r>
              <w:rPr>
                <w:b/>
                <w:bCs/>
              </w:rPr>
              <w:t>Post</w:t>
            </w:r>
            <w:r w:rsidRPr="002B0CEC">
              <w:rPr>
                <w:b/>
                <w:bCs/>
              </w:rPr>
              <w:t>conditions</w:t>
            </w:r>
          </w:p>
        </w:tc>
        <w:tc>
          <w:tcPr>
            <w:tcW w:w="6947" w:type="dxa"/>
            <w:gridSpan w:val="4"/>
          </w:tcPr>
          <w:p w14:paraId="06910D0C" w14:textId="129539CD" w:rsidR="006418B8" w:rsidRDefault="006418B8" w:rsidP="00C233DB">
            <w:pPr>
              <w:pStyle w:val="Table"/>
            </w:pPr>
            <w:r w:rsidRPr="0031140B">
              <w:t>Thông</w:t>
            </w:r>
            <w:r w:rsidR="008636F4">
              <w:t xml:space="preserve"> tin giao dịch nạp tiền Client</w:t>
            </w:r>
            <w:r w:rsidRPr="0031140B">
              <w:t xml:space="preserve"> được cập nhật, hiển thị chính xác và đầy đủ trên hệ thống.</w:t>
            </w:r>
          </w:p>
        </w:tc>
      </w:tr>
      <w:tr w:rsidR="006418B8" w:rsidRPr="002B0CEC" w14:paraId="52A9D326" w14:textId="77777777" w:rsidTr="00C233DB">
        <w:trPr>
          <w:trHeight w:val="285"/>
        </w:trPr>
        <w:tc>
          <w:tcPr>
            <w:tcW w:w="2154" w:type="dxa"/>
            <w:vMerge w:val="restart"/>
          </w:tcPr>
          <w:p w14:paraId="06DB8606" w14:textId="77777777" w:rsidR="006418B8" w:rsidRPr="002B0CEC" w:rsidRDefault="006418B8" w:rsidP="00C233DB">
            <w:pPr>
              <w:pStyle w:val="Table"/>
              <w:rPr>
                <w:b/>
                <w:bCs/>
              </w:rPr>
            </w:pPr>
            <w:r w:rsidRPr="002B0CEC">
              <w:rPr>
                <w:b/>
                <w:bCs/>
              </w:rPr>
              <w:t>Flow of activities</w:t>
            </w:r>
          </w:p>
        </w:tc>
        <w:tc>
          <w:tcPr>
            <w:tcW w:w="3473" w:type="dxa"/>
            <w:gridSpan w:val="2"/>
          </w:tcPr>
          <w:p w14:paraId="2EB13FDD" w14:textId="77777777" w:rsidR="006418B8" w:rsidRPr="002B0CEC" w:rsidRDefault="006418B8" w:rsidP="00C233DB">
            <w:pPr>
              <w:pStyle w:val="Table"/>
              <w:jc w:val="center"/>
              <w:rPr>
                <w:b/>
                <w:bCs/>
              </w:rPr>
            </w:pPr>
            <w:r w:rsidRPr="002B0CEC">
              <w:rPr>
                <w:b/>
                <w:bCs/>
              </w:rPr>
              <w:t>Actor</w:t>
            </w:r>
          </w:p>
        </w:tc>
        <w:tc>
          <w:tcPr>
            <w:tcW w:w="3474" w:type="dxa"/>
            <w:gridSpan w:val="2"/>
          </w:tcPr>
          <w:p w14:paraId="60EBD727" w14:textId="77777777" w:rsidR="006418B8" w:rsidRPr="002B0CEC" w:rsidRDefault="006418B8" w:rsidP="00C233DB">
            <w:pPr>
              <w:pStyle w:val="Table"/>
              <w:jc w:val="center"/>
              <w:rPr>
                <w:b/>
                <w:bCs/>
              </w:rPr>
            </w:pPr>
            <w:r w:rsidRPr="002B0CEC">
              <w:rPr>
                <w:b/>
                <w:bCs/>
              </w:rPr>
              <w:t>System</w:t>
            </w:r>
          </w:p>
        </w:tc>
      </w:tr>
      <w:tr w:rsidR="006418B8" w14:paraId="3D8FF23C" w14:textId="77777777" w:rsidTr="00C233DB">
        <w:trPr>
          <w:trHeight w:val="285"/>
        </w:trPr>
        <w:tc>
          <w:tcPr>
            <w:tcW w:w="2154" w:type="dxa"/>
            <w:vMerge/>
          </w:tcPr>
          <w:p w14:paraId="58164CCB" w14:textId="77777777" w:rsidR="006418B8" w:rsidRPr="002B0CEC" w:rsidRDefault="006418B8" w:rsidP="00C233DB">
            <w:pPr>
              <w:pStyle w:val="Table"/>
              <w:rPr>
                <w:b/>
                <w:bCs/>
              </w:rPr>
            </w:pPr>
          </w:p>
        </w:tc>
        <w:tc>
          <w:tcPr>
            <w:tcW w:w="3473" w:type="dxa"/>
            <w:gridSpan w:val="2"/>
          </w:tcPr>
          <w:p w14:paraId="6A8CE87A" w14:textId="77777777" w:rsidR="006418B8" w:rsidRPr="00DB50F4" w:rsidRDefault="006418B8" w:rsidP="00C233DB">
            <w:pPr>
              <w:pStyle w:val="Table"/>
            </w:pPr>
            <w:r>
              <w:t>1. Đ</w:t>
            </w:r>
            <w:r w:rsidRPr="00DB50F4">
              <w:t>ăng nhập vào hệ thống.</w:t>
            </w:r>
          </w:p>
          <w:p w14:paraId="3ABF7D44" w14:textId="77777777" w:rsidR="006418B8" w:rsidRDefault="006418B8" w:rsidP="00C233DB">
            <w:pPr>
              <w:pStyle w:val="Table"/>
              <w:spacing w:before="0"/>
            </w:pPr>
          </w:p>
          <w:p w14:paraId="5F357796" w14:textId="1B3D902D" w:rsidR="006418B8" w:rsidRDefault="006418B8" w:rsidP="00C233DB">
            <w:pPr>
              <w:pStyle w:val="Table"/>
              <w:spacing w:before="0"/>
            </w:pPr>
          </w:p>
          <w:p w14:paraId="23D0C5A6" w14:textId="1B3B26BB" w:rsidR="008005F1" w:rsidRDefault="008005F1" w:rsidP="00C233DB">
            <w:pPr>
              <w:pStyle w:val="Table"/>
              <w:spacing w:before="0"/>
            </w:pPr>
          </w:p>
          <w:p w14:paraId="47499AF7" w14:textId="77777777" w:rsidR="008005F1" w:rsidRDefault="008005F1" w:rsidP="00C233DB">
            <w:pPr>
              <w:pStyle w:val="Table"/>
              <w:spacing w:before="0"/>
            </w:pPr>
          </w:p>
          <w:p w14:paraId="2139A630" w14:textId="3E44B6E6" w:rsidR="006418B8" w:rsidRDefault="006418B8" w:rsidP="00C233DB">
            <w:pPr>
              <w:pStyle w:val="Table"/>
              <w:spacing w:before="0"/>
            </w:pPr>
            <w:r>
              <w:t xml:space="preserve">2. </w:t>
            </w:r>
            <w:r w:rsidRPr="00F47904">
              <w:t>Chọn chức năng “</w:t>
            </w:r>
            <w:r w:rsidR="006078EE">
              <w:t>Payment</w:t>
            </w:r>
            <w:r w:rsidRPr="00F47904">
              <w:t>”</w:t>
            </w:r>
            <w:r>
              <w:t>.</w:t>
            </w:r>
          </w:p>
          <w:p w14:paraId="3BA93A1B" w14:textId="6DCAD70F" w:rsidR="006418B8" w:rsidRDefault="006418B8" w:rsidP="00C233DB">
            <w:pPr>
              <w:pStyle w:val="Table"/>
              <w:spacing w:before="0"/>
            </w:pPr>
          </w:p>
          <w:p w14:paraId="19A958C8" w14:textId="10BFADBA" w:rsidR="008005F1" w:rsidRDefault="008005F1" w:rsidP="00C233DB">
            <w:pPr>
              <w:pStyle w:val="Table"/>
              <w:spacing w:before="0"/>
            </w:pPr>
          </w:p>
          <w:p w14:paraId="66270043" w14:textId="7D7EABAF" w:rsidR="006418B8" w:rsidRDefault="006418B8" w:rsidP="00C233DB">
            <w:pPr>
              <w:pStyle w:val="Table"/>
              <w:spacing w:before="0"/>
            </w:pPr>
            <w:r>
              <w:t xml:space="preserve">3. </w:t>
            </w:r>
            <w:r w:rsidRPr="00F47904">
              <w:t>Chọn thao tác cần thực hiện (</w:t>
            </w:r>
            <w:r>
              <w:t>Thêm mới</w:t>
            </w:r>
            <w:r w:rsidRPr="00F47904">
              <w:t xml:space="preserve"> hoặc xem chi tiết)</w:t>
            </w:r>
            <w:r>
              <w:t>.</w:t>
            </w:r>
          </w:p>
          <w:p w14:paraId="0141FE1C" w14:textId="597DDF80" w:rsidR="006418B8" w:rsidRDefault="006418B8" w:rsidP="00C233DB">
            <w:pPr>
              <w:pStyle w:val="Table"/>
              <w:spacing w:before="0"/>
            </w:pPr>
          </w:p>
          <w:p w14:paraId="4CF41CF2" w14:textId="77777777" w:rsidR="001C58F1" w:rsidRDefault="001C58F1" w:rsidP="00C233DB">
            <w:pPr>
              <w:pStyle w:val="Table"/>
              <w:spacing w:before="0"/>
            </w:pPr>
          </w:p>
          <w:p w14:paraId="5BBE1DA2" w14:textId="77777777" w:rsidR="006418B8" w:rsidRDefault="006418B8" w:rsidP="00C233DB">
            <w:pPr>
              <w:pStyle w:val="Table"/>
              <w:spacing w:before="0"/>
            </w:pPr>
          </w:p>
          <w:p w14:paraId="126A22C1" w14:textId="77777777" w:rsidR="006418B8" w:rsidRDefault="006418B8" w:rsidP="00C233DB">
            <w:pPr>
              <w:pStyle w:val="Table"/>
              <w:spacing w:before="0"/>
            </w:pPr>
          </w:p>
          <w:p w14:paraId="0CC40822" w14:textId="77777777" w:rsidR="006418B8" w:rsidRDefault="006418B8" w:rsidP="00C233DB">
            <w:pPr>
              <w:pStyle w:val="Table"/>
              <w:spacing w:before="0"/>
            </w:pPr>
            <w:r w:rsidRPr="00F47904">
              <w:t>4. Thực hiện thao tác tương ứng với yêu cầu</w:t>
            </w:r>
            <w:r>
              <w:t>.</w:t>
            </w:r>
          </w:p>
        </w:tc>
        <w:tc>
          <w:tcPr>
            <w:tcW w:w="3474" w:type="dxa"/>
            <w:gridSpan w:val="2"/>
          </w:tcPr>
          <w:p w14:paraId="5778A571" w14:textId="77777777" w:rsidR="006418B8" w:rsidRDefault="006418B8" w:rsidP="00C233DB">
            <w:pPr>
              <w:pStyle w:val="Table"/>
            </w:pPr>
            <w:r>
              <w:t>1.1 Xác thực tài khoản phân quyền Admin có trong cơ sở dữ liệu.</w:t>
            </w:r>
          </w:p>
          <w:p w14:paraId="4A6FB685" w14:textId="77777777" w:rsidR="006418B8" w:rsidRPr="00DB50F4" w:rsidRDefault="006418B8" w:rsidP="00C233DB">
            <w:pPr>
              <w:pStyle w:val="Table"/>
              <w:spacing w:before="0"/>
            </w:pPr>
            <w:r>
              <w:t>1.2 Chuyển hướng đến giao diện trang Admin.</w:t>
            </w:r>
          </w:p>
          <w:p w14:paraId="3AB9D752" w14:textId="7CCA204C" w:rsidR="006418B8" w:rsidRDefault="006418B8" w:rsidP="00C233DB">
            <w:pPr>
              <w:pStyle w:val="Table"/>
              <w:spacing w:before="0"/>
            </w:pPr>
            <w:r w:rsidRPr="0031140B">
              <w:t xml:space="preserve">2.1 </w:t>
            </w:r>
            <w:r w:rsidRPr="00F47904">
              <w:t xml:space="preserve">Chuyển đến giao diện </w:t>
            </w:r>
            <w:r w:rsidR="00A74066">
              <w:t>Payment</w:t>
            </w:r>
            <w:r w:rsidRPr="00F47904">
              <w:t xml:space="preserve"> và hiển thị danh </w:t>
            </w:r>
            <w:r w:rsidR="00A74066">
              <w:t>sách các giao dịch</w:t>
            </w:r>
            <w:r w:rsidR="00F11309">
              <w:t xml:space="preserve"> nạp tiền</w:t>
            </w:r>
            <w:r w:rsidR="00A74066">
              <w:t xml:space="preserve"> </w:t>
            </w:r>
            <w:r w:rsidRPr="00F47904">
              <w:t>hiện có</w:t>
            </w:r>
            <w:r w:rsidRPr="0031140B">
              <w:t xml:space="preserve">. </w:t>
            </w:r>
            <w:r w:rsidRPr="00F47904">
              <w:br/>
            </w:r>
            <w:r w:rsidRPr="00961C07">
              <w:t>3.1 Nếu thêm</w:t>
            </w:r>
            <w:r>
              <w:t xml:space="preserve"> </w:t>
            </w:r>
            <w:r w:rsidR="00411CC0">
              <w:t xml:space="preserve">giao dịch nạp tiền </w:t>
            </w:r>
            <w:r w:rsidRPr="00961C07">
              <w:t>: Hiển thị form nhập thông tin chi tiết của</w:t>
            </w:r>
            <w:r>
              <w:t xml:space="preserve"> </w:t>
            </w:r>
            <w:r w:rsidR="00411CC0">
              <w:t>giao dịch</w:t>
            </w:r>
            <w:r w:rsidRPr="00961C07">
              <w:t>.</w:t>
            </w:r>
          </w:p>
          <w:p w14:paraId="068637D0" w14:textId="50E5CA2D" w:rsidR="006418B8" w:rsidRDefault="006418B8" w:rsidP="00C233DB">
            <w:pPr>
              <w:pStyle w:val="Table"/>
              <w:spacing w:before="0"/>
            </w:pPr>
            <w:r w:rsidRPr="00F47904">
              <w:t>3.</w:t>
            </w:r>
            <w:r w:rsidR="00C40882">
              <w:t>2</w:t>
            </w:r>
            <w:r w:rsidRPr="00F47904">
              <w:t xml:space="preserve"> Nếu xem chi tiết: Hiển thị thông tin đầy đủ của</w:t>
            </w:r>
            <w:r>
              <w:t xml:space="preserve"> </w:t>
            </w:r>
            <w:r w:rsidR="00444349">
              <w:t>giao dịch</w:t>
            </w:r>
            <w:r w:rsidRPr="00F47904">
              <w:t xml:space="preserve"> được chọn.</w:t>
            </w:r>
            <w:r w:rsidRPr="0031140B">
              <w:t xml:space="preserve"> </w:t>
            </w:r>
          </w:p>
          <w:p w14:paraId="6617E3ED" w14:textId="77777777" w:rsidR="006418B8" w:rsidRDefault="006418B8" w:rsidP="00C233DB">
            <w:pPr>
              <w:pStyle w:val="Table"/>
              <w:spacing w:before="0"/>
            </w:pPr>
            <w:r w:rsidRPr="00F47904">
              <w:t>4.1 Lưu thay đổi (nếu có) và thông báo kết quả thành công.</w:t>
            </w:r>
          </w:p>
        </w:tc>
      </w:tr>
      <w:tr w:rsidR="006418B8" w14:paraId="3B34879C" w14:textId="77777777" w:rsidTr="00C233DB">
        <w:tc>
          <w:tcPr>
            <w:tcW w:w="2154" w:type="dxa"/>
          </w:tcPr>
          <w:p w14:paraId="564CBA4B" w14:textId="77777777" w:rsidR="006418B8" w:rsidRPr="002B0CEC" w:rsidRDefault="006418B8" w:rsidP="00C233DB">
            <w:pPr>
              <w:pStyle w:val="Table"/>
              <w:rPr>
                <w:b/>
                <w:bCs/>
              </w:rPr>
            </w:pPr>
            <w:r w:rsidRPr="002B0CEC">
              <w:rPr>
                <w:b/>
                <w:bCs/>
              </w:rPr>
              <w:t>Exception</w:t>
            </w:r>
          </w:p>
        </w:tc>
        <w:tc>
          <w:tcPr>
            <w:tcW w:w="6947" w:type="dxa"/>
            <w:gridSpan w:val="4"/>
            <w:vAlign w:val="center"/>
          </w:tcPr>
          <w:p w14:paraId="5893A88F" w14:textId="77777777" w:rsidR="006418B8" w:rsidRDefault="006418B8" w:rsidP="00C233DB">
            <w:pPr>
              <w:pStyle w:val="Table"/>
            </w:pPr>
            <w:r>
              <w:t>1.1a Nếu tài khoản không được phân quyền sẽ yêu cầu nhập lại</w:t>
            </w:r>
          </w:p>
          <w:p w14:paraId="33B66392" w14:textId="71393BE0" w:rsidR="006418B8" w:rsidRDefault="006418B8" w:rsidP="00C233DB">
            <w:pPr>
              <w:pStyle w:val="Table"/>
            </w:pPr>
            <w:r>
              <w:t>2.1a Nếu k</w:t>
            </w:r>
            <w:r w:rsidRPr="00D55382">
              <w:t xml:space="preserve">hông thể kết nối cơ sở dữ liệu </w:t>
            </w:r>
            <w:r>
              <w:t>thì hệ thống sẽ h</w:t>
            </w:r>
            <w:r w:rsidRPr="00D55382">
              <w:t>iển thị thông báo lỗi và yêu cầu thử lại.</w:t>
            </w:r>
          </w:p>
          <w:p w14:paraId="3BBAE501" w14:textId="1C8EC0EA" w:rsidR="00CC7B4C" w:rsidRDefault="00CC7B4C" w:rsidP="00C233DB">
            <w:pPr>
              <w:pStyle w:val="Table"/>
            </w:pPr>
            <w:r>
              <w:t>3.1a Nếu Client không tồn tại trong hệ thống sẽ không thực hiện giao dịch và thông tin về số dư của Client không đổi</w:t>
            </w:r>
          </w:p>
          <w:p w14:paraId="7716A7E9" w14:textId="77777777" w:rsidR="006418B8" w:rsidRDefault="006418B8" w:rsidP="00C233DB">
            <w:pPr>
              <w:pStyle w:val="Table"/>
              <w:spacing w:before="0"/>
            </w:pPr>
            <w:r>
              <w:lastRenderedPageBreak/>
              <w:t xml:space="preserve">4.1b Nếu </w:t>
            </w:r>
            <w:r w:rsidRPr="00D55382">
              <w:t xml:space="preserve">hủy thao tác trong quá trình thêm/chỉnh sửa </w:t>
            </w:r>
            <w:r>
              <w:t xml:space="preserve">thì hệ </w:t>
            </w:r>
            <w:r w:rsidRPr="00D55382">
              <w:t>thống không lưu thông tin và quay về danh sách ban đầu.</w:t>
            </w:r>
          </w:p>
        </w:tc>
      </w:tr>
      <w:tr w:rsidR="006418B8" w:rsidRPr="002B0CEC" w14:paraId="5666B1E5" w14:textId="77777777" w:rsidTr="00C233DB">
        <w:tc>
          <w:tcPr>
            <w:tcW w:w="9101" w:type="dxa"/>
            <w:gridSpan w:val="5"/>
          </w:tcPr>
          <w:p w14:paraId="69435026" w14:textId="77777777" w:rsidR="006418B8" w:rsidRPr="002B0CEC" w:rsidRDefault="006418B8" w:rsidP="00C233DB">
            <w:pPr>
              <w:pStyle w:val="Table"/>
              <w:rPr>
                <w:b/>
                <w:bCs/>
              </w:rPr>
            </w:pPr>
            <w:r w:rsidRPr="002B0CEC">
              <w:rPr>
                <w:b/>
                <w:bCs/>
              </w:rPr>
              <w:lastRenderedPageBreak/>
              <w:t>Summary</w:t>
            </w:r>
          </w:p>
        </w:tc>
      </w:tr>
      <w:tr w:rsidR="006418B8" w:rsidRPr="002B0CEC" w14:paraId="6270D7F8" w14:textId="77777777" w:rsidTr="00C233DB">
        <w:tc>
          <w:tcPr>
            <w:tcW w:w="2154" w:type="dxa"/>
          </w:tcPr>
          <w:p w14:paraId="3CC39434" w14:textId="77777777" w:rsidR="006418B8" w:rsidRPr="002B0CEC" w:rsidRDefault="006418B8" w:rsidP="00C233DB">
            <w:pPr>
              <w:pStyle w:val="Table"/>
              <w:jc w:val="center"/>
              <w:rPr>
                <w:b/>
                <w:bCs/>
              </w:rPr>
            </w:pPr>
            <w:r w:rsidRPr="002B0CEC">
              <w:rPr>
                <w:b/>
                <w:bCs/>
              </w:rPr>
              <w:t>Inputs</w:t>
            </w:r>
          </w:p>
        </w:tc>
        <w:tc>
          <w:tcPr>
            <w:tcW w:w="2343" w:type="dxa"/>
          </w:tcPr>
          <w:p w14:paraId="36196BF4" w14:textId="77777777" w:rsidR="006418B8" w:rsidRPr="002B0CEC" w:rsidRDefault="006418B8" w:rsidP="00C233DB">
            <w:pPr>
              <w:pStyle w:val="Table"/>
              <w:jc w:val="center"/>
              <w:rPr>
                <w:b/>
                <w:bCs/>
              </w:rPr>
            </w:pPr>
            <w:r w:rsidRPr="002B0CEC">
              <w:rPr>
                <w:b/>
                <w:bCs/>
              </w:rPr>
              <w:t>Source</w:t>
            </w:r>
          </w:p>
        </w:tc>
        <w:tc>
          <w:tcPr>
            <w:tcW w:w="2334" w:type="dxa"/>
            <w:gridSpan w:val="2"/>
          </w:tcPr>
          <w:p w14:paraId="084F3A0C" w14:textId="77777777" w:rsidR="006418B8" w:rsidRPr="002B0CEC" w:rsidRDefault="006418B8" w:rsidP="00C233DB">
            <w:pPr>
              <w:pStyle w:val="Table"/>
              <w:jc w:val="center"/>
              <w:rPr>
                <w:b/>
                <w:bCs/>
              </w:rPr>
            </w:pPr>
            <w:r w:rsidRPr="002B0CEC">
              <w:rPr>
                <w:b/>
                <w:bCs/>
              </w:rPr>
              <w:t>Outputs</w:t>
            </w:r>
          </w:p>
        </w:tc>
        <w:tc>
          <w:tcPr>
            <w:tcW w:w="2270" w:type="dxa"/>
          </w:tcPr>
          <w:p w14:paraId="62729FFF" w14:textId="77777777" w:rsidR="006418B8" w:rsidRPr="002B0CEC" w:rsidRDefault="006418B8" w:rsidP="00C233DB">
            <w:pPr>
              <w:pStyle w:val="Table"/>
              <w:jc w:val="center"/>
              <w:rPr>
                <w:b/>
                <w:bCs/>
              </w:rPr>
            </w:pPr>
            <w:r w:rsidRPr="002B0CEC">
              <w:rPr>
                <w:b/>
                <w:bCs/>
              </w:rPr>
              <w:t>Destination</w:t>
            </w:r>
          </w:p>
        </w:tc>
      </w:tr>
      <w:tr w:rsidR="006418B8" w:rsidRPr="001F6B98" w14:paraId="0A010357" w14:textId="77777777" w:rsidTr="00C233DB">
        <w:tc>
          <w:tcPr>
            <w:tcW w:w="2154" w:type="dxa"/>
          </w:tcPr>
          <w:p w14:paraId="79CF2DBB" w14:textId="7285A577" w:rsidR="0035487C" w:rsidRDefault="0035487C" w:rsidP="00C233DB">
            <w:pPr>
              <w:pStyle w:val="Table"/>
            </w:pPr>
            <w:r>
              <w:t>Yêu cầu thao tác với thông tin giao dịch của Client</w:t>
            </w:r>
          </w:p>
          <w:p w14:paraId="1E1A393C" w14:textId="77B51AB9" w:rsidR="006418B8" w:rsidRPr="003230A8" w:rsidRDefault="000B5FF6" w:rsidP="00C233DB">
            <w:pPr>
              <w:pStyle w:val="Table"/>
            </w:pPr>
            <w:r>
              <w:t>Thông tin giao dịch</w:t>
            </w:r>
          </w:p>
        </w:tc>
        <w:tc>
          <w:tcPr>
            <w:tcW w:w="2343" w:type="dxa"/>
          </w:tcPr>
          <w:p w14:paraId="6F127B1A" w14:textId="17BBFA2F" w:rsidR="006418B8" w:rsidRPr="00C31DD0" w:rsidRDefault="006418B8" w:rsidP="00C233DB">
            <w:pPr>
              <w:pStyle w:val="Table"/>
            </w:pPr>
            <w:r>
              <w:t xml:space="preserve">Bảng </w:t>
            </w:r>
            <w:r w:rsidR="000B5FF6">
              <w:t>payment</w:t>
            </w:r>
          </w:p>
        </w:tc>
        <w:tc>
          <w:tcPr>
            <w:tcW w:w="2334" w:type="dxa"/>
            <w:gridSpan w:val="2"/>
          </w:tcPr>
          <w:p w14:paraId="33097926" w14:textId="7C25858C" w:rsidR="006418B8" w:rsidRPr="003230A8" w:rsidRDefault="000B5FF6" w:rsidP="00C233DB">
            <w:pPr>
              <w:pStyle w:val="Table"/>
            </w:pPr>
            <w:r>
              <w:t>Thông tin danh sách giao dịch đã được cập nhật</w:t>
            </w:r>
          </w:p>
        </w:tc>
        <w:tc>
          <w:tcPr>
            <w:tcW w:w="2270" w:type="dxa"/>
          </w:tcPr>
          <w:p w14:paraId="0D798571" w14:textId="63E05753" w:rsidR="006418B8" w:rsidRPr="001F6B98" w:rsidRDefault="000B5FF6" w:rsidP="00C233DB">
            <w:pPr>
              <w:pStyle w:val="Table"/>
              <w:rPr>
                <w:lang w:val="en-US"/>
              </w:rPr>
            </w:pPr>
            <w:r>
              <w:t>Trang Payment</w:t>
            </w:r>
          </w:p>
        </w:tc>
      </w:tr>
    </w:tbl>
    <w:p w14:paraId="187129CB" w14:textId="77777777" w:rsidR="00C31DD0" w:rsidRPr="00C31DD0" w:rsidRDefault="00C31DD0" w:rsidP="00C31DD0"/>
    <w:p w14:paraId="3A56D52E" w14:textId="77777777" w:rsidR="00B476A2" w:rsidRDefault="00B476A2" w:rsidP="00B476A2">
      <w:r>
        <w:br w:type="page"/>
      </w:r>
    </w:p>
    <w:p w14:paraId="389517D8" w14:textId="4E6BAC10" w:rsidR="00BA28E8" w:rsidRDefault="00B04053" w:rsidP="004601A2">
      <w:pPr>
        <w:pStyle w:val="Heading4"/>
      </w:pPr>
      <w:bookmarkStart w:id="127" w:name="_Toc197965721"/>
      <w:r>
        <w:lastRenderedPageBreak/>
        <w:t>Use-case Tính lương</w:t>
      </w:r>
      <w:bookmarkEnd w:id="127"/>
    </w:p>
    <w:p w14:paraId="13B4C878" w14:textId="197B513A" w:rsidR="00346BA3" w:rsidRPr="00346BA3" w:rsidRDefault="00346BA3" w:rsidP="00B66B80">
      <w:pPr>
        <w:pStyle w:val="Caption"/>
      </w:pPr>
      <w:bookmarkStart w:id="128" w:name="_Toc182648939"/>
      <w:bookmarkStart w:id="129" w:name="_Toc197965810"/>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12</w:t>
      </w:r>
      <w:r>
        <w:fldChar w:fldCharType="end"/>
      </w:r>
      <w:r>
        <w:t xml:space="preserve"> Use-case</w:t>
      </w:r>
      <w:r w:rsidRPr="001C346C">
        <w:t xml:space="preserve"> </w:t>
      </w:r>
      <w:bookmarkEnd w:id="128"/>
      <w:r>
        <w:t>Tính lương</w:t>
      </w:r>
      <w:bookmarkEnd w:id="129"/>
    </w:p>
    <w:p w14:paraId="59437FA7" w14:textId="1078EE50" w:rsidR="000C5246" w:rsidRDefault="00742410" w:rsidP="00346BA3">
      <w:pPr>
        <w:pStyle w:val="Image"/>
      </w:pPr>
      <w:r w:rsidRPr="00742410">
        <w:drawing>
          <wp:inline distT="0" distB="0" distL="0" distR="0" wp14:anchorId="0A5B3A53" wp14:editId="1D5E64C7">
            <wp:extent cx="5791835" cy="2705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1835" cy="2705100"/>
                    </a:xfrm>
                    <a:prstGeom prst="rect">
                      <a:avLst/>
                    </a:prstGeom>
                  </pic:spPr>
                </pic:pic>
              </a:graphicData>
            </a:graphic>
          </wp:inline>
        </w:drawing>
      </w:r>
    </w:p>
    <w:p w14:paraId="5998B4BC" w14:textId="525A876F" w:rsidR="00822E29" w:rsidRDefault="00822E29" w:rsidP="00822E29"/>
    <w:p w14:paraId="0BD6749B" w14:textId="239CB671" w:rsidR="00822E29" w:rsidRPr="00CE157F" w:rsidRDefault="00822E29" w:rsidP="00822E29">
      <w:pPr>
        <w:pStyle w:val="Bng"/>
      </w:pPr>
      <w:bookmarkStart w:id="130" w:name="_Toc197965770"/>
      <w:r w:rsidRPr="00CE157F">
        <w:t>Bảng 2.</w:t>
      </w:r>
      <w:r w:rsidR="00C02C6D">
        <w:t>14</w:t>
      </w:r>
      <w:r w:rsidRPr="00CE157F">
        <w:t xml:space="preserve"> Đặc tả Use-case </w:t>
      </w:r>
      <w:r w:rsidR="001E7008">
        <w:t>Tính lương</w:t>
      </w:r>
      <w:bookmarkEnd w:id="130"/>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822E29" w:rsidRPr="001C6CD7" w14:paraId="1BFC1BD4" w14:textId="77777777" w:rsidTr="00EC6D59">
        <w:tc>
          <w:tcPr>
            <w:tcW w:w="2154" w:type="dxa"/>
          </w:tcPr>
          <w:p w14:paraId="3D442591" w14:textId="77777777" w:rsidR="00822E29" w:rsidRPr="002B0CEC" w:rsidRDefault="00822E29" w:rsidP="00EC6D59">
            <w:pPr>
              <w:pStyle w:val="Table"/>
              <w:rPr>
                <w:b/>
                <w:bCs/>
              </w:rPr>
            </w:pPr>
            <w:r w:rsidRPr="002B0CEC">
              <w:rPr>
                <w:b/>
                <w:bCs/>
              </w:rPr>
              <w:t>ID</w:t>
            </w:r>
          </w:p>
        </w:tc>
        <w:tc>
          <w:tcPr>
            <w:tcW w:w="6947" w:type="dxa"/>
            <w:gridSpan w:val="4"/>
          </w:tcPr>
          <w:p w14:paraId="7A61FB8C" w14:textId="743788CF" w:rsidR="00822E29" w:rsidRPr="001C6CD7" w:rsidRDefault="001E7008" w:rsidP="00EC6D59">
            <w:pPr>
              <w:pStyle w:val="Table"/>
              <w:rPr>
                <w:lang w:val="en-US"/>
              </w:rPr>
            </w:pPr>
            <w:r>
              <w:t>UC11</w:t>
            </w:r>
          </w:p>
        </w:tc>
      </w:tr>
      <w:tr w:rsidR="00822E29" w14:paraId="49C97147" w14:textId="77777777" w:rsidTr="00EC6D59">
        <w:tc>
          <w:tcPr>
            <w:tcW w:w="2154" w:type="dxa"/>
          </w:tcPr>
          <w:p w14:paraId="31C45222" w14:textId="77777777" w:rsidR="00822E29" w:rsidRPr="002B0CEC" w:rsidRDefault="00822E29" w:rsidP="00EC6D59">
            <w:pPr>
              <w:pStyle w:val="Table"/>
              <w:rPr>
                <w:b/>
                <w:bCs/>
              </w:rPr>
            </w:pPr>
            <w:r>
              <w:rPr>
                <w:b/>
                <w:bCs/>
              </w:rPr>
              <w:t>Use-case</w:t>
            </w:r>
          </w:p>
        </w:tc>
        <w:tc>
          <w:tcPr>
            <w:tcW w:w="6947" w:type="dxa"/>
            <w:gridSpan w:val="4"/>
          </w:tcPr>
          <w:p w14:paraId="538FAC15" w14:textId="574CBFB9" w:rsidR="00822E29" w:rsidRDefault="001E7008" w:rsidP="00EC6D59">
            <w:pPr>
              <w:pStyle w:val="Table"/>
            </w:pPr>
            <w:r>
              <w:t>Tính lương</w:t>
            </w:r>
          </w:p>
        </w:tc>
      </w:tr>
      <w:tr w:rsidR="00822E29" w14:paraId="52EFC95E" w14:textId="77777777" w:rsidTr="00EC6D59">
        <w:tc>
          <w:tcPr>
            <w:tcW w:w="2154" w:type="dxa"/>
          </w:tcPr>
          <w:p w14:paraId="500B8DDA" w14:textId="77777777" w:rsidR="00822E29" w:rsidRPr="002B0CEC" w:rsidRDefault="00822E29" w:rsidP="00EC6D59">
            <w:pPr>
              <w:pStyle w:val="Table"/>
              <w:rPr>
                <w:b/>
                <w:bCs/>
              </w:rPr>
            </w:pPr>
            <w:r w:rsidRPr="002B0CEC">
              <w:rPr>
                <w:b/>
                <w:bCs/>
              </w:rPr>
              <w:t>Sceneraio</w:t>
            </w:r>
          </w:p>
        </w:tc>
        <w:tc>
          <w:tcPr>
            <w:tcW w:w="6947" w:type="dxa"/>
            <w:gridSpan w:val="4"/>
          </w:tcPr>
          <w:p w14:paraId="664DD4F6" w14:textId="0A7A1F92" w:rsidR="00822E29" w:rsidRDefault="00822E29" w:rsidP="00EC6D59">
            <w:pPr>
              <w:pStyle w:val="Table"/>
            </w:pPr>
            <w:r>
              <w:t xml:space="preserve">Admin </w:t>
            </w:r>
            <w:r w:rsidRPr="0031140B">
              <w:t xml:space="preserve">muốn </w:t>
            </w:r>
            <w:r w:rsidR="001E7008">
              <w:t>tính lương tự động cho Coach và Staff</w:t>
            </w:r>
          </w:p>
        </w:tc>
      </w:tr>
      <w:tr w:rsidR="00822E29" w14:paraId="772381F5" w14:textId="77777777" w:rsidTr="00EC6D59">
        <w:tc>
          <w:tcPr>
            <w:tcW w:w="2154" w:type="dxa"/>
          </w:tcPr>
          <w:p w14:paraId="540CF97B" w14:textId="77777777" w:rsidR="00822E29" w:rsidRPr="002B0CEC" w:rsidRDefault="00822E29" w:rsidP="00EC6D59">
            <w:pPr>
              <w:pStyle w:val="Table"/>
              <w:rPr>
                <w:b/>
                <w:bCs/>
              </w:rPr>
            </w:pPr>
            <w:r w:rsidRPr="002B0CEC">
              <w:rPr>
                <w:b/>
                <w:bCs/>
              </w:rPr>
              <w:t>Triggering Event</w:t>
            </w:r>
          </w:p>
        </w:tc>
        <w:tc>
          <w:tcPr>
            <w:tcW w:w="6947" w:type="dxa"/>
            <w:gridSpan w:val="4"/>
          </w:tcPr>
          <w:p w14:paraId="10CBD7D3" w14:textId="3AF0D894" w:rsidR="00822E29" w:rsidRDefault="00822E29" w:rsidP="00EC6D59">
            <w:pPr>
              <w:pStyle w:val="Table"/>
            </w:pPr>
            <w:r>
              <w:t>N</w:t>
            </w:r>
            <w:r w:rsidRPr="0072019B">
              <w:t xml:space="preserve">hấn </w:t>
            </w:r>
            <w:r>
              <w:t>chức năng “</w:t>
            </w:r>
            <w:r w:rsidR="001E7008">
              <w:t>Salary</w:t>
            </w:r>
            <w:r>
              <w:t>”</w:t>
            </w:r>
            <w:r w:rsidRPr="0072019B">
              <w:t xml:space="preserve"> trên giao diện</w:t>
            </w:r>
            <w:r>
              <w:t xml:space="preserve"> website phân quyền Admin</w:t>
            </w:r>
            <w:r w:rsidRPr="0072019B">
              <w:t>.</w:t>
            </w:r>
          </w:p>
        </w:tc>
      </w:tr>
      <w:tr w:rsidR="00822E29" w14:paraId="6A323D9D" w14:textId="77777777" w:rsidTr="00EC6D59">
        <w:tc>
          <w:tcPr>
            <w:tcW w:w="2154" w:type="dxa"/>
          </w:tcPr>
          <w:p w14:paraId="283D78B6" w14:textId="77777777" w:rsidR="00822E29" w:rsidRPr="002B0CEC" w:rsidRDefault="00822E29" w:rsidP="00EC6D59">
            <w:pPr>
              <w:pStyle w:val="Table"/>
              <w:rPr>
                <w:b/>
                <w:bCs/>
              </w:rPr>
            </w:pPr>
            <w:r w:rsidRPr="002B0CEC">
              <w:rPr>
                <w:b/>
                <w:bCs/>
              </w:rPr>
              <w:t>Brief description</w:t>
            </w:r>
          </w:p>
        </w:tc>
        <w:tc>
          <w:tcPr>
            <w:tcW w:w="6947" w:type="dxa"/>
            <w:gridSpan w:val="4"/>
          </w:tcPr>
          <w:p w14:paraId="594C9663" w14:textId="1C51B260" w:rsidR="00822E29" w:rsidRDefault="00822E29" w:rsidP="00EC6D59">
            <w:pPr>
              <w:pStyle w:val="Table"/>
            </w:pPr>
            <w:r>
              <w:t xml:space="preserve">Admin có </w:t>
            </w:r>
            <w:r w:rsidRPr="006A2035">
              <w:t xml:space="preserve">thể </w:t>
            </w:r>
            <w:r w:rsidR="001E7008">
              <w:t>tự động tính lương hàng tháng cho Coach và Staff</w:t>
            </w:r>
          </w:p>
        </w:tc>
      </w:tr>
      <w:tr w:rsidR="00822E29" w14:paraId="3DA12B68" w14:textId="77777777" w:rsidTr="00EC6D59">
        <w:tc>
          <w:tcPr>
            <w:tcW w:w="2154" w:type="dxa"/>
          </w:tcPr>
          <w:p w14:paraId="24728E39" w14:textId="77777777" w:rsidR="00822E29" w:rsidRPr="002B0CEC" w:rsidRDefault="00822E29" w:rsidP="00EC6D59">
            <w:pPr>
              <w:pStyle w:val="Table"/>
              <w:rPr>
                <w:b/>
                <w:bCs/>
              </w:rPr>
            </w:pPr>
            <w:r w:rsidRPr="002B0CEC">
              <w:rPr>
                <w:b/>
                <w:bCs/>
              </w:rPr>
              <w:t>Actors</w:t>
            </w:r>
          </w:p>
        </w:tc>
        <w:tc>
          <w:tcPr>
            <w:tcW w:w="6947" w:type="dxa"/>
            <w:gridSpan w:val="4"/>
          </w:tcPr>
          <w:p w14:paraId="59C6E08B" w14:textId="77777777" w:rsidR="00822E29" w:rsidRDefault="00822E29" w:rsidP="00EC6D59">
            <w:pPr>
              <w:pStyle w:val="Table"/>
            </w:pPr>
            <w:r>
              <w:t>Admin</w:t>
            </w:r>
          </w:p>
        </w:tc>
      </w:tr>
      <w:tr w:rsidR="00822E29" w:rsidRPr="005A383E" w14:paraId="36114207" w14:textId="77777777" w:rsidTr="00EC6D59">
        <w:tc>
          <w:tcPr>
            <w:tcW w:w="2154" w:type="dxa"/>
          </w:tcPr>
          <w:p w14:paraId="6B0B18BC" w14:textId="77777777" w:rsidR="00822E29" w:rsidRPr="002B0CEC" w:rsidRDefault="00822E29" w:rsidP="00EC6D59">
            <w:pPr>
              <w:pStyle w:val="Table"/>
              <w:rPr>
                <w:b/>
                <w:bCs/>
              </w:rPr>
            </w:pPr>
            <w:r w:rsidRPr="002B0CEC">
              <w:rPr>
                <w:b/>
                <w:bCs/>
              </w:rPr>
              <w:t>Stackholder</w:t>
            </w:r>
          </w:p>
        </w:tc>
        <w:tc>
          <w:tcPr>
            <w:tcW w:w="6947" w:type="dxa"/>
            <w:gridSpan w:val="4"/>
          </w:tcPr>
          <w:p w14:paraId="23C0C9FA" w14:textId="1A97CF64" w:rsidR="00822E29" w:rsidRPr="001E7008" w:rsidRDefault="001E7008" w:rsidP="00EC6D59">
            <w:pPr>
              <w:pStyle w:val="Table"/>
            </w:pPr>
            <w:r>
              <w:rPr>
                <w:lang w:val="en-US"/>
              </w:rPr>
              <w:t>Coach</w:t>
            </w:r>
            <w:r>
              <w:t>, Staff</w:t>
            </w:r>
          </w:p>
        </w:tc>
      </w:tr>
      <w:tr w:rsidR="00822E29" w14:paraId="15A0DAC7" w14:textId="77777777" w:rsidTr="00EC6D59">
        <w:tc>
          <w:tcPr>
            <w:tcW w:w="2154" w:type="dxa"/>
          </w:tcPr>
          <w:p w14:paraId="4F1EE7F3" w14:textId="77777777" w:rsidR="00822E29" w:rsidRPr="002B0CEC" w:rsidRDefault="00822E29" w:rsidP="00EC6D59">
            <w:pPr>
              <w:pStyle w:val="Table"/>
              <w:rPr>
                <w:b/>
                <w:bCs/>
              </w:rPr>
            </w:pPr>
            <w:r w:rsidRPr="002B0CEC">
              <w:rPr>
                <w:b/>
                <w:bCs/>
              </w:rPr>
              <w:t>Preconditions</w:t>
            </w:r>
          </w:p>
        </w:tc>
        <w:tc>
          <w:tcPr>
            <w:tcW w:w="6947" w:type="dxa"/>
            <w:gridSpan w:val="4"/>
          </w:tcPr>
          <w:p w14:paraId="2AA3064A" w14:textId="77777777" w:rsidR="00822E29" w:rsidRDefault="001E7008" w:rsidP="00EC6D59">
            <w:pPr>
              <w:pStyle w:val="Table"/>
            </w:pPr>
            <w:r>
              <w:t xml:space="preserve">Admin </w:t>
            </w:r>
            <w:r w:rsidR="00822E29" w:rsidRPr="00706662">
              <w:t>đã đăng nhập thành công vào hệ thống.</w:t>
            </w:r>
          </w:p>
          <w:p w14:paraId="6FB53435" w14:textId="400C7935" w:rsidR="001E7008" w:rsidRDefault="001E7008" w:rsidP="00EC6D59">
            <w:pPr>
              <w:pStyle w:val="Table"/>
            </w:pPr>
            <w:r>
              <w:t>Coach và Staff đã chấm công.</w:t>
            </w:r>
          </w:p>
        </w:tc>
      </w:tr>
      <w:tr w:rsidR="00822E29" w14:paraId="1B3AE111" w14:textId="77777777" w:rsidTr="00EC6D59">
        <w:tc>
          <w:tcPr>
            <w:tcW w:w="2154" w:type="dxa"/>
          </w:tcPr>
          <w:p w14:paraId="56F5D224" w14:textId="77777777" w:rsidR="00822E29" w:rsidRPr="002B0CEC" w:rsidRDefault="00822E29" w:rsidP="00EC6D59">
            <w:pPr>
              <w:pStyle w:val="Table"/>
              <w:rPr>
                <w:b/>
                <w:bCs/>
              </w:rPr>
            </w:pPr>
            <w:r>
              <w:rPr>
                <w:b/>
                <w:bCs/>
              </w:rPr>
              <w:lastRenderedPageBreak/>
              <w:t>Post</w:t>
            </w:r>
            <w:r w:rsidRPr="002B0CEC">
              <w:rPr>
                <w:b/>
                <w:bCs/>
              </w:rPr>
              <w:t>conditions</w:t>
            </w:r>
          </w:p>
        </w:tc>
        <w:tc>
          <w:tcPr>
            <w:tcW w:w="6947" w:type="dxa"/>
            <w:gridSpan w:val="4"/>
          </w:tcPr>
          <w:p w14:paraId="2F8BA4B8" w14:textId="74F6340F" w:rsidR="00822E29" w:rsidRDefault="00822E29" w:rsidP="00EC6D59">
            <w:pPr>
              <w:pStyle w:val="Table"/>
            </w:pPr>
            <w:r>
              <w:t xml:space="preserve">Thông tin về </w:t>
            </w:r>
            <w:r w:rsidR="001E7008">
              <w:t>lương của Coach, Staff.</w:t>
            </w:r>
          </w:p>
        </w:tc>
      </w:tr>
      <w:tr w:rsidR="00822E29" w:rsidRPr="002B0CEC" w14:paraId="01034102" w14:textId="77777777" w:rsidTr="00EC6D59">
        <w:trPr>
          <w:trHeight w:val="285"/>
        </w:trPr>
        <w:tc>
          <w:tcPr>
            <w:tcW w:w="2154" w:type="dxa"/>
            <w:vMerge w:val="restart"/>
          </w:tcPr>
          <w:p w14:paraId="3CD901D2" w14:textId="77777777" w:rsidR="00822E29" w:rsidRPr="002B0CEC" w:rsidRDefault="00822E29" w:rsidP="00EC6D59">
            <w:pPr>
              <w:pStyle w:val="Table"/>
              <w:rPr>
                <w:b/>
                <w:bCs/>
              </w:rPr>
            </w:pPr>
            <w:r w:rsidRPr="002B0CEC">
              <w:rPr>
                <w:b/>
                <w:bCs/>
              </w:rPr>
              <w:t>Flow of activities</w:t>
            </w:r>
          </w:p>
        </w:tc>
        <w:tc>
          <w:tcPr>
            <w:tcW w:w="3473" w:type="dxa"/>
            <w:gridSpan w:val="2"/>
          </w:tcPr>
          <w:p w14:paraId="6C27BB6A" w14:textId="77777777" w:rsidR="00822E29" w:rsidRPr="002B0CEC" w:rsidRDefault="00822E29" w:rsidP="00EC6D59">
            <w:pPr>
              <w:pStyle w:val="Table"/>
              <w:jc w:val="center"/>
              <w:rPr>
                <w:b/>
                <w:bCs/>
              </w:rPr>
            </w:pPr>
            <w:r w:rsidRPr="002B0CEC">
              <w:rPr>
                <w:b/>
                <w:bCs/>
              </w:rPr>
              <w:t>Actor</w:t>
            </w:r>
          </w:p>
        </w:tc>
        <w:tc>
          <w:tcPr>
            <w:tcW w:w="3474" w:type="dxa"/>
            <w:gridSpan w:val="2"/>
          </w:tcPr>
          <w:p w14:paraId="4B4DC173" w14:textId="77777777" w:rsidR="00822E29" w:rsidRPr="002B0CEC" w:rsidRDefault="00822E29" w:rsidP="00EC6D59">
            <w:pPr>
              <w:pStyle w:val="Table"/>
              <w:jc w:val="center"/>
              <w:rPr>
                <w:b/>
                <w:bCs/>
              </w:rPr>
            </w:pPr>
            <w:r w:rsidRPr="002B0CEC">
              <w:rPr>
                <w:b/>
                <w:bCs/>
              </w:rPr>
              <w:t>System</w:t>
            </w:r>
          </w:p>
        </w:tc>
      </w:tr>
      <w:tr w:rsidR="00822E29" w14:paraId="5BB13DC8" w14:textId="77777777" w:rsidTr="00EC6D59">
        <w:trPr>
          <w:trHeight w:val="285"/>
        </w:trPr>
        <w:tc>
          <w:tcPr>
            <w:tcW w:w="2154" w:type="dxa"/>
            <w:vMerge/>
          </w:tcPr>
          <w:p w14:paraId="74E1903D" w14:textId="77777777" w:rsidR="00822E29" w:rsidRPr="002B0CEC" w:rsidRDefault="00822E29" w:rsidP="00EC6D59">
            <w:pPr>
              <w:pStyle w:val="Table"/>
              <w:rPr>
                <w:b/>
                <w:bCs/>
              </w:rPr>
            </w:pPr>
          </w:p>
        </w:tc>
        <w:tc>
          <w:tcPr>
            <w:tcW w:w="3473" w:type="dxa"/>
            <w:gridSpan w:val="2"/>
          </w:tcPr>
          <w:p w14:paraId="0C675BF1" w14:textId="77777777" w:rsidR="00822E29" w:rsidRPr="00DB50F4" w:rsidRDefault="00822E29" w:rsidP="00EC6D59">
            <w:pPr>
              <w:pStyle w:val="Table"/>
            </w:pPr>
            <w:r>
              <w:t>1. Đ</w:t>
            </w:r>
            <w:r w:rsidRPr="00DB50F4">
              <w:t>ăng nhập vào hệ thống.</w:t>
            </w:r>
          </w:p>
          <w:p w14:paraId="743EDB3A" w14:textId="77777777" w:rsidR="00822E29" w:rsidRDefault="00822E29" w:rsidP="00EC6D59">
            <w:pPr>
              <w:pStyle w:val="Table"/>
              <w:spacing w:before="0"/>
            </w:pPr>
          </w:p>
          <w:p w14:paraId="2A6D467E" w14:textId="4E6440FB" w:rsidR="00822E29" w:rsidRDefault="00822E29" w:rsidP="00EC6D59">
            <w:pPr>
              <w:pStyle w:val="Table"/>
              <w:spacing w:before="0"/>
            </w:pPr>
          </w:p>
          <w:p w14:paraId="771DAE67" w14:textId="48B8A1B9" w:rsidR="00411657" w:rsidRDefault="00411657" w:rsidP="00EC6D59">
            <w:pPr>
              <w:pStyle w:val="Table"/>
              <w:spacing w:before="0"/>
            </w:pPr>
          </w:p>
          <w:p w14:paraId="6E211D3B" w14:textId="77777777" w:rsidR="00411657" w:rsidRDefault="00411657" w:rsidP="00EC6D59">
            <w:pPr>
              <w:pStyle w:val="Table"/>
              <w:spacing w:before="0"/>
            </w:pPr>
          </w:p>
          <w:p w14:paraId="3BFFCF34" w14:textId="77777777" w:rsidR="00822E29" w:rsidRDefault="00822E29" w:rsidP="00EC6D59">
            <w:pPr>
              <w:pStyle w:val="Table"/>
              <w:spacing w:before="0"/>
            </w:pPr>
            <w:r>
              <w:t xml:space="preserve">2. </w:t>
            </w:r>
            <w:r w:rsidRPr="00F47904">
              <w:t>Chọn chức năng “</w:t>
            </w:r>
            <w:r w:rsidR="00334384">
              <w:t>Salary</w:t>
            </w:r>
            <w:r w:rsidRPr="00F47904">
              <w:t>”</w:t>
            </w:r>
            <w:r>
              <w:t>.</w:t>
            </w:r>
          </w:p>
          <w:p w14:paraId="69682138" w14:textId="77777777" w:rsidR="00411657" w:rsidRDefault="00411657" w:rsidP="00EC6D59">
            <w:pPr>
              <w:pStyle w:val="Table"/>
              <w:spacing w:before="0"/>
            </w:pPr>
          </w:p>
          <w:p w14:paraId="3D362485" w14:textId="37C3E728" w:rsidR="00411657" w:rsidRDefault="00411657" w:rsidP="00EC6D59">
            <w:pPr>
              <w:pStyle w:val="Table"/>
              <w:spacing w:before="0"/>
            </w:pPr>
            <w:r>
              <w:t>3. Nhấn tính lương</w:t>
            </w:r>
          </w:p>
        </w:tc>
        <w:tc>
          <w:tcPr>
            <w:tcW w:w="3474" w:type="dxa"/>
            <w:gridSpan w:val="2"/>
          </w:tcPr>
          <w:p w14:paraId="6123C680" w14:textId="77777777" w:rsidR="00822E29" w:rsidRDefault="00822E29" w:rsidP="00EC6D59">
            <w:pPr>
              <w:pStyle w:val="Table"/>
            </w:pPr>
            <w:r>
              <w:t>1.1 Xác thực tài khoản phân quyền Admin có trong cơ sở dữ liệu.</w:t>
            </w:r>
          </w:p>
          <w:p w14:paraId="34830194" w14:textId="77777777" w:rsidR="00822E29" w:rsidRPr="00DB50F4" w:rsidRDefault="00822E29" w:rsidP="00EC6D59">
            <w:pPr>
              <w:pStyle w:val="Table"/>
              <w:spacing w:before="0"/>
            </w:pPr>
            <w:r>
              <w:t>1.2 Chuyển hướng đến giao diện trang Admin.</w:t>
            </w:r>
          </w:p>
          <w:p w14:paraId="7CC70E91" w14:textId="77777777" w:rsidR="00822E29" w:rsidRDefault="00822E29" w:rsidP="00EC6D59">
            <w:pPr>
              <w:pStyle w:val="Table"/>
              <w:spacing w:before="0"/>
            </w:pPr>
            <w:r w:rsidRPr="0031140B">
              <w:t xml:space="preserve">2.1 </w:t>
            </w:r>
            <w:r w:rsidRPr="00F47904">
              <w:t>Chuyển</w:t>
            </w:r>
            <w:r>
              <w:t xml:space="preserve"> hướng</w:t>
            </w:r>
            <w:r w:rsidRPr="00F47904">
              <w:t xml:space="preserve"> đến giao diện </w:t>
            </w:r>
            <w:r w:rsidR="00334384">
              <w:t>tính lương</w:t>
            </w:r>
          </w:p>
          <w:p w14:paraId="20E065E1" w14:textId="57E22690" w:rsidR="00411657" w:rsidRDefault="00411657" w:rsidP="00EC6D59">
            <w:pPr>
              <w:pStyle w:val="Table"/>
              <w:spacing w:before="0"/>
            </w:pPr>
            <w:r>
              <w:t>3.1 Tiến hành tính lương tự động và hiện lên bảng các thông tin về lương của Coach và Client tương ứng</w:t>
            </w:r>
          </w:p>
        </w:tc>
      </w:tr>
      <w:tr w:rsidR="00822E29" w14:paraId="221F5DEA" w14:textId="77777777" w:rsidTr="00EC6D59">
        <w:tc>
          <w:tcPr>
            <w:tcW w:w="2154" w:type="dxa"/>
          </w:tcPr>
          <w:p w14:paraId="399C01B7" w14:textId="77777777" w:rsidR="00822E29" w:rsidRPr="002B0CEC" w:rsidRDefault="00822E29" w:rsidP="00EC6D59">
            <w:pPr>
              <w:pStyle w:val="Table"/>
              <w:rPr>
                <w:b/>
                <w:bCs/>
              </w:rPr>
            </w:pPr>
            <w:r w:rsidRPr="002B0CEC">
              <w:rPr>
                <w:b/>
                <w:bCs/>
              </w:rPr>
              <w:t>Exception</w:t>
            </w:r>
          </w:p>
        </w:tc>
        <w:tc>
          <w:tcPr>
            <w:tcW w:w="6947" w:type="dxa"/>
            <w:gridSpan w:val="4"/>
            <w:vAlign w:val="center"/>
          </w:tcPr>
          <w:p w14:paraId="30FA9E13" w14:textId="77777777" w:rsidR="00822E29" w:rsidRDefault="00822E29" w:rsidP="00EC6D59">
            <w:pPr>
              <w:pStyle w:val="Table"/>
            </w:pPr>
            <w:r>
              <w:t>1.1a Nếu tài khoản không được phân quyền sẽ yêu cầu nhập lại</w:t>
            </w:r>
          </w:p>
          <w:p w14:paraId="360404A3" w14:textId="77777777" w:rsidR="00822E29" w:rsidRDefault="00822E29" w:rsidP="00EC6D59">
            <w:pPr>
              <w:pStyle w:val="Table"/>
            </w:pPr>
            <w:r>
              <w:t>2.1a Nếu k</w:t>
            </w:r>
            <w:r w:rsidRPr="00D55382">
              <w:t xml:space="preserve">hông thể kết nối cơ sở dữ liệu </w:t>
            </w:r>
            <w:r>
              <w:t>thì hệ thống sẽ h</w:t>
            </w:r>
            <w:r w:rsidRPr="00D55382">
              <w:t>iển thị thông báo lỗi và yêu cầu thử lại.</w:t>
            </w:r>
          </w:p>
          <w:p w14:paraId="198F1B84" w14:textId="28C16719" w:rsidR="000C4DC0" w:rsidRDefault="000C4DC0" w:rsidP="00EC6D59">
            <w:pPr>
              <w:pStyle w:val="Table"/>
            </w:pPr>
            <w:r>
              <w:t>3.1a Nếu không có dữ liệu chấm công hệ thống sẽ hiển thị thông báo lỗi và yêu cầu thử lại</w:t>
            </w:r>
          </w:p>
        </w:tc>
      </w:tr>
      <w:tr w:rsidR="00822E29" w:rsidRPr="002B0CEC" w14:paraId="67EEBED0" w14:textId="77777777" w:rsidTr="00EC6D59">
        <w:tc>
          <w:tcPr>
            <w:tcW w:w="9101" w:type="dxa"/>
            <w:gridSpan w:val="5"/>
          </w:tcPr>
          <w:p w14:paraId="28628E03" w14:textId="77777777" w:rsidR="00822E29" w:rsidRPr="002B0CEC" w:rsidRDefault="00822E29" w:rsidP="00EC6D59">
            <w:pPr>
              <w:pStyle w:val="Table"/>
              <w:rPr>
                <w:b/>
                <w:bCs/>
              </w:rPr>
            </w:pPr>
            <w:r w:rsidRPr="002B0CEC">
              <w:rPr>
                <w:b/>
                <w:bCs/>
              </w:rPr>
              <w:t>Summary</w:t>
            </w:r>
          </w:p>
        </w:tc>
      </w:tr>
      <w:tr w:rsidR="00822E29" w:rsidRPr="002B0CEC" w14:paraId="5F64DA82" w14:textId="77777777" w:rsidTr="00EC6D59">
        <w:tc>
          <w:tcPr>
            <w:tcW w:w="2154" w:type="dxa"/>
          </w:tcPr>
          <w:p w14:paraId="4D1B1478" w14:textId="77777777" w:rsidR="00822E29" w:rsidRPr="002B0CEC" w:rsidRDefault="00822E29" w:rsidP="00EC6D59">
            <w:pPr>
              <w:pStyle w:val="Table"/>
              <w:jc w:val="center"/>
              <w:rPr>
                <w:b/>
                <w:bCs/>
              </w:rPr>
            </w:pPr>
            <w:r w:rsidRPr="002B0CEC">
              <w:rPr>
                <w:b/>
                <w:bCs/>
              </w:rPr>
              <w:t>Inputs</w:t>
            </w:r>
          </w:p>
        </w:tc>
        <w:tc>
          <w:tcPr>
            <w:tcW w:w="2343" w:type="dxa"/>
          </w:tcPr>
          <w:p w14:paraId="22ED1072" w14:textId="77777777" w:rsidR="00822E29" w:rsidRPr="002B0CEC" w:rsidRDefault="00822E29" w:rsidP="00EC6D59">
            <w:pPr>
              <w:pStyle w:val="Table"/>
              <w:jc w:val="center"/>
              <w:rPr>
                <w:b/>
                <w:bCs/>
              </w:rPr>
            </w:pPr>
            <w:r w:rsidRPr="002B0CEC">
              <w:rPr>
                <w:b/>
                <w:bCs/>
              </w:rPr>
              <w:t>Source</w:t>
            </w:r>
          </w:p>
        </w:tc>
        <w:tc>
          <w:tcPr>
            <w:tcW w:w="2334" w:type="dxa"/>
            <w:gridSpan w:val="2"/>
          </w:tcPr>
          <w:p w14:paraId="7B9C9883" w14:textId="77777777" w:rsidR="00822E29" w:rsidRPr="002B0CEC" w:rsidRDefault="00822E29" w:rsidP="00EC6D59">
            <w:pPr>
              <w:pStyle w:val="Table"/>
              <w:jc w:val="center"/>
              <w:rPr>
                <w:b/>
                <w:bCs/>
              </w:rPr>
            </w:pPr>
            <w:r w:rsidRPr="002B0CEC">
              <w:rPr>
                <w:b/>
                <w:bCs/>
              </w:rPr>
              <w:t>Outputs</w:t>
            </w:r>
          </w:p>
        </w:tc>
        <w:tc>
          <w:tcPr>
            <w:tcW w:w="2270" w:type="dxa"/>
          </w:tcPr>
          <w:p w14:paraId="4193D526" w14:textId="77777777" w:rsidR="00822E29" w:rsidRPr="002B0CEC" w:rsidRDefault="00822E29" w:rsidP="00EC6D59">
            <w:pPr>
              <w:pStyle w:val="Table"/>
              <w:jc w:val="center"/>
              <w:rPr>
                <w:b/>
                <w:bCs/>
              </w:rPr>
            </w:pPr>
            <w:r w:rsidRPr="002B0CEC">
              <w:rPr>
                <w:b/>
                <w:bCs/>
              </w:rPr>
              <w:t>Destination</w:t>
            </w:r>
          </w:p>
        </w:tc>
      </w:tr>
      <w:tr w:rsidR="00822E29" w:rsidRPr="001F6B98" w14:paraId="180EF667" w14:textId="77777777" w:rsidTr="00EC6D59">
        <w:tc>
          <w:tcPr>
            <w:tcW w:w="2154" w:type="dxa"/>
          </w:tcPr>
          <w:p w14:paraId="3B1FA6E9" w14:textId="4A187E3B" w:rsidR="00822E29" w:rsidRPr="003230A8" w:rsidRDefault="00794C2A" w:rsidP="00EC6D59">
            <w:pPr>
              <w:pStyle w:val="Table"/>
            </w:pPr>
            <w:r>
              <w:t>Yêu cầu tính lương</w:t>
            </w:r>
          </w:p>
        </w:tc>
        <w:tc>
          <w:tcPr>
            <w:tcW w:w="2343" w:type="dxa"/>
          </w:tcPr>
          <w:p w14:paraId="485311E2" w14:textId="436C2BD3" w:rsidR="00822E29" w:rsidRPr="00C31DD0" w:rsidRDefault="00822E29" w:rsidP="00EC6D59">
            <w:pPr>
              <w:pStyle w:val="Table"/>
            </w:pPr>
            <w:r>
              <w:t xml:space="preserve">Bảng </w:t>
            </w:r>
            <w:r w:rsidR="0056095D">
              <w:t>attendance</w:t>
            </w:r>
          </w:p>
        </w:tc>
        <w:tc>
          <w:tcPr>
            <w:tcW w:w="2334" w:type="dxa"/>
            <w:gridSpan w:val="2"/>
          </w:tcPr>
          <w:p w14:paraId="35E1F1C1" w14:textId="4EBE663F" w:rsidR="00822E29" w:rsidRPr="003230A8" w:rsidRDefault="00822E29" w:rsidP="00EC6D59">
            <w:pPr>
              <w:pStyle w:val="Table"/>
            </w:pPr>
            <w:r w:rsidRPr="00D55382">
              <w:t>Danh sách</w:t>
            </w:r>
            <w:r w:rsidR="00364680">
              <w:t xml:space="preserve"> Coach và Staff với tiền lương theo tháng tương ứng</w:t>
            </w:r>
          </w:p>
        </w:tc>
        <w:tc>
          <w:tcPr>
            <w:tcW w:w="2270" w:type="dxa"/>
          </w:tcPr>
          <w:p w14:paraId="38044D1C" w14:textId="05F39552" w:rsidR="00822E29" w:rsidRPr="001F6B98" w:rsidRDefault="00822E29" w:rsidP="00EC6D59">
            <w:pPr>
              <w:pStyle w:val="Table"/>
              <w:rPr>
                <w:lang w:val="en-US"/>
              </w:rPr>
            </w:pPr>
            <w:r>
              <w:t>Trang</w:t>
            </w:r>
            <w:r w:rsidR="00397F8C">
              <w:t xml:space="preserve"> Salary</w:t>
            </w:r>
            <w:r>
              <w:t>.</w:t>
            </w:r>
          </w:p>
        </w:tc>
      </w:tr>
    </w:tbl>
    <w:p w14:paraId="724AFEED" w14:textId="7F9093DB" w:rsidR="005E4FEE" w:rsidRDefault="005E4FEE" w:rsidP="00C37F4E"/>
    <w:p w14:paraId="5EA9C27F" w14:textId="5E45EC3A" w:rsidR="00F72570" w:rsidRDefault="00E30B4B" w:rsidP="004601A2">
      <w:pPr>
        <w:pStyle w:val="Heading4"/>
      </w:pPr>
      <w:bookmarkStart w:id="131" w:name="_Toc197965722"/>
      <w:r>
        <w:lastRenderedPageBreak/>
        <w:t>Use-case</w:t>
      </w:r>
      <w:r w:rsidR="00BA28E8" w:rsidRPr="00845E13">
        <w:t xml:space="preserve"> </w:t>
      </w:r>
      <w:r w:rsidR="00552E8D">
        <w:t xml:space="preserve">Xem </w:t>
      </w:r>
      <w:r w:rsidR="00A12A6C">
        <w:t>đánh giá chất lượng</w:t>
      </w:r>
      <w:bookmarkEnd w:id="131"/>
    </w:p>
    <w:p w14:paraId="3B84433D" w14:textId="5C1450A7" w:rsidR="00F01BEB" w:rsidRPr="00F01BEB" w:rsidRDefault="00F01BEB" w:rsidP="0096229E">
      <w:pPr>
        <w:pStyle w:val="Caption"/>
      </w:pPr>
      <w:bookmarkStart w:id="132" w:name="_Toc182648940"/>
      <w:bookmarkStart w:id="133" w:name="_Toc197965811"/>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13</w:t>
      </w:r>
      <w:r>
        <w:fldChar w:fldCharType="end"/>
      </w:r>
      <w:r>
        <w:t xml:space="preserve"> Use-case</w:t>
      </w:r>
      <w:r w:rsidRPr="001C346C">
        <w:t xml:space="preserve"> </w:t>
      </w:r>
      <w:bookmarkEnd w:id="132"/>
      <w:r>
        <w:t>Xem đánh giá chất lượng</w:t>
      </w:r>
      <w:bookmarkEnd w:id="133"/>
    </w:p>
    <w:p w14:paraId="36BEFE16" w14:textId="658B9F22" w:rsidR="000C5246" w:rsidRDefault="0013563B" w:rsidP="00547C24">
      <w:pPr>
        <w:pStyle w:val="Image"/>
      </w:pPr>
      <w:r w:rsidRPr="0013563B">
        <w:drawing>
          <wp:inline distT="0" distB="0" distL="0" distR="0" wp14:anchorId="3864B963" wp14:editId="79420F5D">
            <wp:extent cx="5791835" cy="24466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835" cy="2446655"/>
                    </a:xfrm>
                    <a:prstGeom prst="rect">
                      <a:avLst/>
                    </a:prstGeom>
                  </pic:spPr>
                </pic:pic>
              </a:graphicData>
            </a:graphic>
          </wp:inline>
        </w:drawing>
      </w:r>
    </w:p>
    <w:p w14:paraId="7B49373C" w14:textId="42D8F88D" w:rsidR="00DD064C" w:rsidRDefault="00DD064C" w:rsidP="00F01BEB">
      <w:pPr>
        <w:ind w:firstLine="0"/>
      </w:pPr>
    </w:p>
    <w:p w14:paraId="33617267" w14:textId="0AB57832" w:rsidR="00DD064C" w:rsidRPr="00CE157F" w:rsidRDefault="00DD064C" w:rsidP="00DD064C">
      <w:pPr>
        <w:pStyle w:val="Bng"/>
      </w:pPr>
      <w:bookmarkStart w:id="134" w:name="_Toc197965771"/>
      <w:r w:rsidRPr="00CE157F">
        <w:t>Bảng 2.</w:t>
      </w:r>
      <w:r w:rsidR="009F2CDE">
        <w:t>15</w:t>
      </w:r>
      <w:r w:rsidRPr="00CE157F">
        <w:t xml:space="preserve"> Đặc tả Use-case </w:t>
      </w:r>
      <w:r w:rsidR="00682810">
        <w:t>Xem đánh giá chất lượng</w:t>
      </w:r>
      <w:bookmarkEnd w:id="134"/>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DD064C" w:rsidRPr="001C6CD7" w14:paraId="2951BFF0" w14:textId="77777777" w:rsidTr="00EC6D59">
        <w:tc>
          <w:tcPr>
            <w:tcW w:w="2154" w:type="dxa"/>
          </w:tcPr>
          <w:p w14:paraId="3C6EA146" w14:textId="77777777" w:rsidR="00DD064C" w:rsidRPr="002B0CEC" w:rsidRDefault="00DD064C" w:rsidP="00EC6D59">
            <w:pPr>
              <w:pStyle w:val="Table"/>
              <w:rPr>
                <w:b/>
                <w:bCs/>
              </w:rPr>
            </w:pPr>
            <w:r w:rsidRPr="002B0CEC">
              <w:rPr>
                <w:b/>
                <w:bCs/>
              </w:rPr>
              <w:t>ID</w:t>
            </w:r>
          </w:p>
        </w:tc>
        <w:tc>
          <w:tcPr>
            <w:tcW w:w="6947" w:type="dxa"/>
            <w:gridSpan w:val="4"/>
          </w:tcPr>
          <w:p w14:paraId="7B2DDBAF" w14:textId="48AB32A0" w:rsidR="00DD064C" w:rsidRPr="001C6CD7" w:rsidRDefault="00DA561B" w:rsidP="00EC6D59">
            <w:pPr>
              <w:pStyle w:val="Table"/>
              <w:rPr>
                <w:lang w:val="en-US"/>
              </w:rPr>
            </w:pPr>
            <w:r>
              <w:t>UC12</w:t>
            </w:r>
          </w:p>
        </w:tc>
      </w:tr>
      <w:tr w:rsidR="00DD064C" w14:paraId="42C01174" w14:textId="77777777" w:rsidTr="00EC6D59">
        <w:tc>
          <w:tcPr>
            <w:tcW w:w="2154" w:type="dxa"/>
          </w:tcPr>
          <w:p w14:paraId="403D1B4D" w14:textId="77777777" w:rsidR="00DD064C" w:rsidRPr="002B0CEC" w:rsidRDefault="00DD064C" w:rsidP="00EC6D59">
            <w:pPr>
              <w:pStyle w:val="Table"/>
              <w:rPr>
                <w:b/>
                <w:bCs/>
              </w:rPr>
            </w:pPr>
            <w:r>
              <w:rPr>
                <w:b/>
                <w:bCs/>
              </w:rPr>
              <w:t>Use-case</w:t>
            </w:r>
          </w:p>
        </w:tc>
        <w:tc>
          <w:tcPr>
            <w:tcW w:w="6947" w:type="dxa"/>
            <w:gridSpan w:val="4"/>
          </w:tcPr>
          <w:p w14:paraId="034D2CE5" w14:textId="0DE3A1F2" w:rsidR="00DD064C" w:rsidRDefault="00DA561B" w:rsidP="00EC6D59">
            <w:pPr>
              <w:pStyle w:val="Table"/>
            </w:pPr>
            <w:r>
              <w:t>Xem đánh giá chất lượng</w:t>
            </w:r>
          </w:p>
        </w:tc>
      </w:tr>
      <w:tr w:rsidR="00DD064C" w14:paraId="1B9C7CA9" w14:textId="77777777" w:rsidTr="00EC6D59">
        <w:tc>
          <w:tcPr>
            <w:tcW w:w="2154" w:type="dxa"/>
          </w:tcPr>
          <w:p w14:paraId="5D6A54D3" w14:textId="77777777" w:rsidR="00DD064C" w:rsidRPr="002B0CEC" w:rsidRDefault="00DD064C" w:rsidP="00EC6D59">
            <w:pPr>
              <w:pStyle w:val="Table"/>
              <w:rPr>
                <w:b/>
                <w:bCs/>
              </w:rPr>
            </w:pPr>
            <w:r w:rsidRPr="002B0CEC">
              <w:rPr>
                <w:b/>
                <w:bCs/>
              </w:rPr>
              <w:t>Sceneraio</w:t>
            </w:r>
          </w:p>
        </w:tc>
        <w:tc>
          <w:tcPr>
            <w:tcW w:w="6947" w:type="dxa"/>
            <w:gridSpan w:val="4"/>
          </w:tcPr>
          <w:p w14:paraId="534510A5" w14:textId="141A1E35" w:rsidR="00DD064C" w:rsidRDefault="00DD064C" w:rsidP="00EC6D59">
            <w:pPr>
              <w:pStyle w:val="Table"/>
            </w:pPr>
            <w:r>
              <w:t xml:space="preserve">Admin </w:t>
            </w:r>
            <w:r w:rsidRPr="0031140B">
              <w:t xml:space="preserve">muốn </w:t>
            </w:r>
            <w:r w:rsidR="009F734A">
              <w:t>xem đánh giá của Client về hệ thống</w:t>
            </w:r>
          </w:p>
        </w:tc>
      </w:tr>
      <w:tr w:rsidR="00DD064C" w14:paraId="72FF71D2" w14:textId="77777777" w:rsidTr="00EC6D59">
        <w:tc>
          <w:tcPr>
            <w:tcW w:w="2154" w:type="dxa"/>
          </w:tcPr>
          <w:p w14:paraId="5D671664" w14:textId="77777777" w:rsidR="00DD064C" w:rsidRPr="002B0CEC" w:rsidRDefault="00DD064C" w:rsidP="00EC6D59">
            <w:pPr>
              <w:pStyle w:val="Table"/>
              <w:rPr>
                <w:b/>
                <w:bCs/>
              </w:rPr>
            </w:pPr>
            <w:r w:rsidRPr="002B0CEC">
              <w:rPr>
                <w:b/>
                <w:bCs/>
              </w:rPr>
              <w:t>Triggering Event</w:t>
            </w:r>
          </w:p>
        </w:tc>
        <w:tc>
          <w:tcPr>
            <w:tcW w:w="6947" w:type="dxa"/>
            <w:gridSpan w:val="4"/>
          </w:tcPr>
          <w:p w14:paraId="56D2E09B" w14:textId="02E99B99" w:rsidR="00DD064C" w:rsidRDefault="00DD064C" w:rsidP="00EC6D59">
            <w:pPr>
              <w:pStyle w:val="Table"/>
            </w:pPr>
            <w:r>
              <w:t>N</w:t>
            </w:r>
            <w:r w:rsidRPr="0072019B">
              <w:t xml:space="preserve">hấn </w:t>
            </w:r>
            <w:r>
              <w:t>chức năng “</w:t>
            </w:r>
            <w:r w:rsidR="00BC16CB">
              <w:t>Review</w:t>
            </w:r>
            <w:r>
              <w:t>”</w:t>
            </w:r>
            <w:r w:rsidRPr="0072019B">
              <w:t xml:space="preserve"> trên giao diện</w:t>
            </w:r>
            <w:r>
              <w:t xml:space="preserve"> website phân quyền Admin</w:t>
            </w:r>
            <w:r w:rsidRPr="0072019B">
              <w:t>.</w:t>
            </w:r>
          </w:p>
        </w:tc>
      </w:tr>
      <w:tr w:rsidR="00DD064C" w14:paraId="44FF59ED" w14:textId="77777777" w:rsidTr="00EC6D59">
        <w:tc>
          <w:tcPr>
            <w:tcW w:w="2154" w:type="dxa"/>
          </w:tcPr>
          <w:p w14:paraId="4CBE8B7C" w14:textId="77777777" w:rsidR="00DD064C" w:rsidRPr="002B0CEC" w:rsidRDefault="00DD064C" w:rsidP="00EC6D59">
            <w:pPr>
              <w:pStyle w:val="Table"/>
              <w:rPr>
                <w:b/>
                <w:bCs/>
              </w:rPr>
            </w:pPr>
            <w:r w:rsidRPr="002B0CEC">
              <w:rPr>
                <w:b/>
                <w:bCs/>
              </w:rPr>
              <w:t>Brief description</w:t>
            </w:r>
          </w:p>
        </w:tc>
        <w:tc>
          <w:tcPr>
            <w:tcW w:w="6947" w:type="dxa"/>
            <w:gridSpan w:val="4"/>
          </w:tcPr>
          <w:p w14:paraId="44F9FA2D" w14:textId="0B60468B" w:rsidR="00DD064C" w:rsidRDefault="00DD064C" w:rsidP="00EC6D59">
            <w:pPr>
              <w:pStyle w:val="Table"/>
            </w:pPr>
            <w:r>
              <w:t xml:space="preserve">Admin có </w:t>
            </w:r>
            <w:r w:rsidRPr="006A2035">
              <w:t>thể</w:t>
            </w:r>
            <w:r w:rsidR="00474555">
              <w:t xml:space="preserve"> xem đánh giá của Client về hệ thống</w:t>
            </w:r>
          </w:p>
        </w:tc>
      </w:tr>
      <w:tr w:rsidR="00DD064C" w14:paraId="33FFD28A" w14:textId="77777777" w:rsidTr="00EC6D59">
        <w:tc>
          <w:tcPr>
            <w:tcW w:w="2154" w:type="dxa"/>
          </w:tcPr>
          <w:p w14:paraId="1329C12D" w14:textId="77777777" w:rsidR="00DD064C" w:rsidRPr="002B0CEC" w:rsidRDefault="00DD064C" w:rsidP="00EC6D59">
            <w:pPr>
              <w:pStyle w:val="Table"/>
              <w:rPr>
                <w:b/>
                <w:bCs/>
              </w:rPr>
            </w:pPr>
            <w:r w:rsidRPr="002B0CEC">
              <w:rPr>
                <w:b/>
                <w:bCs/>
              </w:rPr>
              <w:t>Actors</w:t>
            </w:r>
          </w:p>
        </w:tc>
        <w:tc>
          <w:tcPr>
            <w:tcW w:w="6947" w:type="dxa"/>
            <w:gridSpan w:val="4"/>
          </w:tcPr>
          <w:p w14:paraId="43E49A4A" w14:textId="77777777" w:rsidR="00DD064C" w:rsidRDefault="00DD064C" w:rsidP="00EC6D59">
            <w:pPr>
              <w:pStyle w:val="Table"/>
            </w:pPr>
            <w:r>
              <w:t>Admin</w:t>
            </w:r>
          </w:p>
        </w:tc>
      </w:tr>
      <w:tr w:rsidR="00DD064C" w:rsidRPr="005A383E" w14:paraId="0564857F" w14:textId="77777777" w:rsidTr="00EC6D59">
        <w:tc>
          <w:tcPr>
            <w:tcW w:w="2154" w:type="dxa"/>
          </w:tcPr>
          <w:p w14:paraId="783CC0CF" w14:textId="77777777" w:rsidR="00DD064C" w:rsidRPr="002B0CEC" w:rsidRDefault="00DD064C" w:rsidP="00EC6D59">
            <w:pPr>
              <w:pStyle w:val="Table"/>
              <w:rPr>
                <w:b/>
                <w:bCs/>
              </w:rPr>
            </w:pPr>
            <w:r w:rsidRPr="002B0CEC">
              <w:rPr>
                <w:b/>
                <w:bCs/>
              </w:rPr>
              <w:t>Stackholder</w:t>
            </w:r>
          </w:p>
        </w:tc>
        <w:tc>
          <w:tcPr>
            <w:tcW w:w="6947" w:type="dxa"/>
            <w:gridSpan w:val="4"/>
          </w:tcPr>
          <w:p w14:paraId="4DBDCCBE" w14:textId="50B99586" w:rsidR="00DD064C" w:rsidRPr="001E7008" w:rsidRDefault="00B07288" w:rsidP="00EC6D59">
            <w:pPr>
              <w:pStyle w:val="Table"/>
            </w:pPr>
            <w:r>
              <w:t>Client</w:t>
            </w:r>
          </w:p>
        </w:tc>
      </w:tr>
      <w:tr w:rsidR="00DD064C" w14:paraId="43CEAD6E" w14:textId="77777777" w:rsidTr="00EC6D59">
        <w:tc>
          <w:tcPr>
            <w:tcW w:w="2154" w:type="dxa"/>
          </w:tcPr>
          <w:p w14:paraId="7C61FEE6" w14:textId="77777777" w:rsidR="00DD064C" w:rsidRPr="002B0CEC" w:rsidRDefault="00DD064C" w:rsidP="00EC6D59">
            <w:pPr>
              <w:pStyle w:val="Table"/>
              <w:rPr>
                <w:b/>
                <w:bCs/>
              </w:rPr>
            </w:pPr>
            <w:r w:rsidRPr="002B0CEC">
              <w:rPr>
                <w:b/>
                <w:bCs/>
              </w:rPr>
              <w:t>Preconditions</w:t>
            </w:r>
          </w:p>
        </w:tc>
        <w:tc>
          <w:tcPr>
            <w:tcW w:w="6947" w:type="dxa"/>
            <w:gridSpan w:val="4"/>
          </w:tcPr>
          <w:p w14:paraId="567CAC5F" w14:textId="77777777" w:rsidR="00DD064C" w:rsidRDefault="00DD064C" w:rsidP="00EC6D59">
            <w:pPr>
              <w:pStyle w:val="Table"/>
            </w:pPr>
            <w:r>
              <w:t xml:space="preserve">Admin </w:t>
            </w:r>
            <w:r w:rsidRPr="00706662">
              <w:t>đã đăng nhập thành công vào hệ thống.</w:t>
            </w:r>
          </w:p>
          <w:p w14:paraId="07EDAB3B" w14:textId="79856643" w:rsidR="00DD064C" w:rsidRDefault="001E5E44" w:rsidP="00EC6D59">
            <w:pPr>
              <w:pStyle w:val="Table"/>
            </w:pPr>
            <w:r>
              <w:t>Client đã đánh giá hệ thống</w:t>
            </w:r>
          </w:p>
        </w:tc>
      </w:tr>
      <w:tr w:rsidR="00DD064C" w14:paraId="30024EAF" w14:textId="77777777" w:rsidTr="00EC6D59">
        <w:tc>
          <w:tcPr>
            <w:tcW w:w="2154" w:type="dxa"/>
          </w:tcPr>
          <w:p w14:paraId="6AE03B3C" w14:textId="77777777" w:rsidR="00DD064C" w:rsidRPr="002B0CEC" w:rsidRDefault="00DD064C" w:rsidP="00EC6D59">
            <w:pPr>
              <w:pStyle w:val="Table"/>
              <w:rPr>
                <w:b/>
                <w:bCs/>
              </w:rPr>
            </w:pPr>
            <w:r>
              <w:rPr>
                <w:b/>
                <w:bCs/>
              </w:rPr>
              <w:t>Post</w:t>
            </w:r>
            <w:r w:rsidRPr="002B0CEC">
              <w:rPr>
                <w:b/>
                <w:bCs/>
              </w:rPr>
              <w:t>conditions</w:t>
            </w:r>
          </w:p>
        </w:tc>
        <w:tc>
          <w:tcPr>
            <w:tcW w:w="6947" w:type="dxa"/>
            <w:gridSpan w:val="4"/>
          </w:tcPr>
          <w:p w14:paraId="374D6AAD" w14:textId="3E6083B1" w:rsidR="00DD064C" w:rsidRDefault="00886013" w:rsidP="00EC6D59">
            <w:pPr>
              <w:pStyle w:val="Table"/>
            </w:pPr>
            <w:r>
              <w:t>Nội dung đánh giá của Client</w:t>
            </w:r>
          </w:p>
        </w:tc>
      </w:tr>
      <w:tr w:rsidR="00DD064C" w:rsidRPr="002B0CEC" w14:paraId="3DB3C3E8" w14:textId="77777777" w:rsidTr="00EC6D59">
        <w:trPr>
          <w:trHeight w:val="285"/>
        </w:trPr>
        <w:tc>
          <w:tcPr>
            <w:tcW w:w="2154" w:type="dxa"/>
            <w:vMerge w:val="restart"/>
          </w:tcPr>
          <w:p w14:paraId="63914F43" w14:textId="77777777" w:rsidR="00DD064C" w:rsidRPr="002B0CEC" w:rsidRDefault="00DD064C" w:rsidP="00EC6D59">
            <w:pPr>
              <w:pStyle w:val="Table"/>
              <w:rPr>
                <w:b/>
                <w:bCs/>
              </w:rPr>
            </w:pPr>
            <w:r w:rsidRPr="002B0CEC">
              <w:rPr>
                <w:b/>
                <w:bCs/>
              </w:rPr>
              <w:lastRenderedPageBreak/>
              <w:t>Flow of activities</w:t>
            </w:r>
          </w:p>
        </w:tc>
        <w:tc>
          <w:tcPr>
            <w:tcW w:w="3473" w:type="dxa"/>
            <w:gridSpan w:val="2"/>
          </w:tcPr>
          <w:p w14:paraId="589AA650" w14:textId="77777777" w:rsidR="00DD064C" w:rsidRPr="002B0CEC" w:rsidRDefault="00DD064C" w:rsidP="00EC6D59">
            <w:pPr>
              <w:pStyle w:val="Table"/>
              <w:jc w:val="center"/>
              <w:rPr>
                <w:b/>
                <w:bCs/>
              </w:rPr>
            </w:pPr>
            <w:r w:rsidRPr="002B0CEC">
              <w:rPr>
                <w:b/>
                <w:bCs/>
              </w:rPr>
              <w:t>Actor</w:t>
            </w:r>
          </w:p>
        </w:tc>
        <w:tc>
          <w:tcPr>
            <w:tcW w:w="3474" w:type="dxa"/>
            <w:gridSpan w:val="2"/>
          </w:tcPr>
          <w:p w14:paraId="3FEB3742" w14:textId="77777777" w:rsidR="00DD064C" w:rsidRPr="002B0CEC" w:rsidRDefault="00DD064C" w:rsidP="00EC6D59">
            <w:pPr>
              <w:pStyle w:val="Table"/>
              <w:jc w:val="center"/>
              <w:rPr>
                <w:b/>
                <w:bCs/>
              </w:rPr>
            </w:pPr>
            <w:r w:rsidRPr="002B0CEC">
              <w:rPr>
                <w:b/>
                <w:bCs/>
              </w:rPr>
              <w:t>System</w:t>
            </w:r>
          </w:p>
        </w:tc>
      </w:tr>
      <w:tr w:rsidR="00DD064C" w14:paraId="3B4A6A84" w14:textId="77777777" w:rsidTr="00EC6D59">
        <w:trPr>
          <w:trHeight w:val="285"/>
        </w:trPr>
        <w:tc>
          <w:tcPr>
            <w:tcW w:w="2154" w:type="dxa"/>
            <w:vMerge/>
          </w:tcPr>
          <w:p w14:paraId="346F6875" w14:textId="77777777" w:rsidR="00DD064C" w:rsidRPr="002B0CEC" w:rsidRDefault="00DD064C" w:rsidP="00EC6D59">
            <w:pPr>
              <w:pStyle w:val="Table"/>
              <w:rPr>
                <w:b/>
                <w:bCs/>
              </w:rPr>
            </w:pPr>
          </w:p>
        </w:tc>
        <w:tc>
          <w:tcPr>
            <w:tcW w:w="3473" w:type="dxa"/>
            <w:gridSpan w:val="2"/>
          </w:tcPr>
          <w:p w14:paraId="31072DCA" w14:textId="77777777" w:rsidR="00DD064C" w:rsidRPr="00DB50F4" w:rsidRDefault="00DD064C" w:rsidP="00EC6D59">
            <w:pPr>
              <w:pStyle w:val="Table"/>
            </w:pPr>
            <w:r>
              <w:t>1. Đ</w:t>
            </w:r>
            <w:r w:rsidRPr="00DB50F4">
              <w:t>ăng nhập vào hệ thống.</w:t>
            </w:r>
          </w:p>
          <w:p w14:paraId="7B747DB0" w14:textId="77777777" w:rsidR="00DD064C" w:rsidRDefault="00DD064C" w:rsidP="00EC6D59">
            <w:pPr>
              <w:pStyle w:val="Table"/>
              <w:spacing w:before="0"/>
            </w:pPr>
          </w:p>
          <w:p w14:paraId="3F06CAF0" w14:textId="77777777" w:rsidR="00DD064C" w:rsidRDefault="00DD064C" w:rsidP="00EC6D59">
            <w:pPr>
              <w:pStyle w:val="Table"/>
              <w:spacing w:before="0"/>
            </w:pPr>
          </w:p>
          <w:p w14:paraId="02A438BA" w14:textId="77777777" w:rsidR="00DD064C" w:rsidRDefault="00DD064C" w:rsidP="00EC6D59">
            <w:pPr>
              <w:pStyle w:val="Table"/>
              <w:spacing w:before="0"/>
            </w:pPr>
          </w:p>
          <w:p w14:paraId="7120DB62" w14:textId="77777777" w:rsidR="00DD064C" w:rsidRDefault="00DD064C" w:rsidP="00EC6D59">
            <w:pPr>
              <w:pStyle w:val="Table"/>
              <w:spacing w:before="0"/>
            </w:pPr>
          </w:p>
          <w:p w14:paraId="148D3811" w14:textId="54840F4E" w:rsidR="00DD064C" w:rsidRDefault="00DD064C" w:rsidP="00EC6D59">
            <w:pPr>
              <w:pStyle w:val="Table"/>
              <w:spacing w:before="0"/>
            </w:pPr>
            <w:r>
              <w:t xml:space="preserve">2. </w:t>
            </w:r>
            <w:r w:rsidRPr="00F47904">
              <w:t>Chọn chức năng “</w:t>
            </w:r>
            <w:r w:rsidR="000F2936">
              <w:t>Review</w:t>
            </w:r>
            <w:r w:rsidRPr="00F47904">
              <w:t>”</w:t>
            </w:r>
            <w:r>
              <w:t>.</w:t>
            </w:r>
          </w:p>
          <w:p w14:paraId="607C30C0" w14:textId="00EDC481" w:rsidR="00DD064C" w:rsidRDefault="00DD064C" w:rsidP="00EC6D59">
            <w:pPr>
              <w:pStyle w:val="Table"/>
              <w:spacing w:before="0"/>
            </w:pPr>
            <w:r>
              <w:t xml:space="preserve"> </w:t>
            </w:r>
          </w:p>
        </w:tc>
        <w:tc>
          <w:tcPr>
            <w:tcW w:w="3474" w:type="dxa"/>
            <w:gridSpan w:val="2"/>
          </w:tcPr>
          <w:p w14:paraId="17672FD0" w14:textId="77777777" w:rsidR="00DD064C" w:rsidRDefault="00DD064C" w:rsidP="00EC6D59">
            <w:pPr>
              <w:pStyle w:val="Table"/>
            </w:pPr>
            <w:r>
              <w:t>1.1 Xác thực tài khoản phân quyền Admin có trong cơ sở dữ liệu.</w:t>
            </w:r>
          </w:p>
          <w:p w14:paraId="6CA1EDEA" w14:textId="77777777" w:rsidR="00DD064C" w:rsidRPr="00DB50F4" w:rsidRDefault="00DD064C" w:rsidP="00EC6D59">
            <w:pPr>
              <w:pStyle w:val="Table"/>
              <w:spacing w:before="0"/>
            </w:pPr>
            <w:r>
              <w:t>1.2 Chuyển hướng đến giao diện trang Admin.</w:t>
            </w:r>
          </w:p>
          <w:p w14:paraId="1B31226C" w14:textId="0BC83383" w:rsidR="00DD064C" w:rsidRDefault="00DD064C" w:rsidP="00EC6D59">
            <w:pPr>
              <w:pStyle w:val="Table"/>
              <w:spacing w:before="0"/>
            </w:pPr>
            <w:r w:rsidRPr="0031140B">
              <w:t xml:space="preserve">2.1 </w:t>
            </w:r>
            <w:r w:rsidRPr="00F47904">
              <w:t>Chuyển</w:t>
            </w:r>
            <w:r>
              <w:t xml:space="preserve"> hướng</w:t>
            </w:r>
            <w:r w:rsidRPr="00F47904">
              <w:t xml:space="preserve"> đến giao diện </w:t>
            </w:r>
            <w:r w:rsidR="000F2936">
              <w:t>đánh giá.</w:t>
            </w:r>
          </w:p>
          <w:p w14:paraId="470238D0" w14:textId="5DAFFD73" w:rsidR="00DD064C" w:rsidRDefault="000F2936" w:rsidP="00EC6D59">
            <w:pPr>
              <w:pStyle w:val="Table"/>
              <w:spacing w:before="0"/>
            </w:pPr>
            <w:r>
              <w:t>2</w:t>
            </w:r>
            <w:r w:rsidR="00DD064C">
              <w:t>.</w:t>
            </w:r>
            <w:r>
              <w:t>2</w:t>
            </w:r>
            <w:r w:rsidR="00DD064C">
              <w:t xml:space="preserve"> </w:t>
            </w:r>
            <w:r>
              <w:t>Hiện các thông tin về đánh giá của Client</w:t>
            </w:r>
          </w:p>
        </w:tc>
      </w:tr>
      <w:tr w:rsidR="00DD064C" w14:paraId="7EB5CDFC" w14:textId="77777777" w:rsidTr="00EC6D59">
        <w:tc>
          <w:tcPr>
            <w:tcW w:w="2154" w:type="dxa"/>
          </w:tcPr>
          <w:p w14:paraId="30E51376" w14:textId="77777777" w:rsidR="00DD064C" w:rsidRPr="002B0CEC" w:rsidRDefault="00DD064C" w:rsidP="00EC6D59">
            <w:pPr>
              <w:pStyle w:val="Table"/>
              <w:rPr>
                <w:b/>
                <w:bCs/>
              </w:rPr>
            </w:pPr>
            <w:r w:rsidRPr="002B0CEC">
              <w:rPr>
                <w:b/>
                <w:bCs/>
              </w:rPr>
              <w:t>Exception</w:t>
            </w:r>
          </w:p>
        </w:tc>
        <w:tc>
          <w:tcPr>
            <w:tcW w:w="6947" w:type="dxa"/>
            <w:gridSpan w:val="4"/>
            <w:vAlign w:val="center"/>
          </w:tcPr>
          <w:p w14:paraId="5F28509C" w14:textId="77777777" w:rsidR="00DD064C" w:rsidRDefault="00DD064C" w:rsidP="00EC6D59">
            <w:pPr>
              <w:pStyle w:val="Table"/>
            </w:pPr>
            <w:r>
              <w:t>1.1a Nếu tài khoản không được phân quyền sẽ yêu cầu nhập lại</w:t>
            </w:r>
          </w:p>
          <w:p w14:paraId="03F23A5E" w14:textId="46DB003C" w:rsidR="00DD064C" w:rsidRDefault="00DD064C" w:rsidP="00F44A6C">
            <w:pPr>
              <w:pStyle w:val="Table"/>
            </w:pPr>
            <w:r>
              <w:t>2.1a Nếu k</w:t>
            </w:r>
            <w:r w:rsidRPr="00D55382">
              <w:t xml:space="preserve">hông thể kết nối cơ sở dữ liệu </w:t>
            </w:r>
            <w:r>
              <w:t>thì hệ thống sẽ h</w:t>
            </w:r>
            <w:r w:rsidRPr="00D55382">
              <w:t>iển thị thông báo lỗi và yêu cầu thử lại.</w:t>
            </w:r>
          </w:p>
        </w:tc>
      </w:tr>
      <w:tr w:rsidR="00DD064C" w:rsidRPr="002B0CEC" w14:paraId="2C13D566" w14:textId="77777777" w:rsidTr="00EC6D59">
        <w:tc>
          <w:tcPr>
            <w:tcW w:w="9101" w:type="dxa"/>
            <w:gridSpan w:val="5"/>
          </w:tcPr>
          <w:p w14:paraId="1FAC3256" w14:textId="77777777" w:rsidR="00DD064C" w:rsidRPr="002B0CEC" w:rsidRDefault="00DD064C" w:rsidP="00EC6D59">
            <w:pPr>
              <w:pStyle w:val="Table"/>
              <w:rPr>
                <w:b/>
                <w:bCs/>
              </w:rPr>
            </w:pPr>
            <w:r w:rsidRPr="002B0CEC">
              <w:rPr>
                <w:b/>
                <w:bCs/>
              </w:rPr>
              <w:t>Summary</w:t>
            </w:r>
          </w:p>
        </w:tc>
      </w:tr>
      <w:tr w:rsidR="00DD064C" w:rsidRPr="002B0CEC" w14:paraId="707CA186" w14:textId="77777777" w:rsidTr="00EC6D59">
        <w:tc>
          <w:tcPr>
            <w:tcW w:w="2154" w:type="dxa"/>
          </w:tcPr>
          <w:p w14:paraId="0FEE80D3" w14:textId="77777777" w:rsidR="00DD064C" w:rsidRPr="002B0CEC" w:rsidRDefault="00DD064C" w:rsidP="00EC6D59">
            <w:pPr>
              <w:pStyle w:val="Table"/>
              <w:jc w:val="center"/>
              <w:rPr>
                <w:b/>
                <w:bCs/>
              </w:rPr>
            </w:pPr>
            <w:r w:rsidRPr="002B0CEC">
              <w:rPr>
                <w:b/>
                <w:bCs/>
              </w:rPr>
              <w:t>Inputs</w:t>
            </w:r>
          </w:p>
        </w:tc>
        <w:tc>
          <w:tcPr>
            <w:tcW w:w="2343" w:type="dxa"/>
          </w:tcPr>
          <w:p w14:paraId="4BD0DF2A" w14:textId="77777777" w:rsidR="00DD064C" w:rsidRPr="002B0CEC" w:rsidRDefault="00DD064C" w:rsidP="00EC6D59">
            <w:pPr>
              <w:pStyle w:val="Table"/>
              <w:jc w:val="center"/>
              <w:rPr>
                <w:b/>
                <w:bCs/>
              </w:rPr>
            </w:pPr>
            <w:r w:rsidRPr="002B0CEC">
              <w:rPr>
                <w:b/>
                <w:bCs/>
              </w:rPr>
              <w:t>Source</w:t>
            </w:r>
          </w:p>
        </w:tc>
        <w:tc>
          <w:tcPr>
            <w:tcW w:w="2334" w:type="dxa"/>
            <w:gridSpan w:val="2"/>
          </w:tcPr>
          <w:p w14:paraId="270E3729" w14:textId="77777777" w:rsidR="00DD064C" w:rsidRPr="002B0CEC" w:rsidRDefault="00DD064C" w:rsidP="00EC6D59">
            <w:pPr>
              <w:pStyle w:val="Table"/>
              <w:jc w:val="center"/>
              <w:rPr>
                <w:b/>
                <w:bCs/>
              </w:rPr>
            </w:pPr>
            <w:r w:rsidRPr="002B0CEC">
              <w:rPr>
                <w:b/>
                <w:bCs/>
              </w:rPr>
              <w:t>Outputs</w:t>
            </w:r>
          </w:p>
        </w:tc>
        <w:tc>
          <w:tcPr>
            <w:tcW w:w="2270" w:type="dxa"/>
          </w:tcPr>
          <w:p w14:paraId="6766DEC2" w14:textId="77777777" w:rsidR="00DD064C" w:rsidRPr="002B0CEC" w:rsidRDefault="00DD064C" w:rsidP="00EC6D59">
            <w:pPr>
              <w:pStyle w:val="Table"/>
              <w:jc w:val="center"/>
              <w:rPr>
                <w:b/>
                <w:bCs/>
              </w:rPr>
            </w:pPr>
            <w:r w:rsidRPr="002B0CEC">
              <w:rPr>
                <w:b/>
                <w:bCs/>
              </w:rPr>
              <w:t>Destination</w:t>
            </w:r>
          </w:p>
        </w:tc>
      </w:tr>
      <w:tr w:rsidR="00DD064C" w:rsidRPr="001F6B98" w14:paraId="5ADAAE18" w14:textId="77777777" w:rsidTr="00EC6D59">
        <w:tc>
          <w:tcPr>
            <w:tcW w:w="2154" w:type="dxa"/>
          </w:tcPr>
          <w:p w14:paraId="784D84D7" w14:textId="3AAC737A" w:rsidR="00DD064C" w:rsidRPr="003230A8" w:rsidRDefault="00302D65" w:rsidP="00EC6D59">
            <w:pPr>
              <w:pStyle w:val="Table"/>
            </w:pPr>
            <w:r>
              <w:t>Yêu cầu xem đánh giá của Client</w:t>
            </w:r>
          </w:p>
        </w:tc>
        <w:tc>
          <w:tcPr>
            <w:tcW w:w="2343" w:type="dxa"/>
          </w:tcPr>
          <w:p w14:paraId="50EE335A" w14:textId="564E0153" w:rsidR="00DD064C" w:rsidRPr="00C31DD0" w:rsidRDefault="00DD064C" w:rsidP="00EC6D59">
            <w:pPr>
              <w:pStyle w:val="Table"/>
            </w:pPr>
            <w:r>
              <w:t xml:space="preserve">Bảng </w:t>
            </w:r>
            <w:r w:rsidR="00F44A6C">
              <w:t>review</w:t>
            </w:r>
          </w:p>
        </w:tc>
        <w:tc>
          <w:tcPr>
            <w:tcW w:w="2334" w:type="dxa"/>
            <w:gridSpan w:val="2"/>
          </w:tcPr>
          <w:p w14:paraId="5D34D84A" w14:textId="180DD4F7" w:rsidR="00DD064C" w:rsidRPr="003230A8" w:rsidRDefault="00DD064C" w:rsidP="00EC6D59">
            <w:pPr>
              <w:pStyle w:val="Table"/>
            </w:pPr>
            <w:r w:rsidRPr="00D55382">
              <w:t>Danh sách</w:t>
            </w:r>
            <w:r>
              <w:t xml:space="preserve"> </w:t>
            </w:r>
            <w:r w:rsidR="008F11C2">
              <w:t>Client với đánh giá tương ứng</w:t>
            </w:r>
          </w:p>
        </w:tc>
        <w:tc>
          <w:tcPr>
            <w:tcW w:w="2270" w:type="dxa"/>
          </w:tcPr>
          <w:p w14:paraId="4F5A6B7E" w14:textId="4AA8D99A" w:rsidR="00DD064C" w:rsidRPr="001F6B98" w:rsidRDefault="00DD064C" w:rsidP="00EC6D59">
            <w:pPr>
              <w:pStyle w:val="Table"/>
              <w:rPr>
                <w:lang w:val="en-US"/>
              </w:rPr>
            </w:pPr>
            <w:r>
              <w:t>Trang</w:t>
            </w:r>
            <w:r w:rsidR="008F11C2">
              <w:t xml:space="preserve"> </w:t>
            </w:r>
            <w:r w:rsidR="00A352D8">
              <w:t>Rev</w:t>
            </w:r>
            <w:r w:rsidR="008F11C2">
              <w:t>iew</w:t>
            </w:r>
            <w:r>
              <w:t>.</w:t>
            </w:r>
          </w:p>
        </w:tc>
      </w:tr>
    </w:tbl>
    <w:p w14:paraId="18C40787" w14:textId="77777777" w:rsidR="00DD064C" w:rsidRPr="00DD064C" w:rsidRDefault="00DD064C" w:rsidP="00DD064C"/>
    <w:p w14:paraId="25E3987C" w14:textId="41FDF2E8" w:rsidR="000C33B7" w:rsidRDefault="000C33B7" w:rsidP="00C37F4E">
      <w:r>
        <w:br w:type="page"/>
      </w:r>
    </w:p>
    <w:p w14:paraId="31976F3C" w14:textId="25A82BC0" w:rsidR="00F72570" w:rsidRDefault="00E30B4B" w:rsidP="004601A2">
      <w:pPr>
        <w:pStyle w:val="Heading4"/>
      </w:pPr>
      <w:bookmarkStart w:id="135" w:name="_Toc197965723"/>
      <w:r>
        <w:lastRenderedPageBreak/>
        <w:t>Use-case</w:t>
      </w:r>
      <w:r w:rsidR="00F72570" w:rsidRPr="00845E13">
        <w:t xml:space="preserve"> </w:t>
      </w:r>
      <w:r w:rsidR="00847F97">
        <w:t xml:space="preserve">Xem </w:t>
      </w:r>
      <w:r w:rsidR="00B8333D">
        <w:t>danh sách khu vực học</w:t>
      </w:r>
      <w:bookmarkEnd w:id="135"/>
    </w:p>
    <w:p w14:paraId="3FA33200" w14:textId="72C20E40" w:rsidR="003066AD" w:rsidRPr="003066AD" w:rsidRDefault="003066AD" w:rsidP="00DA2327">
      <w:pPr>
        <w:pStyle w:val="Caption"/>
      </w:pPr>
      <w:bookmarkStart w:id="136" w:name="_Toc182648941"/>
      <w:bookmarkStart w:id="137" w:name="_Toc197965812"/>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14</w:t>
      </w:r>
      <w:r>
        <w:fldChar w:fldCharType="end"/>
      </w:r>
      <w:r w:rsidRPr="001C346C">
        <w:t xml:space="preserve"> </w:t>
      </w:r>
      <w:r>
        <w:t>Use-case</w:t>
      </w:r>
      <w:r w:rsidRPr="001C346C">
        <w:t xml:space="preserve"> </w:t>
      </w:r>
      <w:bookmarkEnd w:id="136"/>
      <w:r>
        <w:t>Xem danh sách khu vực học</w:t>
      </w:r>
      <w:bookmarkEnd w:id="137"/>
    </w:p>
    <w:p w14:paraId="09AAB9AA" w14:textId="5AC08DF3" w:rsidR="000C5246" w:rsidRDefault="00C708D5" w:rsidP="00547C24">
      <w:pPr>
        <w:pStyle w:val="Image"/>
      </w:pPr>
      <w:r w:rsidRPr="00C708D5">
        <w:drawing>
          <wp:inline distT="0" distB="0" distL="0" distR="0" wp14:anchorId="281295EB" wp14:editId="5C79FD67">
            <wp:extent cx="5791835" cy="29933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1835" cy="2993390"/>
                    </a:xfrm>
                    <a:prstGeom prst="rect">
                      <a:avLst/>
                    </a:prstGeom>
                  </pic:spPr>
                </pic:pic>
              </a:graphicData>
            </a:graphic>
          </wp:inline>
        </w:drawing>
      </w:r>
    </w:p>
    <w:p w14:paraId="75A16EE5" w14:textId="3A8988E7" w:rsidR="000C5246" w:rsidRDefault="000C5246" w:rsidP="004F1A5D">
      <w:pPr>
        <w:pStyle w:val="Caption"/>
        <w:jc w:val="both"/>
      </w:pPr>
    </w:p>
    <w:p w14:paraId="71F58A94" w14:textId="21CD860E" w:rsidR="00951BD2" w:rsidRPr="00CE157F" w:rsidRDefault="00951BD2" w:rsidP="00951BD2">
      <w:pPr>
        <w:pStyle w:val="Bng"/>
      </w:pPr>
      <w:bookmarkStart w:id="138" w:name="_Toc197965772"/>
      <w:r w:rsidRPr="00CE157F">
        <w:t>Bảng 2.</w:t>
      </w:r>
      <w:r>
        <w:t>16</w:t>
      </w:r>
      <w:r w:rsidRPr="00CE157F">
        <w:t xml:space="preserve"> Đặc tả Use-case </w:t>
      </w:r>
      <w:r>
        <w:t xml:space="preserve">Xem </w:t>
      </w:r>
      <w:r w:rsidR="00DC0640">
        <w:t>danh sách khu vực học</w:t>
      </w:r>
      <w:bookmarkEnd w:id="138"/>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951BD2" w:rsidRPr="001C6CD7" w14:paraId="0D4888C1" w14:textId="77777777" w:rsidTr="00C233DB">
        <w:tc>
          <w:tcPr>
            <w:tcW w:w="2154" w:type="dxa"/>
          </w:tcPr>
          <w:p w14:paraId="73D24639" w14:textId="77777777" w:rsidR="00951BD2" w:rsidRPr="002B0CEC" w:rsidRDefault="00951BD2" w:rsidP="00C233DB">
            <w:pPr>
              <w:pStyle w:val="Table"/>
              <w:rPr>
                <w:b/>
                <w:bCs/>
              </w:rPr>
            </w:pPr>
            <w:r w:rsidRPr="002B0CEC">
              <w:rPr>
                <w:b/>
                <w:bCs/>
              </w:rPr>
              <w:t>ID</w:t>
            </w:r>
          </w:p>
        </w:tc>
        <w:tc>
          <w:tcPr>
            <w:tcW w:w="6947" w:type="dxa"/>
            <w:gridSpan w:val="4"/>
          </w:tcPr>
          <w:p w14:paraId="64DCFFA7" w14:textId="6C556F76" w:rsidR="00951BD2" w:rsidRPr="001C6CD7" w:rsidRDefault="007942B7" w:rsidP="00C233DB">
            <w:pPr>
              <w:pStyle w:val="Table"/>
              <w:rPr>
                <w:lang w:val="en-US"/>
              </w:rPr>
            </w:pPr>
            <w:r>
              <w:t>UC13</w:t>
            </w:r>
          </w:p>
        </w:tc>
      </w:tr>
      <w:tr w:rsidR="00951BD2" w14:paraId="22594B56" w14:textId="77777777" w:rsidTr="00C233DB">
        <w:tc>
          <w:tcPr>
            <w:tcW w:w="2154" w:type="dxa"/>
          </w:tcPr>
          <w:p w14:paraId="32B31AD9" w14:textId="77777777" w:rsidR="00951BD2" w:rsidRPr="002B0CEC" w:rsidRDefault="00951BD2" w:rsidP="00C233DB">
            <w:pPr>
              <w:pStyle w:val="Table"/>
              <w:rPr>
                <w:b/>
                <w:bCs/>
              </w:rPr>
            </w:pPr>
            <w:r>
              <w:rPr>
                <w:b/>
                <w:bCs/>
              </w:rPr>
              <w:t>Use-case</w:t>
            </w:r>
          </w:p>
        </w:tc>
        <w:tc>
          <w:tcPr>
            <w:tcW w:w="6947" w:type="dxa"/>
            <w:gridSpan w:val="4"/>
          </w:tcPr>
          <w:p w14:paraId="1C19BC4B" w14:textId="1D600CF4" w:rsidR="00951BD2" w:rsidRDefault="00951BD2" w:rsidP="00C233DB">
            <w:pPr>
              <w:pStyle w:val="Table"/>
            </w:pPr>
            <w:r>
              <w:t xml:space="preserve">Xem </w:t>
            </w:r>
            <w:r w:rsidR="00C41167">
              <w:t>danh sách khu vực học</w:t>
            </w:r>
          </w:p>
        </w:tc>
      </w:tr>
      <w:tr w:rsidR="00951BD2" w14:paraId="74F80AC0" w14:textId="77777777" w:rsidTr="00C233DB">
        <w:tc>
          <w:tcPr>
            <w:tcW w:w="2154" w:type="dxa"/>
          </w:tcPr>
          <w:p w14:paraId="56ABDDA9" w14:textId="77777777" w:rsidR="00951BD2" w:rsidRPr="002B0CEC" w:rsidRDefault="00951BD2" w:rsidP="00C233DB">
            <w:pPr>
              <w:pStyle w:val="Table"/>
              <w:rPr>
                <w:b/>
                <w:bCs/>
              </w:rPr>
            </w:pPr>
            <w:r w:rsidRPr="002B0CEC">
              <w:rPr>
                <w:b/>
                <w:bCs/>
              </w:rPr>
              <w:t>Sceneraio</w:t>
            </w:r>
          </w:p>
        </w:tc>
        <w:tc>
          <w:tcPr>
            <w:tcW w:w="6947" w:type="dxa"/>
            <w:gridSpan w:val="4"/>
          </w:tcPr>
          <w:p w14:paraId="1A6377CF" w14:textId="7ECF3C1A" w:rsidR="00951BD2" w:rsidRDefault="003B6118" w:rsidP="00C233DB">
            <w:pPr>
              <w:pStyle w:val="Table"/>
            </w:pPr>
            <w:r>
              <w:t xml:space="preserve">Staff </w:t>
            </w:r>
            <w:r w:rsidR="00951BD2" w:rsidRPr="0031140B">
              <w:t xml:space="preserve">muốn </w:t>
            </w:r>
            <w:r w:rsidR="00951BD2">
              <w:t xml:space="preserve">xem </w:t>
            </w:r>
            <w:r>
              <w:t>danh sách khu vực học</w:t>
            </w:r>
          </w:p>
        </w:tc>
      </w:tr>
      <w:tr w:rsidR="00951BD2" w14:paraId="40D1642C" w14:textId="77777777" w:rsidTr="00C233DB">
        <w:tc>
          <w:tcPr>
            <w:tcW w:w="2154" w:type="dxa"/>
          </w:tcPr>
          <w:p w14:paraId="6AC15DAF" w14:textId="77777777" w:rsidR="00951BD2" w:rsidRPr="002B0CEC" w:rsidRDefault="00951BD2" w:rsidP="00C233DB">
            <w:pPr>
              <w:pStyle w:val="Table"/>
              <w:rPr>
                <w:b/>
                <w:bCs/>
              </w:rPr>
            </w:pPr>
            <w:r w:rsidRPr="002B0CEC">
              <w:rPr>
                <w:b/>
                <w:bCs/>
              </w:rPr>
              <w:t>Triggering Event</w:t>
            </w:r>
          </w:p>
        </w:tc>
        <w:tc>
          <w:tcPr>
            <w:tcW w:w="6947" w:type="dxa"/>
            <w:gridSpan w:val="4"/>
          </w:tcPr>
          <w:p w14:paraId="1733FF2F" w14:textId="02E55B98" w:rsidR="00951BD2" w:rsidRDefault="00951BD2" w:rsidP="00C233DB">
            <w:pPr>
              <w:pStyle w:val="Table"/>
            </w:pPr>
            <w:r>
              <w:t>N</w:t>
            </w:r>
            <w:r w:rsidRPr="0072019B">
              <w:t xml:space="preserve">hấn </w:t>
            </w:r>
            <w:r>
              <w:t>chức năng “</w:t>
            </w:r>
            <w:r w:rsidR="00087D7B">
              <w:t>Facility</w:t>
            </w:r>
            <w:r>
              <w:t>”</w:t>
            </w:r>
            <w:r w:rsidRPr="0072019B">
              <w:t xml:space="preserve"> trên giao diện</w:t>
            </w:r>
            <w:r>
              <w:t xml:space="preserve"> website phân quyền</w:t>
            </w:r>
            <w:r w:rsidR="007A57C2">
              <w:t xml:space="preserve"> Staff</w:t>
            </w:r>
            <w:r w:rsidRPr="0072019B">
              <w:t>.</w:t>
            </w:r>
          </w:p>
        </w:tc>
      </w:tr>
      <w:tr w:rsidR="00951BD2" w14:paraId="25204274" w14:textId="77777777" w:rsidTr="00C233DB">
        <w:tc>
          <w:tcPr>
            <w:tcW w:w="2154" w:type="dxa"/>
          </w:tcPr>
          <w:p w14:paraId="3BFCCB5E" w14:textId="77777777" w:rsidR="00951BD2" w:rsidRPr="002B0CEC" w:rsidRDefault="00951BD2" w:rsidP="00C233DB">
            <w:pPr>
              <w:pStyle w:val="Table"/>
              <w:rPr>
                <w:b/>
                <w:bCs/>
              </w:rPr>
            </w:pPr>
            <w:r w:rsidRPr="002B0CEC">
              <w:rPr>
                <w:b/>
                <w:bCs/>
              </w:rPr>
              <w:t>Brief description</w:t>
            </w:r>
          </w:p>
        </w:tc>
        <w:tc>
          <w:tcPr>
            <w:tcW w:w="6947" w:type="dxa"/>
            <w:gridSpan w:val="4"/>
          </w:tcPr>
          <w:p w14:paraId="6C12B7C0" w14:textId="09E52194" w:rsidR="00951BD2" w:rsidRDefault="005B4720" w:rsidP="00C233DB">
            <w:pPr>
              <w:pStyle w:val="Table"/>
            </w:pPr>
            <w:r>
              <w:t>Staff có thể xem danh sách các khu vực học cùng trạng thái tương ứng</w:t>
            </w:r>
          </w:p>
        </w:tc>
      </w:tr>
      <w:tr w:rsidR="00951BD2" w14:paraId="6BE5CE4F" w14:textId="77777777" w:rsidTr="00C233DB">
        <w:tc>
          <w:tcPr>
            <w:tcW w:w="2154" w:type="dxa"/>
          </w:tcPr>
          <w:p w14:paraId="61A21FCD" w14:textId="77777777" w:rsidR="00951BD2" w:rsidRPr="002B0CEC" w:rsidRDefault="00951BD2" w:rsidP="00C233DB">
            <w:pPr>
              <w:pStyle w:val="Table"/>
              <w:rPr>
                <w:b/>
                <w:bCs/>
              </w:rPr>
            </w:pPr>
            <w:r w:rsidRPr="002B0CEC">
              <w:rPr>
                <w:b/>
                <w:bCs/>
              </w:rPr>
              <w:t>Actors</w:t>
            </w:r>
          </w:p>
        </w:tc>
        <w:tc>
          <w:tcPr>
            <w:tcW w:w="6947" w:type="dxa"/>
            <w:gridSpan w:val="4"/>
          </w:tcPr>
          <w:p w14:paraId="23AAD623" w14:textId="675FE840" w:rsidR="00951BD2" w:rsidRDefault="00133467" w:rsidP="00C233DB">
            <w:pPr>
              <w:pStyle w:val="Table"/>
            </w:pPr>
            <w:r>
              <w:t>Staff</w:t>
            </w:r>
          </w:p>
        </w:tc>
      </w:tr>
      <w:tr w:rsidR="00951BD2" w:rsidRPr="005A383E" w14:paraId="1588E612" w14:textId="77777777" w:rsidTr="00C233DB">
        <w:tc>
          <w:tcPr>
            <w:tcW w:w="2154" w:type="dxa"/>
          </w:tcPr>
          <w:p w14:paraId="6A28A57B" w14:textId="77777777" w:rsidR="00951BD2" w:rsidRPr="002B0CEC" w:rsidRDefault="00951BD2" w:rsidP="00C233DB">
            <w:pPr>
              <w:pStyle w:val="Table"/>
              <w:rPr>
                <w:b/>
                <w:bCs/>
              </w:rPr>
            </w:pPr>
            <w:r w:rsidRPr="002B0CEC">
              <w:rPr>
                <w:b/>
                <w:bCs/>
              </w:rPr>
              <w:t>Stackholder</w:t>
            </w:r>
          </w:p>
        </w:tc>
        <w:tc>
          <w:tcPr>
            <w:tcW w:w="6947" w:type="dxa"/>
            <w:gridSpan w:val="4"/>
          </w:tcPr>
          <w:p w14:paraId="34615865" w14:textId="332D9F18" w:rsidR="00951BD2" w:rsidRPr="001E7008" w:rsidRDefault="005C0CEC" w:rsidP="00C233DB">
            <w:pPr>
              <w:pStyle w:val="Table"/>
            </w:pPr>
            <w:r>
              <w:t>Không</w:t>
            </w:r>
          </w:p>
        </w:tc>
      </w:tr>
      <w:tr w:rsidR="00951BD2" w14:paraId="65444B83" w14:textId="77777777" w:rsidTr="00C233DB">
        <w:tc>
          <w:tcPr>
            <w:tcW w:w="2154" w:type="dxa"/>
          </w:tcPr>
          <w:p w14:paraId="3FEF100A" w14:textId="77777777" w:rsidR="00951BD2" w:rsidRPr="002B0CEC" w:rsidRDefault="00951BD2" w:rsidP="00C233DB">
            <w:pPr>
              <w:pStyle w:val="Table"/>
              <w:rPr>
                <w:b/>
                <w:bCs/>
              </w:rPr>
            </w:pPr>
            <w:r w:rsidRPr="002B0CEC">
              <w:rPr>
                <w:b/>
                <w:bCs/>
              </w:rPr>
              <w:lastRenderedPageBreak/>
              <w:t>Preconditions</w:t>
            </w:r>
          </w:p>
        </w:tc>
        <w:tc>
          <w:tcPr>
            <w:tcW w:w="6947" w:type="dxa"/>
            <w:gridSpan w:val="4"/>
          </w:tcPr>
          <w:p w14:paraId="3073CB20" w14:textId="0451847F" w:rsidR="00951BD2" w:rsidRDefault="00A42AE3" w:rsidP="00A42AE3">
            <w:pPr>
              <w:pStyle w:val="Table"/>
            </w:pPr>
            <w:r>
              <w:t xml:space="preserve">Staff </w:t>
            </w:r>
            <w:r w:rsidR="00951BD2" w:rsidRPr="00706662">
              <w:t>đã đăng nhập thành công vào hệ thống.</w:t>
            </w:r>
          </w:p>
        </w:tc>
      </w:tr>
      <w:tr w:rsidR="00951BD2" w14:paraId="56D0D667" w14:textId="77777777" w:rsidTr="00C233DB">
        <w:tc>
          <w:tcPr>
            <w:tcW w:w="2154" w:type="dxa"/>
          </w:tcPr>
          <w:p w14:paraId="0811C5F9" w14:textId="77777777" w:rsidR="00951BD2" w:rsidRPr="002B0CEC" w:rsidRDefault="00951BD2" w:rsidP="00C233DB">
            <w:pPr>
              <w:pStyle w:val="Table"/>
              <w:rPr>
                <w:b/>
                <w:bCs/>
              </w:rPr>
            </w:pPr>
            <w:r>
              <w:rPr>
                <w:b/>
                <w:bCs/>
              </w:rPr>
              <w:t>Post</w:t>
            </w:r>
            <w:r w:rsidRPr="002B0CEC">
              <w:rPr>
                <w:b/>
                <w:bCs/>
              </w:rPr>
              <w:t>conditions</w:t>
            </w:r>
          </w:p>
        </w:tc>
        <w:tc>
          <w:tcPr>
            <w:tcW w:w="6947" w:type="dxa"/>
            <w:gridSpan w:val="4"/>
          </w:tcPr>
          <w:p w14:paraId="2CE48BB8" w14:textId="66B09958" w:rsidR="00951BD2" w:rsidRDefault="00070BAB" w:rsidP="00C233DB">
            <w:pPr>
              <w:pStyle w:val="Table"/>
            </w:pPr>
            <w:r>
              <w:t>Thông tin về các khu vực học</w:t>
            </w:r>
          </w:p>
        </w:tc>
      </w:tr>
      <w:tr w:rsidR="00951BD2" w:rsidRPr="002B0CEC" w14:paraId="6AA934C6" w14:textId="77777777" w:rsidTr="00C233DB">
        <w:trPr>
          <w:trHeight w:val="285"/>
        </w:trPr>
        <w:tc>
          <w:tcPr>
            <w:tcW w:w="2154" w:type="dxa"/>
            <w:vMerge w:val="restart"/>
          </w:tcPr>
          <w:p w14:paraId="24BE0EFA" w14:textId="77777777" w:rsidR="00951BD2" w:rsidRPr="002B0CEC" w:rsidRDefault="00951BD2" w:rsidP="00C233DB">
            <w:pPr>
              <w:pStyle w:val="Table"/>
              <w:rPr>
                <w:b/>
                <w:bCs/>
              </w:rPr>
            </w:pPr>
            <w:r w:rsidRPr="002B0CEC">
              <w:rPr>
                <w:b/>
                <w:bCs/>
              </w:rPr>
              <w:t>Flow of activities</w:t>
            </w:r>
          </w:p>
        </w:tc>
        <w:tc>
          <w:tcPr>
            <w:tcW w:w="3473" w:type="dxa"/>
            <w:gridSpan w:val="2"/>
          </w:tcPr>
          <w:p w14:paraId="2A515354" w14:textId="77777777" w:rsidR="00951BD2" w:rsidRPr="002B0CEC" w:rsidRDefault="00951BD2" w:rsidP="00C233DB">
            <w:pPr>
              <w:pStyle w:val="Table"/>
              <w:jc w:val="center"/>
              <w:rPr>
                <w:b/>
                <w:bCs/>
              </w:rPr>
            </w:pPr>
            <w:r w:rsidRPr="002B0CEC">
              <w:rPr>
                <w:b/>
                <w:bCs/>
              </w:rPr>
              <w:t>Actor</w:t>
            </w:r>
          </w:p>
        </w:tc>
        <w:tc>
          <w:tcPr>
            <w:tcW w:w="3474" w:type="dxa"/>
            <w:gridSpan w:val="2"/>
          </w:tcPr>
          <w:p w14:paraId="0CF69470" w14:textId="77777777" w:rsidR="00951BD2" w:rsidRPr="002B0CEC" w:rsidRDefault="00951BD2" w:rsidP="00C233DB">
            <w:pPr>
              <w:pStyle w:val="Table"/>
              <w:jc w:val="center"/>
              <w:rPr>
                <w:b/>
                <w:bCs/>
              </w:rPr>
            </w:pPr>
            <w:r w:rsidRPr="002B0CEC">
              <w:rPr>
                <w:b/>
                <w:bCs/>
              </w:rPr>
              <w:t>System</w:t>
            </w:r>
          </w:p>
        </w:tc>
      </w:tr>
      <w:tr w:rsidR="00951BD2" w14:paraId="7CE1C109" w14:textId="77777777" w:rsidTr="00C233DB">
        <w:trPr>
          <w:trHeight w:val="285"/>
        </w:trPr>
        <w:tc>
          <w:tcPr>
            <w:tcW w:w="2154" w:type="dxa"/>
            <w:vMerge/>
          </w:tcPr>
          <w:p w14:paraId="785A7096" w14:textId="77777777" w:rsidR="00951BD2" w:rsidRPr="002B0CEC" w:rsidRDefault="00951BD2" w:rsidP="00C233DB">
            <w:pPr>
              <w:pStyle w:val="Table"/>
              <w:rPr>
                <w:b/>
                <w:bCs/>
              </w:rPr>
            </w:pPr>
          </w:p>
        </w:tc>
        <w:tc>
          <w:tcPr>
            <w:tcW w:w="3473" w:type="dxa"/>
            <w:gridSpan w:val="2"/>
          </w:tcPr>
          <w:p w14:paraId="409E1078" w14:textId="77777777" w:rsidR="00951BD2" w:rsidRPr="00DB50F4" w:rsidRDefault="00951BD2" w:rsidP="00C233DB">
            <w:pPr>
              <w:pStyle w:val="Table"/>
            </w:pPr>
            <w:r>
              <w:t>1. Đ</w:t>
            </w:r>
            <w:r w:rsidRPr="00DB50F4">
              <w:t>ăng nhập vào hệ thống.</w:t>
            </w:r>
          </w:p>
          <w:p w14:paraId="0AEAADAE" w14:textId="77777777" w:rsidR="00951BD2" w:rsidRDefault="00951BD2" w:rsidP="00C233DB">
            <w:pPr>
              <w:pStyle w:val="Table"/>
              <w:spacing w:before="0"/>
            </w:pPr>
          </w:p>
          <w:p w14:paraId="681596C5" w14:textId="77777777" w:rsidR="00951BD2" w:rsidRDefault="00951BD2" w:rsidP="00C233DB">
            <w:pPr>
              <w:pStyle w:val="Table"/>
              <w:spacing w:before="0"/>
            </w:pPr>
          </w:p>
          <w:p w14:paraId="1F45E400" w14:textId="77777777" w:rsidR="00951BD2" w:rsidRDefault="00951BD2" w:rsidP="00C233DB">
            <w:pPr>
              <w:pStyle w:val="Table"/>
              <w:spacing w:before="0"/>
            </w:pPr>
          </w:p>
          <w:p w14:paraId="5748A512" w14:textId="77777777" w:rsidR="00951BD2" w:rsidRDefault="00951BD2" w:rsidP="00C233DB">
            <w:pPr>
              <w:pStyle w:val="Table"/>
              <w:spacing w:before="0"/>
            </w:pPr>
          </w:p>
          <w:p w14:paraId="18F191E9" w14:textId="1D77A9DE" w:rsidR="00951BD2" w:rsidRDefault="00951BD2" w:rsidP="00C233DB">
            <w:pPr>
              <w:pStyle w:val="Table"/>
              <w:spacing w:before="0"/>
            </w:pPr>
            <w:r>
              <w:t xml:space="preserve">2. </w:t>
            </w:r>
            <w:r w:rsidRPr="00F47904">
              <w:t>Chọn chức năng “</w:t>
            </w:r>
            <w:r w:rsidR="00437F06">
              <w:t>Facility</w:t>
            </w:r>
            <w:r w:rsidRPr="00F47904">
              <w:t>”</w:t>
            </w:r>
            <w:r>
              <w:t>.</w:t>
            </w:r>
          </w:p>
          <w:p w14:paraId="0677607B" w14:textId="77777777" w:rsidR="00951BD2" w:rsidRDefault="00951BD2" w:rsidP="00C233DB">
            <w:pPr>
              <w:pStyle w:val="Table"/>
              <w:spacing w:before="0"/>
            </w:pPr>
            <w:r>
              <w:t xml:space="preserve"> </w:t>
            </w:r>
          </w:p>
        </w:tc>
        <w:tc>
          <w:tcPr>
            <w:tcW w:w="3474" w:type="dxa"/>
            <w:gridSpan w:val="2"/>
          </w:tcPr>
          <w:p w14:paraId="2CBCF114" w14:textId="3F7288A4" w:rsidR="00951BD2" w:rsidRDefault="00951BD2" w:rsidP="00C233DB">
            <w:pPr>
              <w:pStyle w:val="Table"/>
            </w:pPr>
            <w:r>
              <w:t>1.1 Xác thực tài khoản phân quyền</w:t>
            </w:r>
            <w:r w:rsidR="00B502A4">
              <w:t xml:space="preserve"> Staff</w:t>
            </w:r>
            <w:r>
              <w:t xml:space="preserve"> có trong cơ sở dữ liệu.</w:t>
            </w:r>
          </w:p>
          <w:p w14:paraId="67794E0D" w14:textId="28855584" w:rsidR="00951BD2" w:rsidRPr="00DB50F4" w:rsidRDefault="00951BD2" w:rsidP="00C233DB">
            <w:pPr>
              <w:pStyle w:val="Table"/>
              <w:spacing w:before="0"/>
            </w:pPr>
            <w:r>
              <w:t>1.2 Chuyển hướng đến giao diện trang</w:t>
            </w:r>
            <w:r w:rsidR="00EC23F4">
              <w:t xml:space="preserve"> Staff</w:t>
            </w:r>
            <w:r>
              <w:t>.</w:t>
            </w:r>
          </w:p>
          <w:p w14:paraId="33B434FF" w14:textId="6F024123" w:rsidR="00951BD2" w:rsidRDefault="00951BD2" w:rsidP="00C233DB">
            <w:pPr>
              <w:pStyle w:val="Table"/>
              <w:spacing w:before="0"/>
            </w:pPr>
            <w:r w:rsidRPr="0031140B">
              <w:t xml:space="preserve">2.1 </w:t>
            </w:r>
            <w:r w:rsidRPr="00F47904">
              <w:t>Chuyển</w:t>
            </w:r>
            <w:r>
              <w:t xml:space="preserve"> hướng</w:t>
            </w:r>
            <w:r w:rsidRPr="00F47904">
              <w:t xml:space="preserve"> đến giao diện</w:t>
            </w:r>
            <w:r w:rsidR="00E1393E">
              <w:t xml:space="preserve"> Facility</w:t>
            </w:r>
            <w:r>
              <w:t>.</w:t>
            </w:r>
          </w:p>
          <w:p w14:paraId="2361E02C" w14:textId="43A28639" w:rsidR="00951BD2" w:rsidRDefault="00951BD2" w:rsidP="00C233DB">
            <w:pPr>
              <w:pStyle w:val="Table"/>
              <w:spacing w:before="0"/>
            </w:pPr>
            <w:r>
              <w:t xml:space="preserve">2.2 Hiện các thông tin về </w:t>
            </w:r>
            <w:r w:rsidR="00423014">
              <w:t>các khu vực học</w:t>
            </w:r>
          </w:p>
        </w:tc>
      </w:tr>
      <w:tr w:rsidR="00951BD2" w14:paraId="6BCFC1F4" w14:textId="77777777" w:rsidTr="00C233DB">
        <w:tc>
          <w:tcPr>
            <w:tcW w:w="2154" w:type="dxa"/>
          </w:tcPr>
          <w:p w14:paraId="7BB77A4A" w14:textId="77777777" w:rsidR="00951BD2" w:rsidRPr="002B0CEC" w:rsidRDefault="00951BD2" w:rsidP="00C233DB">
            <w:pPr>
              <w:pStyle w:val="Table"/>
              <w:rPr>
                <w:b/>
                <w:bCs/>
              </w:rPr>
            </w:pPr>
            <w:r w:rsidRPr="002B0CEC">
              <w:rPr>
                <w:b/>
                <w:bCs/>
              </w:rPr>
              <w:t>Exception</w:t>
            </w:r>
          </w:p>
        </w:tc>
        <w:tc>
          <w:tcPr>
            <w:tcW w:w="6947" w:type="dxa"/>
            <w:gridSpan w:val="4"/>
            <w:vAlign w:val="center"/>
          </w:tcPr>
          <w:p w14:paraId="48DB6B2F" w14:textId="77777777" w:rsidR="00951BD2" w:rsidRDefault="00951BD2" w:rsidP="00C233DB">
            <w:pPr>
              <w:pStyle w:val="Table"/>
            </w:pPr>
            <w:r>
              <w:t>1.1a Nếu tài khoản không được phân quyền sẽ yêu cầu nhập lại</w:t>
            </w:r>
          </w:p>
          <w:p w14:paraId="24ABBF1F" w14:textId="77777777" w:rsidR="00951BD2" w:rsidRDefault="00951BD2" w:rsidP="00C233DB">
            <w:pPr>
              <w:pStyle w:val="Table"/>
            </w:pPr>
            <w:r>
              <w:t>2.1a Nếu k</w:t>
            </w:r>
            <w:r w:rsidRPr="00D55382">
              <w:t xml:space="preserve">hông thể kết nối cơ sở dữ liệu </w:t>
            </w:r>
            <w:r>
              <w:t>thì hệ thống sẽ h</w:t>
            </w:r>
            <w:r w:rsidRPr="00D55382">
              <w:t>iển thị thông báo lỗi và yêu cầu thử lại.</w:t>
            </w:r>
          </w:p>
        </w:tc>
      </w:tr>
      <w:tr w:rsidR="00951BD2" w:rsidRPr="002B0CEC" w14:paraId="5D60D244" w14:textId="77777777" w:rsidTr="00C233DB">
        <w:tc>
          <w:tcPr>
            <w:tcW w:w="9101" w:type="dxa"/>
            <w:gridSpan w:val="5"/>
          </w:tcPr>
          <w:p w14:paraId="1C50A89A" w14:textId="77777777" w:rsidR="00951BD2" w:rsidRPr="002B0CEC" w:rsidRDefault="00951BD2" w:rsidP="00C233DB">
            <w:pPr>
              <w:pStyle w:val="Table"/>
              <w:rPr>
                <w:b/>
                <w:bCs/>
              </w:rPr>
            </w:pPr>
            <w:r w:rsidRPr="002B0CEC">
              <w:rPr>
                <w:b/>
                <w:bCs/>
              </w:rPr>
              <w:t>Summary</w:t>
            </w:r>
          </w:p>
        </w:tc>
      </w:tr>
      <w:tr w:rsidR="00951BD2" w:rsidRPr="002B0CEC" w14:paraId="0EE53A70" w14:textId="77777777" w:rsidTr="00C233DB">
        <w:tc>
          <w:tcPr>
            <w:tcW w:w="2154" w:type="dxa"/>
          </w:tcPr>
          <w:p w14:paraId="666F6EFD" w14:textId="77777777" w:rsidR="00951BD2" w:rsidRPr="002B0CEC" w:rsidRDefault="00951BD2" w:rsidP="00C233DB">
            <w:pPr>
              <w:pStyle w:val="Table"/>
              <w:jc w:val="center"/>
              <w:rPr>
                <w:b/>
                <w:bCs/>
              </w:rPr>
            </w:pPr>
            <w:r w:rsidRPr="002B0CEC">
              <w:rPr>
                <w:b/>
                <w:bCs/>
              </w:rPr>
              <w:t>Inputs</w:t>
            </w:r>
          </w:p>
        </w:tc>
        <w:tc>
          <w:tcPr>
            <w:tcW w:w="2343" w:type="dxa"/>
          </w:tcPr>
          <w:p w14:paraId="5C01DC84" w14:textId="77777777" w:rsidR="00951BD2" w:rsidRPr="002B0CEC" w:rsidRDefault="00951BD2" w:rsidP="00C233DB">
            <w:pPr>
              <w:pStyle w:val="Table"/>
              <w:jc w:val="center"/>
              <w:rPr>
                <w:b/>
                <w:bCs/>
              </w:rPr>
            </w:pPr>
            <w:r w:rsidRPr="002B0CEC">
              <w:rPr>
                <w:b/>
                <w:bCs/>
              </w:rPr>
              <w:t>Source</w:t>
            </w:r>
          </w:p>
        </w:tc>
        <w:tc>
          <w:tcPr>
            <w:tcW w:w="2334" w:type="dxa"/>
            <w:gridSpan w:val="2"/>
          </w:tcPr>
          <w:p w14:paraId="4E75906A" w14:textId="77777777" w:rsidR="00951BD2" w:rsidRPr="002B0CEC" w:rsidRDefault="00951BD2" w:rsidP="00C233DB">
            <w:pPr>
              <w:pStyle w:val="Table"/>
              <w:jc w:val="center"/>
              <w:rPr>
                <w:b/>
                <w:bCs/>
              </w:rPr>
            </w:pPr>
            <w:r w:rsidRPr="002B0CEC">
              <w:rPr>
                <w:b/>
                <w:bCs/>
              </w:rPr>
              <w:t>Outputs</w:t>
            </w:r>
          </w:p>
        </w:tc>
        <w:tc>
          <w:tcPr>
            <w:tcW w:w="2270" w:type="dxa"/>
          </w:tcPr>
          <w:p w14:paraId="0F3211E5" w14:textId="77777777" w:rsidR="00951BD2" w:rsidRPr="002B0CEC" w:rsidRDefault="00951BD2" w:rsidP="00C233DB">
            <w:pPr>
              <w:pStyle w:val="Table"/>
              <w:jc w:val="center"/>
              <w:rPr>
                <w:b/>
                <w:bCs/>
              </w:rPr>
            </w:pPr>
            <w:r w:rsidRPr="002B0CEC">
              <w:rPr>
                <w:b/>
                <w:bCs/>
              </w:rPr>
              <w:t>Destination</w:t>
            </w:r>
          </w:p>
        </w:tc>
      </w:tr>
      <w:tr w:rsidR="00951BD2" w:rsidRPr="001F6B98" w14:paraId="3BFB185E" w14:textId="77777777" w:rsidTr="00C233DB">
        <w:tc>
          <w:tcPr>
            <w:tcW w:w="2154" w:type="dxa"/>
          </w:tcPr>
          <w:p w14:paraId="0AFF8FAA" w14:textId="2D44FA2C" w:rsidR="00951BD2" w:rsidRPr="003230A8" w:rsidRDefault="00103921" w:rsidP="00C233DB">
            <w:pPr>
              <w:pStyle w:val="Table"/>
            </w:pPr>
            <w:r>
              <w:t xml:space="preserve">Yêu cầu xem danh sách khu vực </w:t>
            </w:r>
            <w:r w:rsidR="00D75E88">
              <w:t>học</w:t>
            </w:r>
          </w:p>
        </w:tc>
        <w:tc>
          <w:tcPr>
            <w:tcW w:w="2343" w:type="dxa"/>
          </w:tcPr>
          <w:p w14:paraId="09373059" w14:textId="015BF735" w:rsidR="00951BD2" w:rsidRPr="00C31DD0" w:rsidRDefault="00951BD2" w:rsidP="00C233DB">
            <w:pPr>
              <w:pStyle w:val="Table"/>
            </w:pPr>
            <w:r>
              <w:t xml:space="preserve">Bảng </w:t>
            </w:r>
            <w:r w:rsidR="00E04943">
              <w:t>branch_</w:t>
            </w:r>
            <w:r w:rsidR="005F5FB0">
              <w:t>facility</w:t>
            </w:r>
          </w:p>
        </w:tc>
        <w:tc>
          <w:tcPr>
            <w:tcW w:w="2334" w:type="dxa"/>
            <w:gridSpan w:val="2"/>
          </w:tcPr>
          <w:p w14:paraId="254673AA" w14:textId="07A459E4" w:rsidR="00951BD2" w:rsidRPr="003230A8" w:rsidRDefault="00951BD2" w:rsidP="00C233DB">
            <w:pPr>
              <w:pStyle w:val="Table"/>
            </w:pPr>
            <w:r w:rsidRPr="00D55382">
              <w:t>Danh sách</w:t>
            </w:r>
            <w:r>
              <w:t xml:space="preserve"> </w:t>
            </w:r>
            <w:r w:rsidR="005F5FB0">
              <w:t>khu vực học</w:t>
            </w:r>
          </w:p>
        </w:tc>
        <w:tc>
          <w:tcPr>
            <w:tcW w:w="2270" w:type="dxa"/>
          </w:tcPr>
          <w:p w14:paraId="1AD0167A" w14:textId="304AAB30" w:rsidR="00951BD2" w:rsidRPr="001F6B98" w:rsidRDefault="00951BD2" w:rsidP="00C233DB">
            <w:pPr>
              <w:pStyle w:val="Table"/>
              <w:rPr>
                <w:lang w:val="en-US"/>
              </w:rPr>
            </w:pPr>
            <w:r>
              <w:t>Trang</w:t>
            </w:r>
            <w:r w:rsidR="00B570DC">
              <w:t xml:space="preserve"> Facility</w:t>
            </w:r>
            <w:r>
              <w:t>.</w:t>
            </w:r>
          </w:p>
        </w:tc>
      </w:tr>
    </w:tbl>
    <w:p w14:paraId="4955E228" w14:textId="77777777" w:rsidR="004F309D" w:rsidRPr="004F309D" w:rsidRDefault="004F309D" w:rsidP="004F309D"/>
    <w:p w14:paraId="07BA15BE" w14:textId="77777777" w:rsidR="00F72570" w:rsidRPr="000C5246" w:rsidRDefault="00F72570" w:rsidP="00C37F4E"/>
    <w:p w14:paraId="33AE8BED" w14:textId="77777777" w:rsidR="005E4FEE" w:rsidRDefault="005E4FEE" w:rsidP="00C37F4E">
      <w:r>
        <w:br w:type="page"/>
      </w:r>
    </w:p>
    <w:p w14:paraId="19931642" w14:textId="20200CAE" w:rsidR="00F72570" w:rsidRDefault="00E30B4B" w:rsidP="004601A2">
      <w:pPr>
        <w:pStyle w:val="Heading4"/>
      </w:pPr>
      <w:bookmarkStart w:id="139" w:name="_Toc197965724"/>
      <w:r>
        <w:lastRenderedPageBreak/>
        <w:t>Use-case</w:t>
      </w:r>
      <w:r w:rsidR="00F72570" w:rsidRPr="00845E13">
        <w:t xml:space="preserve"> </w:t>
      </w:r>
      <w:r w:rsidR="005700F3">
        <w:t>Báo cáo khu vực học</w:t>
      </w:r>
      <w:bookmarkEnd w:id="139"/>
    </w:p>
    <w:p w14:paraId="08932E61" w14:textId="1166F770" w:rsidR="00354152" w:rsidRPr="00354152" w:rsidRDefault="00354152" w:rsidP="00750B9E">
      <w:pPr>
        <w:pStyle w:val="Caption"/>
      </w:pPr>
      <w:bookmarkStart w:id="140" w:name="_Toc182648942"/>
      <w:bookmarkStart w:id="141" w:name="_Toc197965813"/>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15</w:t>
      </w:r>
      <w:r>
        <w:fldChar w:fldCharType="end"/>
      </w:r>
      <w:r>
        <w:t xml:space="preserve"> Use-case</w:t>
      </w:r>
      <w:r w:rsidRPr="001C346C">
        <w:t xml:space="preserve"> </w:t>
      </w:r>
      <w:bookmarkEnd w:id="140"/>
      <w:r>
        <w:t>Báo cáo khu vực học</w:t>
      </w:r>
      <w:bookmarkEnd w:id="141"/>
    </w:p>
    <w:p w14:paraId="68E61193" w14:textId="6AAE7344" w:rsidR="000C5246" w:rsidRDefault="00464B13" w:rsidP="00D4364A">
      <w:pPr>
        <w:pStyle w:val="Image"/>
      </w:pPr>
      <w:r w:rsidRPr="00464B13">
        <w:drawing>
          <wp:inline distT="0" distB="0" distL="0" distR="0" wp14:anchorId="4188F103" wp14:editId="0C17A529">
            <wp:extent cx="5791835" cy="245173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2451735"/>
                    </a:xfrm>
                    <a:prstGeom prst="rect">
                      <a:avLst/>
                    </a:prstGeom>
                  </pic:spPr>
                </pic:pic>
              </a:graphicData>
            </a:graphic>
          </wp:inline>
        </w:drawing>
      </w:r>
    </w:p>
    <w:p w14:paraId="5D3D2B3D" w14:textId="64C2CC2F" w:rsidR="000C5246" w:rsidRPr="000C5246" w:rsidRDefault="000C5246" w:rsidP="00612111">
      <w:pPr>
        <w:pStyle w:val="Caption"/>
      </w:pPr>
    </w:p>
    <w:p w14:paraId="08673F97" w14:textId="4E1D0148" w:rsidR="0073677B" w:rsidRPr="00CE157F" w:rsidRDefault="0073677B" w:rsidP="0073677B">
      <w:pPr>
        <w:pStyle w:val="Bng"/>
      </w:pPr>
      <w:bookmarkStart w:id="142" w:name="_Toc197965773"/>
      <w:r w:rsidRPr="00CE157F">
        <w:t>Bảng 2.</w:t>
      </w:r>
      <w:r w:rsidR="00724498">
        <w:t>17</w:t>
      </w:r>
      <w:r w:rsidRPr="00CE157F">
        <w:t xml:space="preserve"> Đặc tả Use-case </w:t>
      </w:r>
      <w:r w:rsidR="00E8731A">
        <w:t>Báo cáo</w:t>
      </w:r>
      <w:r>
        <w:t xml:space="preserve"> khu vực học</w:t>
      </w:r>
      <w:bookmarkEnd w:id="142"/>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73677B" w:rsidRPr="001C6CD7" w14:paraId="17DF16E7" w14:textId="77777777" w:rsidTr="00C233DB">
        <w:tc>
          <w:tcPr>
            <w:tcW w:w="2154" w:type="dxa"/>
          </w:tcPr>
          <w:p w14:paraId="7BFF49AF" w14:textId="77777777" w:rsidR="0073677B" w:rsidRPr="002B0CEC" w:rsidRDefault="0073677B" w:rsidP="00C233DB">
            <w:pPr>
              <w:pStyle w:val="Table"/>
              <w:rPr>
                <w:b/>
                <w:bCs/>
              </w:rPr>
            </w:pPr>
            <w:r w:rsidRPr="002B0CEC">
              <w:rPr>
                <w:b/>
                <w:bCs/>
              </w:rPr>
              <w:t>ID</w:t>
            </w:r>
          </w:p>
        </w:tc>
        <w:tc>
          <w:tcPr>
            <w:tcW w:w="6947" w:type="dxa"/>
            <w:gridSpan w:val="4"/>
          </w:tcPr>
          <w:p w14:paraId="0BBAC9DF" w14:textId="143B15AD" w:rsidR="0073677B" w:rsidRPr="001C6CD7" w:rsidRDefault="00724498" w:rsidP="00C233DB">
            <w:pPr>
              <w:pStyle w:val="Table"/>
              <w:rPr>
                <w:lang w:val="en-US"/>
              </w:rPr>
            </w:pPr>
            <w:r>
              <w:t>UC14</w:t>
            </w:r>
          </w:p>
        </w:tc>
      </w:tr>
      <w:tr w:rsidR="0073677B" w14:paraId="1334F2FB" w14:textId="77777777" w:rsidTr="00C233DB">
        <w:tc>
          <w:tcPr>
            <w:tcW w:w="2154" w:type="dxa"/>
          </w:tcPr>
          <w:p w14:paraId="647E59CF" w14:textId="77777777" w:rsidR="0073677B" w:rsidRPr="002B0CEC" w:rsidRDefault="0073677B" w:rsidP="00C233DB">
            <w:pPr>
              <w:pStyle w:val="Table"/>
              <w:rPr>
                <w:b/>
                <w:bCs/>
              </w:rPr>
            </w:pPr>
            <w:r>
              <w:rPr>
                <w:b/>
                <w:bCs/>
              </w:rPr>
              <w:t>Use-case</w:t>
            </w:r>
          </w:p>
        </w:tc>
        <w:tc>
          <w:tcPr>
            <w:tcW w:w="6947" w:type="dxa"/>
            <w:gridSpan w:val="4"/>
          </w:tcPr>
          <w:p w14:paraId="5E483563" w14:textId="495A02CC" w:rsidR="0073677B" w:rsidRDefault="00440A7D" w:rsidP="00C233DB">
            <w:pPr>
              <w:pStyle w:val="Table"/>
            </w:pPr>
            <w:r>
              <w:t>Báo cáo khu vực học</w:t>
            </w:r>
          </w:p>
        </w:tc>
      </w:tr>
      <w:tr w:rsidR="0073677B" w14:paraId="13C5F5A8" w14:textId="77777777" w:rsidTr="00C233DB">
        <w:tc>
          <w:tcPr>
            <w:tcW w:w="2154" w:type="dxa"/>
          </w:tcPr>
          <w:p w14:paraId="715A3CC1" w14:textId="77777777" w:rsidR="0073677B" w:rsidRPr="002B0CEC" w:rsidRDefault="0073677B" w:rsidP="00C233DB">
            <w:pPr>
              <w:pStyle w:val="Table"/>
              <w:rPr>
                <w:b/>
                <w:bCs/>
              </w:rPr>
            </w:pPr>
            <w:r w:rsidRPr="002B0CEC">
              <w:rPr>
                <w:b/>
                <w:bCs/>
              </w:rPr>
              <w:t>Sceneraio</w:t>
            </w:r>
          </w:p>
        </w:tc>
        <w:tc>
          <w:tcPr>
            <w:tcW w:w="6947" w:type="dxa"/>
            <w:gridSpan w:val="4"/>
          </w:tcPr>
          <w:p w14:paraId="2DD9B372" w14:textId="3755BFBD" w:rsidR="0073677B" w:rsidRDefault="0073677B" w:rsidP="00C233DB">
            <w:pPr>
              <w:pStyle w:val="Table"/>
            </w:pPr>
            <w:r>
              <w:t xml:space="preserve">Staff </w:t>
            </w:r>
            <w:r w:rsidRPr="0031140B">
              <w:t xml:space="preserve">muốn </w:t>
            </w:r>
            <w:r w:rsidR="009040D1">
              <w:t>báo cáo</w:t>
            </w:r>
            <w:r>
              <w:t xml:space="preserve"> khu vực học</w:t>
            </w:r>
          </w:p>
        </w:tc>
      </w:tr>
      <w:tr w:rsidR="0073677B" w14:paraId="4A9E513F" w14:textId="77777777" w:rsidTr="00C233DB">
        <w:tc>
          <w:tcPr>
            <w:tcW w:w="2154" w:type="dxa"/>
          </w:tcPr>
          <w:p w14:paraId="2C6DEE52" w14:textId="77777777" w:rsidR="0073677B" w:rsidRPr="002B0CEC" w:rsidRDefault="0073677B" w:rsidP="00C233DB">
            <w:pPr>
              <w:pStyle w:val="Table"/>
              <w:rPr>
                <w:b/>
                <w:bCs/>
              </w:rPr>
            </w:pPr>
            <w:r w:rsidRPr="002B0CEC">
              <w:rPr>
                <w:b/>
                <w:bCs/>
              </w:rPr>
              <w:t>Triggering Event</w:t>
            </w:r>
          </w:p>
        </w:tc>
        <w:tc>
          <w:tcPr>
            <w:tcW w:w="6947" w:type="dxa"/>
            <w:gridSpan w:val="4"/>
          </w:tcPr>
          <w:p w14:paraId="567478DC" w14:textId="77777777" w:rsidR="0073677B" w:rsidRDefault="0073677B" w:rsidP="00C233DB">
            <w:pPr>
              <w:pStyle w:val="Table"/>
            </w:pPr>
            <w:r>
              <w:t>N</w:t>
            </w:r>
            <w:r w:rsidRPr="0072019B">
              <w:t xml:space="preserve">hấn </w:t>
            </w:r>
            <w:r>
              <w:t>chức năng “Facility”</w:t>
            </w:r>
            <w:r w:rsidRPr="0072019B">
              <w:t xml:space="preserve"> trên giao diện</w:t>
            </w:r>
            <w:r>
              <w:t xml:space="preserve"> website phân quyền Staff</w:t>
            </w:r>
            <w:r w:rsidRPr="0072019B">
              <w:t>.</w:t>
            </w:r>
          </w:p>
          <w:p w14:paraId="105C93C9" w14:textId="734CDFAD" w:rsidR="009040D1" w:rsidRDefault="009040D1" w:rsidP="00C233DB">
            <w:pPr>
              <w:pStyle w:val="Table"/>
            </w:pPr>
            <w:r>
              <w:t>Nhấn</w:t>
            </w:r>
            <w:r w:rsidR="007A7E4B">
              <w:t xml:space="preserve"> biểu tượng</w:t>
            </w:r>
            <w:r>
              <w:t xml:space="preserve"> báo cáo </w:t>
            </w:r>
            <w:r w:rsidR="00C13410">
              <w:t>tương ứng với khu vực học</w:t>
            </w:r>
          </w:p>
        </w:tc>
      </w:tr>
      <w:tr w:rsidR="0073677B" w14:paraId="555BE35B" w14:textId="77777777" w:rsidTr="00C233DB">
        <w:tc>
          <w:tcPr>
            <w:tcW w:w="2154" w:type="dxa"/>
          </w:tcPr>
          <w:p w14:paraId="369FC5D0" w14:textId="77777777" w:rsidR="0073677B" w:rsidRPr="002B0CEC" w:rsidRDefault="0073677B" w:rsidP="00C233DB">
            <w:pPr>
              <w:pStyle w:val="Table"/>
              <w:rPr>
                <w:b/>
                <w:bCs/>
              </w:rPr>
            </w:pPr>
            <w:r w:rsidRPr="002B0CEC">
              <w:rPr>
                <w:b/>
                <w:bCs/>
              </w:rPr>
              <w:t>Brief description</w:t>
            </w:r>
          </w:p>
        </w:tc>
        <w:tc>
          <w:tcPr>
            <w:tcW w:w="6947" w:type="dxa"/>
            <w:gridSpan w:val="4"/>
          </w:tcPr>
          <w:p w14:paraId="2A7493EE" w14:textId="6DF7EE8C" w:rsidR="0073677B" w:rsidRDefault="0073677B" w:rsidP="00C233DB">
            <w:pPr>
              <w:pStyle w:val="Table"/>
            </w:pPr>
            <w:r>
              <w:t xml:space="preserve">Staff có thể </w:t>
            </w:r>
            <w:r w:rsidR="001B14F1">
              <w:t xml:space="preserve">báo cáo các khu vực học cần sửa </w:t>
            </w:r>
            <w:r w:rsidR="00524D38">
              <w:t xml:space="preserve">chữa, </w:t>
            </w:r>
            <w:r w:rsidR="001B14F1">
              <w:t>cần bảo trì</w:t>
            </w:r>
            <w:r w:rsidR="00524D38">
              <w:t xml:space="preserve"> hoặc đã bình thường lại</w:t>
            </w:r>
          </w:p>
        </w:tc>
      </w:tr>
      <w:tr w:rsidR="0073677B" w14:paraId="7FAAC69B" w14:textId="77777777" w:rsidTr="00C233DB">
        <w:tc>
          <w:tcPr>
            <w:tcW w:w="2154" w:type="dxa"/>
          </w:tcPr>
          <w:p w14:paraId="412E085A" w14:textId="77777777" w:rsidR="0073677B" w:rsidRPr="002B0CEC" w:rsidRDefault="0073677B" w:rsidP="00C233DB">
            <w:pPr>
              <w:pStyle w:val="Table"/>
              <w:rPr>
                <w:b/>
                <w:bCs/>
              </w:rPr>
            </w:pPr>
            <w:r w:rsidRPr="002B0CEC">
              <w:rPr>
                <w:b/>
                <w:bCs/>
              </w:rPr>
              <w:t>Actors</w:t>
            </w:r>
          </w:p>
        </w:tc>
        <w:tc>
          <w:tcPr>
            <w:tcW w:w="6947" w:type="dxa"/>
            <w:gridSpan w:val="4"/>
          </w:tcPr>
          <w:p w14:paraId="1E034CEC" w14:textId="77777777" w:rsidR="0073677B" w:rsidRDefault="0073677B" w:rsidP="00C233DB">
            <w:pPr>
              <w:pStyle w:val="Table"/>
            </w:pPr>
            <w:r>
              <w:t>Staff</w:t>
            </w:r>
          </w:p>
        </w:tc>
      </w:tr>
      <w:tr w:rsidR="0073677B" w:rsidRPr="005A383E" w14:paraId="5567E243" w14:textId="77777777" w:rsidTr="00C233DB">
        <w:tc>
          <w:tcPr>
            <w:tcW w:w="2154" w:type="dxa"/>
          </w:tcPr>
          <w:p w14:paraId="55923672" w14:textId="77777777" w:rsidR="0073677B" w:rsidRPr="002B0CEC" w:rsidRDefault="0073677B" w:rsidP="00C233DB">
            <w:pPr>
              <w:pStyle w:val="Table"/>
              <w:rPr>
                <w:b/>
                <w:bCs/>
              </w:rPr>
            </w:pPr>
            <w:r w:rsidRPr="002B0CEC">
              <w:rPr>
                <w:b/>
                <w:bCs/>
              </w:rPr>
              <w:t>Stackholder</w:t>
            </w:r>
          </w:p>
        </w:tc>
        <w:tc>
          <w:tcPr>
            <w:tcW w:w="6947" w:type="dxa"/>
            <w:gridSpan w:val="4"/>
          </w:tcPr>
          <w:p w14:paraId="653FA348" w14:textId="1E024B37" w:rsidR="0073677B" w:rsidRPr="001E7008" w:rsidRDefault="0085266E" w:rsidP="00C233DB">
            <w:pPr>
              <w:pStyle w:val="Table"/>
            </w:pPr>
            <w:r>
              <w:t>Admin</w:t>
            </w:r>
          </w:p>
        </w:tc>
      </w:tr>
      <w:tr w:rsidR="0073677B" w14:paraId="58631E3F" w14:textId="77777777" w:rsidTr="00C233DB">
        <w:tc>
          <w:tcPr>
            <w:tcW w:w="2154" w:type="dxa"/>
          </w:tcPr>
          <w:p w14:paraId="0D600DC4" w14:textId="77777777" w:rsidR="0073677B" w:rsidRPr="002B0CEC" w:rsidRDefault="0073677B" w:rsidP="00C233DB">
            <w:pPr>
              <w:pStyle w:val="Table"/>
              <w:rPr>
                <w:b/>
                <w:bCs/>
              </w:rPr>
            </w:pPr>
            <w:r w:rsidRPr="002B0CEC">
              <w:rPr>
                <w:b/>
                <w:bCs/>
              </w:rPr>
              <w:t>Preconditions</w:t>
            </w:r>
          </w:p>
        </w:tc>
        <w:tc>
          <w:tcPr>
            <w:tcW w:w="6947" w:type="dxa"/>
            <w:gridSpan w:val="4"/>
          </w:tcPr>
          <w:p w14:paraId="78639594" w14:textId="77777777" w:rsidR="0073677B" w:rsidRDefault="0073677B" w:rsidP="00C233DB">
            <w:pPr>
              <w:pStyle w:val="Table"/>
            </w:pPr>
            <w:r>
              <w:t xml:space="preserve">Staff </w:t>
            </w:r>
            <w:r w:rsidRPr="00706662">
              <w:t>đã đăng nhập thành công vào hệ thống.</w:t>
            </w:r>
          </w:p>
          <w:p w14:paraId="38FCE17C" w14:textId="6F03E54B" w:rsidR="009360E6" w:rsidRDefault="009360E6" w:rsidP="00C233DB">
            <w:pPr>
              <w:pStyle w:val="Table"/>
            </w:pPr>
            <w:r>
              <w:lastRenderedPageBreak/>
              <w:t xml:space="preserve">Admin đã thêm khu vực học cần báo </w:t>
            </w:r>
            <w:r w:rsidR="00411919">
              <w:t>cáo.</w:t>
            </w:r>
          </w:p>
        </w:tc>
      </w:tr>
      <w:tr w:rsidR="0073677B" w14:paraId="023E6A36" w14:textId="77777777" w:rsidTr="00C233DB">
        <w:tc>
          <w:tcPr>
            <w:tcW w:w="2154" w:type="dxa"/>
          </w:tcPr>
          <w:p w14:paraId="6D8C4CAC" w14:textId="77777777" w:rsidR="0073677B" w:rsidRPr="002B0CEC" w:rsidRDefault="0073677B" w:rsidP="00C233DB">
            <w:pPr>
              <w:pStyle w:val="Table"/>
              <w:rPr>
                <w:b/>
                <w:bCs/>
              </w:rPr>
            </w:pPr>
            <w:r>
              <w:rPr>
                <w:b/>
                <w:bCs/>
              </w:rPr>
              <w:lastRenderedPageBreak/>
              <w:t>Post</w:t>
            </w:r>
            <w:r w:rsidRPr="002B0CEC">
              <w:rPr>
                <w:b/>
                <w:bCs/>
              </w:rPr>
              <w:t>conditions</w:t>
            </w:r>
          </w:p>
        </w:tc>
        <w:tc>
          <w:tcPr>
            <w:tcW w:w="6947" w:type="dxa"/>
            <w:gridSpan w:val="4"/>
          </w:tcPr>
          <w:p w14:paraId="3A665101" w14:textId="638C4812" w:rsidR="0073677B" w:rsidRDefault="0056593D" w:rsidP="00C233DB">
            <w:pPr>
              <w:pStyle w:val="Table"/>
            </w:pPr>
            <w:r>
              <w:t>Thông tin về trạng thái của khu vực học được báo cáo</w:t>
            </w:r>
          </w:p>
        </w:tc>
      </w:tr>
      <w:tr w:rsidR="0073677B" w:rsidRPr="002B0CEC" w14:paraId="2E0C33C4" w14:textId="77777777" w:rsidTr="00C233DB">
        <w:trPr>
          <w:trHeight w:val="285"/>
        </w:trPr>
        <w:tc>
          <w:tcPr>
            <w:tcW w:w="2154" w:type="dxa"/>
            <w:vMerge w:val="restart"/>
          </w:tcPr>
          <w:p w14:paraId="2F7D3ABD" w14:textId="77777777" w:rsidR="0073677B" w:rsidRPr="002B0CEC" w:rsidRDefault="0073677B" w:rsidP="00C233DB">
            <w:pPr>
              <w:pStyle w:val="Table"/>
              <w:rPr>
                <w:b/>
                <w:bCs/>
              </w:rPr>
            </w:pPr>
            <w:r w:rsidRPr="002B0CEC">
              <w:rPr>
                <w:b/>
                <w:bCs/>
              </w:rPr>
              <w:t>Flow of activities</w:t>
            </w:r>
          </w:p>
        </w:tc>
        <w:tc>
          <w:tcPr>
            <w:tcW w:w="3473" w:type="dxa"/>
            <w:gridSpan w:val="2"/>
          </w:tcPr>
          <w:p w14:paraId="72432313" w14:textId="77777777" w:rsidR="0073677B" w:rsidRPr="002B0CEC" w:rsidRDefault="0073677B" w:rsidP="00C233DB">
            <w:pPr>
              <w:pStyle w:val="Table"/>
              <w:jc w:val="center"/>
              <w:rPr>
                <w:b/>
                <w:bCs/>
              </w:rPr>
            </w:pPr>
            <w:r w:rsidRPr="002B0CEC">
              <w:rPr>
                <w:b/>
                <w:bCs/>
              </w:rPr>
              <w:t>Actor</w:t>
            </w:r>
          </w:p>
        </w:tc>
        <w:tc>
          <w:tcPr>
            <w:tcW w:w="3474" w:type="dxa"/>
            <w:gridSpan w:val="2"/>
          </w:tcPr>
          <w:p w14:paraId="14A58C83" w14:textId="77777777" w:rsidR="0073677B" w:rsidRPr="002B0CEC" w:rsidRDefault="0073677B" w:rsidP="00C233DB">
            <w:pPr>
              <w:pStyle w:val="Table"/>
              <w:jc w:val="center"/>
              <w:rPr>
                <w:b/>
                <w:bCs/>
              </w:rPr>
            </w:pPr>
            <w:r w:rsidRPr="002B0CEC">
              <w:rPr>
                <w:b/>
                <w:bCs/>
              </w:rPr>
              <w:t>System</w:t>
            </w:r>
          </w:p>
        </w:tc>
      </w:tr>
      <w:tr w:rsidR="0073677B" w14:paraId="514E8C6E" w14:textId="77777777" w:rsidTr="00C233DB">
        <w:trPr>
          <w:trHeight w:val="285"/>
        </w:trPr>
        <w:tc>
          <w:tcPr>
            <w:tcW w:w="2154" w:type="dxa"/>
            <w:vMerge/>
          </w:tcPr>
          <w:p w14:paraId="252AA632" w14:textId="77777777" w:rsidR="0073677B" w:rsidRPr="002B0CEC" w:rsidRDefault="0073677B" w:rsidP="00C233DB">
            <w:pPr>
              <w:pStyle w:val="Table"/>
              <w:rPr>
                <w:b/>
                <w:bCs/>
              </w:rPr>
            </w:pPr>
          </w:p>
        </w:tc>
        <w:tc>
          <w:tcPr>
            <w:tcW w:w="3473" w:type="dxa"/>
            <w:gridSpan w:val="2"/>
          </w:tcPr>
          <w:p w14:paraId="70368448" w14:textId="77777777" w:rsidR="0073677B" w:rsidRPr="00DB50F4" w:rsidRDefault="0073677B" w:rsidP="00C233DB">
            <w:pPr>
              <w:pStyle w:val="Table"/>
            </w:pPr>
            <w:r>
              <w:t>1. Đ</w:t>
            </w:r>
            <w:r w:rsidRPr="00DB50F4">
              <w:t>ăng nhập vào hệ thống.</w:t>
            </w:r>
          </w:p>
          <w:p w14:paraId="767DC03B" w14:textId="77777777" w:rsidR="0073677B" w:rsidRDefault="0073677B" w:rsidP="00C233DB">
            <w:pPr>
              <w:pStyle w:val="Table"/>
              <w:spacing w:before="0"/>
            </w:pPr>
          </w:p>
          <w:p w14:paraId="51447DDC" w14:textId="77777777" w:rsidR="0073677B" w:rsidRDefault="0073677B" w:rsidP="00C233DB">
            <w:pPr>
              <w:pStyle w:val="Table"/>
              <w:spacing w:before="0"/>
            </w:pPr>
          </w:p>
          <w:p w14:paraId="4B9D4673" w14:textId="77777777" w:rsidR="0073677B" w:rsidRDefault="0073677B" w:rsidP="00C233DB">
            <w:pPr>
              <w:pStyle w:val="Table"/>
              <w:spacing w:before="0"/>
            </w:pPr>
          </w:p>
          <w:p w14:paraId="6BA48856" w14:textId="77777777" w:rsidR="0073677B" w:rsidRDefault="0073677B" w:rsidP="00C233DB">
            <w:pPr>
              <w:pStyle w:val="Table"/>
              <w:spacing w:before="0"/>
            </w:pPr>
          </w:p>
          <w:p w14:paraId="220F2DED" w14:textId="6934DD8A" w:rsidR="0073677B" w:rsidRDefault="0073677B" w:rsidP="00C233DB">
            <w:pPr>
              <w:pStyle w:val="Table"/>
              <w:spacing w:before="0"/>
            </w:pPr>
            <w:r>
              <w:t xml:space="preserve">2. </w:t>
            </w:r>
            <w:r w:rsidRPr="00F47904">
              <w:t>Chọn chức năng “</w:t>
            </w:r>
            <w:r>
              <w:t>Facility</w:t>
            </w:r>
            <w:r w:rsidRPr="00F47904">
              <w:t>”</w:t>
            </w:r>
            <w:r>
              <w:t>.</w:t>
            </w:r>
          </w:p>
          <w:p w14:paraId="2C23F504" w14:textId="7A7B53EB" w:rsidR="00792B79" w:rsidRDefault="00792B79" w:rsidP="00C233DB">
            <w:pPr>
              <w:pStyle w:val="Table"/>
              <w:spacing w:before="0"/>
            </w:pPr>
          </w:p>
          <w:p w14:paraId="684F6AC9" w14:textId="49C08A25" w:rsidR="00792B79" w:rsidRDefault="00792B79" w:rsidP="00C233DB">
            <w:pPr>
              <w:pStyle w:val="Table"/>
              <w:spacing w:before="0"/>
            </w:pPr>
          </w:p>
          <w:p w14:paraId="7A808135" w14:textId="2EE9D14E" w:rsidR="00792B79" w:rsidRDefault="00792B79" w:rsidP="00C233DB">
            <w:pPr>
              <w:pStyle w:val="Table"/>
              <w:spacing w:before="0"/>
            </w:pPr>
          </w:p>
          <w:p w14:paraId="5B0F6B56" w14:textId="4C0211D0" w:rsidR="00792B79" w:rsidRDefault="00792B79" w:rsidP="00C233DB">
            <w:pPr>
              <w:pStyle w:val="Table"/>
              <w:spacing w:before="0"/>
            </w:pPr>
            <w:r>
              <w:t xml:space="preserve">3. Nhấn biểu tượng báo cáo với khu vực học tương ứng cần được bảo </w:t>
            </w:r>
            <w:r w:rsidR="00B0574E">
              <w:t xml:space="preserve">trì, </w:t>
            </w:r>
            <w:r>
              <w:t>sửa chữa</w:t>
            </w:r>
            <w:r w:rsidR="00B0574E">
              <w:t xml:space="preserve"> hoặc</w:t>
            </w:r>
            <w:r w:rsidR="00A36DB6">
              <w:t xml:space="preserve"> đã </w:t>
            </w:r>
            <w:r w:rsidR="00B0574E">
              <w:t>bình thường</w:t>
            </w:r>
          </w:p>
          <w:p w14:paraId="00FA64DE" w14:textId="52672AC1" w:rsidR="00CB7D6A" w:rsidRDefault="00CB7D6A" w:rsidP="00C233DB">
            <w:pPr>
              <w:pStyle w:val="Table"/>
              <w:spacing w:before="0"/>
            </w:pPr>
            <w:r>
              <w:t>4. Xác nhận báo cáo</w:t>
            </w:r>
          </w:p>
          <w:p w14:paraId="3B61991E" w14:textId="77777777" w:rsidR="0073677B" w:rsidRDefault="0073677B" w:rsidP="00C233DB">
            <w:pPr>
              <w:pStyle w:val="Table"/>
              <w:spacing w:before="0"/>
            </w:pPr>
            <w:r>
              <w:t xml:space="preserve"> </w:t>
            </w:r>
          </w:p>
        </w:tc>
        <w:tc>
          <w:tcPr>
            <w:tcW w:w="3474" w:type="dxa"/>
            <w:gridSpan w:val="2"/>
          </w:tcPr>
          <w:p w14:paraId="2A3BDA55" w14:textId="77777777" w:rsidR="0073677B" w:rsidRDefault="0073677B" w:rsidP="00C233DB">
            <w:pPr>
              <w:pStyle w:val="Table"/>
            </w:pPr>
            <w:r>
              <w:t>1.1 Xác thực tài khoản phân quyền Staff có trong cơ sở dữ liệu.</w:t>
            </w:r>
          </w:p>
          <w:p w14:paraId="5533BED4" w14:textId="77777777" w:rsidR="0073677B" w:rsidRPr="00DB50F4" w:rsidRDefault="0073677B" w:rsidP="00C233DB">
            <w:pPr>
              <w:pStyle w:val="Table"/>
              <w:spacing w:before="0"/>
            </w:pPr>
            <w:r>
              <w:t>1.2 Chuyển hướng đến giao diện trang Staff.</w:t>
            </w:r>
          </w:p>
          <w:p w14:paraId="3D2C9D96" w14:textId="77777777" w:rsidR="0073677B" w:rsidRDefault="0073677B" w:rsidP="00C233DB">
            <w:pPr>
              <w:pStyle w:val="Table"/>
              <w:spacing w:before="0"/>
            </w:pPr>
            <w:r w:rsidRPr="0031140B">
              <w:t xml:space="preserve">2.1 </w:t>
            </w:r>
            <w:r w:rsidRPr="00F47904">
              <w:t>Chuyển</w:t>
            </w:r>
            <w:r>
              <w:t xml:space="preserve"> hướng</w:t>
            </w:r>
            <w:r w:rsidRPr="00F47904">
              <w:t xml:space="preserve"> đến giao diện</w:t>
            </w:r>
            <w:r>
              <w:t xml:space="preserve"> Facility.</w:t>
            </w:r>
          </w:p>
          <w:p w14:paraId="71DFFBA3" w14:textId="77777777" w:rsidR="0073677B" w:rsidRDefault="0073677B" w:rsidP="00C233DB">
            <w:pPr>
              <w:pStyle w:val="Table"/>
              <w:spacing w:before="0"/>
            </w:pPr>
            <w:r>
              <w:t>2.2 Hiện các thông tin về các khu vực học</w:t>
            </w:r>
          </w:p>
          <w:p w14:paraId="17A0CA46" w14:textId="1250DBB9" w:rsidR="00EB7586" w:rsidRDefault="00865B2A" w:rsidP="00C233DB">
            <w:pPr>
              <w:pStyle w:val="Table"/>
              <w:spacing w:before="0"/>
            </w:pPr>
            <w:r>
              <w:t>3.1 Hiện thông báo yêu cầu Staff xác nhận thực hiện báo cáo khu vực học</w:t>
            </w:r>
          </w:p>
          <w:p w14:paraId="430A0EDD" w14:textId="77777777" w:rsidR="00331642" w:rsidRDefault="00331642" w:rsidP="00C233DB">
            <w:pPr>
              <w:pStyle w:val="Table"/>
              <w:spacing w:before="0"/>
            </w:pPr>
          </w:p>
          <w:p w14:paraId="73A663C6" w14:textId="74CEDF08" w:rsidR="003C5B62" w:rsidRDefault="003C5B62" w:rsidP="00C233DB">
            <w:pPr>
              <w:pStyle w:val="Table"/>
              <w:spacing w:before="0"/>
            </w:pPr>
            <w:r>
              <w:t>4.</w:t>
            </w:r>
            <w:r w:rsidR="003B3262">
              <w:t>1</w:t>
            </w:r>
            <w:r>
              <w:t xml:space="preserve"> Tiến hành xác minh khu vực cần báo cáo và chuyển khu vực sang trạng thái tương ứng</w:t>
            </w:r>
          </w:p>
        </w:tc>
      </w:tr>
      <w:tr w:rsidR="0073677B" w14:paraId="720B42A6" w14:textId="77777777" w:rsidTr="00C233DB">
        <w:tc>
          <w:tcPr>
            <w:tcW w:w="2154" w:type="dxa"/>
          </w:tcPr>
          <w:p w14:paraId="4D6E2835" w14:textId="77777777" w:rsidR="0073677B" w:rsidRPr="002B0CEC" w:rsidRDefault="0073677B" w:rsidP="00C233DB">
            <w:pPr>
              <w:pStyle w:val="Table"/>
              <w:rPr>
                <w:b/>
                <w:bCs/>
              </w:rPr>
            </w:pPr>
            <w:r w:rsidRPr="002B0CEC">
              <w:rPr>
                <w:b/>
                <w:bCs/>
              </w:rPr>
              <w:t>Exception</w:t>
            </w:r>
          </w:p>
        </w:tc>
        <w:tc>
          <w:tcPr>
            <w:tcW w:w="6947" w:type="dxa"/>
            <w:gridSpan w:val="4"/>
            <w:vAlign w:val="center"/>
          </w:tcPr>
          <w:p w14:paraId="160967B3" w14:textId="77777777" w:rsidR="0073677B" w:rsidRDefault="0073677B" w:rsidP="00C233DB">
            <w:pPr>
              <w:pStyle w:val="Table"/>
            </w:pPr>
            <w:r>
              <w:t>1.1a Nếu tài khoản không được phân quyền sẽ yêu cầu nhập lại</w:t>
            </w:r>
          </w:p>
          <w:p w14:paraId="309FB692" w14:textId="77777777" w:rsidR="0073677B" w:rsidRDefault="0073677B" w:rsidP="00C233DB">
            <w:pPr>
              <w:pStyle w:val="Table"/>
            </w:pPr>
            <w:r>
              <w:t>2.1a Nếu k</w:t>
            </w:r>
            <w:r w:rsidRPr="00D55382">
              <w:t xml:space="preserve">hông thể kết nối cơ sở dữ liệu </w:t>
            </w:r>
            <w:r>
              <w:t>thì hệ thống sẽ h</w:t>
            </w:r>
            <w:r w:rsidRPr="00D55382">
              <w:t>iển thị thông báo lỗi và yêu cầu thử lại.</w:t>
            </w:r>
          </w:p>
          <w:p w14:paraId="01DC0DD5" w14:textId="214F3859" w:rsidR="00CA10FC" w:rsidRDefault="00CA10FC" w:rsidP="00C233DB">
            <w:pPr>
              <w:pStyle w:val="Table"/>
            </w:pPr>
            <w:r>
              <w:t>3.1a Nếu không xác nhận, các thông tin về trạng thái vẫn giữ nguyên không thay đổi</w:t>
            </w:r>
          </w:p>
        </w:tc>
      </w:tr>
      <w:tr w:rsidR="0073677B" w:rsidRPr="002B0CEC" w14:paraId="2C273EC5" w14:textId="77777777" w:rsidTr="00C233DB">
        <w:tc>
          <w:tcPr>
            <w:tcW w:w="9101" w:type="dxa"/>
            <w:gridSpan w:val="5"/>
          </w:tcPr>
          <w:p w14:paraId="3508C2D5" w14:textId="77777777" w:rsidR="0073677B" w:rsidRPr="002B0CEC" w:rsidRDefault="0073677B" w:rsidP="00C233DB">
            <w:pPr>
              <w:pStyle w:val="Table"/>
              <w:rPr>
                <w:b/>
                <w:bCs/>
              </w:rPr>
            </w:pPr>
            <w:r w:rsidRPr="002B0CEC">
              <w:rPr>
                <w:b/>
                <w:bCs/>
              </w:rPr>
              <w:t>Summary</w:t>
            </w:r>
          </w:p>
        </w:tc>
      </w:tr>
      <w:tr w:rsidR="0073677B" w:rsidRPr="002B0CEC" w14:paraId="7C0F744C" w14:textId="77777777" w:rsidTr="00C233DB">
        <w:tc>
          <w:tcPr>
            <w:tcW w:w="2154" w:type="dxa"/>
          </w:tcPr>
          <w:p w14:paraId="789FD9CA" w14:textId="77777777" w:rsidR="0073677B" w:rsidRPr="002B0CEC" w:rsidRDefault="0073677B" w:rsidP="00C233DB">
            <w:pPr>
              <w:pStyle w:val="Table"/>
              <w:jc w:val="center"/>
              <w:rPr>
                <w:b/>
                <w:bCs/>
              </w:rPr>
            </w:pPr>
            <w:r w:rsidRPr="002B0CEC">
              <w:rPr>
                <w:b/>
                <w:bCs/>
              </w:rPr>
              <w:lastRenderedPageBreak/>
              <w:t>Inputs</w:t>
            </w:r>
          </w:p>
        </w:tc>
        <w:tc>
          <w:tcPr>
            <w:tcW w:w="2343" w:type="dxa"/>
          </w:tcPr>
          <w:p w14:paraId="27730C80" w14:textId="77777777" w:rsidR="0073677B" w:rsidRPr="002B0CEC" w:rsidRDefault="0073677B" w:rsidP="00C233DB">
            <w:pPr>
              <w:pStyle w:val="Table"/>
              <w:jc w:val="center"/>
              <w:rPr>
                <w:b/>
                <w:bCs/>
              </w:rPr>
            </w:pPr>
            <w:r w:rsidRPr="002B0CEC">
              <w:rPr>
                <w:b/>
                <w:bCs/>
              </w:rPr>
              <w:t>Source</w:t>
            </w:r>
          </w:p>
        </w:tc>
        <w:tc>
          <w:tcPr>
            <w:tcW w:w="2334" w:type="dxa"/>
            <w:gridSpan w:val="2"/>
          </w:tcPr>
          <w:p w14:paraId="03B3568E" w14:textId="77777777" w:rsidR="0073677B" w:rsidRPr="002B0CEC" w:rsidRDefault="0073677B" w:rsidP="00C233DB">
            <w:pPr>
              <w:pStyle w:val="Table"/>
              <w:jc w:val="center"/>
              <w:rPr>
                <w:b/>
                <w:bCs/>
              </w:rPr>
            </w:pPr>
            <w:r w:rsidRPr="002B0CEC">
              <w:rPr>
                <w:b/>
                <w:bCs/>
              </w:rPr>
              <w:t>Outputs</w:t>
            </w:r>
          </w:p>
        </w:tc>
        <w:tc>
          <w:tcPr>
            <w:tcW w:w="2270" w:type="dxa"/>
          </w:tcPr>
          <w:p w14:paraId="120C4714" w14:textId="77777777" w:rsidR="0073677B" w:rsidRPr="002B0CEC" w:rsidRDefault="0073677B" w:rsidP="00C233DB">
            <w:pPr>
              <w:pStyle w:val="Table"/>
              <w:jc w:val="center"/>
              <w:rPr>
                <w:b/>
                <w:bCs/>
              </w:rPr>
            </w:pPr>
            <w:r w:rsidRPr="002B0CEC">
              <w:rPr>
                <w:b/>
                <w:bCs/>
              </w:rPr>
              <w:t>Destination</w:t>
            </w:r>
          </w:p>
        </w:tc>
      </w:tr>
      <w:tr w:rsidR="0073677B" w:rsidRPr="001F6B98" w14:paraId="19234175" w14:textId="77777777" w:rsidTr="00C233DB">
        <w:tc>
          <w:tcPr>
            <w:tcW w:w="2154" w:type="dxa"/>
          </w:tcPr>
          <w:p w14:paraId="4696229C" w14:textId="77777777" w:rsidR="0073677B" w:rsidRDefault="000E07FE" w:rsidP="00C233DB">
            <w:pPr>
              <w:pStyle w:val="Table"/>
            </w:pPr>
            <w:r>
              <w:t>Thông tin của khu vực học cần báo cáo</w:t>
            </w:r>
          </w:p>
          <w:p w14:paraId="77ED83FD" w14:textId="36C61141" w:rsidR="00DD3259" w:rsidRPr="003230A8" w:rsidRDefault="00DD3259" w:rsidP="00C233DB">
            <w:pPr>
              <w:pStyle w:val="Table"/>
            </w:pPr>
            <w:r>
              <w:t>Trạng thái muốn báo cáo</w:t>
            </w:r>
          </w:p>
        </w:tc>
        <w:tc>
          <w:tcPr>
            <w:tcW w:w="2343" w:type="dxa"/>
          </w:tcPr>
          <w:p w14:paraId="6DED6ED4" w14:textId="031B250B" w:rsidR="0073677B" w:rsidRPr="00C31DD0" w:rsidRDefault="0073677B" w:rsidP="00C233DB">
            <w:pPr>
              <w:pStyle w:val="Table"/>
            </w:pPr>
            <w:r>
              <w:t xml:space="preserve">Bảng </w:t>
            </w:r>
            <w:r w:rsidR="00DA0520">
              <w:t>branch_</w:t>
            </w:r>
            <w:r>
              <w:t>facility</w:t>
            </w:r>
          </w:p>
        </w:tc>
        <w:tc>
          <w:tcPr>
            <w:tcW w:w="2334" w:type="dxa"/>
            <w:gridSpan w:val="2"/>
          </w:tcPr>
          <w:p w14:paraId="48C1A6D6" w14:textId="02AF8A18" w:rsidR="0073677B" w:rsidRPr="003230A8" w:rsidRDefault="00DC3F5A" w:rsidP="00C233DB">
            <w:pPr>
              <w:pStyle w:val="Table"/>
            </w:pPr>
            <w:r>
              <w:t>Thông tin về trạng thái của khu vực học</w:t>
            </w:r>
          </w:p>
        </w:tc>
        <w:tc>
          <w:tcPr>
            <w:tcW w:w="2270" w:type="dxa"/>
          </w:tcPr>
          <w:p w14:paraId="482A4844" w14:textId="77777777" w:rsidR="0073677B" w:rsidRPr="001F6B98" w:rsidRDefault="0073677B" w:rsidP="00C233DB">
            <w:pPr>
              <w:pStyle w:val="Table"/>
              <w:rPr>
                <w:lang w:val="en-US"/>
              </w:rPr>
            </w:pPr>
            <w:r>
              <w:t>Trang Facility.</w:t>
            </w:r>
          </w:p>
        </w:tc>
      </w:tr>
    </w:tbl>
    <w:p w14:paraId="0A21730E" w14:textId="77777777" w:rsidR="00F72570" w:rsidRPr="00F72570" w:rsidRDefault="00F72570" w:rsidP="00C37F4E"/>
    <w:p w14:paraId="1C201961" w14:textId="77777777" w:rsidR="005E4FEE" w:rsidRDefault="005E4FEE" w:rsidP="00C37F4E">
      <w:r>
        <w:br w:type="page"/>
      </w:r>
    </w:p>
    <w:p w14:paraId="3AC9A410" w14:textId="185214A0" w:rsidR="00F72570" w:rsidRDefault="00E30B4B" w:rsidP="004601A2">
      <w:pPr>
        <w:pStyle w:val="Heading4"/>
      </w:pPr>
      <w:bookmarkStart w:id="143" w:name="_Toc197965725"/>
      <w:r>
        <w:lastRenderedPageBreak/>
        <w:t>Use-case</w:t>
      </w:r>
      <w:r w:rsidR="00F72570" w:rsidRPr="00845E13">
        <w:t xml:space="preserve"> </w:t>
      </w:r>
      <w:r w:rsidR="00FC0DD0">
        <w:t>Chấm công</w:t>
      </w:r>
      <w:bookmarkEnd w:id="143"/>
    </w:p>
    <w:p w14:paraId="1FEE0336" w14:textId="08FDF43B" w:rsidR="00DD1003" w:rsidRPr="00DD1003" w:rsidRDefault="00DD1003" w:rsidP="00143671">
      <w:pPr>
        <w:pStyle w:val="Caption"/>
      </w:pPr>
      <w:bookmarkStart w:id="144" w:name="_Toc182648943"/>
      <w:bookmarkStart w:id="145" w:name="_Toc197965814"/>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16</w:t>
      </w:r>
      <w:r>
        <w:fldChar w:fldCharType="end"/>
      </w:r>
      <w:r>
        <w:t xml:space="preserve"> Use-case</w:t>
      </w:r>
      <w:r w:rsidRPr="001C346C">
        <w:t xml:space="preserve"> </w:t>
      </w:r>
      <w:bookmarkEnd w:id="144"/>
      <w:r>
        <w:t>Chấm công</w:t>
      </w:r>
      <w:bookmarkEnd w:id="145"/>
    </w:p>
    <w:p w14:paraId="32ADA2EF" w14:textId="336BCA4B" w:rsidR="000C5246" w:rsidRDefault="00AB2660" w:rsidP="00D4364A">
      <w:pPr>
        <w:pStyle w:val="Image"/>
      </w:pPr>
      <w:r w:rsidRPr="00AB2660">
        <w:drawing>
          <wp:inline distT="0" distB="0" distL="0" distR="0" wp14:anchorId="493C7976" wp14:editId="1E4F3882">
            <wp:extent cx="5791835" cy="232346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1835" cy="2323465"/>
                    </a:xfrm>
                    <a:prstGeom prst="rect">
                      <a:avLst/>
                    </a:prstGeom>
                  </pic:spPr>
                </pic:pic>
              </a:graphicData>
            </a:graphic>
          </wp:inline>
        </w:drawing>
      </w:r>
    </w:p>
    <w:p w14:paraId="29437C45" w14:textId="557852D9" w:rsidR="00755109" w:rsidRDefault="00755109" w:rsidP="00F84AD9">
      <w:pPr>
        <w:ind w:firstLine="0"/>
      </w:pPr>
    </w:p>
    <w:p w14:paraId="26FFB32A" w14:textId="592A96C2" w:rsidR="0073151F" w:rsidRPr="00AD39AF" w:rsidRDefault="0073151F" w:rsidP="0073151F">
      <w:pPr>
        <w:pStyle w:val="Bng"/>
      </w:pPr>
      <w:bookmarkStart w:id="146" w:name="_Toc197965774"/>
      <w:r w:rsidRPr="00CE157F">
        <w:t>Bảng 2.</w:t>
      </w:r>
      <w:r>
        <w:t>1</w:t>
      </w:r>
      <w:r w:rsidR="00C97DF0">
        <w:rPr>
          <w:lang w:val="en-US"/>
        </w:rPr>
        <w:t>8</w:t>
      </w:r>
      <w:r w:rsidRPr="00CE157F">
        <w:t xml:space="preserve"> Đặc tả Use-case </w:t>
      </w:r>
      <w:r w:rsidR="00AD39AF">
        <w:t>Chấm công</w:t>
      </w:r>
      <w:bookmarkEnd w:id="146"/>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73151F" w:rsidRPr="001C6CD7" w14:paraId="636162B6" w14:textId="77777777" w:rsidTr="00C233DB">
        <w:tc>
          <w:tcPr>
            <w:tcW w:w="2154" w:type="dxa"/>
          </w:tcPr>
          <w:p w14:paraId="3A891D90" w14:textId="77777777" w:rsidR="0073151F" w:rsidRPr="002B0CEC" w:rsidRDefault="0073151F" w:rsidP="00C233DB">
            <w:pPr>
              <w:pStyle w:val="Table"/>
              <w:rPr>
                <w:b/>
                <w:bCs/>
              </w:rPr>
            </w:pPr>
            <w:r w:rsidRPr="002B0CEC">
              <w:rPr>
                <w:b/>
                <w:bCs/>
              </w:rPr>
              <w:t>ID</w:t>
            </w:r>
          </w:p>
        </w:tc>
        <w:tc>
          <w:tcPr>
            <w:tcW w:w="6947" w:type="dxa"/>
            <w:gridSpan w:val="4"/>
          </w:tcPr>
          <w:p w14:paraId="393FE5D8" w14:textId="7A556B8C" w:rsidR="0073151F" w:rsidRPr="007D7FB3" w:rsidRDefault="0073151F" w:rsidP="00C233DB">
            <w:pPr>
              <w:pStyle w:val="Table"/>
              <w:rPr>
                <w:lang w:val="en-US"/>
              </w:rPr>
            </w:pPr>
            <w:r>
              <w:t>UC1</w:t>
            </w:r>
            <w:r w:rsidR="007D7FB3">
              <w:rPr>
                <w:lang w:val="en-US"/>
              </w:rPr>
              <w:t>5</w:t>
            </w:r>
          </w:p>
        </w:tc>
      </w:tr>
      <w:tr w:rsidR="0073151F" w14:paraId="3F3B704D" w14:textId="77777777" w:rsidTr="00C233DB">
        <w:tc>
          <w:tcPr>
            <w:tcW w:w="2154" w:type="dxa"/>
          </w:tcPr>
          <w:p w14:paraId="2A14D8C1" w14:textId="77777777" w:rsidR="0073151F" w:rsidRPr="002B0CEC" w:rsidRDefault="0073151F" w:rsidP="00C233DB">
            <w:pPr>
              <w:pStyle w:val="Table"/>
              <w:rPr>
                <w:b/>
                <w:bCs/>
              </w:rPr>
            </w:pPr>
            <w:r>
              <w:rPr>
                <w:b/>
                <w:bCs/>
              </w:rPr>
              <w:t>Use-case</w:t>
            </w:r>
          </w:p>
        </w:tc>
        <w:tc>
          <w:tcPr>
            <w:tcW w:w="6947" w:type="dxa"/>
            <w:gridSpan w:val="4"/>
          </w:tcPr>
          <w:p w14:paraId="7CCC2885" w14:textId="773A8706" w:rsidR="0073151F" w:rsidRDefault="0081458F" w:rsidP="00C233DB">
            <w:pPr>
              <w:pStyle w:val="Table"/>
            </w:pPr>
            <w:r>
              <w:t>Chấm công</w:t>
            </w:r>
          </w:p>
        </w:tc>
      </w:tr>
      <w:tr w:rsidR="0073151F" w14:paraId="60CF735E" w14:textId="77777777" w:rsidTr="00C233DB">
        <w:tc>
          <w:tcPr>
            <w:tcW w:w="2154" w:type="dxa"/>
          </w:tcPr>
          <w:p w14:paraId="665008B8" w14:textId="77777777" w:rsidR="0073151F" w:rsidRPr="002B0CEC" w:rsidRDefault="0073151F" w:rsidP="00C233DB">
            <w:pPr>
              <w:pStyle w:val="Table"/>
              <w:rPr>
                <w:b/>
                <w:bCs/>
              </w:rPr>
            </w:pPr>
            <w:r w:rsidRPr="002B0CEC">
              <w:rPr>
                <w:b/>
                <w:bCs/>
              </w:rPr>
              <w:t>Sceneraio</w:t>
            </w:r>
          </w:p>
        </w:tc>
        <w:tc>
          <w:tcPr>
            <w:tcW w:w="6947" w:type="dxa"/>
            <w:gridSpan w:val="4"/>
          </w:tcPr>
          <w:p w14:paraId="276B7760" w14:textId="44366CA9" w:rsidR="0073151F" w:rsidRDefault="004D78D9" w:rsidP="00C233DB">
            <w:pPr>
              <w:pStyle w:val="Table"/>
            </w:pPr>
            <w:r>
              <w:t>Coach, Staff muốn chấm công hàng ngày</w:t>
            </w:r>
          </w:p>
        </w:tc>
      </w:tr>
      <w:tr w:rsidR="0073151F" w14:paraId="1CCEE0DA" w14:textId="77777777" w:rsidTr="00C233DB">
        <w:tc>
          <w:tcPr>
            <w:tcW w:w="2154" w:type="dxa"/>
          </w:tcPr>
          <w:p w14:paraId="1189C0A8" w14:textId="77777777" w:rsidR="0073151F" w:rsidRPr="002B0CEC" w:rsidRDefault="0073151F" w:rsidP="00C233DB">
            <w:pPr>
              <w:pStyle w:val="Table"/>
              <w:rPr>
                <w:b/>
                <w:bCs/>
              </w:rPr>
            </w:pPr>
            <w:r w:rsidRPr="002B0CEC">
              <w:rPr>
                <w:b/>
                <w:bCs/>
              </w:rPr>
              <w:t>Triggering Event</w:t>
            </w:r>
          </w:p>
        </w:tc>
        <w:tc>
          <w:tcPr>
            <w:tcW w:w="6947" w:type="dxa"/>
            <w:gridSpan w:val="4"/>
          </w:tcPr>
          <w:p w14:paraId="504C5E6A" w14:textId="7E5D49B4" w:rsidR="0073151F" w:rsidRDefault="0073151F" w:rsidP="00811310">
            <w:pPr>
              <w:pStyle w:val="Table"/>
            </w:pPr>
            <w:r>
              <w:t>N</w:t>
            </w:r>
            <w:r w:rsidRPr="0072019B">
              <w:t xml:space="preserve">hấn </w:t>
            </w:r>
            <w:r>
              <w:t>chức năng “</w:t>
            </w:r>
            <w:r w:rsidR="00262748">
              <w:t>Attendance</w:t>
            </w:r>
            <w:r>
              <w:t>”</w:t>
            </w:r>
            <w:r w:rsidRPr="0072019B">
              <w:t xml:space="preserve"> trên giao diện</w:t>
            </w:r>
            <w:r>
              <w:t xml:space="preserve"> website phân quyền</w:t>
            </w:r>
            <w:r w:rsidR="005F6608">
              <w:t xml:space="preserve"> Coach, Staff tương ứng</w:t>
            </w:r>
            <w:r w:rsidRPr="0072019B">
              <w:t>.</w:t>
            </w:r>
          </w:p>
        </w:tc>
      </w:tr>
      <w:tr w:rsidR="0073151F" w14:paraId="0071EB4A" w14:textId="77777777" w:rsidTr="00C233DB">
        <w:tc>
          <w:tcPr>
            <w:tcW w:w="2154" w:type="dxa"/>
          </w:tcPr>
          <w:p w14:paraId="4794C497" w14:textId="77777777" w:rsidR="0073151F" w:rsidRPr="002B0CEC" w:rsidRDefault="0073151F" w:rsidP="00C233DB">
            <w:pPr>
              <w:pStyle w:val="Table"/>
              <w:rPr>
                <w:b/>
                <w:bCs/>
              </w:rPr>
            </w:pPr>
            <w:r w:rsidRPr="002B0CEC">
              <w:rPr>
                <w:b/>
                <w:bCs/>
              </w:rPr>
              <w:t>Brief description</w:t>
            </w:r>
          </w:p>
        </w:tc>
        <w:tc>
          <w:tcPr>
            <w:tcW w:w="6947" w:type="dxa"/>
            <w:gridSpan w:val="4"/>
          </w:tcPr>
          <w:p w14:paraId="3146B3F1" w14:textId="4CA6D739" w:rsidR="0073151F" w:rsidRDefault="009449B5" w:rsidP="00C233DB">
            <w:pPr>
              <w:pStyle w:val="Table"/>
            </w:pPr>
            <w:r>
              <w:t>Coach, Staff tiến hành chấm công để được ghi nhận</w:t>
            </w:r>
          </w:p>
        </w:tc>
      </w:tr>
      <w:tr w:rsidR="0073151F" w14:paraId="7A8D7B59" w14:textId="77777777" w:rsidTr="00C233DB">
        <w:tc>
          <w:tcPr>
            <w:tcW w:w="2154" w:type="dxa"/>
          </w:tcPr>
          <w:p w14:paraId="2D5C14FB" w14:textId="77777777" w:rsidR="0073151F" w:rsidRPr="002B0CEC" w:rsidRDefault="0073151F" w:rsidP="00C233DB">
            <w:pPr>
              <w:pStyle w:val="Table"/>
              <w:rPr>
                <w:b/>
                <w:bCs/>
              </w:rPr>
            </w:pPr>
            <w:r w:rsidRPr="002B0CEC">
              <w:rPr>
                <w:b/>
                <w:bCs/>
              </w:rPr>
              <w:t>Actors</w:t>
            </w:r>
          </w:p>
        </w:tc>
        <w:tc>
          <w:tcPr>
            <w:tcW w:w="6947" w:type="dxa"/>
            <w:gridSpan w:val="4"/>
          </w:tcPr>
          <w:p w14:paraId="409DA346" w14:textId="6606048B" w:rsidR="0073151F" w:rsidRDefault="001D6EE3" w:rsidP="00C233DB">
            <w:pPr>
              <w:pStyle w:val="Table"/>
            </w:pPr>
            <w:r>
              <w:t xml:space="preserve">Coach, </w:t>
            </w:r>
            <w:r w:rsidR="0073151F">
              <w:t>Staff</w:t>
            </w:r>
          </w:p>
        </w:tc>
      </w:tr>
      <w:tr w:rsidR="0073151F" w:rsidRPr="005A383E" w14:paraId="075404B3" w14:textId="77777777" w:rsidTr="00C233DB">
        <w:tc>
          <w:tcPr>
            <w:tcW w:w="2154" w:type="dxa"/>
          </w:tcPr>
          <w:p w14:paraId="20C1EF6F" w14:textId="77777777" w:rsidR="0073151F" w:rsidRPr="002B0CEC" w:rsidRDefault="0073151F" w:rsidP="00C233DB">
            <w:pPr>
              <w:pStyle w:val="Table"/>
              <w:rPr>
                <w:b/>
                <w:bCs/>
              </w:rPr>
            </w:pPr>
            <w:r w:rsidRPr="002B0CEC">
              <w:rPr>
                <w:b/>
                <w:bCs/>
              </w:rPr>
              <w:t>Stackholder</w:t>
            </w:r>
          </w:p>
        </w:tc>
        <w:tc>
          <w:tcPr>
            <w:tcW w:w="6947" w:type="dxa"/>
            <w:gridSpan w:val="4"/>
          </w:tcPr>
          <w:p w14:paraId="4B0B3098" w14:textId="0BF0D231" w:rsidR="0073151F" w:rsidRPr="001E7008" w:rsidRDefault="0071163E" w:rsidP="00C233DB">
            <w:pPr>
              <w:pStyle w:val="Table"/>
            </w:pPr>
            <w:r>
              <w:t>Không</w:t>
            </w:r>
          </w:p>
        </w:tc>
      </w:tr>
      <w:tr w:rsidR="0073151F" w14:paraId="3A88750F" w14:textId="77777777" w:rsidTr="00C233DB">
        <w:tc>
          <w:tcPr>
            <w:tcW w:w="2154" w:type="dxa"/>
          </w:tcPr>
          <w:p w14:paraId="3D44F376" w14:textId="77777777" w:rsidR="0073151F" w:rsidRPr="002B0CEC" w:rsidRDefault="0073151F" w:rsidP="00C233DB">
            <w:pPr>
              <w:pStyle w:val="Table"/>
              <w:rPr>
                <w:b/>
                <w:bCs/>
              </w:rPr>
            </w:pPr>
            <w:r w:rsidRPr="002B0CEC">
              <w:rPr>
                <w:b/>
                <w:bCs/>
              </w:rPr>
              <w:t>Preconditions</w:t>
            </w:r>
          </w:p>
        </w:tc>
        <w:tc>
          <w:tcPr>
            <w:tcW w:w="6947" w:type="dxa"/>
            <w:gridSpan w:val="4"/>
          </w:tcPr>
          <w:p w14:paraId="4B529770" w14:textId="4957AEEC" w:rsidR="0073151F" w:rsidRDefault="00381E94" w:rsidP="00C233DB">
            <w:pPr>
              <w:pStyle w:val="Table"/>
            </w:pPr>
            <w:r>
              <w:t xml:space="preserve">Coach, </w:t>
            </w:r>
            <w:r w:rsidR="0073151F">
              <w:t xml:space="preserve">Staff </w:t>
            </w:r>
            <w:r w:rsidR="0073151F" w:rsidRPr="00706662">
              <w:t>đã đăng nhập thành công vào hệ thống.</w:t>
            </w:r>
          </w:p>
        </w:tc>
      </w:tr>
      <w:tr w:rsidR="0073151F" w14:paraId="727EC052" w14:textId="77777777" w:rsidTr="00C233DB">
        <w:tc>
          <w:tcPr>
            <w:tcW w:w="2154" w:type="dxa"/>
          </w:tcPr>
          <w:p w14:paraId="1FFFA455" w14:textId="77777777" w:rsidR="0073151F" w:rsidRPr="002B0CEC" w:rsidRDefault="0073151F" w:rsidP="00C233DB">
            <w:pPr>
              <w:pStyle w:val="Table"/>
              <w:rPr>
                <w:b/>
                <w:bCs/>
              </w:rPr>
            </w:pPr>
            <w:r>
              <w:rPr>
                <w:b/>
                <w:bCs/>
              </w:rPr>
              <w:t>Post</w:t>
            </w:r>
            <w:r w:rsidRPr="002B0CEC">
              <w:rPr>
                <w:b/>
                <w:bCs/>
              </w:rPr>
              <w:t>conditions</w:t>
            </w:r>
          </w:p>
        </w:tc>
        <w:tc>
          <w:tcPr>
            <w:tcW w:w="6947" w:type="dxa"/>
            <w:gridSpan w:val="4"/>
          </w:tcPr>
          <w:p w14:paraId="2D50093A" w14:textId="11298C94" w:rsidR="0073151F" w:rsidRDefault="0073151F" w:rsidP="00C233DB">
            <w:pPr>
              <w:pStyle w:val="Table"/>
            </w:pPr>
            <w:r>
              <w:t xml:space="preserve">Thông tin về </w:t>
            </w:r>
            <w:r w:rsidR="00EA289E">
              <w:t>chấm công cùa Coach và Staff</w:t>
            </w:r>
          </w:p>
        </w:tc>
      </w:tr>
      <w:tr w:rsidR="0073151F" w:rsidRPr="002B0CEC" w14:paraId="6300A219" w14:textId="77777777" w:rsidTr="00C233DB">
        <w:trPr>
          <w:trHeight w:val="285"/>
        </w:trPr>
        <w:tc>
          <w:tcPr>
            <w:tcW w:w="2154" w:type="dxa"/>
            <w:vMerge w:val="restart"/>
          </w:tcPr>
          <w:p w14:paraId="03A50A38" w14:textId="77777777" w:rsidR="0073151F" w:rsidRPr="002B0CEC" w:rsidRDefault="0073151F" w:rsidP="00C233DB">
            <w:pPr>
              <w:pStyle w:val="Table"/>
              <w:rPr>
                <w:b/>
                <w:bCs/>
              </w:rPr>
            </w:pPr>
            <w:r w:rsidRPr="002B0CEC">
              <w:rPr>
                <w:b/>
                <w:bCs/>
              </w:rPr>
              <w:t>Flow of activities</w:t>
            </w:r>
          </w:p>
        </w:tc>
        <w:tc>
          <w:tcPr>
            <w:tcW w:w="3473" w:type="dxa"/>
            <w:gridSpan w:val="2"/>
          </w:tcPr>
          <w:p w14:paraId="6D85C6B4" w14:textId="77777777" w:rsidR="0073151F" w:rsidRPr="002B0CEC" w:rsidRDefault="0073151F" w:rsidP="00C233DB">
            <w:pPr>
              <w:pStyle w:val="Table"/>
              <w:jc w:val="center"/>
              <w:rPr>
                <w:b/>
                <w:bCs/>
              </w:rPr>
            </w:pPr>
            <w:r w:rsidRPr="002B0CEC">
              <w:rPr>
                <w:b/>
                <w:bCs/>
              </w:rPr>
              <w:t>Actor</w:t>
            </w:r>
          </w:p>
        </w:tc>
        <w:tc>
          <w:tcPr>
            <w:tcW w:w="3474" w:type="dxa"/>
            <w:gridSpan w:val="2"/>
          </w:tcPr>
          <w:p w14:paraId="4024E8B8" w14:textId="77777777" w:rsidR="0073151F" w:rsidRPr="002B0CEC" w:rsidRDefault="0073151F" w:rsidP="00C233DB">
            <w:pPr>
              <w:pStyle w:val="Table"/>
              <w:jc w:val="center"/>
              <w:rPr>
                <w:b/>
                <w:bCs/>
              </w:rPr>
            </w:pPr>
            <w:r w:rsidRPr="002B0CEC">
              <w:rPr>
                <w:b/>
                <w:bCs/>
              </w:rPr>
              <w:t>System</w:t>
            </w:r>
          </w:p>
        </w:tc>
      </w:tr>
      <w:tr w:rsidR="0073151F" w14:paraId="14B2B3A8" w14:textId="77777777" w:rsidTr="00C233DB">
        <w:trPr>
          <w:trHeight w:val="285"/>
        </w:trPr>
        <w:tc>
          <w:tcPr>
            <w:tcW w:w="2154" w:type="dxa"/>
            <w:vMerge/>
          </w:tcPr>
          <w:p w14:paraId="2A578F52" w14:textId="77777777" w:rsidR="0073151F" w:rsidRPr="002B0CEC" w:rsidRDefault="0073151F" w:rsidP="00C233DB">
            <w:pPr>
              <w:pStyle w:val="Table"/>
              <w:rPr>
                <w:b/>
                <w:bCs/>
              </w:rPr>
            </w:pPr>
          </w:p>
        </w:tc>
        <w:tc>
          <w:tcPr>
            <w:tcW w:w="3473" w:type="dxa"/>
            <w:gridSpan w:val="2"/>
          </w:tcPr>
          <w:p w14:paraId="7C220863" w14:textId="77777777" w:rsidR="0073151F" w:rsidRPr="00DB50F4" w:rsidRDefault="0073151F" w:rsidP="00C233DB">
            <w:pPr>
              <w:pStyle w:val="Table"/>
            </w:pPr>
            <w:r>
              <w:t>1. Đ</w:t>
            </w:r>
            <w:r w:rsidRPr="00DB50F4">
              <w:t>ăng nhập vào hệ thống.</w:t>
            </w:r>
          </w:p>
          <w:p w14:paraId="40A8C8BB" w14:textId="77777777" w:rsidR="0073151F" w:rsidRDefault="0073151F" w:rsidP="00C233DB">
            <w:pPr>
              <w:pStyle w:val="Table"/>
              <w:spacing w:before="0"/>
            </w:pPr>
          </w:p>
          <w:p w14:paraId="2629970F" w14:textId="77777777" w:rsidR="0073151F" w:rsidRDefault="0073151F" w:rsidP="00C233DB">
            <w:pPr>
              <w:pStyle w:val="Table"/>
              <w:spacing w:before="0"/>
            </w:pPr>
          </w:p>
          <w:p w14:paraId="2494EE39" w14:textId="77777777" w:rsidR="0073151F" w:rsidRDefault="0073151F" w:rsidP="00C233DB">
            <w:pPr>
              <w:pStyle w:val="Table"/>
              <w:spacing w:before="0"/>
            </w:pPr>
          </w:p>
          <w:p w14:paraId="0083B709" w14:textId="77777777" w:rsidR="0073151F" w:rsidRDefault="0073151F" w:rsidP="00C233DB">
            <w:pPr>
              <w:pStyle w:val="Table"/>
              <w:spacing w:before="0"/>
            </w:pPr>
          </w:p>
          <w:p w14:paraId="58117BD5" w14:textId="5C8FAA78" w:rsidR="0073151F" w:rsidRDefault="0073151F" w:rsidP="00C233DB">
            <w:pPr>
              <w:pStyle w:val="Table"/>
              <w:spacing w:before="0"/>
            </w:pPr>
            <w:r>
              <w:t xml:space="preserve">2. </w:t>
            </w:r>
            <w:r w:rsidRPr="00F47904">
              <w:t>Chọn chức năng “</w:t>
            </w:r>
            <w:r w:rsidR="00196D96">
              <w:t>Attendance</w:t>
            </w:r>
            <w:r w:rsidRPr="00F47904">
              <w:t>”</w:t>
            </w:r>
            <w:r>
              <w:t>.</w:t>
            </w:r>
          </w:p>
          <w:p w14:paraId="0C51164F" w14:textId="77777777" w:rsidR="0073151F" w:rsidRDefault="0073151F" w:rsidP="00C233DB">
            <w:pPr>
              <w:pStyle w:val="Table"/>
              <w:spacing w:before="0"/>
            </w:pPr>
          </w:p>
          <w:p w14:paraId="1DD18063" w14:textId="05639AFF" w:rsidR="0073151F" w:rsidRDefault="0073151F" w:rsidP="00C233DB">
            <w:pPr>
              <w:pStyle w:val="Table"/>
              <w:spacing w:before="0"/>
            </w:pPr>
            <w:r>
              <w:t xml:space="preserve">3. </w:t>
            </w:r>
            <w:r w:rsidR="00F11AB3">
              <w:t>Nhấn vào nút Confirm để xác nhận chấm công</w:t>
            </w:r>
          </w:p>
          <w:p w14:paraId="593DECD2" w14:textId="37B3195E" w:rsidR="00812C70" w:rsidRDefault="00812C70" w:rsidP="00C233DB">
            <w:pPr>
              <w:pStyle w:val="Table"/>
              <w:spacing w:before="0"/>
            </w:pPr>
          </w:p>
          <w:p w14:paraId="6CE10642" w14:textId="77777777" w:rsidR="00812C70" w:rsidRDefault="00812C70" w:rsidP="00C233DB">
            <w:pPr>
              <w:pStyle w:val="Table"/>
              <w:spacing w:before="0"/>
            </w:pPr>
          </w:p>
          <w:p w14:paraId="09370579" w14:textId="210A546E" w:rsidR="0073151F" w:rsidRDefault="00600151" w:rsidP="00C233DB">
            <w:pPr>
              <w:pStyle w:val="Table"/>
              <w:spacing w:before="0"/>
            </w:pPr>
            <w:r>
              <w:t>4. Xác nhận chấm công</w:t>
            </w:r>
            <w:r w:rsidR="0073151F">
              <w:t xml:space="preserve"> </w:t>
            </w:r>
          </w:p>
          <w:p w14:paraId="1ED9AC94" w14:textId="77777777" w:rsidR="0073151F" w:rsidRDefault="0073151F" w:rsidP="00C233DB">
            <w:pPr>
              <w:pStyle w:val="Table"/>
              <w:spacing w:before="0"/>
            </w:pPr>
            <w:r>
              <w:t xml:space="preserve"> </w:t>
            </w:r>
          </w:p>
        </w:tc>
        <w:tc>
          <w:tcPr>
            <w:tcW w:w="3474" w:type="dxa"/>
            <w:gridSpan w:val="2"/>
          </w:tcPr>
          <w:p w14:paraId="1FBE7765" w14:textId="13E0F81C" w:rsidR="0073151F" w:rsidRDefault="0073151F" w:rsidP="00C233DB">
            <w:pPr>
              <w:pStyle w:val="Table"/>
            </w:pPr>
            <w:r>
              <w:t xml:space="preserve">1.1 Xác thực tài khoản phân quyền </w:t>
            </w:r>
            <w:r w:rsidR="00C6219C">
              <w:t xml:space="preserve">Coach, </w:t>
            </w:r>
            <w:r>
              <w:t>Staff có trong cơ sở dữ liệu.</w:t>
            </w:r>
          </w:p>
          <w:p w14:paraId="68F7180F" w14:textId="5D61B4CE" w:rsidR="0073151F" w:rsidRPr="00DB50F4" w:rsidRDefault="0073151F" w:rsidP="00C233DB">
            <w:pPr>
              <w:pStyle w:val="Table"/>
              <w:spacing w:before="0"/>
            </w:pPr>
            <w:r>
              <w:t xml:space="preserve">1.2 Chuyển hướng đến giao diện trang </w:t>
            </w:r>
            <w:r w:rsidR="00C6219C">
              <w:t xml:space="preserve">Coach, </w:t>
            </w:r>
            <w:r>
              <w:t>Staff.</w:t>
            </w:r>
          </w:p>
          <w:p w14:paraId="6EE0D493" w14:textId="1EC65D46" w:rsidR="0073151F" w:rsidRDefault="0073151F" w:rsidP="00C233DB">
            <w:pPr>
              <w:pStyle w:val="Table"/>
              <w:spacing w:before="0"/>
            </w:pPr>
            <w:r w:rsidRPr="0031140B">
              <w:t xml:space="preserve">2.1 </w:t>
            </w:r>
            <w:r w:rsidRPr="00F47904">
              <w:t>Chuyển</w:t>
            </w:r>
            <w:r>
              <w:t xml:space="preserve"> hướng</w:t>
            </w:r>
            <w:r w:rsidRPr="00F47904">
              <w:t xml:space="preserve"> đến giao diện</w:t>
            </w:r>
            <w:r w:rsidR="00196D96">
              <w:t xml:space="preserve"> Attendance</w:t>
            </w:r>
            <w:r>
              <w:t>.</w:t>
            </w:r>
          </w:p>
          <w:p w14:paraId="7AABF017" w14:textId="77777777" w:rsidR="00F11AB3" w:rsidRDefault="00F11AB3" w:rsidP="00C233DB">
            <w:pPr>
              <w:pStyle w:val="Table"/>
              <w:spacing w:before="0"/>
            </w:pPr>
          </w:p>
          <w:p w14:paraId="4247FC18" w14:textId="4C74B846" w:rsidR="0073151F" w:rsidRDefault="0073151F" w:rsidP="00C233DB">
            <w:pPr>
              <w:pStyle w:val="Table"/>
              <w:spacing w:before="0"/>
            </w:pPr>
            <w:r>
              <w:t xml:space="preserve">3.1 Hiện thông báo yêu cầu </w:t>
            </w:r>
            <w:r w:rsidR="00965466">
              <w:t xml:space="preserve">Coach, </w:t>
            </w:r>
            <w:r>
              <w:t xml:space="preserve">Staff xác nhận thực hiện </w:t>
            </w:r>
            <w:r w:rsidR="00965466">
              <w:t>chấm công</w:t>
            </w:r>
          </w:p>
          <w:p w14:paraId="5E9F05C0" w14:textId="77777777" w:rsidR="0073151F" w:rsidRDefault="0073151F" w:rsidP="00C233DB">
            <w:pPr>
              <w:pStyle w:val="Table"/>
              <w:spacing w:before="0"/>
            </w:pPr>
          </w:p>
          <w:p w14:paraId="15AC7935" w14:textId="38CBA3E5" w:rsidR="0073151F" w:rsidRDefault="0073151F" w:rsidP="00C233DB">
            <w:pPr>
              <w:pStyle w:val="Table"/>
              <w:spacing w:before="0"/>
            </w:pPr>
            <w:r>
              <w:t xml:space="preserve">4.1 Tiến hành </w:t>
            </w:r>
            <w:r w:rsidR="003C4AED">
              <w:t>lưu các thông tin chấm công</w:t>
            </w:r>
          </w:p>
        </w:tc>
      </w:tr>
      <w:tr w:rsidR="0073151F" w14:paraId="01EA08C2" w14:textId="77777777" w:rsidTr="00C233DB">
        <w:tc>
          <w:tcPr>
            <w:tcW w:w="2154" w:type="dxa"/>
          </w:tcPr>
          <w:p w14:paraId="26A2FFDC" w14:textId="77777777" w:rsidR="0073151F" w:rsidRPr="002B0CEC" w:rsidRDefault="0073151F" w:rsidP="00C233DB">
            <w:pPr>
              <w:pStyle w:val="Table"/>
              <w:rPr>
                <w:b/>
                <w:bCs/>
              </w:rPr>
            </w:pPr>
            <w:r w:rsidRPr="002B0CEC">
              <w:rPr>
                <w:b/>
                <w:bCs/>
              </w:rPr>
              <w:t>Exception</w:t>
            </w:r>
          </w:p>
        </w:tc>
        <w:tc>
          <w:tcPr>
            <w:tcW w:w="6947" w:type="dxa"/>
            <w:gridSpan w:val="4"/>
            <w:vAlign w:val="center"/>
          </w:tcPr>
          <w:p w14:paraId="563E6DDE" w14:textId="77777777" w:rsidR="0073151F" w:rsidRDefault="0073151F" w:rsidP="00C233DB">
            <w:pPr>
              <w:pStyle w:val="Table"/>
            </w:pPr>
            <w:r>
              <w:t>1.1a Nếu tài khoản không được phân quyền sẽ yêu cầu nhập lại</w:t>
            </w:r>
          </w:p>
          <w:p w14:paraId="3409BA69" w14:textId="77777777" w:rsidR="0073151F" w:rsidRDefault="0073151F" w:rsidP="00C233DB">
            <w:pPr>
              <w:pStyle w:val="Table"/>
            </w:pPr>
            <w:r>
              <w:t>2.1a Nếu k</w:t>
            </w:r>
            <w:r w:rsidRPr="00D55382">
              <w:t xml:space="preserve">hông thể kết nối cơ sở dữ liệu </w:t>
            </w:r>
            <w:r>
              <w:t>thì hệ thống sẽ h</w:t>
            </w:r>
            <w:r w:rsidRPr="00D55382">
              <w:t>iển thị thông báo lỗi và yêu cầu thử lại.</w:t>
            </w:r>
          </w:p>
          <w:p w14:paraId="74412309" w14:textId="43E65B15" w:rsidR="0073151F" w:rsidRDefault="0073151F" w:rsidP="00C233DB">
            <w:pPr>
              <w:pStyle w:val="Table"/>
            </w:pPr>
            <w:r>
              <w:t>3.1a Nếu không xác nhận, các thông tin về</w:t>
            </w:r>
            <w:r w:rsidR="00865AED">
              <w:t xml:space="preserve"> chấm công</w:t>
            </w:r>
            <w:r>
              <w:t xml:space="preserve"> vẫn giữ nguyên không thay đổi</w:t>
            </w:r>
          </w:p>
        </w:tc>
      </w:tr>
      <w:tr w:rsidR="0073151F" w:rsidRPr="002B0CEC" w14:paraId="6DB73624" w14:textId="77777777" w:rsidTr="00C233DB">
        <w:tc>
          <w:tcPr>
            <w:tcW w:w="9101" w:type="dxa"/>
            <w:gridSpan w:val="5"/>
          </w:tcPr>
          <w:p w14:paraId="0A5EB0F4" w14:textId="77777777" w:rsidR="0073151F" w:rsidRPr="002B0CEC" w:rsidRDefault="0073151F" w:rsidP="00C233DB">
            <w:pPr>
              <w:pStyle w:val="Table"/>
              <w:rPr>
                <w:b/>
                <w:bCs/>
              </w:rPr>
            </w:pPr>
            <w:r w:rsidRPr="002B0CEC">
              <w:rPr>
                <w:b/>
                <w:bCs/>
              </w:rPr>
              <w:t>Summary</w:t>
            </w:r>
          </w:p>
        </w:tc>
      </w:tr>
      <w:tr w:rsidR="0073151F" w:rsidRPr="002B0CEC" w14:paraId="4ED478F2" w14:textId="77777777" w:rsidTr="00C233DB">
        <w:tc>
          <w:tcPr>
            <w:tcW w:w="2154" w:type="dxa"/>
          </w:tcPr>
          <w:p w14:paraId="28A4E813" w14:textId="77777777" w:rsidR="0073151F" w:rsidRPr="002B0CEC" w:rsidRDefault="0073151F" w:rsidP="00C233DB">
            <w:pPr>
              <w:pStyle w:val="Table"/>
              <w:jc w:val="center"/>
              <w:rPr>
                <w:b/>
                <w:bCs/>
              </w:rPr>
            </w:pPr>
            <w:r w:rsidRPr="002B0CEC">
              <w:rPr>
                <w:b/>
                <w:bCs/>
              </w:rPr>
              <w:t>Inputs</w:t>
            </w:r>
          </w:p>
        </w:tc>
        <w:tc>
          <w:tcPr>
            <w:tcW w:w="2343" w:type="dxa"/>
          </w:tcPr>
          <w:p w14:paraId="5967E5E9" w14:textId="77777777" w:rsidR="0073151F" w:rsidRPr="002B0CEC" w:rsidRDefault="0073151F" w:rsidP="00C233DB">
            <w:pPr>
              <w:pStyle w:val="Table"/>
              <w:jc w:val="center"/>
              <w:rPr>
                <w:b/>
                <w:bCs/>
              </w:rPr>
            </w:pPr>
            <w:r w:rsidRPr="002B0CEC">
              <w:rPr>
                <w:b/>
                <w:bCs/>
              </w:rPr>
              <w:t>Source</w:t>
            </w:r>
          </w:p>
        </w:tc>
        <w:tc>
          <w:tcPr>
            <w:tcW w:w="2334" w:type="dxa"/>
            <w:gridSpan w:val="2"/>
          </w:tcPr>
          <w:p w14:paraId="01EC00A7" w14:textId="77777777" w:rsidR="0073151F" w:rsidRPr="002B0CEC" w:rsidRDefault="0073151F" w:rsidP="00C233DB">
            <w:pPr>
              <w:pStyle w:val="Table"/>
              <w:jc w:val="center"/>
              <w:rPr>
                <w:b/>
                <w:bCs/>
              </w:rPr>
            </w:pPr>
            <w:r w:rsidRPr="002B0CEC">
              <w:rPr>
                <w:b/>
                <w:bCs/>
              </w:rPr>
              <w:t>Outputs</w:t>
            </w:r>
          </w:p>
        </w:tc>
        <w:tc>
          <w:tcPr>
            <w:tcW w:w="2270" w:type="dxa"/>
          </w:tcPr>
          <w:p w14:paraId="55E1B473" w14:textId="77777777" w:rsidR="0073151F" w:rsidRPr="002B0CEC" w:rsidRDefault="0073151F" w:rsidP="00C233DB">
            <w:pPr>
              <w:pStyle w:val="Table"/>
              <w:jc w:val="center"/>
              <w:rPr>
                <w:b/>
                <w:bCs/>
              </w:rPr>
            </w:pPr>
            <w:r w:rsidRPr="002B0CEC">
              <w:rPr>
                <w:b/>
                <w:bCs/>
              </w:rPr>
              <w:t>Destination</w:t>
            </w:r>
          </w:p>
        </w:tc>
      </w:tr>
      <w:tr w:rsidR="0073151F" w:rsidRPr="001F6B98" w14:paraId="100E8068" w14:textId="77777777" w:rsidTr="00C233DB">
        <w:tc>
          <w:tcPr>
            <w:tcW w:w="2154" w:type="dxa"/>
          </w:tcPr>
          <w:p w14:paraId="39299DF2" w14:textId="77777777" w:rsidR="0061151A" w:rsidRDefault="00633DEB" w:rsidP="00C233DB">
            <w:pPr>
              <w:pStyle w:val="Table"/>
            </w:pPr>
            <w:r>
              <w:t xml:space="preserve">Yêu cầu chấm </w:t>
            </w:r>
            <w:r w:rsidR="00E55CBE">
              <w:t>công</w:t>
            </w:r>
          </w:p>
          <w:p w14:paraId="4830AC3D" w14:textId="37C17443" w:rsidR="00133EEF" w:rsidRPr="003230A8" w:rsidRDefault="00133EEF" w:rsidP="00C233DB">
            <w:pPr>
              <w:pStyle w:val="Table"/>
            </w:pPr>
            <w:r>
              <w:t>ID user muốn chấm công</w:t>
            </w:r>
          </w:p>
        </w:tc>
        <w:tc>
          <w:tcPr>
            <w:tcW w:w="2343" w:type="dxa"/>
          </w:tcPr>
          <w:p w14:paraId="0E4C6F36" w14:textId="308414DF" w:rsidR="0073151F" w:rsidRPr="00C31DD0" w:rsidRDefault="0073151F" w:rsidP="00C233DB">
            <w:pPr>
              <w:pStyle w:val="Table"/>
            </w:pPr>
            <w:r>
              <w:t xml:space="preserve">Bảng </w:t>
            </w:r>
            <w:r w:rsidR="00A01D06">
              <w:t>attendance</w:t>
            </w:r>
          </w:p>
        </w:tc>
        <w:tc>
          <w:tcPr>
            <w:tcW w:w="2334" w:type="dxa"/>
            <w:gridSpan w:val="2"/>
          </w:tcPr>
          <w:p w14:paraId="2553364C" w14:textId="5B62E3C9" w:rsidR="0073151F" w:rsidRPr="003230A8" w:rsidRDefault="0073151F" w:rsidP="00C233DB">
            <w:pPr>
              <w:pStyle w:val="Table"/>
            </w:pPr>
            <w:r>
              <w:t xml:space="preserve">Thông tin </w:t>
            </w:r>
            <w:r w:rsidR="00331C16">
              <w:t>chấm công</w:t>
            </w:r>
          </w:p>
        </w:tc>
        <w:tc>
          <w:tcPr>
            <w:tcW w:w="2270" w:type="dxa"/>
          </w:tcPr>
          <w:p w14:paraId="0456C69F" w14:textId="44EBC1C0" w:rsidR="0073151F" w:rsidRPr="001F6B98" w:rsidRDefault="0073151F" w:rsidP="00C233DB">
            <w:pPr>
              <w:pStyle w:val="Table"/>
              <w:rPr>
                <w:lang w:val="en-US"/>
              </w:rPr>
            </w:pPr>
            <w:r>
              <w:t>Trang</w:t>
            </w:r>
            <w:r w:rsidR="005F2B60">
              <w:t xml:space="preserve"> Attendance</w:t>
            </w:r>
          </w:p>
        </w:tc>
      </w:tr>
    </w:tbl>
    <w:p w14:paraId="184CDAF4" w14:textId="366F514A" w:rsidR="00DF595C" w:rsidRDefault="00DF595C" w:rsidP="004601A2">
      <w:pPr>
        <w:pStyle w:val="Heading4"/>
      </w:pPr>
      <w:bookmarkStart w:id="147" w:name="_Toc197965726"/>
      <w:r w:rsidRPr="00E071E3">
        <w:lastRenderedPageBreak/>
        <w:t xml:space="preserve">Use-case Xem </w:t>
      </w:r>
      <w:r w:rsidR="00994920">
        <w:t>dữ liệu chấm công</w:t>
      </w:r>
      <w:bookmarkEnd w:id="147"/>
    </w:p>
    <w:p w14:paraId="678E649D" w14:textId="5CB6C7FB" w:rsidR="00FB722D" w:rsidRPr="00FB722D" w:rsidRDefault="00FB722D" w:rsidP="00646DBE">
      <w:pPr>
        <w:pStyle w:val="Caption"/>
      </w:pPr>
      <w:bookmarkStart w:id="148" w:name="_Toc182648944"/>
      <w:bookmarkStart w:id="149" w:name="_Toc197965815"/>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17</w:t>
      </w:r>
      <w:r>
        <w:fldChar w:fldCharType="end"/>
      </w:r>
      <w:r>
        <w:t xml:space="preserve"> Use-case</w:t>
      </w:r>
      <w:r w:rsidRPr="001C346C">
        <w:t xml:space="preserve"> </w:t>
      </w:r>
      <w:r w:rsidRPr="00F72570">
        <w:t xml:space="preserve">Xem </w:t>
      </w:r>
      <w:bookmarkEnd w:id="148"/>
      <w:r>
        <w:t>dữ liệu chấm công</w:t>
      </w:r>
      <w:bookmarkEnd w:id="149"/>
    </w:p>
    <w:p w14:paraId="57787A76" w14:textId="5B645DD0" w:rsidR="00DF595C" w:rsidRPr="00DE45CF" w:rsidRDefault="00AF71A3" w:rsidP="00DF595C">
      <w:pPr>
        <w:spacing w:line="240" w:lineRule="auto"/>
        <w:ind w:firstLine="0"/>
        <w:jc w:val="center"/>
        <w:rPr>
          <w:sz w:val="24"/>
          <w:szCs w:val="24"/>
          <w:lang w:eastAsia="vi-VN"/>
        </w:rPr>
      </w:pPr>
      <w:r w:rsidRPr="00AF71A3">
        <w:rPr>
          <w:noProof/>
          <w:sz w:val="24"/>
          <w:szCs w:val="24"/>
          <w:lang w:eastAsia="vi-VN"/>
        </w:rPr>
        <w:drawing>
          <wp:inline distT="0" distB="0" distL="0" distR="0" wp14:anchorId="346FDD9D" wp14:editId="559209B2">
            <wp:extent cx="5791835" cy="23812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1835" cy="2381250"/>
                    </a:xfrm>
                    <a:prstGeom prst="rect">
                      <a:avLst/>
                    </a:prstGeom>
                  </pic:spPr>
                </pic:pic>
              </a:graphicData>
            </a:graphic>
          </wp:inline>
        </w:drawing>
      </w:r>
    </w:p>
    <w:p w14:paraId="37478275" w14:textId="4D648FFB" w:rsidR="002977A3" w:rsidRDefault="002977A3" w:rsidP="002977A3">
      <w:pPr>
        <w:ind w:firstLine="0"/>
      </w:pPr>
    </w:p>
    <w:p w14:paraId="17BB32C3" w14:textId="011985E1" w:rsidR="00887587" w:rsidRPr="00AD39AF" w:rsidRDefault="00887587" w:rsidP="00887587">
      <w:pPr>
        <w:pStyle w:val="Bng"/>
      </w:pPr>
      <w:bookmarkStart w:id="150" w:name="_Toc197965775"/>
      <w:r w:rsidRPr="00CE157F">
        <w:t>Bảng 2.</w:t>
      </w:r>
      <w:r w:rsidR="000205A0">
        <w:t>19</w:t>
      </w:r>
      <w:r w:rsidRPr="00CE157F">
        <w:t xml:space="preserve"> Đặc tả Use-case </w:t>
      </w:r>
      <w:r w:rsidR="00064B3B">
        <w:t>Xem dữ liệu chấm công</w:t>
      </w:r>
      <w:bookmarkEnd w:id="150"/>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887587" w:rsidRPr="001C6CD7" w14:paraId="1F7E9F76" w14:textId="77777777" w:rsidTr="00C233DB">
        <w:tc>
          <w:tcPr>
            <w:tcW w:w="2154" w:type="dxa"/>
          </w:tcPr>
          <w:p w14:paraId="03971A71" w14:textId="77777777" w:rsidR="00887587" w:rsidRPr="002B0CEC" w:rsidRDefault="00887587" w:rsidP="00C233DB">
            <w:pPr>
              <w:pStyle w:val="Table"/>
              <w:rPr>
                <w:b/>
                <w:bCs/>
              </w:rPr>
            </w:pPr>
            <w:r w:rsidRPr="002B0CEC">
              <w:rPr>
                <w:b/>
                <w:bCs/>
              </w:rPr>
              <w:t>ID</w:t>
            </w:r>
          </w:p>
        </w:tc>
        <w:tc>
          <w:tcPr>
            <w:tcW w:w="6947" w:type="dxa"/>
            <w:gridSpan w:val="4"/>
          </w:tcPr>
          <w:p w14:paraId="56DE0BFC" w14:textId="790DBF0B" w:rsidR="00887587" w:rsidRPr="007D7FB3" w:rsidRDefault="000205A0" w:rsidP="00C233DB">
            <w:pPr>
              <w:pStyle w:val="Table"/>
              <w:rPr>
                <w:lang w:val="en-US"/>
              </w:rPr>
            </w:pPr>
            <w:r>
              <w:t>UC16</w:t>
            </w:r>
          </w:p>
        </w:tc>
      </w:tr>
      <w:tr w:rsidR="00887587" w14:paraId="6EA579D8" w14:textId="77777777" w:rsidTr="00C233DB">
        <w:tc>
          <w:tcPr>
            <w:tcW w:w="2154" w:type="dxa"/>
          </w:tcPr>
          <w:p w14:paraId="57B82E55" w14:textId="77777777" w:rsidR="00887587" w:rsidRPr="002B0CEC" w:rsidRDefault="00887587" w:rsidP="00C233DB">
            <w:pPr>
              <w:pStyle w:val="Table"/>
              <w:rPr>
                <w:b/>
                <w:bCs/>
              </w:rPr>
            </w:pPr>
            <w:r>
              <w:rPr>
                <w:b/>
                <w:bCs/>
              </w:rPr>
              <w:t>Use-case</w:t>
            </w:r>
          </w:p>
        </w:tc>
        <w:tc>
          <w:tcPr>
            <w:tcW w:w="6947" w:type="dxa"/>
            <w:gridSpan w:val="4"/>
          </w:tcPr>
          <w:p w14:paraId="4FD6631F" w14:textId="256F4D16" w:rsidR="00887587" w:rsidRDefault="002F37F5" w:rsidP="00C233DB">
            <w:pPr>
              <w:pStyle w:val="Table"/>
            </w:pPr>
            <w:r>
              <w:t>Xem dữ liệu chấm công</w:t>
            </w:r>
          </w:p>
        </w:tc>
      </w:tr>
      <w:tr w:rsidR="00887587" w14:paraId="7802843E" w14:textId="77777777" w:rsidTr="00C233DB">
        <w:tc>
          <w:tcPr>
            <w:tcW w:w="2154" w:type="dxa"/>
          </w:tcPr>
          <w:p w14:paraId="5D404EA6" w14:textId="77777777" w:rsidR="00887587" w:rsidRPr="002B0CEC" w:rsidRDefault="00887587" w:rsidP="00C233DB">
            <w:pPr>
              <w:pStyle w:val="Table"/>
              <w:rPr>
                <w:b/>
                <w:bCs/>
              </w:rPr>
            </w:pPr>
            <w:r w:rsidRPr="002B0CEC">
              <w:rPr>
                <w:b/>
                <w:bCs/>
              </w:rPr>
              <w:t>Sceneraio</w:t>
            </w:r>
          </w:p>
        </w:tc>
        <w:tc>
          <w:tcPr>
            <w:tcW w:w="6947" w:type="dxa"/>
            <w:gridSpan w:val="4"/>
          </w:tcPr>
          <w:p w14:paraId="071627D3" w14:textId="2535B6A3" w:rsidR="00887587" w:rsidRDefault="00887587" w:rsidP="00C233DB">
            <w:pPr>
              <w:pStyle w:val="Table"/>
            </w:pPr>
            <w:r>
              <w:t xml:space="preserve">Coach, Staff </w:t>
            </w:r>
            <w:r w:rsidR="002F37F5">
              <w:t>muốn xem dữ liệu chấm công của mình</w:t>
            </w:r>
          </w:p>
        </w:tc>
      </w:tr>
      <w:tr w:rsidR="00887587" w14:paraId="07831862" w14:textId="77777777" w:rsidTr="00C233DB">
        <w:tc>
          <w:tcPr>
            <w:tcW w:w="2154" w:type="dxa"/>
          </w:tcPr>
          <w:p w14:paraId="13984061" w14:textId="77777777" w:rsidR="00887587" w:rsidRPr="002B0CEC" w:rsidRDefault="00887587" w:rsidP="00C233DB">
            <w:pPr>
              <w:pStyle w:val="Table"/>
              <w:rPr>
                <w:b/>
                <w:bCs/>
              </w:rPr>
            </w:pPr>
            <w:r w:rsidRPr="002B0CEC">
              <w:rPr>
                <w:b/>
                <w:bCs/>
              </w:rPr>
              <w:t>Triggering Event</w:t>
            </w:r>
          </w:p>
        </w:tc>
        <w:tc>
          <w:tcPr>
            <w:tcW w:w="6947" w:type="dxa"/>
            <w:gridSpan w:val="4"/>
          </w:tcPr>
          <w:p w14:paraId="52EA7479" w14:textId="77777777" w:rsidR="00887587" w:rsidRDefault="00887587" w:rsidP="00C233DB">
            <w:pPr>
              <w:pStyle w:val="Table"/>
            </w:pPr>
            <w:r>
              <w:t>N</w:t>
            </w:r>
            <w:r w:rsidRPr="0072019B">
              <w:t xml:space="preserve">hấn </w:t>
            </w:r>
            <w:r>
              <w:t>chức năng “Attendance”</w:t>
            </w:r>
            <w:r w:rsidRPr="0072019B">
              <w:t xml:space="preserve"> trên giao diện</w:t>
            </w:r>
            <w:r>
              <w:t xml:space="preserve"> website phân quyền Coach, Staff tương ứng</w:t>
            </w:r>
            <w:r w:rsidRPr="0072019B">
              <w:t>.</w:t>
            </w:r>
          </w:p>
        </w:tc>
      </w:tr>
      <w:tr w:rsidR="00887587" w14:paraId="6B353682" w14:textId="77777777" w:rsidTr="00C233DB">
        <w:tc>
          <w:tcPr>
            <w:tcW w:w="2154" w:type="dxa"/>
          </w:tcPr>
          <w:p w14:paraId="4B4B1396" w14:textId="77777777" w:rsidR="00887587" w:rsidRPr="002B0CEC" w:rsidRDefault="00887587" w:rsidP="00C233DB">
            <w:pPr>
              <w:pStyle w:val="Table"/>
              <w:rPr>
                <w:b/>
                <w:bCs/>
              </w:rPr>
            </w:pPr>
            <w:r w:rsidRPr="002B0CEC">
              <w:rPr>
                <w:b/>
                <w:bCs/>
              </w:rPr>
              <w:t>Brief description</w:t>
            </w:r>
          </w:p>
        </w:tc>
        <w:tc>
          <w:tcPr>
            <w:tcW w:w="6947" w:type="dxa"/>
            <w:gridSpan w:val="4"/>
          </w:tcPr>
          <w:p w14:paraId="1A3B2CDF" w14:textId="1D24657A" w:rsidR="00887587" w:rsidRDefault="0054656D" w:rsidP="00C233DB">
            <w:pPr>
              <w:pStyle w:val="Table"/>
            </w:pPr>
            <w:r>
              <w:t>Coach, Staff muốn xem lại lịch sử chấm công của mình</w:t>
            </w:r>
          </w:p>
        </w:tc>
      </w:tr>
      <w:tr w:rsidR="00887587" w14:paraId="6D6C93F3" w14:textId="77777777" w:rsidTr="00C233DB">
        <w:tc>
          <w:tcPr>
            <w:tcW w:w="2154" w:type="dxa"/>
          </w:tcPr>
          <w:p w14:paraId="73790EB6" w14:textId="77777777" w:rsidR="00887587" w:rsidRPr="002B0CEC" w:rsidRDefault="00887587" w:rsidP="00C233DB">
            <w:pPr>
              <w:pStyle w:val="Table"/>
              <w:rPr>
                <w:b/>
                <w:bCs/>
              </w:rPr>
            </w:pPr>
            <w:r w:rsidRPr="002B0CEC">
              <w:rPr>
                <w:b/>
                <w:bCs/>
              </w:rPr>
              <w:t>Actors</w:t>
            </w:r>
          </w:p>
        </w:tc>
        <w:tc>
          <w:tcPr>
            <w:tcW w:w="6947" w:type="dxa"/>
            <w:gridSpan w:val="4"/>
          </w:tcPr>
          <w:p w14:paraId="06365521" w14:textId="77777777" w:rsidR="00887587" w:rsidRDefault="00887587" w:rsidP="00C233DB">
            <w:pPr>
              <w:pStyle w:val="Table"/>
            </w:pPr>
            <w:r>
              <w:t>Coach, Staff</w:t>
            </w:r>
          </w:p>
        </w:tc>
      </w:tr>
      <w:tr w:rsidR="00887587" w:rsidRPr="005A383E" w14:paraId="7C1BF83C" w14:textId="77777777" w:rsidTr="00C233DB">
        <w:tc>
          <w:tcPr>
            <w:tcW w:w="2154" w:type="dxa"/>
          </w:tcPr>
          <w:p w14:paraId="7974BD9F" w14:textId="77777777" w:rsidR="00887587" w:rsidRPr="002B0CEC" w:rsidRDefault="00887587" w:rsidP="00C233DB">
            <w:pPr>
              <w:pStyle w:val="Table"/>
              <w:rPr>
                <w:b/>
                <w:bCs/>
              </w:rPr>
            </w:pPr>
            <w:r w:rsidRPr="002B0CEC">
              <w:rPr>
                <w:b/>
                <w:bCs/>
              </w:rPr>
              <w:t>Stackholder</w:t>
            </w:r>
          </w:p>
        </w:tc>
        <w:tc>
          <w:tcPr>
            <w:tcW w:w="6947" w:type="dxa"/>
            <w:gridSpan w:val="4"/>
          </w:tcPr>
          <w:p w14:paraId="0E9B6FC8" w14:textId="77777777" w:rsidR="00887587" w:rsidRPr="001E7008" w:rsidRDefault="00887587" w:rsidP="00C233DB">
            <w:pPr>
              <w:pStyle w:val="Table"/>
            </w:pPr>
            <w:r>
              <w:t>Không</w:t>
            </w:r>
          </w:p>
        </w:tc>
      </w:tr>
      <w:tr w:rsidR="00887587" w14:paraId="53AAB45A" w14:textId="77777777" w:rsidTr="00C233DB">
        <w:tc>
          <w:tcPr>
            <w:tcW w:w="2154" w:type="dxa"/>
          </w:tcPr>
          <w:p w14:paraId="580F18EC" w14:textId="77777777" w:rsidR="00887587" w:rsidRPr="002B0CEC" w:rsidRDefault="00887587" w:rsidP="00C233DB">
            <w:pPr>
              <w:pStyle w:val="Table"/>
              <w:rPr>
                <w:b/>
                <w:bCs/>
              </w:rPr>
            </w:pPr>
            <w:r w:rsidRPr="002B0CEC">
              <w:rPr>
                <w:b/>
                <w:bCs/>
              </w:rPr>
              <w:t>Preconditions</w:t>
            </w:r>
          </w:p>
        </w:tc>
        <w:tc>
          <w:tcPr>
            <w:tcW w:w="6947" w:type="dxa"/>
            <w:gridSpan w:val="4"/>
          </w:tcPr>
          <w:p w14:paraId="563BEAC7" w14:textId="77777777" w:rsidR="00887587" w:rsidRDefault="00887587" w:rsidP="00C233DB">
            <w:pPr>
              <w:pStyle w:val="Table"/>
            </w:pPr>
            <w:r>
              <w:t xml:space="preserve">Coach, Staff </w:t>
            </w:r>
            <w:r w:rsidRPr="00706662">
              <w:t>đã đăng nhập thành công vào hệ thống.</w:t>
            </w:r>
          </w:p>
        </w:tc>
      </w:tr>
      <w:tr w:rsidR="00887587" w14:paraId="00513319" w14:textId="77777777" w:rsidTr="00C233DB">
        <w:tc>
          <w:tcPr>
            <w:tcW w:w="2154" w:type="dxa"/>
          </w:tcPr>
          <w:p w14:paraId="56D5B54A" w14:textId="77777777" w:rsidR="00887587" w:rsidRPr="002B0CEC" w:rsidRDefault="00887587" w:rsidP="00C233DB">
            <w:pPr>
              <w:pStyle w:val="Table"/>
              <w:rPr>
                <w:b/>
                <w:bCs/>
              </w:rPr>
            </w:pPr>
            <w:r>
              <w:rPr>
                <w:b/>
                <w:bCs/>
              </w:rPr>
              <w:t>Post</w:t>
            </w:r>
            <w:r w:rsidRPr="002B0CEC">
              <w:rPr>
                <w:b/>
                <w:bCs/>
              </w:rPr>
              <w:t>conditions</w:t>
            </w:r>
          </w:p>
        </w:tc>
        <w:tc>
          <w:tcPr>
            <w:tcW w:w="6947" w:type="dxa"/>
            <w:gridSpan w:val="4"/>
          </w:tcPr>
          <w:p w14:paraId="5F98B47E" w14:textId="7555B5C8" w:rsidR="00887587" w:rsidRDefault="00887587" w:rsidP="00C233DB">
            <w:pPr>
              <w:pStyle w:val="Table"/>
            </w:pPr>
            <w:r>
              <w:t>Thông tin về</w:t>
            </w:r>
            <w:r w:rsidR="008E0FC8">
              <w:t xml:space="preserve"> lịch sử dữ liệu</w:t>
            </w:r>
            <w:r>
              <w:t xml:space="preserve"> chấm công</w:t>
            </w:r>
            <w:r w:rsidR="00892C87">
              <w:t xml:space="preserve"> của</w:t>
            </w:r>
            <w:r>
              <w:t xml:space="preserve"> Coach và Staff</w:t>
            </w:r>
          </w:p>
        </w:tc>
      </w:tr>
      <w:tr w:rsidR="00887587" w:rsidRPr="002B0CEC" w14:paraId="3DE9EBFB" w14:textId="77777777" w:rsidTr="00C233DB">
        <w:trPr>
          <w:trHeight w:val="285"/>
        </w:trPr>
        <w:tc>
          <w:tcPr>
            <w:tcW w:w="2154" w:type="dxa"/>
            <w:vMerge w:val="restart"/>
          </w:tcPr>
          <w:p w14:paraId="4621FA15" w14:textId="77777777" w:rsidR="00887587" w:rsidRPr="002B0CEC" w:rsidRDefault="00887587" w:rsidP="00C233DB">
            <w:pPr>
              <w:pStyle w:val="Table"/>
              <w:rPr>
                <w:b/>
                <w:bCs/>
              </w:rPr>
            </w:pPr>
            <w:r w:rsidRPr="002B0CEC">
              <w:rPr>
                <w:b/>
                <w:bCs/>
              </w:rPr>
              <w:t>Flow of activities</w:t>
            </w:r>
          </w:p>
        </w:tc>
        <w:tc>
          <w:tcPr>
            <w:tcW w:w="3473" w:type="dxa"/>
            <w:gridSpan w:val="2"/>
          </w:tcPr>
          <w:p w14:paraId="2083D3B8" w14:textId="77777777" w:rsidR="00887587" w:rsidRPr="002B0CEC" w:rsidRDefault="00887587" w:rsidP="00C233DB">
            <w:pPr>
              <w:pStyle w:val="Table"/>
              <w:jc w:val="center"/>
              <w:rPr>
                <w:b/>
                <w:bCs/>
              </w:rPr>
            </w:pPr>
            <w:r w:rsidRPr="002B0CEC">
              <w:rPr>
                <w:b/>
                <w:bCs/>
              </w:rPr>
              <w:t>Actor</w:t>
            </w:r>
          </w:p>
        </w:tc>
        <w:tc>
          <w:tcPr>
            <w:tcW w:w="3474" w:type="dxa"/>
            <w:gridSpan w:val="2"/>
          </w:tcPr>
          <w:p w14:paraId="7C5E04C5" w14:textId="77777777" w:rsidR="00887587" w:rsidRPr="002B0CEC" w:rsidRDefault="00887587" w:rsidP="00C233DB">
            <w:pPr>
              <w:pStyle w:val="Table"/>
              <w:jc w:val="center"/>
              <w:rPr>
                <w:b/>
                <w:bCs/>
              </w:rPr>
            </w:pPr>
            <w:r w:rsidRPr="002B0CEC">
              <w:rPr>
                <w:b/>
                <w:bCs/>
              </w:rPr>
              <w:t>System</w:t>
            </w:r>
          </w:p>
        </w:tc>
      </w:tr>
      <w:tr w:rsidR="00887587" w14:paraId="39311658" w14:textId="77777777" w:rsidTr="00C233DB">
        <w:trPr>
          <w:trHeight w:val="285"/>
        </w:trPr>
        <w:tc>
          <w:tcPr>
            <w:tcW w:w="2154" w:type="dxa"/>
            <w:vMerge/>
          </w:tcPr>
          <w:p w14:paraId="520EE41C" w14:textId="77777777" w:rsidR="00887587" w:rsidRPr="002B0CEC" w:rsidRDefault="00887587" w:rsidP="00C233DB">
            <w:pPr>
              <w:pStyle w:val="Table"/>
              <w:rPr>
                <w:b/>
                <w:bCs/>
              </w:rPr>
            </w:pPr>
          </w:p>
        </w:tc>
        <w:tc>
          <w:tcPr>
            <w:tcW w:w="3473" w:type="dxa"/>
            <w:gridSpan w:val="2"/>
          </w:tcPr>
          <w:p w14:paraId="2051DD8A" w14:textId="77777777" w:rsidR="00887587" w:rsidRPr="00DB50F4" w:rsidRDefault="00887587" w:rsidP="00C233DB">
            <w:pPr>
              <w:pStyle w:val="Table"/>
            </w:pPr>
            <w:r>
              <w:t>1. Đ</w:t>
            </w:r>
            <w:r w:rsidRPr="00DB50F4">
              <w:t>ăng nhập vào hệ thống.</w:t>
            </w:r>
          </w:p>
          <w:p w14:paraId="7FACC907" w14:textId="77777777" w:rsidR="00887587" w:rsidRDefault="00887587" w:rsidP="00C233DB">
            <w:pPr>
              <w:pStyle w:val="Table"/>
              <w:spacing w:before="0"/>
            </w:pPr>
          </w:p>
          <w:p w14:paraId="22A8FFD7" w14:textId="77777777" w:rsidR="00887587" w:rsidRDefault="00887587" w:rsidP="00C233DB">
            <w:pPr>
              <w:pStyle w:val="Table"/>
              <w:spacing w:before="0"/>
            </w:pPr>
          </w:p>
          <w:p w14:paraId="486B9CF8" w14:textId="77777777" w:rsidR="00887587" w:rsidRDefault="00887587" w:rsidP="00C233DB">
            <w:pPr>
              <w:pStyle w:val="Table"/>
              <w:spacing w:before="0"/>
            </w:pPr>
          </w:p>
          <w:p w14:paraId="6371A2F8" w14:textId="77777777" w:rsidR="00887587" w:rsidRDefault="00887587" w:rsidP="00C233DB">
            <w:pPr>
              <w:pStyle w:val="Table"/>
              <w:spacing w:before="0"/>
            </w:pPr>
          </w:p>
          <w:p w14:paraId="1985EBDF" w14:textId="77777777" w:rsidR="00887587" w:rsidRDefault="00887587" w:rsidP="00C233DB">
            <w:pPr>
              <w:pStyle w:val="Table"/>
              <w:spacing w:before="0"/>
            </w:pPr>
            <w:r>
              <w:t xml:space="preserve">2. </w:t>
            </w:r>
            <w:r w:rsidRPr="00F47904">
              <w:t>Chọn chức năng “</w:t>
            </w:r>
            <w:r>
              <w:t>Attendance</w:t>
            </w:r>
            <w:r w:rsidRPr="00F47904">
              <w:t>”</w:t>
            </w:r>
            <w:r>
              <w:t>.</w:t>
            </w:r>
          </w:p>
          <w:p w14:paraId="1C796130" w14:textId="33738188" w:rsidR="00887587" w:rsidRDefault="00887587" w:rsidP="00C233DB">
            <w:pPr>
              <w:pStyle w:val="Table"/>
              <w:spacing w:before="0"/>
            </w:pPr>
          </w:p>
        </w:tc>
        <w:tc>
          <w:tcPr>
            <w:tcW w:w="3474" w:type="dxa"/>
            <w:gridSpan w:val="2"/>
          </w:tcPr>
          <w:p w14:paraId="77923099" w14:textId="77777777" w:rsidR="00887587" w:rsidRDefault="00887587" w:rsidP="00C233DB">
            <w:pPr>
              <w:pStyle w:val="Table"/>
            </w:pPr>
            <w:r>
              <w:t>1.1 Xác thực tài khoản phân quyền Coach, Staff có trong cơ sở dữ liệu.</w:t>
            </w:r>
          </w:p>
          <w:p w14:paraId="3E5F4655" w14:textId="77777777" w:rsidR="00887587" w:rsidRPr="00DB50F4" w:rsidRDefault="00887587" w:rsidP="00C233DB">
            <w:pPr>
              <w:pStyle w:val="Table"/>
              <w:spacing w:before="0"/>
            </w:pPr>
            <w:r>
              <w:t>1.2 Chuyển hướng đến giao diện trang Coach, Staff.</w:t>
            </w:r>
          </w:p>
          <w:p w14:paraId="681A0251" w14:textId="77777777" w:rsidR="00887587" w:rsidRDefault="00887587" w:rsidP="00C233DB">
            <w:pPr>
              <w:pStyle w:val="Table"/>
              <w:spacing w:before="0"/>
            </w:pPr>
            <w:r w:rsidRPr="0031140B">
              <w:t xml:space="preserve">2.1 </w:t>
            </w:r>
            <w:r w:rsidRPr="00F47904">
              <w:t>Chuyển</w:t>
            </w:r>
            <w:r>
              <w:t xml:space="preserve"> hướng</w:t>
            </w:r>
            <w:r w:rsidRPr="00F47904">
              <w:t xml:space="preserve"> đến giao diện</w:t>
            </w:r>
            <w:r>
              <w:t xml:space="preserve"> Attendance.</w:t>
            </w:r>
          </w:p>
          <w:p w14:paraId="745D451B" w14:textId="1D888E0C" w:rsidR="00887587" w:rsidRDefault="00C41B30" w:rsidP="00C233DB">
            <w:pPr>
              <w:pStyle w:val="Table"/>
              <w:spacing w:before="0"/>
            </w:pPr>
            <w:r>
              <w:t>2.</w:t>
            </w:r>
            <w:r w:rsidR="00A70C49">
              <w:t>2 Hiển thị dữ liệu chấm công của Coach, Staff tương ứng</w:t>
            </w:r>
            <w:r>
              <w:t xml:space="preserve"> </w:t>
            </w:r>
          </w:p>
        </w:tc>
      </w:tr>
      <w:tr w:rsidR="00887587" w14:paraId="3DE070D9" w14:textId="77777777" w:rsidTr="00C233DB">
        <w:tc>
          <w:tcPr>
            <w:tcW w:w="2154" w:type="dxa"/>
          </w:tcPr>
          <w:p w14:paraId="2B32F96C" w14:textId="77777777" w:rsidR="00887587" w:rsidRPr="002B0CEC" w:rsidRDefault="00887587" w:rsidP="00C233DB">
            <w:pPr>
              <w:pStyle w:val="Table"/>
              <w:rPr>
                <w:b/>
                <w:bCs/>
              </w:rPr>
            </w:pPr>
            <w:r w:rsidRPr="002B0CEC">
              <w:rPr>
                <w:b/>
                <w:bCs/>
              </w:rPr>
              <w:t>Exception</w:t>
            </w:r>
          </w:p>
        </w:tc>
        <w:tc>
          <w:tcPr>
            <w:tcW w:w="6947" w:type="dxa"/>
            <w:gridSpan w:val="4"/>
            <w:vAlign w:val="center"/>
          </w:tcPr>
          <w:p w14:paraId="5D977AB3" w14:textId="77777777" w:rsidR="00887587" w:rsidRDefault="00887587" w:rsidP="00C233DB">
            <w:pPr>
              <w:pStyle w:val="Table"/>
            </w:pPr>
            <w:r>
              <w:t>1.1a Nếu tài khoản không được phân quyền sẽ yêu cầu nhập lại</w:t>
            </w:r>
          </w:p>
          <w:p w14:paraId="36A6F3B6" w14:textId="6ACD0085" w:rsidR="00887587" w:rsidRDefault="00887587" w:rsidP="00A7494A">
            <w:pPr>
              <w:pStyle w:val="Table"/>
            </w:pPr>
            <w:r>
              <w:t>2.1a Nếu k</w:t>
            </w:r>
            <w:r w:rsidRPr="00D55382">
              <w:t xml:space="preserve">hông thể kết nối cơ sở dữ liệu </w:t>
            </w:r>
            <w:r>
              <w:t>thì hệ thống sẽ h</w:t>
            </w:r>
            <w:r w:rsidRPr="00D55382">
              <w:t>iển thị thông báo lỗi và yêu cầu thử lại.</w:t>
            </w:r>
          </w:p>
        </w:tc>
      </w:tr>
      <w:tr w:rsidR="00887587" w:rsidRPr="002B0CEC" w14:paraId="0D21DDCF" w14:textId="77777777" w:rsidTr="00C233DB">
        <w:tc>
          <w:tcPr>
            <w:tcW w:w="9101" w:type="dxa"/>
            <w:gridSpan w:val="5"/>
          </w:tcPr>
          <w:p w14:paraId="6656059A" w14:textId="77777777" w:rsidR="00887587" w:rsidRPr="002B0CEC" w:rsidRDefault="00887587" w:rsidP="00C233DB">
            <w:pPr>
              <w:pStyle w:val="Table"/>
              <w:rPr>
                <w:b/>
                <w:bCs/>
              </w:rPr>
            </w:pPr>
            <w:r w:rsidRPr="002B0CEC">
              <w:rPr>
                <w:b/>
                <w:bCs/>
              </w:rPr>
              <w:t>Summary</w:t>
            </w:r>
          </w:p>
        </w:tc>
      </w:tr>
      <w:tr w:rsidR="00887587" w:rsidRPr="002B0CEC" w14:paraId="18B3646E" w14:textId="77777777" w:rsidTr="00C233DB">
        <w:tc>
          <w:tcPr>
            <w:tcW w:w="2154" w:type="dxa"/>
          </w:tcPr>
          <w:p w14:paraId="67470126" w14:textId="77777777" w:rsidR="00887587" w:rsidRPr="002B0CEC" w:rsidRDefault="00887587" w:rsidP="00C233DB">
            <w:pPr>
              <w:pStyle w:val="Table"/>
              <w:jc w:val="center"/>
              <w:rPr>
                <w:b/>
                <w:bCs/>
              </w:rPr>
            </w:pPr>
            <w:r w:rsidRPr="002B0CEC">
              <w:rPr>
                <w:b/>
                <w:bCs/>
              </w:rPr>
              <w:t>Inputs</w:t>
            </w:r>
          </w:p>
        </w:tc>
        <w:tc>
          <w:tcPr>
            <w:tcW w:w="2343" w:type="dxa"/>
          </w:tcPr>
          <w:p w14:paraId="2A03FC6D" w14:textId="77777777" w:rsidR="00887587" w:rsidRPr="002B0CEC" w:rsidRDefault="00887587" w:rsidP="00C233DB">
            <w:pPr>
              <w:pStyle w:val="Table"/>
              <w:jc w:val="center"/>
              <w:rPr>
                <w:b/>
                <w:bCs/>
              </w:rPr>
            </w:pPr>
            <w:r w:rsidRPr="002B0CEC">
              <w:rPr>
                <w:b/>
                <w:bCs/>
              </w:rPr>
              <w:t>Source</w:t>
            </w:r>
          </w:p>
        </w:tc>
        <w:tc>
          <w:tcPr>
            <w:tcW w:w="2334" w:type="dxa"/>
            <w:gridSpan w:val="2"/>
          </w:tcPr>
          <w:p w14:paraId="75F7B178" w14:textId="77777777" w:rsidR="00887587" w:rsidRPr="002B0CEC" w:rsidRDefault="00887587" w:rsidP="00C233DB">
            <w:pPr>
              <w:pStyle w:val="Table"/>
              <w:jc w:val="center"/>
              <w:rPr>
                <w:b/>
                <w:bCs/>
              </w:rPr>
            </w:pPr>
            <w:r w:rsidRPr="002B0CEC">
              <w:rPr>
                <w:b/>
                <w:bCs/>
              </w:rPr>
              <w:t>Outputs</w:t>
            </w:r>
          </w:p>
        </w:tc>
        <w:tc>
          <w:tcPr>
            <w:tcW w:w="2270" w:type="dxa"/>
          </w:tcPr>
          <w:p w14:paraId="3A603A8F" w14:textId="77777777" w:rsidR="00887587" w:rsidRPr="002B0CEC" w:rsidRDefault="00887587" w:rsidP="00C233DB">
            <w:pPr>
              <w:pStyle w:val="Table"/>
              <w:jc w:val="center"/>
              <w:rPr>
                <w:b/>
                <w:bCs/>
              </w:rPr>
            </w:pPr>
            <w:r w:rsidRPr="002B0CEC">
              <w:rPr>
                <w:b/>
                <w:bCs/>
              </w:rPr>
              <w:t>Destination</w:t>
            </w:r>
          </w:p>
        </w:tc>
      </w:tr>
      <w:tr w:rsidR="00887587" w:rsidRPr="001F6B98" w14:paraId="6B5B89BA" w14:textId="77777777" w:rsidTr="00C233DB">
        <w:tc>
          <w:tcPr>
            <w:tcW w:w="2154" w:type="dxa"/>
          </w:tcPr>
          <w:p w14:paraId="048B4A2D" w14:textId="77777777" w:rsidR="00D30EA5" w:rsidRDefault="00397B00" w:rsidP="00C233DB">
            <w:pPr>
              <w:pStyle w:val="Table"/>
            </w:pPr>
            <w:r>
              <w:t>Yêu cầu xem dữ liệu chấm công</w:t>
            </w:r>
          </w:p>
          <w:p w14:paraId="352099B1" w14:textId="3ECAA0C3" w:rsidR="00BA2DE0" w:rsidRPr="003230A8" w:rsidRDefault="00BA2DE0" w:rsidP="00C233DB">
            <w:pPr>
              <w:pStyle w:val="Table"/>
            </w:pPr>
            <w:r>
              <w:t>ID user yêu cầu</w:t>
            </w:r>
          </w:p>
        </w:tc>
        <w:tc>
          <w:tcPr>
            <w:tcW w:w="2343" w:type="dxa"/>
          </w:tcPr>
          <w:p w14:paraId="3EB4EAF3" w14:textId="77777777" w:rsidR="00887587" w:rsidRPr="00C31DD0" w:rsidRDefault="00887587" w:rsidP="00C233DB">
            <w:pPr>
              <w:pStyle w:val="Table"/>
            </w:pPr>
            <w:r>
              <w:t>Bảng attendance</w:t>
            </w:r>
          </w:p>
        </w:tc>
        <w:tc>
          <w:tcPr>
            <w:tcW w:w="2334" w:type="dxa"/>
            <w:gridSpan w:val="2"/>
          </w:tcPr>
          <w:p w14:paraId="3DA64957" w14:textId="4DCA7230" w:rsidR="00887587" w:rsidRPr="003230A8" w:rsidRDefault="00A62A9A" w:rsidP="00C233DB">
            <w:pPr>
              <w:pStyle w:val="Table"/>
            </w:pPr>
            <w:r>
              <w:t>D</w:t>
            </w:r>
            <w:r w:rsidR="00737B83">
              <w:t>ữ liệu</w:t>
            </w:r>
            <w:r w:rsidR="00887587">
              <w:t xml:space="preserve"> chấm công</w:t>
            </w:r>
          </w:p>
        </w:tc>
        <w:tc>
          <w:tcPr>
            <w:tcW w:w="2270" w:type="dxa"/>
          </w:tcPr>
          <w:p w14:paraId="2F585903" w14:textId="77777777" w:rsidR="00887587" w:rsidRPr="001F6B98" w:rsidRDefault="00887587" w:rsidP="00C233DB">
            <w:pPr>
              <w:pStyle w:val="Table"/>
              <w:rPr>
                <w:lang w:val="en-US"/>
              </w:rPr>
            </w:pPr>
            <w:r>
              <w:t>Trang Attendance</w:t>
            </w:r>
          </w:p>
        </w:tc>
      </w:tr>
    </w:tbl>
    <w:p w14:paraId="25F462FB" w14:textId="77777777" w:rsidR="002977A3" w:rsidRPr="002977A3" w:rsidRDefault="002977A3" w:rsidP="002977A3">
      <w:pPr>
        <w:ind w:firstLine="0"/>
      </w:pPr>
    </w:p>
    <w:p w14:paraId="58CA63A1" w14:textId="77777777" w:rsidR="00DF595C" w:rsidRDefault="00DF595C" w:rsidP="00DF595C">
      <w:r>
        <w:br w:type="page"/>
      </w:r>
    </w:p>
    <w:p w14:paraId="64A7DB98" w14:textId="5A86EA2B" w:rsidR="00F72570" w:rsidRDefault="00E30B4B" w:rsidP="004601A2">
      <w:pPr>
        <w:pStyle w:val="Heading4"/>
      </w:pPr>
      <w:bookmarkStart w:id="151" w:name="_Toc197965727"/>
      <w:r>
        <w:lastRenderedPageBreak/>
        <w:t>Use-case</w:t>
      </w:r>
      <w:r w:rsidR="00F72570" w:rsidRPr="00845E13">
        <w:t xml:space="preserve"> </w:t>
      </w:r>
      <w:r w:rsidR="00F72570" w:rsidRPr="00F72570">
        <w:t xml:space="preserve">Xem </w:t>
      </w:r>
      <w:r w:rsidR="009B1CF8">
        <w:t>bảng lương</w:t>
      </w:r>
      <w:bookmarkEnd w:id="151"/>
    </w:p>
    <w:p w14:paraId="04D24B97" w14:textId="12AA9CC6" w:rsidR="003F0237" w:rsidRPr="003F0237" w:rsidRDefault="003F0237" w:rsidP="006B694F">
      <w:pPr>
        <w:pStyle w:val="Caption"/>
      </w:pPr>
      <w:bookmarkStart w:id="152" w:name="_Toc182648945"/>
      <w:bookmarkStart w:id="153" w:name="_Toc197965816"/>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18</w:t>
      </w:r>
      <w:r>
        <w:fldChar w:fldCharType="end"/>
      </w:r>
      <w:r>
        <w:t xml:space="preserve"> Use-case</w:t>
      </w:r>
      <w:r w:rsidRPr="001C346C">
        <w:t xml:space="preserve"> </w:t>
      </w:r>
      <w:r w:rsidRPr="00F72570">
        <w:t xml:space="preserve">Xem </w:t>
      </w:r>
      <w:bookmarkEnd w:id="152"/>
      <w:r>
        <w:t>bảng lương</w:t>
      </w:r>
      <w:bookmarkEnd w:id="153"/>
    </w:p>
    <w:p w14:paraId="40F607D1" w14:textId="61335C14" w:rsidR="000C5246" w:rsidRPr="00DE45CF" w:rsidRDefault="009034F5" w:rsidP="00DE45CF">
      <w:pPr>
        <w:spacing w:line="240" w:lineRule="auto"/>
        <w:ind w:firstLine="0"/>
        <w:jc w:val="center"/>
        <w:rPr>
          <w:sz w:val="24"/>
          <w:szCs w:val="24"/>
          <w:lang w:eastAsia="vi-VN"/>
        </w:rPr>
      </w:pPr>
      <w:r w:rsidRPr="009034F5">
        <w:rPr>
          <w:noProof/>
          <w:sz w:val="24"/>
          <w:szCs w:val="24"/>
          <w:lang w:eastAsia="vi-VN"/>
        </w:rPr>
        <w:drawing>
          <wp:inline distT="0" distB="0" distL="0" distR="0" wp14:anchorId="0A605CC9" wp14:editId="34C05E5E">
            <wp:extent cx="5791835" cy="22872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1835" cy="2287270"/>
                    </a:xfrm>
                    <a:prstGeom prst="rect">
                      <a:avLst/>
                    </a:prstGeom>
                  </pic:spPr>
                </pic:pic>
              </a:graphicData>
            </a:graphic>
          </wp:inline>
        </w:drawing>
      </w:r>
    </w:p>
    <w:p w14:paraId="3996B784" w14:textId="64FB6CC9" w:rsidR="000C5246" w:rsidRDefault="000C5246" w:rsidP="00612111">
      <w:pPr>
        <w:pStyle w:val="Caption"/>
      </w:pPr>
    </w:p>
    <w:p w14:paraId="5A66C36F" w14:textId="4AA225EB" w:rsidR="00170EDC" w:rsidRPr="00AD39AF" w:rsidRDefault="00170EDC" w:rsidP="00170EDC">
      <w:pPr>
        <w:pStyle w:val="Bng"/>
      </w:pPr>
      <w:bookmarkStart w:id="154" w:name="_Toc197965776"/>
      <w:r w:rsidRPr="00CE157F">
        <w:t>Bảng 2.</w:t>
      </w:r>
      <w:r w:rsidR="00ED6901">
        <w:t>20</w:t>
      </w:r>
      <w:r w:rsidRPr="00CE157F">
        <w:t xml:space="preserve"> Đặc tả Use-case </w:t>
      </w:r>
      <w:r>
        <w:t xml:space="preserve">Xem </w:t>
      </w:r>
      <w:r w:rsidR="00ED6901">
        <w:t>bảng lương</w:t>
      </w:r>
      <w:bookmarkEnd w:id="154"/>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170EDC" w:rsidRPr="001C6CD7" w14:paraId="3AEF3C9A" w14:textId="77777777" w:rsidTr="00C233DB">
        <w:tc>
          <w:tcPr>
            <w:tcW w:w="2154" w:type="dxa"/>
          </w:tcPr>
          <w:p w14:paraId="336451F7" w14:textId="77777777" w:rsidR="00170EDC" w:rsidRPr="002B0CEC" w:rsidRDefault="00170EDC" w:rsidP="00C233DB">
            <w:pPr>
              <w:pStyle w:val="Table"/>
              <w:rPr>
                <w:b/>
                <w:bCs/>
              </w:rPr>
            </w:pPr>
            <w:r w:rsidRPr="002B0CEC">
              <w:rPr>
                <w:b/>
                <w:bCs/>
              </w:rPr>
              <w:t>ID</w:t>
            </w:r>
          </w:p>
        </w:tc>
        <w:tc>
          <w:tcPr>
            <w:tcW w:w="6947" w:type="dxa"/>
            <w:gridSpan w:val="4"/>
          </w:tcPr>
          <w:p w14:paraId="2AA94600" w14:textId="200DE5DF" w:rsidR="00170EDC" w:rsidRPr="007D7FB3" w:rsidRDefault="00ED6901" w:rsidP="00C233DB">
            <w:pPr>
              <w:pStyle w:val="Table"/>
              <w:rPr>
                <w:lang w:val="en-US"/>
              </w:rPr>
            </w:pPr>
            <w:r>
              <w:t>UC17</w:t>
            </w:r>
          </w:p>
        </w:tc>
      </w:tr>
      <w:tr w:rsidR="00170EDC" w14:paraId="48779C62" w14:textId="77777777" w:rsidTr="00C233DB">
        <w:tc>
          <w:tcPr>
            <w:tcW w:w="2154" w:type="dxa"/>
          </w:tcPr>
          <w:p w14:paraId="06F4A82E" w14:textId="77777777" w:rsidR="00170EDC" w:rsidRPr="002B0CEC" w:rsidRDefault="00170EDC" w:rsidP="00C233DB">
            <w:pPr>
              <w:pStyle w:val="Table"/>
              <w:rPr>
                <w:b/>
                <w:bCs/>
              </w:rPr>
            </w:pPr>
            <w:r>
              <w:rPr>
                <w:b/>
                <w:bCs/>
              </w:rPr>
              <w:t>Use-case</w:t>
            </w:r>
          </w:p>
        </w:tc>
        <w:tc>
          <w:tcPr>
            <w:tcW w:w="6947" w:type="dxa"/>
            <w:gridSpan w:val="4"/>
          </w:tcPr>
          <w:p w14:paraId="72E4A415" w14:textId="76FED6B9" w:rsidR="00170EDC" w:rsidRDefault="00170EDC" w:rsidP="00C233DB">
            <w:pPr>
              <w:pStyle w:val="Table"/>
            </w:pPr>
            <w:r>
              <w:t xml:space="preserve">Xem </w:t>
            </w:r>
            <w:r w:rsidR="00855A73">
              <w:t>bảng lương</w:t>
            </w:r>
          </w:p>
        </w:tc>
      </w:tr>
      <w:tr w:rsidR="00170EDC" w14:paraId="3CA6F8DB" w14:textId="77777777" w:rsidTr="00C233DB">
        <w:tc>
          <w:tcPr>
            <w:tcW w:w="2154" w:type="dxa"/>
          </w:tcPr>
          <w:p w14:paraId="2FB74507" w14:textId="77777777" w:rsidR="00170EDC" w:rsidRPr="002B0CEC" w:rsidRDefault="00170EDC" w:rsidP="00C233DB">
            <w:pPr>
              <w:pStyle w:val="Table"/>
              <w:rPr>
                <w:b/>
                <w:bCs/>
              </w:rPr>
            </w:pPr>
            <w:r w:rsidRPr="002B0CEC">
              <w:rPr>
                <w:b/>
                <w:bCs/>
              </w:rPr>
              <w:t>Sceneraio</w:t>
            </w:r>
          </w:p>
        </w:tc>
        <w:tc>
          <w:tcPr>
            <w:tcW w:w="6947" w:type="dxa"/>
            <w:gridSpan w:val="4"/>
          </w:tcPr>
          <w:p w14:paraId="24DFE6D3" w14:textId="47090508" w:rsidR="00170EDC" w:rsidRDefault="00170EDC" w:rsidP="00C233DB">
            <w:pPr>
              <w:pStyle w:val="Table"/>
            </w:pPr>
            <w:r>
              <w:t xml:space="preserve">Coach, Staff muốn xem </w:t>
            </w:r>
            <w:r w:rsidR="0003711B">
              <w:t>bảng lương của mình</w:t>
            </w:r>
          </w:p>
        </w:tc>
      </w:tr>
      <w:tr w:rsidR="00170EDC" w14:paraId="6C1BC73B" w14:textId="77777777" w:rsidTr="00C233DB">
        <w:tc>
          <w:tcPr>
            <w:tcW w:w="2154" w:type="dxa"/>
          </w:tcPr>
          <w:p w14:paraId="6CA5B8FB" w14:textId="77777777" w:rsidR="00170EDC" w:rsidRPr="002B0CEC" w:rsidRDefault="00170EDC" w:rsidP="00C233DB">
            <w:pPr>
              <w:pStyle w:val="Table"/>
              <w:rPr>
                <w:b/>
                <w:bCs/>
              </w:rPr>
            </w:pPr>
            <w:r w:rsidRPr="002B0CEC">
              <w:rPr>
                <w:b/>
                <w:bCs/>
              </w:rPr>
              <w:t>Triggering Event</w:t>
            </w:r>
          </w:p>
        </w:tc>
        <w:tc>
          <w:tcPr>
            <w:tcW w:w="6947" w:type="dxa"/>
            <w:gridSpan w:val="4"/>
          </w:tcPr>
          <w:p w14:paraId="2CB663B4" w14:textId="7EC1FBCA" w:rsidR="00170EDC" w:rsidRDefault="00170EDC" w:rsidP="00C233DB">
            <w:pPr>
              <w:pStyle w:val="Table"/>
            </w:pPr>
            <w:r>
              <w:t>N</w:t>
            </w:r>
            <w:r w:rsidRPr="0072019B">
              <w:t xml:space="preserve">hấn </w:t>
            </w:r>
            <w:r>
              <w:t>chức năng “</w:t>
            </w:r>
            <w:r w:rsidR="0003711B">
              <w:t>Income</w:t>
            </w:r>
            <w:r>
              <w:t>”</w:t>
            </w:r>
            <w:r w:rsidRPr="0072019B">
              <w:t xml:space="preserve"> trên giao diện</w:t>
            </w:r>
            <w:r>
              <w:t xml:space="preserve"> website phân quyền Coach, Staff tương ứng</w:t>
            </w:r>
            <w:r w:rsidRPr="0072019B">
              <w:t>.</w:t>
            </w:r>
          </w:p>
        </w:tc>
      </w:tr>
      <w:tr w:rsidR="00170EDC" w14:paraId="17707E63" w14:textId="77777777" w:rsidTr="00C233DB">
        <w:tc>
          <w:tcPr>
            <w:tcW w:w="2154" w:type="dxa"/>
          </w:tcPr>
          <w:p w14:paraId="00B71048" w14:textId="77777777" w:rsidR="00170EDC" w:rsidRPr="002B0CEC" w:rsidRDefault="00170EDC" w:rsidP="00C233DB">
            <w:pPr>
              <w:pStyle w:val="Table"/>
              <w:rPr>
                <w:b/>
                <w:bCs/>
              </w:rPr>
            </w:pPr>
            <w:r w:rsidRPr="002B0CEC">
              <w:rPr>
                <w:b/>
                <w:bCs/>
              </w:rPr>
              <w:t>Brief description</w:t>
            </w:r>
          </w:p>
        </w:tc>
        <w:tc>
          <w:tcPr>
            <w:tcW w:w="6947" w:type="dxa"/>
            <w:gridSpan w:val="4"/>
          </w:tcPr>
          <w:p w14:paraId="09F858BA" w14:textId="77A015A0" w:rsidR="00170EDC" w:rsidRDefault="00170EDC" w:rsidP="00C233DB">
            <w:pPr>
              <w:pStyle w:val="Table"/>
            </w:pPr>
            <w:r>
              <w:t xml:space="preserve">Coach, Staff muốn xem </w:t>
            </w:r>
            <w:r w:rsidR="007942AE">
              <w:t>bảng lương</w:t>
            </w:r>
            <w:r>
              <w:t xml:space="preserve"> của mình</w:t>
            </w:r>
          </w:p>
        </w:tc>
      </w:tr>
      <w:tr w:rsidR="00170EDC" w14:paraId="54BCDEBF" w14:textId="77777777" w:rsidTr="00C233DB">
        <w:tc>
          <w:tcPr>
            <w:tcW w:w="2154" w:type="dxa"/>
          </w:tcPr>
          <w:p w14:paraId="51AD5E63" w14:textId="77777777" w:rsidR="00170EDC" w:rsidRPr="002B0CEC" w:rsidRDefault="00170EDC" w:rsidP="00C233DB">
            <w:pPr>
              <w:pStyle w:val="Table"/>
              <w:rPr>
                <w:b/>
                <w:bCs/>
              </w:rPr>
            </w:pPr>
            <w:r w:rsidRPr="002B0CEC">
              <w:rPr>
                <w:b/>
                <w:bCs/>
              </w:rPr>
              <w:t>Actors</w:t>
            </w:r>
          </w:p>
        </w:tc>
        <w:tc>
          <w:tcPr>
            <w:tcW w:w="6947" w:type="dxa"/>
            <w:gridSpan w:val="4"/>
          </w:tcPr>
          <w:p w14:paraId="030AE9ED" w14:textId="77777777" w:rsidR="00170EDC" w:rsidRDefault="00170EDC" w:rsidP="00C233DB">
            <w:pPr>
              <w:pStyle w:val="Table"/>
            </w:pPr>
            <w:r>
              <w:t>Coach, Staff</w:t>
            </w:r>
          </w:p>
        </w:tc>
      </w:tr>
      <w:tr w:rsidR="00170EDC" w:rsidRPr="005A383E" w14:paraId="1E70F0BA" w14:textId="77777777" w:rsidTr="00C233DB">
        <w:tc>
          <w:tcPr>
            <w:tcW w:w="2154" w:type="dxa"/>
          </w:tcPr>
          <w:p w14:paraId="6CBA2153" w14:textId="77777777" w:rsidR="00170EDC" w:rsidRPr="002B0CEC" w:rsidRDefault="00170EDC" w:rsidP="00C233DB">
            <w:pPr>
              <w:pStyle w:val="Table"/>
              <w:rPr>
                <w:b/>
                <w:bCs/>
              </w:rPr>
            </w:pPr>
            <w:r w:rsidRPr="002B0CEC">
              <w:rPr>
                <w:b/>
                <w:bCs/>
              </w:rPr>
              <w:t>Stackholder</w:t>
            </w:r>
          </w:p>
        </w:tc>
        <w:tc>
          <w:tcPr>
            <w:tcW w:w="6947" w:type="dxa"/>
            <w:gridSpan w:val="4"/>
          </w:tcPr>
          <w:p w14:paraId="3B9D5920" w14:textId="77777777" w:rsidR="00170EDC" w:rsidRPr="001E7008" w:rsidRDefault="00170EDC" w:rsidP="00C233DB">
            <w:pPr>
              <w:pStyle w:val="Table"/>
            </w:pPr>
            <w:r>
              <w:t>Không</w:t>
            </w:r>
          </w:p>
        </w:tc>
      </w:tr>
      <w:tr w:rsidR="00170EDC" w14:paraId="09635DA5" w14:textId="77777777" w:rsidTr="00C233DB">
        <w:tc>
          <w:tcPr>
            <w:tcW w:w="2154" w:type="dxa"/>
          </w:tcPr>
          <w:p w14:paraId="6DCFC9B6" w14:textId="77777777" w:rsidR="00170EDC" w:rsidRPr="002B0CEC" w:rsidRDefault="00170EDC" w:rsidP="00C233DB">
            <w:pPr>
              <w:pStyle w:val="Table"/>
              <w:rPr>
                <w:b/>
                <w:bCs/>
              </w:rPr>
            </w:pPr>
            <w:r w:rsidRPr="002B0CEC">
              <w:rPr>
                <w:b/>
                <w:bCs/>
              </w:rPr>
              <w:t>Preconditions</w:t>
            </w:r>
          </w:p>
        </w:tc>
        <w:tc>
          <w:tcPr>
            <w:tcW w:w="6947" w:type="dxa"/>
            <w:gridSpan w:val="4"/>
          </w:tcPr>
          <w:p w14:paraId="577A4985" w14:textId="77777777" w:rsidR="00170EDC" w:rsidRDefault="00170EDC" w:rsidP="00C233DB">
            <w:pPr>
              <w:pStyle w:val="Table"/>
            </w:pPr>
            <w:r>
              <w:t xml:space="preserve">Coach, Staff </w:t>
            </w:r>
            <w:r w:rsidRPr="00706662">
              <w:t>đã đăng nhập thành công vào hệ thống.</w:t>
            </w:r>
          </w:p>
        </w:tc>
      </w:tr>
      <w:tr w:rsidR="00170EDC" w14:paraId="66F1E9FD" w14:textId="77777777" w:rsidTr="00C233DB">
        <w:tc>
          <w:tcPr>
            <w:tcW w:w="2154" w:type="dxa"/>
          </w:tcPr>
          <w:p w14:paraId="440C2CC0" w14:textId="77777777" w:rsidR="00170EDC" w:rsidRPr="002B0CEC" w:rsidRDefault="00170EDC" w:rsidP="00C233DB">
            <w:pPr>
              <w:pStyle w:val="Table"/>
              <w:rPr>
                <w:b/>
                <w:bCs/>
              </w:rPr>
            </w:pPr>
            <w:r>
              <w:rPr>
                <w:b/>
                <w:bCs/>
              </w:rPr>
              <w:t>Post</w:t>
            </w:r>
            <w:r w:rsidRPr="002B0CEC">
              <w:rPr>
                <w:b/>
                <w:bCs/>
              </w:rPr>
              <w:t>conditions</w:t>
            </w:r>
          </w:p>
        </w:tc>
        <w:tc>
          <w:tcPr>
            <w:tcW w:w="6947" w:type="dxa"/>
            <w:gridSpan w:val="4"/>
          </w:tcPr>
          <w:p w14:paraId="221DA93A" w14:textId="2771C93E" w:rsidR="00170EDC" w:rsidRDefault="00170EDC" w:rsidP="00C233DB">
            <w:pPr>
              <w:pStyle w:val="Table"/>
            </w:pPr>
            <w:r>
              <w:t xml:space="preserve">Thông tin </w:t>
            </w:r>
            <w:r w:rsidR="006F4923">
              <w:t>về bảng lương của</w:t>
            </w:r>
            <w:r>
              <w:t xml:space="preserve"> Coach và Staff</w:t>
            </w:r>
          </w:p>
        </w:tc>
      </w:tr>
      <w:tr w:rsidR="00170EDC" w:rsidRPr="002B0CEC" w14:paraId="415D74C5" w14:textId="77777777" w:rsidTr="00C233DB">
        <w:trPr>
          <w:trHeight w:val="285"/>
        </w:trPr>
        <w:tc>
          <w:tcPr>
            <w:tcW w:w="2154" w:type="dxa"/>
            <w:vMerge w:val="restart"/>
          </w:tcPr>
          <w:p w14:paraId="69AA7988" w14:textId="77777777" w:rsidR="00170EDC" w:rsidRPr="002B0CEC" w:rsidRDefault="00170EDC" w:rsidP="00C233DB">
            <w:pPr>
              <w:pStyle w:val="Table"/>
              <w:rPr>
                <w:b/>
                <w:bCs/>
              </w:rPr>
            </w:pPr>
            <w:r w:rsidRPr="002B0CEC">
              <w:rPr>
                <w:b/>
                <w:bCs/>
              </w:rPr>
              <w:t>Flow of activities</w:t>
            </w:r>
          </w:p>
        </w:tc>
        <w:tc>
          <w:tcPr>
            <w:tcW w:w="3473" w:type="dxa"/>
            <w:gridSpan w:val="2"/>
          </w:tcPr>
          <w:p w14:paraId="4C054274" w14:textId="77777777" w:rsidR="00170EDC" w:rsidRPr="002B0CEC" w:rsidRDefault="00170EDC" w:rsidP="00C233DB">
            <w:pPr>
              <w:pStyle w:val="Table"/>
              <w:jc w:val="center"/>
              <w:rPr>
                <w:b/>
                <w:bCs/>
              </w:rPr>
            </w:pPr>
            <w:r w:rsidRPr="002B0CEC">
              <w:rPr>
                <w:b/>
                <w:bCs/>
              </w:rPr>
              <w:t>Actor</w:t>
            </w:r>
          </w:p>
        </w:tc>
        <w:tc>
          <w:tcPr>
            <w:tcW w:w="3474" w:type="dxa"/>
            <w:gridSpan w:val="2"/>
          </w:tcPr>
          <w:p w14:paraId="00D33323" w14:textId="77777777" w:rsidR="00170EDC" w:rsidRPr="002B0CEC" w:rsidRDefault="00170EDC" w:rsidP="00C233DB">
            <w:pPr>
              <w:pStyle w:val="Table"/>
              <w:jc w:val="center"/>
              <w:rPr>
                <w:b/>
                <w:bCs/>
              </w:rPr>
            </w:pPr>
            <w:r w:rsidRPr="002B0CEC">
              <w:rPr>
                <w:b/>
                <w:bCs/>
              </w:rPr>
              <w:t>System</w:t>
            </w:r>
          </w:p>
        </w:tc>
      </w:tr>
      <w:tr w:rsidR="00170EDC" w14:paraId="0A554701" w14:textId="77777777" w:rsidTr="00C233DB">
        <w:trPr>
          <w:trHeight w:val="285"/>
        </w:trPr>
        <w:tc>
          <w:tcPr>
            <w:tcW w:w="2154" w:type="dxa"/>
            <w:vMerge/>
          </w:tcPr>
          <w:p w14:paraId="3955861B" w14:textId="77777777" w:rsidR="00170EDC" w:rsidRPr="002B0CEC" w:rsidRDefault="00170EDC" w:rsidP="00C233DB">
            <w:pPr>
              <w:pStyle w:val="Table"/>
              <w:rPr>
                <w:b/>
                <w:bCs/>
              </w:rPr>
            </w:pPr>
          </w:p>
        </w:tc>
        <w:tc>
          <w:tcPr>
            <w:tcW w:w="3473" w:type="dxa"/>
            <w:gridSpan w:val="2"/>
          </w:tcPr>
          <w:p w14:paraId="21068543" w14:textId="77777777" w:rsidR="00170EDC" w:rsidRPr="00DB50F4" w:rsidRDefault="00170EDC" w:rsidP="00C233DB">
            <w:pPr>
              <w:pStyle w:val="Table"/>
            </w:pPr>
            <w:r>
              <w:t>1. Đ</w:t>
            </w:r>
            <w:r w:rsidRPr="00DB50F4">
              <w:t>ăng nhập vào hệ thống.</w:t>
            </w:r>
          </w:p>
          <w:p w14:paraId="123331CF" w14:textId="77777777" w:rsidR="00170EDC" w:rsidRDefault="00170EDC" w:rsidP="00C233DB">
            <w:pPr>
              <w:pStyle w:val="Table"/>
              <w:spacing w:before="0"/>
            </w:pPr>
          </w:p>
          <w:p w14:paraId="510A9D34" w14:textId="77777777" w:rsidR="00170EDC" w:rsidRDefault="00170EDC" w:rsidP="00C233DB">
            <w:pPr>
              <w:pStyle w:val="Table"/>
              <w:spacing w:before="0"/>
            </w:pPr>
          </w:p>
          <w:p w14:paraId="1F3DA6EA" w14:textId="77777777" w:rsidR="00170EDC" w:rsidRDefault="00170EDC" w:rsidP="00C233DB">
            <w:pPr>
              <w:pStyle w:val="Table"/>
              <w:spacing w:before="0"/>
            </w:pPr>
          </w:p>
          <w:p w14:paraId="1B391C60" w14:textId="77777777" w:rsidR="00170EDC" w:rsidRDefault="00170EDC" w:rsidP="00C233DB">
            <w:pPr>
              <w:pStyle w:val="Table"/>
              <w:spacing w:before="0"/>
            </w:pPr>
          </w:p>
          <w:p w14:paraId="79025FA5" w14:textId="32B29860" w:rsidR="00170EDC" w:rsidRDefault="00170EDC" w:rsidP="00C233DB">
            <w:pPr>
              <w:pStyle w:val="Table"/>
              <w:spacing w:before="0"/>
            </w:pPr>
            <w:r>
              <w:t xml:space="preserve">2. </w:t>
            </w:r>
            <w:r w:rsidRPr="00F47904">
              <w:t>Chọn chức năng “</w:t>
            </w:r>
            <w:r w:rsidR="006B269B">
              <w:t>I</w:t>
            </w:r>
            <w:r w:rsidR="00B35777">
              <w:t>ncome</w:t>
            </w:r>
            <w:r w:rsidRPr="00F47904">
              <w:t>”</w:t>
            </w:r>
            <w:r>
              <w:t>.</w:t>
            </w:r>
          </w:p>
          <w:p w14:paraId="6B1C35CC" w14:textId="77777777" w:rsidR="00170EDC" w:rsidRDefault="00170EDC" w:rsidP="00C233DB">
            <w:pPr>
              <w:pStyle w:val="Table"/>
              <w:spacing w:before="0"/>
            </w:pPr>
          </w:p>
        </w:tc>
        <w:tc>
          <w:tcPr>
            <w:tcW w:w="3474" w:type="dxa"/>
            <w:gridSpan w:val="2"/>
          </w:tcPr>
          <w:p w14:paraId="3448D2DD" w14:textId="77777777" w:rsidR="00170EDC" w:rsidRDefault="00170EDC" w:rsidP="00C233DB">
            <w:pPr>
              <w:pStyle w:val="Table"/>
            </w:pPr>
            <w:r>
              <w:t>1.1 Xác thực tài khoản phân quyền Coach, Staff có trong cơ sở dữ liệu.</w:t>
            </w:r>
          </w:p>
          <w:p w14:paraId="68CE3695" w14:textId="77777777" w:rsidR="00170EDC" w:rsidRPr="00DB50F4" w:rsidRDefault="00170EDC" w:rsidP="00C233DB">
            <w:pPr>
              <w:pStyle w:val="Table"/>
              <w:spacing w:before="0"/>
            </w:pPr>
            <w:r>
              <w:t>1.2 Chuyển hướng đến giao diện trang Coach, Staff.</w:t>
            </w:r>
          </w:p>
          <w:p w14:paraId="4A10EB36" w14:textId="45509493" w:rsidR="00170EDC" w:rsidRDefault="00170EDC" w:rsidP="00C233DB">
            <w:pPr>
              <w:pStyle w:val="Table"/>
              <w:spacing w:before="0"/>
            </w:pPr>
            <w:r w:rsidRPr="0031140B">
              <w:t xml:space="preserve">2.1 </w:t>
            </w:r>
            <w:r w:rsidRPr="00F47904">
              <w:t>Chuyển</w:t>
            </w:r>
            <w:r>
              <w:t xml:space="preserve"> hướng</w:t>
            </w:r>
            <w:r w:rsidRPr="00F47904">
              <w:t xml:space="preserve"> đến giao diện</w:t>
            </w:r>
            <w:r w:rsidR="00C010EF">
              <w:t xml:space="preserve"> Income</w:t>
            </w:r>
            <w:r>
              <w:t>.</w:t>
            </w:r>
          </w:p>
          <w:p w14:paraId="061C64D7" w14:textId="20181A0C" w:rsidR="00170EDC" w:rsidRDefault="00170EDC" w:rsidP="00C233DB">
            <w:pPr>
              <w:pStyle w:val="Table"/>
              <w:spacing w:before="0"/>
            </w:pPr>
            <w:r>
              <w:t xml:space="preserve">2.2 Hiển thị dữ liệu </w:t>
            </w:r>
            <w:r w:rsidR="005C44C5">
              <w:t>lương</w:t>
            </w:r>
            <w:r>
              <w:t xml:space="preserve"> của Coach, Staff tương ứng </w:t>
            </w:r>
          </w:p>
        </w:tc>
      </w:tr>
      <w:tr w:rsidR="00170EDC" w14:paraId="21D573E0" w14:textId="77777777" w:rsidTr="00C233DB">
        <w:tc>
          <w:tcPr>
            <w:tcW w:w="2154" w:type="dxa"/>
          </w:tcPr>
          <w:p w14:paraId="04919C00" w14:textId="77777777" w:rsidR="00170EDC" w:rsidRPr="002B0CEC" w:rsidRDefault="00170EDC" w:rsidP="00C233DB">
            <w:pPr>
              <w:pStyle w:val="Table"/>
              <w:rPr>
                <w:b/>
                <w:bCs/>
              </w:rPr>
            </w:pPr>
            <w:r w:rsidRPr="002B0CEC">
              <w:rPr>
                <w:b/>
                <w:bCs/>
              </w:rPr>
              <w:t>Exception</w:t>
            </w:r>
          </w:p>
        </w:tc>
        <w:tc>
          <w:tcPr>
            <w:tcW w:w="6947" w:type="dxa"/>
            <w:gridSpan w:val="4"/>
            <w:vAlign w:val="center"/>
          </w:tcPr>
          <w:p w14:paraId="611A6D09" w14:textId="77777777" w:rsidR="00170EDC" w:rsidRDefault="00170EDC" w:rsidP="00C233DB">
            <w:pPr>
              <w:pStyle w:val="Table"/>
            </w:pPr>
            <w:r>
              <w:t>1.1a Nếu tài khoản không được phân quyền sẽ yêu cầu nhập lại</w:t>
            </w:r>
          </w:p>
          <w:p w14:paraId="4DD5E595" w14:textId="77777777" w:rsidR="00170EDC" w:rsidRDefault="00170EDC" w:rsidP="00C233DB">
            <w:pPr>
              <w:pStyle w:val="Table"/>
            </w:pPr>
            <w:r>
              <w:t>2.1a Nếu k</w:t>
            </w:r>
            <w:r w:rsidRPr="00D55382">
              <w:t xml:space="preserve">hông thể kết nối cơ sở dữ liệu </w:t>
            </w:r>
            <w:r>
              <w:t>thì hệ thống sẽ h</w:t>
            </w:r>
            <w:r w:rsidRPr="00D55382">
              <w:t>iển thị thông báo lỗi và yêu cầu thử lại.</w:t>
            </w:r>
          </w:p>
        </w:tc>
      </w:tr>
      <w:tr w:rsidR="00170EDC" w:rsidRPr="002B0CEC" w14:paraId="4F3E9D16" w14:textId="77777777" w:rsidTr="00C233DB">
        <w:tc>
          <w:tcPr>
            <w:tcW w:w="9101" w:type="dxa"/>
            <w:gridSpan w:val="5"/>
          </w:tcPr>
          <w:p w14:paraId="14CB1DB0" w14:textId="77777777" w:rsidR="00170EDC" w:rsidRPr="002B0CEC" w:rsidRDefault="00170EDC" w:rsidP="00C233DB">
            <w:pPr>
              <w:pStyle w:val="Table"/>
              <w:rPr>
                <w:b/>
                <w:bCs/>
              </w:rPr>
            </w:pPr>
            <w:r w:rsidRPr="002B0CEC">
              <w:rPr>
                <w:b/>
                <w:bCs/>
              </w:rPr>
              <w:t>Summary</w:t>
            </w:r>
          </w:p>
        </w:tc>
      </w:tr>
      <w:tr w:rsidR="00170EDC" w:rsidRPr="002B0CEC" w14:paraId="7AD7D52A" w14:textId="77777777" w:rsidTr="00C233DB">
        <w:tc>
          <w:tcPr>
            <w:tcW w:w="2154" w:type="dxa"/>
          </w:tcPr>
          <w:p w14:paraId="301D3F04" w14:textId="77777777" w:rsidR="00170EDC" w:rsidRPr="002B0CEC" w:rsidRDefault="00170EDC" w:rsidP="00C233DB">
            <w:pPr>
              <w:pStyle w:val="Table"/>
              <w:jc w:val="center"/>
              <w:rPr>
                <w:b/>
                <w:bCs/>
              </w:rPr>
            </w:pPr>
            <w:r w:rsidRPr="002B0CEC">
              <w:rPr>
                <w:b/>
                <w:bCs/>
              </w:rPr>
              <w:t>Inputs</w:t>
            </w:r>
          </w:p>
        </w:tc>
        <w:tc>
          <w:tcPr>
            <w:tcW w:w="2343" w:type="dxa"/>
          </w:tcPr>
          <w:p w14:paraId="6D07571D" w14:textId="77777777" w:rsidR="00170EDC" w:rsidRPr="002B0CEC" w:rsidRDefault="00170EDC" w:rsidP="00C233DB">
            <w:pPr>
              <w:pStyle w:val="Table"/>
              <w:jc w:val="center"/>
              <w:rPr>
                <w:b/>
                <w:bCs/>
              </w:rPr>
            </w:pPr>
            <w:r w:rsidRPr="002B0CEC">
              <w:rPr>
                <w:b/>
                <w:bCs/>
              </w:rPr>
              <w:t>Source</w:t>
            </w:r>
          </w:p>
        </w:tc>
        <w:tc>
          <w:tcPr>
            <w:tcW w:w="2334" w:type="dxa"/>
            <w:gridSpan w:val="2"/>
          </w:tcPr>
          <w:p w14:paraId="4DA5EB7F" w14:textId="77777777" w:rsidR="00170EDC" w:rsidRPr="002B0CEC" w:rsidRDefault="00170EDC" w:rsidP="00C233DB">
            <w:pPr>
              <w:pStyle w:val="Table"/>
              <w:jc w:val="center"/>
              <w:rPr>
                <w:b/>
                <w:bCs/>
              </w:rPr>
            </w:pPr>
            <w:r w:rsidRPr="002B0CEC">
              <w:rPr>
                <w:b/>
                <w:bCs/>
              </w:rPr>
              <w:t>Outputs</w:t>
            </w:r>
          </w:p>
        </w:tc>
        <w:tc>
          <w:tcPr>
            <w:tcW w:w="2270" w:type="dxa"/>
          </w:tcPr>
          <w:p w14:paraId="714839A1" w14:textId="77777777" w:rsidR="00170EDC" w:rsidRPr="002B0CEC" w:rsidRDefault="00170EDC" w:rsidP="00C233DB">
            <w:pPr>
              <w:pStyle w:val="Table"/>
              <w:jc w:val="center"/>
              <w:rPr>
                <w:b/>
                <w:bCs/>
              </w:rPr>
            </w:pPr>
            <w:r w:rsidRPr="002B0CEC">
              <w:rPr>
                <w:b/>
                <w:bCs/>
              </w:rPr>
              <w:t>Destination</w:t>
            </w:r>
          </w:p>
        </w:tc>
      </w:tr>
      <w:tr w:rsidR="00170EDC" w:rsidRPr="001F6B98" w14:paraId="4FE958BA" w14:textId="77777777" w:rsidTr="00C233DB">
        <w:tc>
          <w:tcPr>
            <w:tcW w:w="2154" w:type="dxa"/>
          </w:tcPr>
          <w:p w14:paraId="1BA82161" w14:textId="77777777" w:rsidR="00170EDC" w:rsidRDefault="00912CC8" w:rsidP="00C233DB">
            <w:pPr>
              <w:pStyle w:val="Table"/>
            </w:pPr>
            <w:r>
              <w:t>Yêu cầu xem bảng lương</w:t>
            </w:r>
          </w:p>
          <w:p w14:paraId="451999E1" w14:textId="5C2B0F24" w:rsidR="00251974" w:rsidRPr="003230A8" w:rsidRDefault="00251974" w:rsidP="00C233DB">
            <w:pPr>
              <w:pStyle w:val="Table"/>
            </w:pPr>
            <w:r>
              <w:t>ID của user yêu cầu</w:t>
            </w:r>
          </w:p>
        </w:tc>
        <w:tc>
          <w:tcPr>
            <w:tcW w:w="2343" w:type="dxa"/>
          </w:tcPr>
          <w:p w14:paraId="02311CB1" w14:textId="45BD87BF" w:rsidR="00170EDC" w:rsidRPr="00C31DD0" w:rsidRDefault="00170EDC" w:rsidP="00C233DB">
            <w:pPr>
              <w:pStyle w:val="Table"/>
            </w:pPr>
            <w:r>
              <w:t xml:space="preserve">Bảng </w:t>
            </w:r>
            <w:r w:rsidR="00D17E51">
              <w:t>salary</w:t>
            </w:r>
          </w:p>
        </w:tc>
        <w:tc>
          <w:tcPr>
            <w:tcW w:w="2334" w:type="dxa"/>
            <w:gridSpan w:val="2"/>
          </w:tcPr>
          <w:p w14:paraId="31265E82" w14:textId="4F8180E9" w:rsidR="00170EDC" w:rsidRPr="003230A8" w:rsidRDefault="00170EDC" w:rsidP="00C233DB">
            <w:pPr>
              <w:pStyle w:val="Table"/>
            </w:pPr>
            <w:r>
              <w:t xml:space="preserve">Thông tin </w:t>
            </w:r>
            <w:r w:rsidR="00113F17">
              <w:t>lương</w:t>
            </w:r>
          </w:p>
        </w:tc>
        <w:tc>
          <w:tcPr>
            <w:tcW w:w="2270" w:type="dxa"/>
          </w:tcPr>
          <w:p w14:paraId="28048183" w14:textId="781D26BB" w:rsidR="00170EDC" w:rsidRPr="001F6B98" w:rsidRDefault="00170EDC" w:rsidP="00C233DB">
            <w:pPr>
              <w:pStyle w:val="Table"/>
              <w:rPr>
                <w:lang w:val="en-US"/>
              </w:rPr>
            </w:pPr>
            <w:r>
              <w:t xml:space="preserve">Trang </w:t>
            </w:r>
            <w:r w:rsidR="00053E4B">
              <w:t>Income</w:t>
            </w:r>
          </w:p>
        </w:tc>
      </w:tr>
    </w:tbl>
    <w:p w14:paraId="1C894D4A" w14:textId="77777777" w:rsidR="00170EDC" w:rsidRPr="00170EDC" w:rsidRDefault="00170EDC" w:rsidP="00170EDC"/>
    <w:p w14:paraId="70875BDD" w14:textId="6FD52124" w:rsidR="00052A4C" w:rsidRDefault="00052A4C" w:rsidP="00C37F4E">
      <w:r>
        <w:br w:type="page"/>
      </w:r>
    </w:p>
    <w:p w14:paraId="1A9CDE68" w14:textId="68B07D5F" w:rsidR="00F72570" w:rsidRDefault="00E30B4B" w:rsidP="004601A2">
      <w:pPr>
        <w:pStyle w:val="Heading4"/>
      </w:pPr>
      <w:bookmarkStart w:id="155" w:name="_Toc197965728"/>
      <w:r w:rsidRPr="009F713C">
        <w:lastRenderedPageBreak/>
        <w:t>Use-case</w:t>
      </w:r>
      <w:r w:rsidR="00F72570" w:rsidRPr="009F713C">
        <w:t xml:space="preserve"> Xem </w:t>
      </w:r>
      <w:r w:rsidR="00F621EE">
        <w:t>thông tin cá nhân</w:t>
      </w:r>
      <w:bookmarkEnd w:id="155"/>
    </w:p>
    <w:p w14:paraId="55C69681" w14:textId="3E88A968" w:rsidR="00674BC8" w:rsidRPr="00674BC8" w:rsidRDefault="00674BC8" w:rsidP="00A4577B">
      <w:pPr>
        <w:pStyle w:val="Caption"/>
      </w:pPr>
      <w:bookmarkStart w:id="156" w:name="_Toc182648946"/>
      <w:bookmarkStart w:id="157" w:name="_Toc197965817"/>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19</w:t>
      </w:r>
      <w:r>
        <w:fldChar w:fldCharType="end"/>
      </w:r>
      <w:r>
        <w:t xml:space="preserve"> Use-case</w:t>
      </w:r>
      <w:r w:rsidRPr="001C346C">
        <w:t xml:space="preserve"> </w:t>
      </w:r>
      <w:r w:rsidRPr="00F72570">
        <w:t xml:space="preserve">Xem </w:t>
      </w:r>
      <w:bookmarkEnd w:id="156"/>
      <w:r>
        <w:t>thông tin cá nhân</w:t>
      </w:r>
      <w:bookmarkEnd w:id="157"/>
    </w:p>
    <w:p w14:paraId="28FCBB06" w14:textId="41209D5F" w:rsidR="000C5246" w:rsidRPr="00DE45CF" w:rsidRDefault="005F4624" w:rsidP="00DE45CF">
      <w:pPr>
        <w:spacing w:line="240" w:lineRule="auto"/>
        <w:ind w:firstLine="0"/>
        <w:jc w:val="center"/>
        <w:rPr>
          <w:sz w:val="24"/>
          <w:szCs w:val="24"/>
          <w:lang w:eastAsia="vi-VN"/>
        </w:rPr>
      </w:pPr>
      <w:r w:rsidRPr="005F4624">
        <w:rPr>
          <w:noProof/>
          <w:sz w:val="24"/>
          <w:szCs w:val="24"/>
          <w:lang w:eastAsia="vi-VN"/>
        </w:rPr>
        <w:drawing>
          <wp:inline distT="0" distB="0" distL="0" distR="0" wp14:anchorId="1B420AF9" wp14:editId="794848CE">
            <wp:extent cx="5791835" cy="245237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91835" cy="2452370"/>
                    </a:xfrm>
                    <a:prstGeom prst="rect">
                      <a:avLst/>
                    </a:prstGeom>
                  </pic:spPr>
                </pic:pic>
              </a:graphicData>
            </a:graphic>
          </wp:inline>
        </w:drawing>
      </w:r>
    </w:p>
    <w:p w14:paraId="029F8B0F" w14:textId="17463C20" w:rsidR="000C5246" w:rsidRDefault="000C5246" w:rsidP="00612111">
      <w:pPr>
        <w:pStyle w:val="Caption"/>
      </w:pPr>
    </w:p>
    <w:p w14:paraId="25F912AC" w14:textId="3C17E435" w:rsidR="00A978EB" w:rsidRPr="00AD39AF" w:rsidRDefault="00A978EB" w:rsidP="00A978EB">
      <w:pPr>
        <w:pStyle w:val="Bng"/>
      </w:pPr>
      <w:bookmarkStart w:id="158" w:name="_Toc197965777"/>
      <w:r w:rsidRPr="00CE157F">
        <w:t>Bảng 2.</w:t>
      </w:r>
      <w:r w:rsidR="00CD1843">
        <w:t>21</w:t>
      </w:r>
      <w:r w:rsidRPr="00CE157F">
        <w:t xml:space="preserve"> Đặc tả Use-case </w:t>
      </w:r>
      <w:r>
        <w:t xml:space="preserve">Xem </w:t>
      </w:r>
      <w:r w:rsidR="00A63870">
        <w:t>thông tin cá nhân</w:t>
      </w:r>
      <w:bookmarkEnd w:id="158"/>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A978EB" w:rsidRPr="001C6CD7" w14:paraId="3224903E" w14:textId="77777777" w:rsidTr="00C233DB">
        <w:tc>
          <w:tcPr>
            <w:tcW w:w="2154" w:type="dxa"/>
          </w:tcPr>
          <w:p w14:paraId="5F4E1FE8" w14:textId="77777777" w:rsidR="00A978EB" w:rsidRPr="002B0CEC" w:rsidRDefault="00A978EB" w:rsidP="00C233DB">
            <w:pPr>
              <w:pStyle w:val="Table"/>
              <w:rPr>
                <w:b/>
                <w:bCs/>
              </w:rPr>
            </w:pPr>
            <w:r w:rsidRPr="002B0CEC">
              <w:rPr>
                <w:b/>
                <w:bCs/>
              </w:rPr>
              <w:t>ID</w:t>
            </w:r>
          </w:p>
        </w:tc>
        <w:tc>
          <w:tcPr>
            <w:tcW w:w="6947" w:type="dxa"/>
            <w:gridSpan w:val="4"/>
          </w:tcPr>
          <w:p w14:paraId="532AF5CD" w14:textId="0E2C5EDF" w:rsidR="00A978EB" w:rsidRPr="007D7FB3" w:rsidRDefault="00CD1843" w:rsidP="00C233DB">
            <w:pPr>
              <w:pStyle w:val="Table"/>
              <w:rPr>
                <w:lang w:val="en-US"/>
              </w:rPr>
            </w:pPr>
            <w:r>
              <w:t>UC18</w:t>
            </w:r>
          </w:p>
        </w:tc>
      </w:tr>
      <w:tr w:rsidR="00A978EB" w14:paraId="07B1C3DA" w14:textId="77777777" w:rsidTr="00C233DB">
        <w:tc>
          <w:tcPr>
            <w:tcW w:w="2154" w:type="dxa"/>
          </w:tcPr>
          <w:p w14:paraId="3FBE5B09" w14:textId="77777777" w:rsidR="00A978EB" w:rsidRPr="002B0CEC" w:rsidRDefault="00A978EB" w:rsidP="00C233DB">
            <w:pPr>
              <w:pStyle w:val="Table"/>
              <w:rPr>
                <w:b/>
                <w:bCs/>
              </w:rPr>
            </w:pPr>
            <w:r>
              <w:rPr>
                <w:b/>
                <w:bCs/>
              </w:rPr>
              <w:t>Use-case</w:t>
            </w:r>
          </w:p>
        </w:tc>
        <w:tc>
          <w:tcPr>
            <w:tcW w:w="6947" w:type="dxa"/>
            <w:gridSpan w:val="4"/>
          </w:tcPr>
          <w:p w14:paraId="04B7512C" w14:textId="121D9C12" w:rsidR="00A978EB" w:rsidRDefault="00A978EB" w:rsidP="00C233DB">
            <w:pPr>
              <w:pStyle w:val="Table"/>
            </w:pPr>
            <w:r>
              <w:t xml:space="preserve">Xem </w:t>
            </w:r>
            <w:r w:rsidR="00A63870">
              <w:t>thông tin cá nhân</w:t>
            </w:r>
          </w:p>
        </w:tc>
      </w:tr>
      <w:tr w:rsidR="00A978EB" w14:paraId="5B53A4B9" w14:textId="77777777" w:rsidTr="00C233DB">
        <w:tc>
          <w:tcPr>
            <w:tcW w:w="2154" w:type="dxa"/>
          </w:tcPr>
          <w:p w14:paraId="49B344E2" w14:textId="77777777" w:rsidR="00A978EB" w:rsidRPr="002B0CEC" w:rsidRDefault="00A978EB" w:rsidP="00C233DB">
            <w:pPr>
              <w:pStyle w:val="Table"/>
              <w:rPr>
                <w:b/>
                <w:bCs/>
              </w:rPr>
            </w:pPr>
            <w:r w:rsidRPr="002B0CEC">
              <w:rPr>
                <w:b/>
                <w:bCs/>
              </w:rPr>
              <w:t>Sceneraio</w:t>
            </w:r>
          </w:p>
        </w:tc>
        <w:tc>
          <w:tcPr>
            <w:tcW w:w="6947" w:type="dxa"/>
            <w:gridSpan w:val="4"/>
          </w:tcPr>
          <w:p w14:paraId="7D665EE6" w14:textId="48D35B5A" w:rsidR="00A978EB" w:rsidRDefault="00647A54" w:rsidP="00C233DB">
            <w:pPr>
              <w:pStyle w:val="Table"/>
            </w:pPr>
            <w:r>
              <w:t>Tác nhân muốn xem thông tin về tài khoản của mình</w:t>
            </w:r>
          </w:p>
        </w:tc>
      </w:tr>
      <w:tr w:rsidR="00A978EB" w14:paraId="43AE033F" w14:textId="77777777" w:rsidTr="00C233DB">
        <w:tc>
          <w:tcPr>
            <w:tcW w:w="2154" w:type="dxa"/>
          </w:tcPr>
          <w:p w14:paraId="32E3411F" w14:textId="77777777" w:rsidR="00A978EB" w:rsidRPr="002B0CEC" w:rsidRDefault="00A978EB" w:rsidP="00C233DB">
            <w:pPr>
              <w:pStyle w:val="Table"/>
              <w:rPr>
                <w:b/>
                <w:bCs/>
              </w:rPr>
            </w:pPr>
            <w:r w:rsidRPr="002B0CEC">
              <w:rPr>
                <w:b/>
                <w:bCs/>
              </w:rPr>
              <w:t>Triggering Event</w:t>
            </w:r>
          </w:p>
        </w:tc>
        <w:tc>
          <w:tcPr>
            <w:tcW w:w="6947" w:type="dxa"/>
            <w:gridSpan w:val="4"/>
          </w:tcPr>
          <w:p w14:paraId="53461C06" w14:textId="5C509514" w:rsidR="00A978EB" w:rsidRDefault="00A978EB" w:rsidP="00C233DB">
            <w:pPr>
              <w:pStyle w:val="Table"/>
            </w:pPr>
            <w:r>
              <w:t>N</w:t>
            </w:r>
            <w:r w:rsidRPr="0072019B">
              <w:t>hấn</w:t>
            </w:r>
            <w:r w:rsidR="00616E6D">
              <w:t xml:space="preserve"> biểu tượng avata</w:t>
            </w:r>
            <w:r w:rsidRPr="0072019B">
              <w:t xml:space="preserve"> trên giao diện</w:t>
            </w:r>
            <w:r>
              <w:t xml:space="preserve"> website phân quyền</w:t>
            </w:r>
            <w:r w:rsidR="00616E6D">
              <w:t xml:space="preserve"> </w:t>
            </w:r>
            <w:r>
              <w:t>tương ứng</w:t>
            </w:r>
            <w:r w:rsidRPr="0072019B">
              <w:t>.</w:t>
            </w:r>
          </w:p>
        </w:tc>
      </w:tr>
      <w:tr w:rsidR="00A978EB" w14:paraId="4B7EDE8E" w14:textId="77777777" w:rsidTr="00C233DB">
        <w:tc>
          <w:tcPr>
            <w:tcW w:w="2154" w:type="dxa"/>
          </w:tcPr>
          <w:p w14:paraId="05BF6567" w14:textId="77777777" w:rsidR="00A978EB" w:rsidRPr="002B0CEC" w:rsidRDefault="00A978EB" w:rsidP="00C233DB">
            <w:pPr>
              <w:pStyle w:val="Table"/>
              <w:rPr>
                <w:b/>
                <w:bCs/>
              </w:rPr>
            </w:pPr>
            <w:r w:rsidRPr="002B0CEC">
              <w:rPr>
                <w:b/>
                <w:bCs/>
              </w:rPr>
              <w:t>Brief description</w:t>
            </w:r>
          </w:p>
        </w:tc>
        <w:tc>
          <w:tcPr>
            <w:tcW w:w="6947" w:type="dxa"/>
            <w:gridSpan w:val="4"/>
          </w:tcPr>
          <w:p w14:paraId="1AA1C7E8" w14:textId="79876DE2" w:rsidR="00A978EB" w:rsidRDefault="00616E6D" w:rsidP="00C233DB">
            <w:pPr>
              <w:pStyle w:val="Table"/>
            </w:pPr>
            <w:r>
              <w:t>Tác nhân muốn xem thông tin về tài khoản</w:t>
            </w:r>
          </w:p>
        </w:tc>
      </w:tr>
      <w:tr w:rsidR="00A978EB" w14:paraId="3D4CD49E" w14:textId="77777777" w:rsidTr="00C233DB">
        <w:tc>
          <w:tcPr>
            <w:tcW w:w="2154" w:type="dxa"/>
          </w:tcPr>
          <w:p w14:paraId="5D2CCE2B" w14:textId="77777777" w:rsidR="00A978EB" w:rsidRPr="002B0CEC" w:rsidRDefault="00A978EB" w:rsidP="00C233DB">
            <w:pPr>
              <w:pStyle w:val="Table"/>
              <w:rPr>
                <w:b/>
                <w:bCs/>
              </w:rPr>
            </w:pPr>
            <w:r w:rsidRPr="002B0CEC">
              <w:rPr>
                <w:b/>
                <w:bCs/>
              </w:rPr>
              <w:t>Actors</w:t>
            </w:r>
          </w:p>
        </w:tc>
        <w:tc>
          <w:tcPr>
            <w:tcW w:w="6947" w:type="dxa"/>
            <w:gridSpan w:val="4"/>
          </w:tcPr>
          <w:p w14:paraId="1AEE26A2" w14:textId="163AF9B8" w:rsidR="00A978EB" w:rsidRDefault="00616E6D" w:rsidP="00C233DB">
            <w:pPr>
              <w:pStyle w:val="Table"/>
            </w:pPr>
            <w:r>
              <w:t>Admin, Coach, Client, Staff</w:t>
            </w:r>
          </w:p>
        </w:tc>
      </w:tr>
      <w:tr w:rsidR="00A978EB" w:rsidRPr="005A383E" w14:paraId="2F4E267F" w14:textId="77777777" w:rsidTr="00C233DB">
        <w:tc>
          <w:tcPr>
            <w:tcW w:w="2154" w:type="dxa"/>
          </w:tcPr>
          <w:p w14:paraId="47857AFA" w14:textId="77777777" w:rsidR="00A978EB" w:rsidRPr="002B0CEC" w:rsidRDefault="00A978EB" w:rsidP="00C233DB">
            <w:pPr>
              <w:pStyle w:val="Table"/>
              <w:rPr>
                <w:b/>
                <w:bCs/>
              </w:rPr>
            </w:pPr>
            <w:r w:rsidRPr="002B0CEC">
              <w:rPr>
                <w:b/>
                <w:bCs/>
              </w:rPr>
              <w:t>Stackholder</w:t>
            </w:r>
          </w:p>
        </w:tc>
        <w:tc>
          <w:tcPr>
            <w:tcW w:w="6947" w:type="dxa"/>
            <w:gridSpan w:val="4"/>
          </w:tcPr>
          <w:p w14:paraId="66CBB0E5" w14:textId="77777777" w:rsidR="00A978EB" w:rsidRPr="001E7008" w:rsidRDefault="00A978EB" w:rsidP="00C233DB">
            <w:pPr>
              <w:pStyle w:val="Table"/>
            </w:pPr>
            <w:r>
              <w:t>Không</w:t>
            </w:r>
          </w:p>
        </w:tc>
      </w:tr>
      <w:tr w:rsidR="00A978EB" w14:paraId="6805F1C7" w14:textId="77777777" w:rsidTr="00C233DB">
        <w:tc>
          <w:tcPr>
            <w:tcW w:w="2154" w:type="dxa"/>
          </w:tcPr>
          <w:p w14:paraId="64279FCA" w14:textId="77777777" w:rsidR="00A978EB" w:rsidRPr="002B0CEC" w:rsidRDefault="00A978EB" w:rsidP="00C233DB">
            <w:pPr>
              <w:pStyle w:val="Table"/>
              <w:rPr>
                <w:b/>
                <w:bCs/>
              </w:rPr>
            </w:pPr>
            <w:r w:rsidRPr="002B0CEC">
              <w:rPr>
                <w:b/>
                <w:bCs/>
              </w:rPr>
              <w:t>Preconditions</w:t>
            </w:r>
          </w:p>
        </w:tc>
        <w:tc>
          <w:tcPr>
            <w:tcW w:w="6947" w:type="dxa"/>
            <w:gridSpan w:val="4"/>
          </w:tcPr>
          <w:p w14:paraId="5F29F76D" w14:textId="157DD860" w:rsidR="00A978EB" w:rsidRDefault="009C4859" w:rsidP="00C233DB">
            <w:pPr>
              <w:pStyle w:val="Table"/>
            </w:pPr>
            <w:r>
              <w:t xml:space="preserve">Tác nhân </w:t>
            </w:r>
            <w:r w:rsidR="00A978EB" w:rsidRPr="00706662">
              <w:t>đã đăng nhập thành công vào hệ thống.</w:t>
            </w:r>
          </w:p>
        </w:tc>
      </w:tr>
      <w:tr w:rsidR="00A978EB" w14:paraId="3AF903A9" w14:textId="77777777" w:rsidTr="00C233DB">
        <w:tc>
          <w:tcPr>
            <w:tcW w:w="2154" w:type="dxa"/>
          </w:tcPr>
          <w:p w14:paraId="47194FAF" w14:textId="77777777" w:rsidR="00A978EB" w:rsidRPr="002B0CEC" w:rsidRDefault="00A978EB" w:rsidP="00C233DB">
            <w:pPr>
              <w:pStyle w:val="Table"/>
              <w:rPr>
                <w:b/>
                <w:bCs/>
              </w:rPr>
            </w:pPr>
            <w:r>
              <w:rPr>
                <w:b/>
                <w:bCs/>
              </w:rPr>
              <w:t>Post</w:t>
            </w:r>
            <w:r w:rsidRPr="002B0CEC">
              <w:rPr>
                <w:b/>
                <w:bCs/>
              </w:rPr>
              <w:t>conditions</w:t>
            </w:r>
          </w:p>
        </w:tc>
        <w:tc>
          <w:tcPr>
            <w:tcW w:w="6947" w:type="dxa"/>
            <w:gridSpan w:val="4"/>
          </w:tcPr>
          <w:p w14:paraId="3112D819" w14:textId="5B90F467" w:rsidR="00A978EB" w:rsidRDefault="00A978EB" w:rsidP="00C233DB">
            <w:pPr>
              <w:pStyle w:val="Table"/>
            </w:pPr>
            <w:r>
              <w:t xml:space="preserve">Thông tin về </w:t>
            </w:r>
            <w:r w:rsidR="00B82371">
              <w:t>tài khoản của</w:t>
            </w:r>
            <w:r w:rsidR="009539C8">
              <w:t xml:space="preserve"> </w:t>
            </w:r>
            <w:r w:rsidR="00B82371">
              <w:t>tác nhân</w:t>
            </w:r>
          </w:p>
        </w:tc>
      </w:tr>
      <w:tr w:rsidR="00A978EB" w:rsidRPr="002B0CEC" w14:paraId="19C52B10" w14:textId="77777777" w:rsidTr="00C233DB">
        <w:trPr>
          <w:trHeight w:val="285"/>
        </w:trPr>
        <w:tc>
          <w:tcPr>
            <w:tcW w:w="2154" w:type="dxa"/>
            <w:vMerge w:val="restart"/>
          </w:tcPr>
          <w:p w14:paraId="7E0E364B" w14:textId="77777777" w:rsidR="00A978EB" w:rsidRPr="002B0CEC" w:rsidRDefault="00A978EB" w:rsidP="00C233DB">
            <w:pPr>
              <w:pStyle w:val="Table"/>
              <w:rPr>
                <w:b/>
                <w:bCs/>
              </w:rPr>
            </w:pPr>
            <w:r w:rsidRPr="002B0CEC">
              <w:rPr>
                <w:b/>
                <w:bCs/>
              </w:rPr>
              <w:t>Flow of activities</w:t>
            </w:r>
          </w:p>
        </w:tc>
        <w:tc>
          <w:tcPr>
            <w:tcW w:w="3473" w:type="dxa"/>
            <w:gridSpan w:val="2"/>
          </w:tcPr>
          <w:p w14:paraId="0245DB87" w14:textId="77777777" w:rsidR="00A978EB" w:rsidRPr="002B0CEC" w:rsidRDefault="00A978EB" w:rsidP="00C233DB">
            <w:pPr>
              <w:pStyle w:val="Table"/>
              <w:jc w:val="center"/>
              <w:rPr>
                <w:b/>
                <w:bCs/>
              </w:rPr>
            </w:pPr>
            <w:r w:rsidRPr="002B0CEC">
              <w:rPr>
                <w:b/>
                <w:bCs/>
              </w:rPr>
              <w:t>Actor</w:t>
            </w:r>
          </w:p>
        </w:tc>
        <w:tc>
          <w:tcPr>
            <w:tcW w:w="3474" w:type="dxa"/>
            <w:gridSpan w:val="2"/>
          </w:tcPr>
          <w:p w14:paraId="4D037C52" w14:textId="77777777" w:rsidR="00A978EB" w:rsidRPr="002B0CEC" w:rsidRDefault="00A978EB" w:rsidP="00C233DB">
            <w:pPr>
              <w:pStyle w:val="Table"/>
              <w:jc w:val="center"/>
              <w:rPr>
                <w:b/>
                <w:bCs/>
              </w:rPr>
            </w:pPr>
            <w:r w:rsidRPr="002B0CEC">
              <w:rPr>
                <w:b/>
                <w:bCs/>
              </w:rPr>
              <w:t>System</w:t>
            </w:r>
          </w:p>
        </w:tc>
      </w:tr>
      <w:tr w:rsidR="00A978EB" w14:paraId="558328B8" w14:textId="77777777" w:rsidTr="00C233DB">
        <w:trPr>
          <w:trHeight w:val="285"/>
        </w:trPr>
        <w:tc>
          <w:tcPr>
            <w:tcW w:w="2154" w:type="dxa"/>
            <w:vMerge/>
          </w:tcPr>
          <w:p w14:paraId="3C11C40D" w14:textId="77777777" w:rsidR="00A978EB" w:rsidRPr="002B0CEC" w:rsidRDefault="00A978EB" w:rsidP="00C233DB">
            <w:pPr>
              <w:pStyle w:val="Table"/>
              <w:rPr>
                <w:b/>
                <w:bCs/>
              </w:rPr>
            </w:pPr>
          </w:p>
        </w:tc>
        <w:tc>
          <w:tcPr>
            <w:tcW w:w="3473" w:type="dxa"/>
            <w:gridSpan w:val="2"/>
          </w:tcPr>
          <w:p w14:paraId="109B0C41" w14:textId="77777777" w:rsidR="00A978EB" w:rsidRPr="00DB50F4" w:rsidRDefault="00A978EB" w:rsidP="00C233DB">
            <w:pPr>
              <w:pStyle w:val="Table"/>
            </w:pPr>
            <w:r>
              <w:t>1. Đ</w:t>
            </w:r>
            <w:r w:rsidRPr="00DB50F4">
              <w:t>ăng nhập vào hệ thống.</w:t>
            </w:r>
          </w:p>
          <w:p w14:paraId="2731D1D0" w14:textId="77777777" w:rsidR="00A978EB" w:rsidRDefault="00A978EB" w:rsidP="00C233DB">
            <w:pPr>
              <w:pStyle w:val="Table"/>
              <w:spacing w:before="0"/>
            </w:pPr>
          </w:p>
          <w:p w14:paraId="3D4AD4E1" w14:textId="77777777" w:rsidR="00A978EB" w:rsidRDefault="00A978EB" w:rsidP="00C233DB">
            <w:pPr>
              <w:pStyle w:val="Table"/>
              <w:spacing w:before="0"/>
            </w:pPr>
          </w:p>
          <w:p w14:paraId="701CF1D2" w14:textId="77777777" w:rsidR="00A978EB" w:rsidRDefault="00A978EB" w:rsidP="00C233DB">
            <w:pPr>
              <w:pStyle w:val="Table"/>
              <w:spacing w:before="0"/>
            </w:pPr>
          </w:p>
          <w:p w14:paraId="2175FFCD" w14:textId="033B0F21" w:rsidR="00A978EB" w:rsidRDefault="00A978EB" w:rsidP="00C233DB">
            <w:pPr>
              <w:pStyle w:val="Table"/>
              <w:spacing w:before="0"/>
            </w:pPr>
            <w:r>
              <w:t xml:space="preserve">2. </w:t>
            </w:r>
            <w:r w:rsidRPr="00F47904">
              <w:t>Chọn</w:t>
            </w:r>
            <w:r w:rsidR="007F529C">
              <w:t xml:space="preserve"> biểu tượng avata </w:t>
            </w:r>
            <w:r>
              <w:t>.</w:t>
            </w:r>
          </w:p>
          <w:p w14:paraId="46E30E59" w14:textId="77777777" w:rsidR="00A978EB" w:rsidRDefault="00A978EB" w:rsidP="00C233DB">
            <w:pPr>
              <w:pStyle w:val="Table"/>
              <w:spacing w:before="0"/>
            </w:pPr>
          </w:p>
        </w:tc>
        <w:tc>
          <w:tcPr>
            <w:tcW w:w="3474" w:type="dxa"/>
            <w:gridSpan w:val="2"/>
          </w:tcPr>
          <w:p w14:paraId="0FAA52FD" w14:textId="465A2C26" w:rsidR="00A978EB" w:rsidRDefault="00A978EB" w:rsidP="00C233DB">
            <w:pPr>
              <w:pStyle w:val="Table"/>
            </w:pPr>
            <w:r>
              <w:t>1.1 Xác thực tài khoản phân quyền có trong cơ sở dữ liệu.</w:t>
            </w:r>
          </w:p>
          <w:p w14:paraId="143E618B" w14:textId="1429F82E" w:rsidR="00A978EB" w:rsidRPr="00DB50F4" w:rsidRDefault="00A978EB" w:rsidP="00C233DB">
            <w:pPr>
              <w:pStyle w:val="Table"/>
              <w:spacing w:before="0"/>
            </w:pPr>
            <w:r>
              <w:t xml:space="preserve">1.2 Chuyển hướng đến giao diện </w:t>
            </w:r>
            <w:r w:rsidR="00C37848">
              <w:t>tương ứng</w:t>
            </w:r>
            <w:r>
              <w:t>.</w:t>
            </w:r>
          </w:p>
          <w:p w14:paraId="45908D22" w14:textId="76F2EBC6" w:rsidR="00A978EB" w:rsidRDefault="00A978EB" w:rsidP="00056680">
            <w:pPr>
              <w:pStyle w:val="Table"/>
              <w:spacing w:before="0"/>
            </w:pPr>
            <w:r w:rsidRPr="0031140B">
              <w:t xml:space="preserve">2.1 </w:t>
            </w:r>
            <w:r w:rsidRPr="00F47904">
              <w:t>Chuyển</w:t>
            </w:r>
            <w:r>
              <w:t xml:space="preserve"> hướng</w:t>
            </w:r>
            <w:r w:rsidRPr="00F47904">
              <w:t xml:space="preserve"> đến giao diện</w:t>
            </w:r>
            <w:r w:rsidR="007F529C">
              <w:t xml:space="preserve"> thông tin tài khoản</w:t>
            </w:r>
            <w:r>
              <w:t xml:space="preserve">. </w:t>
            </w:r>
          </w:p>
        </w:tc>
      </w:tr>
      <w:tr w:rsidR="00A978EB" w14:paraId="72AF8586" w14:textId="77777777" w:rsidTr="00C233DB">
        <w:tc>
          <w:tcPr>
            <w:tcW w:w="2154" w:type="dxa"/>
          </w:tcPr>
          <w:p w14:paraId="23BDECBE" w14:textId="77777777" w:rsidR="00A978EB" w:rsidRPr="002B0CEC" w:rsidRDefault="00A978EB" w:rsidP="00C233DB">
            <w:pPr>
              <w:pStyle w:val="Table"/>
              <w:rPr>
                <w:b/>
                <w:bCs/>
              </w:rPr>
            </w:pPr>
            <w:r w:rsidRPr="002B0CEC">
              <w:rPr>
                <w:b/>
                <w:bCs/>
              </w:rPr>
              <w:t>Exception</w:t>
            </w:r>
          </w:p>
        </w:tc>
        <w:tc>
          <w:tcPr>
            <w:tcW w:w="6947" w:type="dxa"/>
            <w:gridSpan w:val="4"/>
            <w:vAlign w:val="center"/>
          </w:tcPr>
          <w:p w14:paraId="482FFCF4" w14:textId="77777777" w:rsidR="00A978EB" w:rsidRDefault="00A978EB" w:rsidP="00C233DB">
            <w:pPr>
              <w:pStyle w:val="Table"/>
            </w:pPr>
            <w:r>
              <w:t>1.1a Nếu tài khoản không được phân quyền sẽ yêu cầu nhập lại</w:t>
            </w:r>
          </w:p>
          <w:p w14:paraId="740804DD" w14:textId="77777777" w:rsidR="00A978EB" w:rsidRDefault="00A978EB" w:rsidP="00C233DB">
            <w:pPr>
              <w:pStyle w:val="Table"/>
            </w:pPr>
            <w:r>
              <w:t>2.1a Nếu k</w:t>
            </w:r>
            <w:r w:rsidRPr="00D55382">
              <w:t xml:space="preserve">hông thể kết nối cơ sở dữ liệu </w:t>
            </w:r>
            <w:r>
              <w:t>thì hệ thống sẽ h</w:t>
            </w:r>
            <w:r w:rsidRPr="00D55382">
              <w:t>iển thị thông báo lỗi và yêu cầu thử lại.</w:t>
            </w:r>
          </w:p>
        </w:tc>
      </w:tr>
      <w:tr w:rsidR="00A978EB" w:rsidRPr="002B0CEC" w14:paraId="37880AC0" w14:textId="77777777" w:rsidTr="00C233DB">
        <w:tc>
          <w:tcPr>
            <w:tcW w:w="9101" w:type="dxa"/>
            <w:gridSpan w:val="5"/>
          </w:tcPr>
          <w:p w14:paraId="52A24D9B" w14:textId="77777777" w:rsidR="00A978EB" w:rsidRPr="002B0CEC" w:rsidRDefault="00A978EB" w:rsidP="00C233DB">
            <w:pPr>
              <w:pStyle w:val="Table"/>
              <w:rPr>
                <w:b/>
                <w:bCs/>
              </w:rPr>
            </w:pPr>
            <w:r w:rsidRPr="002B0CEC">
              <w:rPr>
                <w:b/>
                <w:bCs/>
              </w:rPr>
              <w:t>Summary</w:t>
            </w:r>
          </w:p>
        </w:tc>
      </w:tr>
      <w:tr w:rsidR="00A978EB" w:rsidRPr="002B0CEC" w14:paraId="274A1612" w14:textId="77777777" w:rsidTr="00C233DB">
        <w:tc>
          <w:tcPr>
            <w:tcW w:w="2154" w:type="dxa"/>
          </w:tcPr>
          <w:p w14:paraId="7911409D" w14:textId="77777777" w:rsidR="00A978EB" w:rsidRPr="002B0CEC" w:rsidRDefault="00A978EB" w:rsidP="00C233DB">
            <w:pPr>
              <w:pStyle w:val="Table"/>
              <w:jc w:val="center"/>
              <w:rPr>
                <w:b/>
                <w:bCs/>
              </w:rPr>
            </w:pPr>
            <w:r w:rsidRPr="002B0CEC">
              <w:rPr>
                <w:b/>
                <w:bCs/>
              </w:rPr>
              <w:t>Inputs</w:t>
            </w:r>
          </w:p>
        </w:tc>
        <w:tc>
          <w:tcPr>
            <w:tcW w:w="2343" w:type="dxa"/>
          </w:tcPr>
          <w:p w14:paraId="25E8B136" w14:textId="77777777" w:rsidR="00A978EB" w:rsidRPr="002B0CEC" w:rsidRDefault="00A978EB" w:rsidP="00C233DB">
            <w:pPr>
              <w:pStyle w:val="Table"/>
              <w:jc w:val="center"/>
              <w:rPr>
                <w:b/>
                <w:bCs/>
              </w:rPr>
            </w:pPr>
            <w:r w:rsidRPr="002B0CEC">
              <w:rPr>
                <w:b/>
                <w:bCs/>
              </w:rPr>
              <w:t>Source</w:t>
            </w:r>
          </w:p>
        </w:tc>
        <w:tc>
          <w:tcPr>
            <w:tcW w:w="2334" w:type="dxa"/>
            <w:gridSpan w:val="2"/>
          </w:tcPr>
          <w:p w14:paraId="6AE326ED" w14:textId="77777777" w:rsidR="00A978EB" w:rsidRPr="002B0CEC" w:rsidRDefault="00A978EB" w:rsidP="00C233DB">
            <w:pPr>
              <w:pStyle w:val="Table"/>
              <w:jc w:val="center"/>
              <w:rPr>
                <w:b/>
                <w:bCs/>
              </w:rPr>
            </w:pPr>
            <w:r w:rsidRPr="002B0CEC">
              <w:rPr>
                <w:b/>
                <w:bCs/>
              </w:rPr>
              <w:t>Outputs</w:t>
            </w:r>
          </w:p>
        </w:tc>
        <w:tc>
          <w:tcPr>
            <w:tcW w:w="2270" w:type="dxa"/>
          </w:tcPr>
          <w:p w14:paraId="275948C9" w14:textId="77777777" w:rsidR="00A978EB" w:rsidRPr="002B0CEC" w:rsidRDefault="00A978EB" w:rsidP="00C233DB">
            <w:pPr>
              <w:pStyle w:val="Table"/>
              <w:jc w:val="center"/>
              <w:rPr>
                <w:b/>
                <w:bCs/>
              </w:rPr>
            </w:pPr>
            <w:r w:rsidRPr="002B0CEC">
              <w:rPr>
                <w:b/>
                <w:bCs/>
              </w:rPr>
              <w:t>Destination</w:t>
            </w:r>
          </w:p>
        </w:tc>
      </w:tr>
      <w:tr w:rsidR="00A978EB" w:rsidRPr="001F6B98" w14:paraId="25204E27" w14:textId="77777777" w:rsidTr="00C233DB">
        <w:tc>
          <w:tcPr>
            <w:tcW w:w="2154" w:type="dxa"/>
          </w:tcPr>
          <w:p w14:paraId="23B4E093" w14:textId="77777777" w:rsidR="00A978EB" w:rsidRDefault="00373FB5" w:rsidP="00C233DB">
            <w:pPr>
              <w:pStyle w:val="Table"/>
            </w:pPr>
            <w:r>
              <w:t>Yêu cầu xem thông tin cá</w:t>
            </w:r>
            <w:r w:rsidR="00C5229D">
              <w:t xml:space="preserve"> nhân</w:t>
            </w:r>
          </w:p>
          <w:p w14:paraId="603D7C37" w14:textId="3B5712F4" w:rsidR="00A7116C" w:rsidRPr="003230A8" w:rsidRDefault="00A7116C" w:rsidP="00C233DB">
            <w:pPr>
              <w:pStyle w:val="Table"/>
            </w:pPr>
            <w:r>
              <w:t>ID của user yêu cầu</w:t>
            </w:r>
          </w:p>
        </w:tc>
        <w:tc>
          <w:tcPr>
            <w:tcW w:w="2343" w:type="dxa"/>
          </w:tcPr>
          <w:p w14:paraId="033FAAF9" w14:textId="77777777" w:rsidR="00A978EB" w:rsidRDefault="00A978EB" w:rsidP="00C233DB">
            <w:pPr>
              <w:pStyle w:val="Table"/>
            </w:pPr>
            <w:r>
              <w:t xml:space="preserve">Bảng </w:t>
            </w:r>
            <w:r w:rsidR="003E0F68">
              <w:t>user</w:t>
            </w:r>
          </w:p>
          <w:p w14:paraId="34383407" w14:textId="77777777" w:rsidR="00585D23" w:rsidRDefault="00585D23" w:rsidP="00C233DB">
            <w:pPr>
              <w:pStyle w:val="Table"/>
            </w:pPr>
            <w:r>
              <w:t>Bảng coach</w:t>
            </w:r>
          </w:p>
          <w:p w14:paraId="31D3355B" w14:textId="0BD4B9E8" w:rsidR="00585D23" w:rsidRPr="00C31DD0" w:rsidRDefault="00585D23" w:rsidP="00C233DB">
            <w:pPr>
              <w:pStyle w:val="Table"/>
            </w:pPr>
            <w:r>
              <w:t>Bảng staff</w:t>
            </w:r>
          </w:p>
        </w:tc>
        <w:tc>
          <w:tcPr>
            <w:tcW w:w="2334" w:type="dxa"/>
            <w:gridSpan w:val="2"/>
          </w:tcPr>
          <w:p w14:paraId="0EB2A2B4" w14:textId="78DAB7B8" w:rsidR="00A978EB" w:rsidRPr="003230A8" w:rsidRDefault="00A978EB" w:rsidP="00C233DB">
            <w:pPr>
              <w:pStyle w:val="Table"/>
            </w:pPr>
            <w:r>
              <w:t xml:space="preserve">Thông tin </w:t>
            </w:r>
            <w:r w:rsidR="003E0F68">
              <w:t>tài khoản</w:t>
            </w:r>
          </w:p>
        </w:tc>
        <w:tc>
          <w:tcPr>
            <w:tcW w:w="2270" w:type="dxa"/>
          </w:tcPr>
          <w:p w14:paraId="7618812B" w14:textId="28D56804" w:rsidR="00A978EB" w:rsidRPr="001F6B98" w:rsidRDefault="00A978EB" w:rsidP="00C233DB">
            <w:pPr>
              <w:pStyle w:val="Table"/>
              <w:rPr>
                <w:lang w:val="en-US"/>
              </w:rPr>
            </w:pPr>
            <w:r>
              <w:t xml:space="preserve">Trang </w:t>
            </w:r>
            <w:r w:rsidR="00F05E81">
              <w:t>Infor</w:t>
            </w:r>
          </w:p>
        </w:tc>
      </w:tr>
    </w:tbl>
    <w:p w14:paraId="7C7D4A6C" w14:textId="77777777" w:rsidR="0075626C" w:rsidRPr="0075626C" w:rsidRDefault="0075626C" w:rsidP="0075626C"/>
    <w:p w14:paraId="0845981D" w14:textId="6B99BFC0" w:rsidR="00052A4C" w:rsidRDefault="00052A4C" w:rsidP="00C37F4E">
      <w:r>
        <w:br w:type="page"/>
      </w:r>
    </w:p>
    <w:p w14:paraId="0F0D0B5C" w14:textId="251179AC" w:rsidR="00F72570" w:rsidRDefault="00E30B4B" w:rsidP="004601A2">
      <w:pPr>
        <w:pStyle w:val="Heading4"/>
      </w:pPr>
      <w:bookmarkStart w:id="159" w:name="_Toc197965729"/>
      <w:r>
        <w:lastRenderedPageBreak/>
        <w:t>Use-case</w:t>
      </w:r>
      <w:r w:rsidR="00F72570" w:rsidRPr="00845E13">
        <w:t xml:space="preserve"> </w:t>
      </w:r>
      <w:r w:rsidR="00AF1DE1">
        <w:t>Xem danh sách lớp học</w:t>
      </w:r>
      <w:bookmarkEnd w:id="159"/>
    </w:p>
    <w:p w14:paraId="2A7585E4" w14:textId="799E3D76" w:rsidR="003C562D" w:rsidRPr="003C562D" w:rsidRDefault="003C562D" w:rsidP="009F6B0D">
      <w:pPr>
        <w:pStyle w:val="Caption"/>
      </w:pPr>
      <w:bookmarkStart w:id="160" w:name="_Toc182648947"/>
      <w:bookmarkStart w:id="161" w:name="_Toc197965818"/>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20</w:t>
      </w:r>
      <w:r>
        <w:fldChar w:fldCharType="end"/>
      </w:r>
      <w:r>
        <w:t xml:space="preserve"> Use-case</w:t>
      </w:r>
      <w:r w:rsidRPr="001C346C">
        <w:t xml:space="preserve"> </w:t>
      </w:r>
      <w:bookmarkEnd w:id="160"/>
      <w:r>
        <w:t>Xem danh sách lớp học</w:t>
      </w:r>
      <w:bookmarkEnd w:id="161"/>
    </w:p>
    <w:p w14:paraId="3999D2A9" w14:textId="5B67E4C6" w:rsidR="000C5246" w:rsidRPr="003C562D" w:rsidRDefault="000C672A" w:rsidP="003C562D">
      <w:pPr>
        <w:spacing w:line="240" w:lineRule="auto"/>
        <w:ind w:firstLine="0"/>
        <w:jc w:val="center"/>
        <w:rPr>
          <w:sz w:val="24"/>
          <w:szCs w:val="24"/>
          <w:lang w:eastAsia="vi-VN"/>
        </w:rPr>
      </w:pPr>
      <w:r w:rsidRPr="000C672A">
        <w:rPr>
          <w:noProof/>
          <w:sz w:val="24"/>
          <w:szCs w:val="24"/>
          <w:lang w:eastAsia="vi-VN"/>
        </w:rPr>
        <w:drawing>
          <wp:inline distT="0" distB="0" distL="0" distR="0" wp14:anchorId="3BC0677B" wp14:editId="1C95D00F">
            <wp:extent cx="5791835" cy="24168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1835" cy="2416810"/>
                    </a:xfrm>
                    <a:prstGeom prst="rect">
                      <a:avLst/>
                    </a:prstGeom>
                  </pic:spPr>
                </pic:pic>
              </a:graphicData>
            </a:graphic>
          </wp:inline>
        </w:drawing>
      </w:r>
    </w:p>
    <w:p w14:paraId="0E3B4251" w14:textId="6431B931" w:rsidR="00F72570" w:rsidRDefault="00F72570" w:rsidP="00523BB2">
      <w:pPr>
        <w:ind w:firstLine="0"/>
      </w:pPr>
    </w:p>
    <w:p w14:paraId="5C0C68F6" w14:textId="5629D6D0" w:rsidR="00AC5805" w:rsidRPr="00AD39AF" w:rsidRDefault="00AC5805" w:rsidP="00AC5805">
      <w:pPr>
        <w:pStyle w:val="Bng"/>
      </w:pPr>
      <w:bookmarkStart w:id="162" w:name="_Toc197965778"/>
      <w:r w:rsidRPr="00CE157F">
        <w:t>Bảng 2.</w:t>
      </w:r>
      <w:r w:rsidR="008228A2">
        <w:t>22</w:t>
      </w:r>
      <w:r w:rsidRPr="00CE157F">
        <w:t xml:space="preserve"> Đặc tả Use-case </w:t>
      </w:r>
      <w:r>
        <w:t xml:space="preserve">Xem </w:t>
      </w:r>
      <w:r w:rsidR="00294014">
        <w:t>danh sách lớp học</w:t>
      </w:r>
      <w:bookmarkEnd w:id="162"/>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AC5805" w:rsidRPr="001C6CD7" w14:paraId="3DA13040" w14:textId="77777777" w:rsidTr="00C233DB">
        <w:tc>
          <w:tcPr>
            <w:tcW w:w="2154" w:type="dxa"/>
          </w:tcPr>
          <w:p w14:paraId="632379E2" w14:textId="77777777" w:rsidR="00AC5805" w:rsidRPr="002B0CEC" w:rsidRDefault="00AC5805" w:rsidP="00C233DB">
            <w:pPr>
              <w:pStyle w:val="Table"/>
              <w:rPr>
                <w:b/>
                <w:bCs/>
              </w:rPr>
            </w:pPr>
            <w:r w:rsidRPr="002B0CEC">
              <w:rPr>
                <w:b/>
                <w:bCs/>
              </w:rPr>
              <w:t>ID</w:t>
            </w:r>
          </w:p>
        </w:tc>
        <w:tc>
          <w:tcPr>
            <w:tcW w:w="6947" w:type="dxa"/>
            <w:gridSpan w:val="4"/>
          </w:tcPr>
          <w:p w14:paraId="6307CF1B" w14:textId="0ABC88E2" w:rsidR="00AC5805" w:rsidRPr="007D7FB3" w:rsidRDefault="001238D7" w:rsidP="00C233DB">
            <w:pPr>
              <w:pStyle w:val="Table"/>
              <w:rPr>
                <w:lang w:val="en-US"/>
              </w:rPr>
            </w:pPr>
            <w:r>
              <w:t>UC19</w:t>
            </w:r>
          </w:p>
        </w:tc>
      </w:tr>
      <w:tr w:rsidR="00AC5805" w14:paraId="0D4D16B8" w14:textId="77777777" w:rsidTr="00C233DB">
        <w:tc>
          <w:tcPr>
            <w:tcW w:w="2154" w:type="dxa"/>
          </w:tcPr>
          <w:p w14:paraId="6BC4E13D" w14:textId="77777777" w:rsidR="00AC5805" w:rsidRPr="002B0CEC" w:rsidRDefault="00AC5805" w:rsidP="00C233DB">
            <w:pPr>
              <w:pStyle w:val="Table"/>
              <w:rPr>
                <w:b/>
                <w:bCs/>
              </w:rPr>
            </w:pPr>
            <w:r>
              <w:rPr>
                <w:b/>
                <w:bCs/>
              </w:rPr>
              <w:t>Use-case</w:t>
            </w:r>
          </w:p>
        </w:tc>
        <w:tc>
          <w:tcPr>
            <w:tcW w:w="6947" w:type="dxa"/>
            <w:gridSpan w:val="4"/>
          </w:tcPr>
          <w:p w14:paraId="7B01C0C4" w14:textId="7D6F6F67" w:rsidR="00AC5805" w:rsidRDefault="00AC5805" w:rsidP="00C233DB">
            <w:pPr>
              <w:pStyle w:val="Table"/>
            </w:pPr>
            <w:r>
              <w:t xml:space="preserve">Xem </w:t>
            </w:r>
            <w:r w:rsidR="001139F1">
              <w:t>danh sách lớp học</w:t>
            </w:r>
          </w:p>
        </w:tc>
      </w:tr>
      <w:tr w:rsidR="00AC5805" w14:paraId="0BA22B01" w14:textId="77777777" w:rsidTr="00C233DB">
        <w:tc>
          <w:tcPr>
            <w:tcW w:w="2154" w:type="dxa"/>
          </w:tcPr>
          <w:p w14:paraId="616D3987" w14:textId="77777777" w:rsidR="00AC5805" w:rsidRPr="002B0CEC" w:rsidRDefault="00AC5805" w:rsidP="00C233DB">
            <w:pPr>
              <w:pStyle w:val="Table"/>
              <w:rPr>
                <w:b/>
                <w:bCs/>
              </w:rPr>
            </w:pPr>
            <w:r w:rsidRPr="002B0CEC">
              <w:rPr>
                <w:b/>
                <w:bCs/>
              </w:rPr>
              <w:t>Sceneraio</w:t>
            </w:r>
          </w:p>
        </w:tc>
        <w:tc>
          <w:tcPr>
            <w:tcW w:w="6947" w:type="dxa"/>
            <w:gridSpan w:val="4"/>
          </w:tcPr>
          <w:p w14:paraId="3644E216" w14:textId="3C68553D" w:rsidR="00AC5805" w:rsidRDefault="00C0155D" w:rsidP="00C233DB">
            <w:pPr>
              <w:pStyle w:val="Table"/>
            </w:pPr>
            <w:r>
              <w:t>Coach, Client xem danh sách lớp học</w:t>
            </w:r>
          </w:p>
        </w:tc>
      </w:tr>
      <w:tr w:rsidR="00AC5805" w14:paraId="55E6CA64" w14:textId="77777777" w:rsidTr="00C233DB">
        <w:tc>
          <w:tcPr>
            <w:tcW w:w="2154" w:type="dxa"/>
          </w:tcPr>
          <w:p w14:paraId="67588400" w14:textId="77777777" w:rsidR="00AC5805" w:rsidRPr="002B0CEC" w:rsidRDefault="00AC5805" w:rsidP="00C233DB">
            <w:pPr>
              <w:pStyle w:val="Table"/>
              <w:rPr>
                <w:b/>
                <w:bCs/>
              </w:rPr>
            </w:pPr>
            <w:r w:rsidRPr="002B0CEC">
              <w:rPr>
                <w:b/>
                <w:bCs/>
              </w:rPr>
              <w:t>Triggering Event</w:t>
            </w:r>
          </w:p>
        </w:tc>
        <w:tc>
          <w:tcPr>
            <w:tcW w:w="6947" w:type="dxa"/>
            <w:gridSpan w:val="4"/>
          </w:tcPr>
          <w:p w14:paraId="49CCEE82" w14:textId="21FE580A" w:rsidR="00AC5805" w:rsidRDefault="00157B65" w:rsidP="00C233DB">
            <w:pPr>
              <w:pStyle w:val="Table"/>
            </w:pPr>
            <w:r>
              <w:t>Nhấn chức năng “</w:t>
            </w:r>
            <w:r w:rsidR="00C93134">
              <w:t>Schedule</w:t>
            </w:r>
            <w:r>
              <w:t>”</w:t>
            </w:r>
          </w:p>
        </w:tc>
      </w:tr>
      <w:tr w:rsidR="00AC5805" w14:paraId="5FA8A91B" w14:textId="77777777" w:rsidTr="00C233DB">
        <w:tc>
          <w:tcPr>
            <w:tcW w:w="2154" w:type="dxa"/>
          </w:tcPr>
          <w:p w14:paraId="11EF3E04" w14:textId="77777777" w:rsidR="00AC5805" w:rsidRPr="002B0CEC" w:rsidRDefault="00AC5805" w:rsidP="00C233DB">
            <w:pPr>
              <w:pStyle w:val="Table"/>
              <w:rPr>
                <w:b/>
                <w:bCs/>
              </w:rPr>
            </w:pPr>
            <w:r w:rsidRPr="002B0CEC">
              <w:rPr>
                <w:b/>
                <w:bCs/>
              </w:rPr>
              <w:t>Brief description</w:t>
            </w:r>
          </w:p>
        </w:tc>
        <w:tc>
          <w:tcPr>
            <w:tcW w:w="6947" w:type="dxa"/>
            <w:gridSpan w:val="4"/>
          </w:tcPr>
          <w:p w14:paraId="135AEBA0" w14:textId="77777777" w:rsidR="00AC5805" w:rsidRDefault="005773E8" w:rsidP="00C233DB">
            <w:pPr>
              <w:pStyle w:val="Table"/>
            </w:pPr>
            <w:r>
              <w:t>Coach xem danh sách lớp học mình phụ trách</w:t>
            </w:r>
          </w:p>
          <w:p w14:paraId="222AD135" w14:textId="54BBD733" w:rsidR="005773E8" w:rsidRDefault="005773E8" w:rsidP="00C233DB">
            <w:pPr>
              <w:pStyle w:val="Table"/>
            </w:pPr>
            <w:r>
              <w:t>Client xem danh sách lớp học mình đăng ký</w:t>
            </w:r>
          </w:p>
        </w:tc>
      </w:tr>
      <w:tr w:rsidR="00AC5805" w14:paraId="4C74EB84" w14:textId="77777777" w:rsidTr="00C233DB">
        <w:tc>
          <w:tcPr>
            <w:tcW w:w="2154" w:type="dxa"/>
          </w:tcPr>
          <w:p w14:paraId="646C5C41" w14:textId="77777777" w:rsidR="00AC5805" w:rsidRPr="002B0CEC" w:rsidRDefault="00AC5805" w:rsidP="00C233DB">
            <w:pPr>
              <w:pStyle w:val="Table"/>
              <w:rPr>
                <w:b/>
                <w:bCs/>
              </w:rPr>
            </w:pPr>
            <w:r w:rsidRPr="002B0CEC">
              <w:rPr>
                <w:b/>
                <w:bCs/>
              </w:rPr>
              <w:t>Actors</w:t>
            </w:r>
          </w:p>
        </w:tc>
        <w:tc>
          <w:tcPr>
            <w:tcW w:w="6947" w:type="dxa"/>
            <w:gridSpan w:val="4"/>
          </w:tcPr>
          <w:p w14:paraId="2C1C1596" w14:textId="7C74CE7E" w:rsidR="00AC5805" w:rsidRDefault="00192C20" w:rsidP="00C233DB">
            <w:pPr>
              <w:pStyle w:val="Table"/>
            </w:pPr>
            <w:r>
              <w:t>Coach, Client</w:t>
            </w:r>
          </w:p>
        </w:tc>
      </w:tr>
      <w:tr w:rsidR="00AC5805" w:rsidRPr="005A383E" w14:paraId="352263B3" w14:textId="77777777" w:rsidTr="00C233DB">
        <w:tc>
          <w:tcPr>
            <w:tcW w:w="2154" w:type="dxa"/>
          </w:tcPr>
          <w:p w14:paraId="3C7C007E" w14:textId="77777777" w:rsidR="00AC5805" w:rsidRPr="002B0CEC" w:rsidRDefault="00AC5805" w:rsidP="00C233DB">
            <w:pPr>
              <w:pStyle w:val="Table"/>
              <w:rPr>
                <w:b/>
                <w:bCs/>
              </w:rPr>
            </w:pPr>
            <w:r w:rsidRPr="002B0CEC">
              <w:rPr>
                <w:b/>
                <w:bCs/>
              </w:rPr>
              <w:t>Stackholder</w:t>
            </w:r>
          </w:p>
        </w:tc>
        <w:tc>
          <w:tcPr>
            <w:tcW w:w="6947" w:type="dxa"/>
            <w:gridSpan w:val="4"/>
          </w:tcPr>
          <w:p w14:paraId="7C2BBDEF" w14:textId="77777777" w:rsidR="00AC5805" w:rsidRPr="001E7008" w:rsidRDefault="00AC5805" w:rsidP="00C233DB">
            <w:pPr>
              <w:pStyle w:val="Table"/>
            </w:pPr>
            <w:r>
              <w:t>Không</w:t>
            </w:r>
          </w:p>
        </w:tc>
      </w:tr>
      <w:tr w:rsidR="00AC5805" w14:paraId="4E652334" w14:textId="77777777" w:rsidTr="00C233DB">
        <w:tc>
          <w:tcPr>
            <w:tcW w:w="2154" w:type="dxa"/>
          </w:tcPr>
          <w:p w14:paraId="035796D5" w14:textId="77777777" w:rsidR="00AC5805" w:rsidRPr="002B0CEC" w:rsidRDefault="00AC5805" w:rsidP="00C233DB">
            <w:pPr>
              <w:pStyle w:val="Table"/>
              <w:rPr>
                <w:b/>
                <w:bCs/>
              </w:rPr>
            </w:pPr>
            <w:r w:rsidRPr="002B0CEC">
              <w:rPr>
                <w:b/>
                <w:bCs/>
              </w:rPr>
              <w:t>Preconditions</w:t>
            </w:r>
          </w:p>
        </w:tc>
        <w:tc>
          <w:tcPr>
            <w:tcW w:w="6947" w:type="dxa"/>
            <w:gridSpan w:val="4"/>
          </w:tcPr>
          <w:p w14:paraId="524223D2" w14:textId="0BC6E1CA" w:rsidR="00AC5805" w:rsidRDefault="00C96FE6" w:rsidP="00C233DB">
            <w:pPr>
              <w:pStyle w:val="Table"/>
            </w:pPr>
            <w:r>
              <w:t xml:space="preserve">Coach, Client </w:t>
            </w:r>
            <w:r w:rsidR="00AC5805" w:rsidRPr="00706662">
              <w:t>đã đăng nhập thành công vào hệ thống.</w:t>
            </w:r>
          </w:p>
        </w:tc>
      </w:tr>
      <w:tr w:rsidR="00AC5805" w14:paraId="5B3837CE" w14:textId="77777777" w:rsidTr="00C233DB">
        <w:tc>
          <w:tcPr>
            <w:tcW w:w="2154" w:type="dxa"/>
          </w:tcPr>
          <w:p w14:paraId="19045BA8" w14:textId="77777777" w:rsidR="00AC5805" w:rsidRPr="002B0CEC" w:rsidRDefault="00AC5805" w:rsidP="00C233DB">
            <w:pPr>
              <w:pStyle w:val="Table"/>
              <w:rPr>
                <w:b/>
                <w:bCs/>
              </w:rPr>
            </w:pPr>
            <w:r>
              <w:rPr>
                <w:b/>
                <w:bCs/>
              </w:rPr>
              <w:t>Post</w:t>
            </w:r>
            <w:r w:rsidRPr="002B0CEC">
              <w:rPr>
                <w:b/>
                <w:bCs/>
              </w:rPr>
              <w:t>conditions</w:t>
            </w:r>
          </w:p>
        </w:tc>
        <w:tc>
          <w:tcPr>
            <w:tcW w:w="6947" w:type="dxa"/>
            <w:gridSpan w:val="4"/>
          </w:tcPr>
          <w:p w14:paraId="573D06BC" w14:textId="645FE7CD" w:rsidR="00AC5805" w:rsidRDefault="00AC5805" w:rsidP="00C233DB">
            <w:pPr>
              <w:pStyle w:val="Table"/>
            </w:pPr>
            <w:r>
              <w:t xml:space="preserve">Thông tin về </w:t>
            </w:r>
            <w:r w:rsidR="007D77B1">
              <w:t>danh sách lớp học tương ứng</w:t>
            </w:r>
          </w:p>
        </w:tc>
      </w:tr>
      <w:tr w:rsidR="00AC5805" w:rsidRPr="002B0CEC" w14:paraId="58DA2D5A" w14:textId="77777777" w:rsidTr="00C233DB">
        <w:trPr>
          <w:trHeight w:val="285"/>
        </w:trPr>
        <w:tc>
          <w:tcPr>
            <w:tcW w:w="2154" w:type="dxa"/>
            <w:vMerge w:val="restart"/>
          </w:tcPr>
          <w:p w14:paraId="16C1CE0D" w14:textId="77777777" w:rsidR="00AC5805" w:rsidRPr="002B0CEC" w:rsidRDefault="00AC5805" w:rsidP="00C233DB">
            <w:pPr>
              <w:pStyle w:val="Table"/>
              <w:rPr>
                <w:b/>
                <w:bCs/>
              </w:rPr>
            </w:pPr>
            <w:r w:rsidRPr="002B0CEC">
              <w:rPr>
                <w:b/>
                <w:bCs/>
              </w:rPr>
              <w:t>Flow of activities</w:t>
            </w:r>
          </w:p>
        </w:tc>
        <w:tc>
          <w:tcPr>
            <w:tcW w:w="3473" w:type="dxa"/>
            <w:gridSpan w:val="2"/>
          </w:tcPr>
          <w:p w14:paraId="240A9800" w14:textId="77777777" w:rsidR="00AC5805" w:rsidRPr="002B0CEC" w:rsidRDefault="00AC5805" w:rsidP="00C233DB">
            <w:pPr>
              <w:pStyle w:val="Table"/>
              <w:jc w:val="center"/>
              <w:rPr>
                <w:b/>
                <w:bCs/>
              </w:rPr>
            </w:pPr>
            <w:r w:rsidRPr="002B0CEC">
              <w:rPr>
                <w:b/>
                <w:bCs/>
              </w:rPr>
              <w:t>Actor</w:t>
            </w:r>
          </w:p>
        </w:tc>
        <w:tc>
          <w:tcPr>
            <w:tcW w:w="3474" w:type="dxa"/>
            <w:gridSpan w:val="2"/>
          </w:tcPr>
          <w:p w14:paraId="4575F238" w14:textId="77777777" w:rsidR="00AC5805" w:rsidRPr="002B0CEC" w:rsidRDefault="00AC5805" w:rsidP="00C233DB">
            <w:pPr>
              <w:pStyle w:val="Table"/>
              <w:jc w:val="center"/>
              <w:rPr>
                <w:b/>
                <w:bCs/>
              </w:rPr>
            </w:pPr>
            <w:r w:rsidRPr="002B0CEC">
              <w:rPr>
                <w:b/>
                <w:bCs/>
              </w:rPr>
              <w:t>System</w:t>
            </w:r>
          </w:p>
        </w:tc>
      </w:tr>
      <w:tr w:rsidR="00AC5805" w14:paraId="17E15A0A" w14:textId="77777777" w:rsidTr="00C233DB">
        <w:trPr>
          <w:trHeight w:val="285"/>
        </w:trPr>
        <w:tc>
          <w:tcPr>
            <w:tcW w:w="2154" w:type="dxa"/>
            <w:vMerge/>
          </w:tcPr>
          <w:p w14:paraId="450ABBD3" w14:textId="77777777" w:rsidR="00AC5805" w:rsidRPr="002B0CEC" w:rsidRDefault="00AC5805" w:rsidP="00C233DB">
            <w:pPr>
              <w:pStyle w:val="Table"/>
              <w:rPr>
                <w:b/>
                <w:bCs/>
              </w:rPr>
            </w:pPr>
          </w:p>
        </w:tc>
        <w:tc>
          <w:tcPr>
            <w:tcW w:w="3473" w:type="dxa"/>
            <w:gridSpan w:val="2"/>
          </w:tcPr>
          <w:p w14:paraId="47D4573B" w14:textId="77777777" w:rsidR="00AC5805" w:rsidRPr="00DB50F4" w:rsidRDefault="00AC5805" w:rsidP="00C233DB">
            <w:pPr>
              <w:pStyle w:val="Table"/>
            </w:pPr>
            <w:r>
              <w:t>1. Đ</w:t>
            </w:r>
            <w:r w:rsidRPr="00DB50F4">
              <w:t>ăng nhập vào hệ thống.</w:t>
            </w:r>
          </w:p>
          <w:p w14:paraId="38235A83" w14:textId="77777777" w:rsidR="00AC5805" w:rsidRDefault="00AC5805" w:rsidP="00C233DB">
            <w:pPr>
              <w:pStyle w:val="Table"/>
              <w:spacing w:before="0"/>
            </w:pPr>
          </w:p>
          <w:p w14:paraId="3F541288" w14:textId="77777777" w:rsidR="00AC5805" w:rsidRDefault="00AC5805" w:rsidP="00C233DB">
            <w:pPr>
              <w:pStyle w:val="Table"/>
              <w:spacing w:before="0"/>
            </w:pPr>
          </w:p>
          <w:p w14:paraId="1757B510" w14:textId="77777777" w:rsidR="00AC5805" w:rsidRDefault="00AC5805" w:rsidP="00C233DB">
            <w:pPr>
              <w:pStyle w:val="Table"/>
              <w:spacing w:before="0"/>
            </w:pPr>
          </w:p>
          <w:p w14:paraId="1AC9EF7F" w14:textId="1AA35D79" w:rsidR="00AC5805" w:rsidRDefault="00AC5805" w:rsidP="00C233DB">
            <w:pPr>
              <w:pStyle w:val="Table"/>
              <w:spacing w:before="0"/>
            </w:pPr>
            <w:r>
              <w:t>2.</w:t>
            </w:r>
            <w:r w:rsidR="00FC5E8B">
              <w:t>Chọn chức năng “</w:t>
            </w:r>
            <w:r w:rsidR="00DE56D0">
              <w:t>Schedule</w:t>
            </w:r>
            <w:r w:rsidR="00FC5E8B">
              <w:t>”</w:t>
            </w:r>
            <w:r>
              <w:t>.</w:t>
            </w:r>
          </w:p>
          <w:p w14:paraId="4FF595F4" w14:textId="77777777" w:rsidR="00AC5805" w:rsidRDefault="00AC5805" w:rsidP="00C233DB">
            <w:pPr>
              <w:pStyle w:val="Table"/>
              <w:spacing w:before="0"/>
            </w:pPr>
          </w:p>
        </w:tc>
        <w:tc>
          <w:tcPr>
            <w:tcW w:w="3474" w:type="dxa"/>
            <w:gridSpan w:val="2"/>
          </w:tcPr>
          <w:p w14:paraId="1B86A209" w14:textId="77777777" w:rsidR="00AC5805" w:rsidRDefault="00AC5805" w:rsidP="00C233DB">
            <w:pPr>
              <w:pStyle w:val="Table"/>
            </w:pPr>
            <w:r>
              <w:t>1.1 Xác thực tài khoản phân quyền có trong cơ sở dữ liệu.</w:t>
            </w:r>
          </w:p>
          <w:p w14:paraId="1702F86E" w14:textId="77777777" w:rsidR="00AC5805" w:rsidRPr="00DB50F4" w:rsidRDefault="00AC5805" w:rsidP="00C233DB">
            <w:pPr>
              <w:pStyle w:val="Table"/>
              <w:spacing w:before="0"/>
            </w:pPr>
            <w:r>
              <w:t>1.2 Chuyển hướng đến giao diện tương ứng.</w:t>
            </w:r>
          </w:p>
          <w:p w14:paraId="0F25BF93" w14:textId="77777777" w:rsidR="00422EB0" w:rsidRDefault="00AC5805" w:rsidP="00C233DB">
            <w:pPr>
              <w:pStyle w:val="Table"/>
              <w:spacing w:before="0"/>
            </w:pPr>
            <w:r w:rsidRPr="0031140B">
              <w:t xml:space="preserve">2.1 </w:t>
            </w:r>
            <w:r w:rsidRPr="00F47904">
              <w:t>Chuyển</w:t>
            </w:r>
            <w:r>
              <w:t xml:space="preserve"> hướng</w:t>
            </w:r>
            <w:r w:rsidRPr="00F47904">
              <w:t xml:space="preserve"> đến giao diện</w:t>
            </w:r>
            <w:r w:rsidR="00FC5E8B">
              <w:t xml:space="preserve"> Class</w:t>
            </w:r>
            <w:r>
              <w:t>.</w:t>
            </w:r>
          </w:p>
          <w:p w14:paraId="39EE91B2" w14:textId="77777777" w:rsidR="00422EB0" w:rsidRDefault="00422EB0" w:rsidP="00C233DB">
            <w:pPr>
              <w:pStyle w:val="Table"/>
              <w:spacing w:before="0"/>
            </w:pPr>
            <w:r>
              <w:t>2.2 Nếu là Coach: hiện danh sách lớp học do mình phụ trách</w:t>
            </w:r>
          </w:p>
          <w:p w14:paraId="68016089" w14:textId="77120CB7" w:rsidR="00AC5805" w:rsidRDefault="00422EB0" w:rsidP="00C233DB">
            <w:pPr>
              <w:pStyle w:val="Table"/>
              <w:spacing w:before="0"/>
            </w:pPr>
            <w:r>
              <w:t>2.3 Nếu là Client: hiện danh sách lớp học do mình phụ trách</w:t>
            </w:r>
            <w:r w:rsidR="00AC5805">
              <w:t xml:space="preserve"> </w:t>
            </w:r>
          </w:p>
        </w:tc>
      </w:tr>
      <w:tr w:rsidR="00AC5805" w14:paraId="52F2E559" w14:textId="77777777" w:rsidTr="00C233DB">
        <w:tc>
          <w:tcPr>
            <w:tcW w:w="2154" w:type="dxa"/>
          </w:tcPr>
          <w:p w14:paraId="3B47E52F" w14:textId="77777777" w:rsidR="00AC5805" w:rsidRPr="002B0CEC" w:rsidRDefault="00AC5805" w:rsidP="00C233DB">
            <w:pPr>
              <w:pStyle w:val="Table"/>
              <w:rPr>
                <w:b/>
                <w:bCs/>
              </w:rPr>
            </w:pPr>
            <w:r w:rsidRPr="002B0CEC">
              <w:rPr>
                <w:b/>
                <w:bCs/>
              </w:rPr>
              <w:t>Exception</w:t>
            </w:r>
          </w:p>
        </w:tc>
        <w:tc>
          <w:tcPr>
            <w:tcW w:w="6947" w:type="dxa"/>
            <w:gridSpan w:val="4"/>
            <w:vAlign w:val="center"/>
          </w:tcPr>
          <w:p w14:paraId="503014B7" w14:textId="77777777" w:rsidR="00AC5805" w:rsidRDefault="00AC5805" w:rsidP="00C233DB">
            <w:pPr>
              <w:pStyle w:val="Table"/>
            </w:pPr>
            <w:r>
              <w:t>1.1a Nếu tài khoản không được phân quyền sẽ yêu cầu nhập lại</w:t>
            </w:r>
          </w:p>
          <w:p w14:paraId="5F9785BF" w14:textId="77777777" w:rsidR="00AC5805" w:rsidRDefault="00AC5805" w:rsidP="00C233DB">
            <w:pPr>
              <w:pStyle w:val="Table"/>
            </w:pPr>
            <w:r>
              <w:t>2.1a Nếu k</w:t>
            </w:r>
            <w:r w:rsidRPr="00D55382">
              <w:t xml:space="preserve">hông thể kết nối cơ sở dữ liệu </w:t>
            </w:r>
            <w:r>
              <w:t>thì hệ thống sẽ h</w:t>
            </w:r>
            <w:r w:rsidRPr="00D55382">
              <w:t>iển thị thông báo lỗi và yêu cầu thử lại.</w:t>
            </w:r>
          </w:p>
        </w:tc>
      </w:tr>
      <w:tr w:rsidR="00AC5805" w:rsidRPr="002B0CEC" w14:paraId="2899E2D6" w14:textId="77777777" w:rsidTr="00C233DB">
        <w:tc>
          <w:tcPr>
            <w:tcW w:w="9101" w:type="dxa"/>
            <w:gridSpan w:val="5"/>
          </w:tcPr>
          <w:p w14:paraId="4B5575ED" w14:textId="77777777" w:rsidR="00AC5805" w:rsidRPr="002B0CEC" w:rsidRDefault="00AC5805" w:rsidP="00C233DB">
            <w:pPr>
              <w:pStyle w:val="Table"/>
              <w:rPr>
                <w:b/>
                <w:bCs/>
              </w:rPr>
            </w:pPr>
            <w:r w:rsidRPr="002B0CEC">
              <w:rPr>
                <w:b/>
                <w:bCs/>
              </w:rPr>
              <w:t>Summary</w:t>
            </w:r>
          </w:p>
        </w:tc>
      </w:tr>
      <w:tr w:rsidR="00AC5805" w:rsidRPr="002B0CEC" w14:paraId="1F6D3055" w14:textId="77777777" w:rsidTr="00C233DB">
        <w:tc>
          <w:tcPr>
            <w:tcW w:w="2154" w:type="dxa"/>
          </w:tcPr>
          <w:p w14:paraId="329FE823" w14:textId="77777777" w:rsidR="00AC5805" w:rsidRPr="002B0CEC" w:rsidRDefault="00AC5805" w:rsidP="00C233DB">
            <w:pPr>
              <w:pStyle w:val="Table"/>
              <w:jc w:val="center"/>
              <w:rPr>
                <w:b/>
                <w:bCs/>
              </w:rPr>
            </w:pPr>
            <w:r w:rsidRPr="002B0CEC">
              <w:rPr>
                <w:b/>
                <w:bCs/>
              </w:rPr>
              <w:t>Inputs</w:t>
            </w:r>
          </w:p>
        </w:tc>
        <w:tc>
          <w:tcPr>
            <w:tcW w:w="2343" w:type="dxa"/>
          </w:tcPr>
          <w:p w14:paraId="3B9949A0" w14:textId="77777777" w:rsidR="00AC5805" w:rsidRPr="002B0CEC" w:rsidRDefault="00AC5805" w:rsidP="00C233DB">
            <w:pPr>
              <w:pStyle w:val="Table"/>
              <w:jc w:val="center"/>
              <w:rPr>
                <w:b/>
                <w:bCs/>
              </w:rPr>
            </w:pPr>
            <w:r w:rsidRPr="002B0CEC">
              <w:rPr>
                <w:b/>
                <w:bCs/>
              </w:rPr>
              <w:t>Source</w:t>
            </w:r>
          </w:p>
        </w:tc>
        <w:tc>
          <w:tcPr>
            <w:tcW w:w="2334" w:type="dxa"/>
            <w:gridSpan w:val="2"/>
          </w:tcPr>
          <w:p w14:paraId="02AA60D6" w14:textId="77777777" w:rsidR="00AC5805" w:rsidRPr="002B0CEC" w:rsidRDefault="00AC5805" w:rsidP="00C233DB">
            <w:pPr>
              <w:pStyle w:val="Table"/>
              <w:jc w:val="center"/>
              <w:rPr>
                <w:b/>
                <w:bCs/>
              </w:rPr>
            </w:pPr>
            <w:r w:rsidRPr="002B0CEC">
              <w:rPr>
                <w:b/>
                <w:bCs/>
              </w:rPr>
              <w:t>Outputs</w:t>
            </w:r>
          </w:p>
        </w:tc>
        <w:tc>
          <w:tcPr>
            <w:tcW w:w="2270" w:type="dxa"/>
          </w:tcPr>
          <w:p w14:paraId="5D519FD2" w14:textId="77777777" w:rsidR="00AC5805" w:rsidRPr="002B0CEC" w:rsidRDefault="00AC5805" w:rsidP="00C233DB">
            <w:pPr>
              <w:pStyle w:val="Table"/>
              <w:jc w:val="center"/>
              <w:rPr>
                <w:b/>
                <w:bCs/>
              </w:rPr>
            </w:pPr>
            <w:r w:rsidRPr="002B0CEC">
              <w:rPr>
                <w:b/>
                <w:bCs/>
              </w:rPr>
              <w:t>Destination</w:t>
            </w:r>
          </w:p>
        </w:tc>
      </w:tr>
      <w:tr w:rsidR="00AC5805" w:rsidRPr="001F6B98" w14:paraId="6A2DE5DF" w14:textId="77777777" w:rsidTr="00C233DB">
        <w:tc>
          <w:tcPr>
            <w:tcW w:w="2154" w:type="dxa"/>
          </w:tcPr>
          <w:p w14:paraId="3C4817DC" w14:textId="77777777" w:rsidR="00AC5805" w:rsidRDefault="00523B78" w:rsidP="00C233DB">
            <w:pPr>
              <w:pStyle w:val="Table"/>
            </w:pPr>
            <w:r>
              <w:t>Yêu cầu xem danh sách lớp học</w:t>
            </w:r>
          </w:p>
          <w:p w14:paraId="3AE3ECB8" w14:textId="0DF54FDB" w:rsidR="00F73C27" w:rsidRPr="003230A8" w:rsidRDefault="00F73C27" w:rsidP="00C233DB">
            <w:pPr>
              <w:pStyle w:val="Table"/>
            </w:pPr>
            <w:r>
              <w:t>ID của user yêu cầu</w:t>
            </w:r>
          </w:p>
        </w:tc>
        <w:tc>
          <w:tcPr>
            <w:tcW w:w="2343" w:type="dxa"/>
          </w:tcPr>
          <w:p w14:paraId="571E28D4" w14:textId="77777777" w:rsidR="00AC5805" w:rsidRDefault="00AC5805" w:rsidP="00C233DB">
            <w:pPr>
              <w:pStyle w:val="Table"/>
            </w:pPr>
            <w:r>
              <w:t xml:space="preserve">Bảng </w:t>
            </w:r>
            <w:r w:rsidR="000855BA">
              <w:t>class-schedule</w:t>
            </w:r>
          </w:p>
          <w:p w14:paraId="580DE6B3" w14:textId="77777777" w:rsidR="0064322C" w:rsidRDefault="0064322C" w:rsidP="00C233DB">
            <w:pPr>
              <w:pStyle w:val="Table"/>
            </w:pPr>
            <w:r>
              <w:t>Bảng user</w:t>
            </w:r>
          </w:p>
          <w:p w14:paraId="54FD1F64" w14:textId="05D41753" w:rsidR="0064322C" w:rsidRPr="00C31DD0" w:rsidRDefault="0064322C" w:rsidP="00C233DB">
            <w:pPr>
              <w:pStyle w:val="Table"/>
            </w:pPr>
            <w:r>
              <w:t>Bảng coach</w:t>
            </w:r>
          </w:p>
        </w:tc>
        <w:tc>
          <w:tcPr>
            <w:tcW w:w="2334" w:type="dxa"/>
            <w:gridSpan w:val="2"/>
          </w:tcPr>
          <w:p w14:paraId="0DAA2349" w14:textId="2B1480BE" w:rsidR="00AC5805" w:rsidRPr="003230A8" w:rsidRDefault="000855BA" w:rsidP="00C233DB">
            <w:pPr>
              <w:pStyle w:val="Table"/>
            </w:pPr>
            <w:r>
              <w:t>Thông tin danh sách lớp học</w:t>
            </w:r>
          </w:p>
        </w:tc>
        <w:tc>
          <w:tcPr>
            <w:tcW w:w="2270" w:type="dxa"/>
          </w:tcPr>
          <w:p w14:paraId="531866D5" w14:textId="1062CDD4" w:rsidR="00AC5805" w:rsidRPr="001F6B98" w:rsidRDefault="00AC5805" w:rsidP="00C233DB">
            <w:pPr>
              <w:pStyle w:val="Table"/>
              <w:rPr>
                <w:lang w:val="en-US"/>
              </w:rPr>
            </w:pPr>
            <w:r>
              <w:t xml:space="preserve">Trang </w:t>
            </w:r>
            <w:r w:rsidR="00DE56D0">
              <w:t>Schedule</w:t>
            </w:r>
          </w:p>
        </w:tc>
      </w:tr>
    </w:tbl>
    <w:p w14:paraId="629A7F24" w14:textId="77777777" w:rsidR="00AC5805" w:rsidRPr="00F72570" w:rsidRDefault="00AC5805" w:rsidP="00523BB2">
      <w:pPr>
        <w:ind w:firstLine="0"/>
      </w:pPr>
    </w:p>
    <w:p w14:paraId="115FF963" w14:textId="77777777" w:rsidR="005E4FEE" w:rsidRDefault="005E4FEE" w:rsidP="00C37F4E">
      <w:r>
        <w:br w:type="page"/>
      </w:r>
    </w:p>
    <w:p w14:paraId="02797828" w14:textId="54939A30" w:rsidR="00F72570" w:rsidRDefault="00E30B4B" w:rsidP="004601A2">
      <w:pPr>
        <w:pStyle w:val="Heading4"/>
      </w:pPr>
      <w:bookmarkStart w:id="163" w:name="_Toc197965730"/>
      <w:r>
        <w:lastRenderedPageBreak/>
        <w:t>Use-case</w:t>
      </w:r>
      <w:r w:rsidR="00F72570" w:rsidRPr="00845E13">
        <w:t xml:space="preserve"> </w:t>
      </w:r>
      <w:r w:rsidR="009B2D76">
        <w:t>Xem danh sách Client</w:t>
      </w:r>
      <w:bookmarkEnd w:id="163"/>
    </w:p>
    <w:p w14:paraId="3D8F0F56" w14:textId="344C1F4C" w:rsidR="00B7744D" w:rsidRPr="00B7744D" w:rsidRDefault="00B7744D" w:rsidP="00D83A6E">
      <w:pPr>
        <w:pStyle w:val="Caption"/>
      </w:pPr>
      <w:bookmarkStart w:id="164" w:name="_Toc182648948"/>
      <w:bookmarkStart w:id="165" w:name="_Toc197965819"/>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21</w:t>
      </w:r>
      <w:r>
        <w:fldChar w:fldCharType="end"/>
      </w:r>
      <w:r w:rsidRPr="001C346C">
        <w:t xml:space="preserve"> </w:t>
      </w:r>
      <w:r>
        <w:t>Use-case</w:t>
      </w:r>
      <w:r w:rsidRPr="001C346C">
        <w:t xml:space="preserve"> </w:t>
      </w:r>
      <w:bookmarkEnd w:id="164"/>
      <w:r>
        <w:t>Xem danh sách Client</w:t>
      </w:r>
      <w:bookmarkEnd w:id="165"/>
    </w:p>
    <w:p w14:paraId="1DC3EAF2" w14:textId="7B4C0BC3" w:rsidR="000C5246" w:rsidRPr="00B7744D" w:rsidRDefault="00654F2B" w:rsidP="00B7744D">
      <w:pPr>
        <w:spacing w:line="240" w:lineRule="auto"/>
        <w:ind w:firstLine="0"/>
        <w:jc w:val="center"/>
        <w:rPr>
          <w:sz w:val="24"/>
          <w:szCs w:val="24"/>
          <w:lang w:eastAsia="vi-VN"/>
        </w:rPr>
      </w:pPr>
      <w:r w:rsidRPr="00654F2B">
        <w:rPr>
          <w:noProof/>
          <w:sz w:val="24"/>
          <w:szCs w:val="24"/>
          <w:lang w:eastAsia="vi-VN"/>
        </w:rPr>
        <w:drawing>
          <wp:inline distT="0" distB="0" distL="0" distR="0" wp14:anchorId="2F6C3DE3" wp14:editId="79686BA9">
            <wp:extent cx="5791835" cy="243649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2436495"/>
                    </a:xfrm>
                    <a:prstGeom prst="rect">
                      <a:avLst/>
                    </a:prstGeom>
                  </pic:spPr>
                </pic:pic>
              </a:graphicData>
            </a:graphic>
          </wp:inline>
        </w:drawing>
      </w:r>
    </w:p>
    <w:p w14:paraId="2A1BE4F6" w14:textId="0B2B8092" w:rsidR="00FC73C8" w:rsidRDefault="00FC73C8" w:rsidP="00FC73C8"/>
    <w:p w14:paraId="7B473E02" w14:textId="23E10D7E" w:rsidR="00FC73C8" w:rsidRPr="00AD39AF" w:rsidRDefault="00FC73C8" w:rsidP="00FC73C8">
      <w:pPr>
        <w:pStyle w:val="Bng"/>
      </w:pPr>
      <w:bookmarkStart w:id="166" w:name="_Toc197965779"/>
      <w:r w:rsidRPr="00CE157F">
        <w:t>Bảng 2.</w:t>
      </w:r>
      <w:r w:rsidR="008B3E56">
        <w:t>23</w:t>
      </w:r>
      <w:r w:rsidRPr="00CE157F">
        <w:t xml:space="preserve"> Đặc tả Use-case </w:t>
      </w:r>
      <w:r>
        <w:t xml:space="preserve">Xem danh sách </w:t>
      </w:r>
      <w:r w:rsidR="00725AC1">
        <w:t>Client</w:t>
      </w:r>
      <w:bookmarkEnd w:id="166"/>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FC73C8" w:rsidRPr="001C6CD7" w14:paraId="1939642D" w14:textId="77777777" w:rsidTr="00C233DB">
        <w:tc>
          <w:tcPr>
            <w:tcW w:w="2154" w:type="dxa"/>
          </w:tcPr>
          <w:p w14:paraId="7722DED7" w14:textId="77777777" w:rsidR="00FC73C8" w:rsidRPr="002B0CEC" w:rsidRDefault="00FC73C8" w:rsidP="00C233DB">
            <w:pPr>
              <w:pStyle w:val="Table"/>
              <w:rPr>
                <w:b/>
                <w:bCs/>
              </w:rPr>
            </w:pPr>
            <w:r w:rsidRPr="002B0CEC">
              <w:rPr>
                <w:b/>
                <w:bCs/>
              </w:rPr>
              <w:t>ID</w:t>
            </w:r>
          </w:p>
        </w:tc>
        <w:tc>
          <w:tcPr>
            <w:tcW w:w="6947" w:type="dxa"/>
            <w:gridSpan w:val="4"/>
          </w:tcPr>
          <w:p w14:paraId="0FCBD1B9" w14:textId="7BE7AE14" w:rsidR="00FC73C8" w:rsidRPr="007D7FB3" w:rsidRDefault="008B3E56" w:rsidP="00C233DB">
            <w:pPr>
              <w:pStyle w:val="Table"/>
              <w:rPr>
                <w:lang w:val="en-US"/>
              </w:rPr>
            </w:pPr>
            <w:r>
              <w:t>UC20</w:t>
            </w:r>
          </w:p>
        </w:tc>
      </w:tr>
      <w:tr w:rsidR="00FC73C8" w14:paraId="0F559069" w14:textId="77777777" w:rsidTr="00C233DB">
        <w:tc>
          <w:tcPr>
            <w:tcW w:w="2154" w:type="dxa"/>
          </w:tcPr>
          <w:p w14:paraId="49C4CE24" w14:textId="77777777" w:rsidR="00FC73C8" w:rsidRPr="002B0CEC" w:rsidRDefault="00FC73C8" w:rsidP="00C233DB">
            <w:pPr>
              <w:pStyle w:val="Table"/>
              <w:rPr>
                <w:b/>
                <w:bCs/>
              </w:rPr>
            </w:pPr>
            <w:r>
              <w:rPr>
                <w:b/>
                <w:bCs/>
              </w:rPr>
              <w:t>Use-case</w:t>
            </w:r>
          </w:p>
        </w:tc>
        <w:tc>
          <w:tcPr>
            <w:tcW w:w="6947" w:type="dxa"/>
            <w:gridSpan w:val="4"/>
          </w:tcPr>
          <w:p w14:paraId="1E2512F9" w14:textId="5AE69751" w:rsidR="00FC73C8" w:rsidRDefault="00FC73C8" w:rsidP="00C233DB">
            <w:pPr>
              <w:pStyle w:val="Table"/>
            </w:pPr>
            <w:r>
              <w:t xml:space="preserve">Xem danh sách </w:t>
            </w:r>
            <w:r w:rsidR="00BA4915">
              <w:t>Client</w:t>
            </w:r>
          </w:p>
        </w:tc>
      </w:tr>
      <w:tr w:rsidR="00FC73C8" w14:paraId="168F0FF6" w14:textId="77777777" w:rsidTr="00C233DB">
        <w:tc>
          <w:tcPr>
            <w:tcW w:w="2154" w:type="dxa"/>
          </w:tcPr>
          <w:p w14:paraId="6091B73A" w14:textId="77777777" w:rsidR="00FC73C8" w:rsidRPr="002B0CEC" w:rsidRDefault="00FC73C8" w:rsidP="00C233DB">
            <w:pPr>
              <w:pStyle w:val="Table"/>
              <w:rPr>
                <w:b/>
                <w:bCs/>
              </w:rPr>
            </w:pPr>
            <w:r w:rsidRPr="002B0CEC">
              <w:rPr>
                <w:b/>
                <w:bCs/>
              </w:rPr>
              <w:t>Sceneraio</w:t>
            </w:r>
          </w:p>
        </w:tc>
        <w:tc>
          <w:tcPr>
            <w:tcW w:w="6947" w:type="dxa"/>
            <w:gridSpan w:val="4"/>
          </w:tcPr>
          <w:p w14:paraId="512F16EB" w14:textId="38F7A7B0" w:rsidR="00FC73C8" w:rsidRDefault="00FC73C8" w:rsidP="00C233DB">
            <w:pPr>
              <w:pStyle w:val="Table"/>
            </w:pPr>
            <w:r>
              <w:t>Coach</w:t>
            </w:r>
            <w:r w:rsidR="00BA4915">
              <w:t xml:space="preserve"> xem danh sách Client của lớp do mình phụ </w:t>
            </w:r>
            <w:r w:rsidR="00DE44B5">
              <w:t>trách</w:t>
            </w:r>
          </w:p>
        </w:tc>
      </w:tr>
      <w:tr w:rsidR="00FC73C8" w14:paraId="3D57D9AF" w14:textId="77777777" w:rsidTr="00C233DB">
        <w:tc>
          <w:tcPr>
            <w:tcW w:w="2154" w:type="dxa"/>
          </w:tcPr>
          <w:p w14:paraId="09641B00" w14:textId="77777777" w:rsidR="00FC73C8" w:rsidRPr="002B0CEC" w:rsidRDefault="00FC73C8" w:rsidP="00C233DB">
            <w:pPr>
              <w:pStyle w:val="Table"/>
              <w:rPr>
                <w:b/>
                <w:bCs/>
              </w:rPr>
            </w:pPr>
            <w:r w:rsidRPr="002B0CEC">
              <w:rPr>
                <w:b/>
                <w:bCs/>
              </w:rPr>
              <w:t>Triggering Event</w:t>
            </w:r>
          </w:p>
        </w:tc>
        <w:tc>
          <w:tcPr>
            <w:tcW w:w="6947" w:type="dxa"/>
            <w:gridSpan w:val="4"/>
          </w:tcPr>
          <w:p w14:paraId="606C7F2D" w14:textId="5BA3CC9E" w:rsidR="00FC73C8" w:rsidRDefault="00FC73C8" w:rsidP="00C233DB">
            <w:pPr>
              <w:pStyle w:val="Table"/>
            </w:pPr>
            <w:r>
              <w:t>Nhấn chức năng “</w:t>
            </w:r>
            <w:r w:rsidR="00275376">
              <w:t>Student</w:t>
            </w:r>
            <w:r>
              <w:t>”</w:t>
            </w:r>
            <w:r w:rsidR="00275376">
              <w:t xml:space="preserve"> trong giao diện Coach</w:t>
            </w:r>
          </w:p>
        </w:tc>
      </w:tr>
      <w:tr w:rsidR="00FC73C8" w14:paraId="08FAD812" w14:textId="77777777" w:rsidTr="00C233DB">
        <w:tc>
          <w:tcPr>
            <w:tcW w:w="2154" w:type="dxa"/>
          </w:tcPr>
          <w:p w14:paraId="6E46DD79" w14:textId="77777777" w:rsidR="00FC73C8" w:rsidRPr="002B0CEC" w:rsidRDefault="00FC73C8" w:rsidP="00C233DB">
            <w:pPr>
              <w:pStyle w:val="Table"/>
              <w:rPr>
                <w:b/>
                <w:bCs/>
              </w:rPr>
            </w:pPr>
            <w:r w:rsidRPr="002B0CEC">
              <w:rPr>
                <w:b/>
                <w:bCs/>
              </w:rPr>
              <w:t>Brief description</w:t>
            </w:r>
          </w:p>
        </w:tc>
        <w:tc>
          <w:tcPr>
            <w:tcW w:w="6947" w:type="dxa"/>
            <w:gridSpan w:val="4"/>
          </w:tcPr>
          <w:p w14:paraId="5A04E610" w14:textId="57C0EBE6" w:rsidR="00FC73C8" w:rsidRDefault="00FC73C8" w:rsidP="00C233DB">
            <w:pPr>
              <w:pStyle w:val="Table"/>
            </w:pPr>
            <w:r>
              <w:t xml:space="preserve">Coach xem danh sách </w:t>
            </w:r>
            <w:r w:rsidR="00137D4A">
              <w:t xml:space="preserve">Client của lớp mình phụ </w:t>
            </w:r>
            <w:r w:rsidR="00F25337">
              <w:t>trách</w:t>
            </w:r>
          </w:p>
        </w:tc>
      </w:tr>
      <w:tr w:rsidR="00FC73C8" w14:paraId="12D2440D" w14:textId="77777777" w:rsidTr="00C233DB">
        <w:tc>
          <w:tcPr>
            <w:tcW w:w="2154" w:type="dxa"/>
          </w:tcPr>
          <w:p w14:paraId="1A3FDF5E" w14:textId="77777777" w:rsidR="00FC73C8" w:rsidRPr="002B0CEC" w:rsidRDefault="00FC73C8" w:rsidP="00C233DB">
            <w:pPr>
              <w:pStyle w:val="Table"/>
              <w:rPr>
                <w:b/>
                <w:bCs/>
              </w:rPr>
            </w:pPr>
            <w:r w:rsidRPr="002B0CEC">
              <w:rPr>
                <w:b/>
                <w:bCs/>
              </w:rPr>
              <w:t>Actors</w:t>
            </w:r>
          </w:p>
        </w:tc>
        <w:tc>
          <w:tcPr>
            <w:tcW w:w="6947" w:type="dxa"/>
            <w:gridSpan w:val="4"/>
          </w:tcPr>
          <w:p w14:paraId="1F68CECD" w14:textId="11C646A3" w:rsidR="00FC73C8" w:rsidRDefault="00FC73C8" w:rsidP="00C233DB">
            <w:pPr>
              <w:pStyle w:val="Table"/>
            </w:pPr>
            <w:r>
              <w:t xml:space="preserve">Coach </w:t>
            </w:r>
          </w:p>
        </w:tc>
      </w:tr>
      <w:tr w:rsidR="00FC73C8" w:rsidRPr="005A383E" w14:paraId="13702307" w14:textId="77777777" w:rsidTr="00C233DB">
        <w:tc>
          <w:tcPr>
            <w:tcW w:w="2154" w:type="dxa"/>
          </w:tcPr>
          <w:p w14:paraId="27895554" w14:textId="77777777" w:rsidR="00FC73C8" w:rsidRPr="002B0CEC" w:rsidRDefault="00FC73C8" w:rsidP="00C233DB">
            <w:pPr>
              <w:pStyle w:val="Table"/>
              <w:rPr>
                <w:b/>
                <w:bCs/>
              </w:rPr>
            </w:pPr>
            <w:r w:rsidRPr="002B0CEC">
              <w:rPr>
                <w:b/>
                <w:bCs/>
              </w:rPr>
              <w:t>Stackholder</w:t>
            </w:r>
          </w:p>
        </w:tc>
        <w:tc>
          <w:tcPr>
            <w:tcW w:w="6947" w:type="dxa"/>
            <w:gridSpan w:val="4"/>
          </w:tcPr>
          <w:p w14:paraId="5A9B509B" w14:textId="7E7BC0CA" w:rsidR="00FC73C8" w:rsidRPr="001E7008" w:rsidRDefault="00662796" w:rsidP="00C233DB">
            <w:pPr>
              <w:pStyle w:val="Table"/>
            </w:pPr>
            <w:r>
              <w:t>Client</w:t>
            </w:r>
          </w:p>
        </w:tc>
      </w:tr>
      <w:tr w:rsidR="00FC73C8" w14:paraId="3574ED4D" w14:textId="77777777" w:rsidTr="00C233DB">
        <w:tc>
          <w:tcPr>
            <w:tcW w:w="2154" w:type="dxa"/>
          </w:tcPr>
          <w:p w14:paraId="4FFC796A" w14:textId="77777777" w:rsidR="00FC73C8" w:rsidRPr="002B0CEC" w:rsidRDefault="00FC73C8" w:rsidP="00C233DB">
            <w:pPr>
              <w:pStyle w:val="Table"/>
              <w:rPr>
                <w:b/>
                <w:bCs/>
              </w:rPr>
            </w:pPr>
            <w:r w:rsidRPr="002B0CEC">
              <w:rPr>
                <w:b/>
                <w:bCs/>
              </w:rPr>
              <w:t>Preconditions</w:t>
            </w:r>
          </w:p>
        </w:tc>
        <w:tc>
          <w:tcPr>
            <w:tcW w:w="6947" w:type="dxa"/>
            <w:gridSpan w:val="4"/>
          </w:tcPr>
          <w:p w14:paraId="0691D93C" w14:textId="77777777" w:rsidR="00FC73C8" w:rsidRDefault="00FC73C8" w:rsidP="00C233DB">
            <w:pPr>
              <w:pStyle w:val="Table"/>
            </w:pPr>
            <w:r>
              <w:t xml:space="preserve">Coach </w:t>
            </w:r>
            <w:r w:rsidRPr="00706662">
              <w:t>đã đăng nhập thành công vào hệ thống.</w:t>
            </w:r>
          </w:p>
          <w:p w14:paraId="23CAC85A" w14:textId="1B4D99D2" w:rsidR="00FA4319" w:rsidRDefault="00FA4319" w:rsidP="00C233DB">
            <w:pPr>
              <w:pStyle w:val="Table"/>
            </w:pPr>
            <w:r>
              <w:t>Client đã đăng ký lớp học do Coach phụ trách</w:t>
            </w:r>
          </w:p>
        </w:tc>
      </w:tr>
      <w:tr w:rsidR="00FC73C8" w14:paraId="08AC2DA5" w14:textId="77777777" w:rsidTr="00C233DB">
        <w:tc>
          <w:tcPr>
            <w:tcW w:w="2154" w:type="dxa"/>
          </w:tcPr>
          <w:p w14:paraId="61C07D2F" w14:textId="77777777" w:rsidR="00FC73C8" w:rsidRPr="002B0CEC" w:rsidRDefault="00FC73C8" w:rsidP="00C233DB">
            <w:pPr>
              <w:pStyle w:val="Table"/>
              <w:rPr>
                <w:b/>
                <w:bCs/>
              </w:rPr>
            </w:pPr>
            <w:r>
              <w:rPr>
                <w:b/>
                <w:bCs/>
              </w:rPr>
              <w:t>Post</w:t>
            </w:r>
            <w:r w:rsidRPr="002B0CEC">
              <w:rPr>
                <w:b/>
                <w:bCs/>
              </w:rPr>
              <w:t>conditions</w:t>
            </w:r>
          </w:p>
        </w:tc>
        <w:tc>
          <w:tcPr>
            <w:tcW w:w="6947" w:type="dxa"/>
            <w:gridSpan w:val="4"/>
          </w:tcPr>
          <w:p w14:paraId="308F6897" w14:textId="1BC63DD9" w:rsidR="00FC73C8" w:rsidRDefault="00FC73C8" w:rsidP="00C233DB">
            <w:pPr>
              <w:pStyle w:val="Table"/>
            </w:pPr>
            <w:r>
              <w:t>Thông tin về danh sách</w:t>
            </w:r>
            <w:r w:rsidR="00662796">
              <w:t xml:space="preserve"> Client thuộc</w:t>
            </w:r>
            <w:r>
              <w:t xml:space="preserve"> lớp học </w:t>
            </w:r>
            <w:r w:rsidR="00662796">
              <w:t>do Coach phụ trách</w:t>
            </w:r>
          </w:p>
        </w:tc>
      </w:tr>
      <w:tr w:rsidR="00FC73C8" w:rsidRPr="002B0CEC" w14:paraId="1C7FF955" w14:textId="77777777" w:rsidTr="00C233DB">
        <w:trPr>
          <w:trHeight w:val="285"/>
        </w:trPr>
        <w:tc>
          <w:tcPr>
            <w:tcW w:w="2154" w:type="dxa"/>
            <w:vMerge w:val="restart"/>
          </w:tcPr>
          <w:p w14:paraId="505FBCAD" w14:textId="77777777" w:rsidR="00FC73C8" w:rsidRPr="002B0CEC" w:rsidRDefault="00FC73C8" w:rsidP="00C233DB">
            <w:pPr>
              <w:pStyle w:val="Table"/>
              <w:rPr>
                <w:b/>
                <w:bCs/>
              </w:rPr>
            </w:pPr>
            <w:r w:rsidRPr="002B0CEC">
              <w:rPr>
                <w:b/>
                <w:bCs/>
              </w:rPr>
              <w:t>Flow of activities</w:t>
            </w:r>
          </w:p>
        </w:tc>
        <w:tc>
          <w:tcPr>
            <w:tcW w:w="3473" w:type="dxa"/>
            <w:gridSpan w:val="2"/>
          </w:tcPr>
          <w:p w14:paraId="03D6195C" w14:textId="77777777" w:rsidR="00FC73C8" w:rsidRPr="002B0CEC" w:rsidRDefault="00FC73C8" w:rsidP="00C233DB">
            <w:pPr>
              <w:pStyle w:val="Table"/>
              <w:jc w:val="center"/>
              <w:rPr>
                <w:b/>
                <w:bCs/>
              </w:rPr>
            </w:pPr>
            <w:r w:rsidRPr="002B0CEC">
              <w:rPr>
                <w:b/>
                <w:bCs/>
              </w:rPr>
              <w:t>Actor</w:t>
            </w:r>
          </w:p>
        </w:tc>
        <w:tc>
          <w:tcPr>
            <w:tcW w:w="3474" w:type="dxa"/>
            <w:gridSpan w:val="2"/>
          </w:tcPr>
          <w:p w14:paraId="47979019" w14:textId="77777777" w:rsidR="00FC73C8" w:rsidRPr="002B0CEC" w:rsidRDefault="00FC73C8" w:rsidP="00C233DB">
            <w:pPr>
              <w:pStyle w:val="Table"/>
              <w:jc w:val="center"/>
              <w:rPr>
                <w:b/>
                <w:bCs/>
              </w:rPr>
            </w:pPr>
            <w:r w:rsidRPr="002B0CEC">
              <w:rPr>
                <w:b/>
                <w:bCs/>
              </w:rPr>
              <w:t>System</w:t>
            </w:r>
          </w:p>
        </w:tc>
      </w:tr>
      <w:tr w:rsidR="00FC73C8" w14:paraId="02698945" w14:textId="77777777" w:rsidTr="00C233DB">
        <w:trPr>
          <w:trHeight w:val="285"/>
        </w:trPr>
        <w:tc>
          <w:tcPr>
            <w:tcW w:w="2154" w:type="dxa"/>
            <w:vMerge/>
          </w:tcPr>
          <w:p w14:paraId="748CFB15" w14:textId="77777777" w:rsidR="00FC73C8" w:rsidRPr="002B0CEC" w:rsidRDefault="00FC73C8" w:rsidP="00C233DB">
            <w:pPr>
              <w:pStyle w:val="Table"/>
              <w:rPr>
                <w:b/>
                <w:bCs/>
              </w:rPr>
            </w:pPr>
          </w:p>
        </w:tc>
        <w:tc>
          <w:tcPr>
            <w:tcW w:w="3473" w:type="dxa"/>
            <w:gridSpan w:val="2"/>
          </w:tcPr>
          <w:p w14:paraId="5F894039" w14:textId="77777777" w:rsidR="00FC73C8" w:rsidRPr="00DB50F4" w:rsidRDefault="00FC73C8" w:rsidP="00C233DB">
            <w:pPr>
              <w:pStyle w:val="Table"/>
            </w:pPr>
            <w:r>
              <w:t>1. Đ</w:t>
            </w:r>
            <w:r w:rsidRPr="00DB50F4">
              <w:t>ăng nhập vào hệ thống.</w:t>
            </w:r>
          </w:p>
          <w:p w14:paraId="2F71C49E" w14:textId="77777777" w:rsidR="00FC73C8" w:rsidRDefault="00FC73C8" w:rsidP="00C233DB">
            <w:pPr>
              <w:pStyle w:val="Table"/>
              <w:spacing w:before="0"/>
            </w:pPr>
          </w:p>
          <w:p w14:paraId="3A90A92E" w14:textId="77777777" w:rsidR="00FC73C8" w:rsidRDefault="00FC73C8" w:rsidP="00C233DB">
            <w:pPr>
              <w:pStyle w:val="Table"/>
              <w:spacing w:before="0"/>
            </w:pPr>
          </w:p>
          <w:p w14:paraId="5AB72400" w14:textId="77777777" w:rsidR="00FC73C8" w:rsidRDefault="00FC73C8" w:rsidP="00C233DB">
            <w:pPr>
              <w:pStyle w:val="Table"/>
              <w:spacing w:before="0"/>
            </w:pPr>
          </w:p>
          <w:p w14:paraId="3EECE91E" w14:textId="22D6A95E" w:rsidR="00FC73C8" w:rsidRDefault="00FC73C8" w:rsidP="00C233DB">
            <w:pPr>
              <w:pStyle w:val="Table"/>
              <w:spacing w:before="0"/>
            </w:pPr>
            <w:r>
              <w:t>2.Chọn chức năng “</w:t>
            </w:r>
            <w:r w:rsidR="00FE5414">
              <w:t>Student</w:t>
            </w:r>
            <w:r>
              <w:t>”.</w:t>
            </w:r>
          </w:p>
          <w:p w14:paraId="52B99052" w14:textId="77777777" w:rsidR="00FC73C8" w:rsidRDefault="00FC73C8" w:rsidP="00C233DB">
            <w:pPr>
              <w:pStyle w:val="Table"/>
              <w:spacing w:before="0"/>
            </w:pPr>
          </w:p>
          <w:p w14:paraId="21B80AED" w14:textId="54BE2201" w:rsidR="001544FE" w:rsidRDefault="001544FE" w:rsidP="00C233DB">
            <w:pPr>
              <w:pStyle w:val="Table"/>
              <w:spacing w:before="0"/>
            </w:pPr>
            <w:r>
              <w:t>3. Chọn lớp học</w:t>
            </w:r>
          </w:p>
        </w:tc>
        <w:tc>
          <w:tcPr>
            <w:tcW w:w="3474" w:type="dxa"/>
            <w:gridSpan w:val="2"/>
          </w:tcPr>
          <w:p w14:paraId="2C87F692" w14:textId="77777777" w:rsidR="00FC73C8" w:rsidRDefault="00FC73C8" w:rsidP="00C233DB">
            <w:pPr>
              <w:pStyle w:val="Table"/>
            </w:pPr>
            <w:r>
              <w:t>1.1 Xác thực tài khoản phân quyền có trong cơ sở dữ liệu.</w:t>
            </w:r>
          </w:p>
          <w:p w14:paraId="770B1C06" w14:textId="2CE1F363" w:rsidR="00FC73C8" w:rsidRPr="00DB50F4" w:rsidRDefault="00FC73C8" w:rsidP="00C233DB">
            <w:pPr>
              <w:pStyle w:val="Table"/>
              <w:spacing w:before="0"/>
            </w:pPr>
            <w:r>
              <w:t>1.2 Chuyển hướng đến giao diện</w:t>
            </w:r>
            <w:r w:rsidR="00FE5414">
              <w:t xml:space="preserve"> Coach</w:t>
            </w:r>
            <w:r>
              <w:t>.</w:t>
            </w:r>
          </w:p>
          <w:p w14:paraId="26832849" w14:textId="77777777" w:rsidR="00FC73C8" w:rsidRDefault="00FC73C8" w:rsidP="0026607A">
            <w:pPr>
              <w:pStyle w:val="Table"/>
              <w:spacing w:before="0"/>
            </w:pPr>
            <w:r w:rsidRPr="0031140B">
              <w:t xml:space="preserve">2.1 </w:t>
            </w:r>
            <w:r w:rsidRPr="00F47904">
              <w:t>Chuyển</w:t>
            </w:r>
            <w:r>
              <w:t xml:space="preserve"> hướng</w:t>
            </w:r>
            <w:r w:rsidRPr="00F47904">
              <w:t xml:space="preserve"> đến giao diện</w:t>
            </w:r>
            <w:r w:rsidR="00FE5414">
              <w:t xml:space="preserve"> Student</w:t>
            </w:r>
            <w:r>
              <w:t xml:space="preserve">. </w:t>
            </w:r>
          </w:p>
          <w:p w14:paraId="6CCCA883" w14:textId="5D48F2D1" w:rsidR="001544FE" w:rsidRDefault="001544FE" w:rsidP="0026607A">
            <w:pPr>
              <w:pStyle w:val="Table"/>
              <w:spacing w:before="0"/>
            </w:pPr>
            <w:r>
              <w:t>3.1 Hiện danh sách các Client thuộc lớp</w:t>
            </w:r>
          </w:p>
        </w:tc>
      </w:tr>
      <w:tr w:rsidR="00FC73C8" w14:paraId="3AC98BCA" w14:textId="77777777" w:rsidTr="00C233DB">
        <w:tc>
          <w:tcPr>
            <w:tcW w:w="2154" w:type="dxa"/>
          </w:tcPr>
          <w:p w14:paraId="25C3BE9C" w14:textId="77777777" w:rsidR="00FC73C8" w:rsidRPr="002B0CEC" w:rsidRDefault="00FC73C8" w:rsidP="00C233DB">
            <w:pPr>
              <w:pStyle w:val="Table"/>
              <w:rPr>
                <w:b/>
                <w:bCs/>
              </w:rPr>
            </w:pPr>
            <w:r w:rsidRPr="002B0CEC">
              <w:rPr>
                <w:b/>
                <w:bCs/>
              </w:rPr>
              <w:t>Exception</w:t>
            </w:r>
          </w:p>
        </w:tc>
        <w:tc>
          <w:tcPr>
            <w:tcW w:w="6947" w:type="dxa"/>
            <w:gridSpan w:val="4"/>
            <w:vAlign w:val="center"/>
          </w:tcPr>
          <w:p w14:paraId="61743665" w14:textId="77777777" w:rsidR="00FC73C8" w:rsidRDefault="00FC73C8" w:rsidP="00C233DB">
            <w:pPr>
              <w:pStyle w:val="Table"/>
            </w:pPr>
            <w:r>
              <w:t>1.1a Nếu tài khoản không được phân quyền sẽ yêu cầu nhập lại</w:t>
            </w:r>
          </w:p>
          <w:p w14:paraId="1298C5C6" w14:textId="77777777" w:rsidR="00FC73C8" w:rsidRDefault="00FC73C8" w:rsidP="00C233DB">
            <w:pPr>
              <w:pStyle w:val="Table"/>
            </w:pPr>
            <w:r>
              <w:t>2.1a Nếu k</w:t>
            </w:r>
            <w:r w:rsidRPr="00D55382">
              <w:t xml:space="preserve">hông thể kết nối cơ sở dữ liệu </w:t>
            </w:r>
            <w:r>
              <w:t>thì hệ thống sẽ h</w:t>
            </w:r>
            <w:r w:rsidRPr="00D55382">
              <w:t>iển thị thông báo lỗi và yêu cầu thử lại.</w:t>
            </w:r>
          </w:p>
          <w:p w14:paraId="4257BBB9" w14:textId="0EDEF7F7" w:rsidR="007C4373" w:rsidRDefault="007C4373" w:rsidP="00C233DB">
            <w:pPr>
              <w:pStyle w:val="Table"/>
            </w:pPr>
            <w:r>
              <w:t>3.1a Nếu lớp học không có Client sẽ trả về rỗng</w:t>
            </w:r>
          </w:p>
        </w:tc>
      </w:tr>
      <w:tr w:rsidR="00FC73C8" w:rsidRPr="002B0CEC" w14:paraId="05C44A16" w14:textId="77777777" w:rsidTr="00C233DB">
        <w:tc>
          <w:tcPr>
            <w:tcW w:w="9101" w:type="dxa"/>
            <w:gridSpan w:val="5"/>
          </w:tcPr>
          <w:p w14:paraId="61048738" w14:textId="77777777" w:rsidR="00FC73C8" w:rsidRPr="002B0CEC" w:rsidRDefault="00FC73C8" w:rsidP="00C233DB">
            <w:pPr>
              <w:pStyle w:val="Table"/>
              <w:rPr>
                <w:b/>
                <w:bCs/>
              </w:rPr>
            </w:pPr>
            <w:r w:rsidRPr="002B0CEC">
              <w:rPr>
                <w:b/>
                <w:bCs/>
              </w:rPr>
              <w:t>Summary</w:t>
            </w:r>
          </w:p>
        </w:tc>
      </w:tr>
      <w:tr w:rsidR="00FC73C8" w:rsidRPr="002B0CEC" w14:paraId="6B8F5C77" w14:textId="77777777" w:rsidTr="00C233DB">
        <w:tc>
          <w:tcPr>
            <w:tcW w:w="2154" w:type="dxa"/>
          </w:tcPr>
          <w:p w14:paraId="565AE031" w14:textId="77777777" w:rsidR="00FC73C8" w:rsidRPr="002B0CEC" w:rsidRDefault="00FC73C8" w:rsidP="00C233DB">
            <w:pPr>
              <w:pStyle w:val="Table"/>
              <w:jc w:val="center"/>
              <w:rPr>
                <w:b/>
                <w:bCs/>
              </w:rPr>
            </w:pPr>
            <w:r w:rsidRPr="002B0CEC">
              <w:rPr>
                <w:b/>
                <w:bCs/>
              </w:rPr>
              <w:t>Inputs</w:t>
            </w:r>
          </w:p>
        </w:tc>
        <w:tc>
          <w:tcPr>
            <w:tcW w:w="2343" w:type="dxa"/>
          </w:tcPr>
          <w:p w14:paraId="7757AC76" w14:textId="77777777" w:rsidR="00FC73C8" w:rsidRPr="002B0CEC" w:rsidRDefault="00FC73C8" w:rsidP="00C233DB">
            <w:pPr>
              <w:pStyle w:val="Table"/>
              <w:jc w:val="center"/>
              <w:rPr>
                <w:b/>
                <w:bCs/>
              </w:rPr>
            </w:pPr>
            <w:r w:rsidRPr="002B0CEC">
              <w:rPr>
                <w:b/>
                <w:bCs/>
              </w:rPr>
              <w:t>Source</w:t>
            </w:r>
          </w:p>
        </w:tc>
        <w:tc>
          <w:tcPr>
            <w:tcW w:w="2334" w:type="dxa"/>
            <w:gridSpan w:val="2"/>
          </w:tcPr>
          <w:p w14:paraId="798023F3" w14:textId="77777777" w:rsidR="00FC73C8" w:rsidRPr="002B0CEC" w:rsidRDefault="00FC73C8" w:rsidP="00C233DB">
            <w:pPr>
              <w:pStyle w:val="Table"/>
              <w:jc w:val="center"/>
              <w:rPr>
                <w:b/>
                <w:bCs/>
              </w:rPr>
            </w:pPr>
            <w:r w:rsidRPr="002B0CEC">
              <w:rPr>
                <w:b/>
                <w:bCs/>
              </w:rPr>
              <w:t>Outputs</w:t>
            </w:r>
          </w:p>
        </w:tc>
        <w:tc>
          <w:tcPr>
            <w:tcW w:w="2270" w:type="dxa"/>
          </w:tcPr>
          <w:p w14:paraId="43F00F7F" w14:textId="77777777" w:rsidR="00FC73C8" w:rsidRPr="002B0CEC" w:rsidRDefault="00FC73C8" w:rsidP="00C233DB">
            <w:pPr>
              <w:pStyle w:val="Table"/>
              <w:jc w:val="center"/>
              <w:rPr>
                <w:b/>
                <w:bCs/>
              </w:rPr>
            </w:pPr>
            <w:r w:rsidRPr="002B0CEC">
              <w:rPr>
                <w:b/>
                <w:bCs/>
              </w:rPr>
              <w:t>Destination</w:t>
            </w:r>
          </w:p>
        </w:tc>
      </w:tr>
      <w:tr w:rsidR="00FC73C8" w:rsidRPr="001F6B98" w14:paraId="2C354556" w14:textId="77777777" w:rsidTr="00C233DB">
        <w:tc>
          <w:tcPr>
            <w:tcW w:w="2154" w:type="dxa"/>
          </w:tcPr>
          <w:p w14:paraId="2082420E" w14:textId="77777777" w:rsidR="00FC73C8" w:rsidRDefault="00BD0B49" w:rsidP="00C233DB">
            <w:pPr>
              <w:pStyle w:val="Table"/>
            </w:pPr>
            <w:r>
              <w:t xml:space="preserve">Yêu cầu xem danh sách </w:t>
            </w:r>
            <w:r w:rsidR="00C0248F">
              <w:t>Client</w:t>
            </w:r>
          </w:p>
          <w:p w14:paraId="75DB3F8E" w14:textId="10789460" w:rsidR="00E62F30" w:rsidRPr="003230A8" w:rsidRDefault="00E62F30" w:rsidP="00C233DB">
            <w:pPr>
              <w:pStyle w:val="Table"/>
            </w:pPr>
            <w:r>
              <w:t>ID lớp học muốn xem danh sách Client</w:t>
            </w:r>
          </w:p>
        </w:tc>
        <w:tc>
          <w:tcPr>
            <w:tcW w:w="2343" w:type="dxa"/>
          </w:tcPr>
          <w:p w14:paraId="31C8BA9E" w14:textId="77777777" w:rsidR="00FC73C8" w:rsidRDefault="00FC73C8" w:rsidP="00C233DB">
            <w:pPr>
              <w:pStyle w:val="Table"/>
            </w:pPr>
            <w:r>
              <w:t>Bảng class-schedule</w:t>
            </w:r>
          </w:p>
          <w:p w14:paraId="4ED17B91" w14:textId="77777777" w:rsidR="00A07AB6" w:rsidRDefault="00A07AB6" w:rsidP="00C233DB">
            <w:pPr>
              <w:pStyle w:val="Table"/>
            </w:pPr>
            <w:r>
              <w:t>Bảng coach</w:t>
            </w:r>
          </w:p>
          <w:p w14:paraId="77223460" w14:textId="35BE602A" w:rsidR="00AB389F" w:rsidRPr="00C31DD0" w:rsidRDefault="00AB389F" w:rsidP="00C233DB">
            <w:pPr>
              <w:pStyle w:val="Table"/>
            </w:pPr>
            <w:r>
              <w:t>Bảng user</w:t>
            </w:r>
          </w:p>
        </w:tc>
        <w:tc>
          <w:tcPr>
            <w:tcW w:w="2334" w:type="dxa"/>
            <w:gridSpan w:val="2"/>
          </w:tcPr>
          <w:p w14:paraId="76404893" w14:textId="79897F43" w:rsidR="00FC73C8" w:rsidRPr="003230A8" w:rsidRDefault="00FC73C8" w:rsidP="00C233DB">
            <w:pPr>
              <w:pStyle w:val="Table"/>
            </w:pPr>
            <w:r>
              <w:t xml:space="preserve">Thông tin danh sách </w:t>
            </w:r>
            <w:r w:rsidR="00C32D2D">
              <w:t>Client thuộc lớp học</w:t>
            </w:r>
          </w:p>
        </w:tc>
        <w:tc>
          <w:tcPr>
            <w:tcW w:w="2270" w:type="dxa"/>
          </w:tcPr>
          <w:p w14:paraId="1B2D196E" w14:textId="028AD7B0" w:rsidR="00FC73C8" w:rsidRPr="001F6B98" w:rsidRDefault="00FC73C8" w:rsidP="00C233DB">
            <w:pPr>
              <w:pStyle w:val="Table"/>
              <w:rPr>
                <w:lang w:val="en-US"/>
              </w:rPr>
            </w:pPr>
            <w:r>
              <w:t xml:space="preserve">Trang </w:t>
            </w:r>
            <w:r w:rsidR="00C32D2D">
              <w:t>Student trong giao diện Coach</w:t>
            </w:r>
          </w:p>
        </w:tc>
      </w:tr>
    </w:tbl>
    <w:p w14:paraId="1EF0144B" w14:textId="77777777" w:rsidR="00FC73C8" w:rsidRPr="00FC73C8" w:rsidRDefault="00FC73C8" w:rsidP="00FC73C8"/>
    <w:p w14:paraId="3A0CE300" w14:textId="77777777" w:rsidR="00BF5E77" w:rsidRDefault="005E4FEE" w:rsidP="00523BB2">
      <w:pPr>
        <w:ind w:firstLine="0"/>
      </w:pPr>
      <w:r>
        <w:br w:type="page"/>
      </w:r>
      <w:bookmarkStart w:id="167" w:name="_Toc153039770"/>
    </w:p>
    <w:p w14:paraId="373676F8" w14:textId="035E92A6" w:rsidR="00EF121A" w:rsidRDefault="00603122" w:rsidP="00EF121A">
      <w:pPr>
        <w:pStyle w:val="Heading4"/>
      </w:pPr>
      <w:bookmarkStart w:id="168" w:name="_Toc197965731"/>
      <w:r>
        <w:lastRenderedPageBreak/>
        <w:t xml:space="preserve">Use-case </w:t>
      </w:r>
      <w:r w:rsidR="00B05939">
        <w:t>Thêm ghi chú cho Client</w:t>
      </w:r>
      <w:bookmarkEnd w:id="168"/>
    </w:p>
    <w:p w14:paraId="5E2C9397" w14:textId="6F26E4EA" w:rsidR="00817625" w:rsidRPr="00817625" w:rsidRDefault="00817625" w:rsidP="00FF0D4C">
      <w:pPr>
        <w:pStyle w:val="Caption"/>
      </w:pPr>
      <w:bookmarkStart w:id="169" w:name="_Toc182648949"/>
      <w:bookmarkStart w:id="170" w:name="_Toc197965820"/>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22</w:t>
      </w:r>
      <w:r>
        <w:fldChar w:fldCharType="end"/>
      </w:r>
      <w:r w:rsidRPr="001C346C">
        <w:t xml:space="preserve"> </w:t>
      </w:r>
      <w:r>
        <w:t>Use-case</w:t>
      </w:r>
      <w:r w:rsidRPr="001C346C">
        <w:t xml:space="preserve"> </w:t>
      </w:r>
      <w:bookmarkEnd w:id="169"/>
      <w:r>
        <w:t>Thêm ghi chú cho Client</w:t>
      </w:r>
      <w:bookmarkEnd w:id="170"/>
    </w:p>
    <w:p w14:paraId="54990219" w14:textId="32B171AD" w:rsidR="00EF121A" w:rsidRPr="00DE45CF" w:rsidRDefault="007E5721" w:rsidP="007A208C">
      <w:pPr>
        <w:spacing w:line="240" w:lineRule="auto"/>
        <w:ind w:firstLine="0"/>
        <w:jc w:val="left"/>
        <w:rPr>
          <w:sz w:val="24"/>
          <w:szCs w:val="24"/>
          <w:lang w:eastAsia="vi-VN"/>
        </w:rPr>
      </w:pPr>
      <w:r w:rsidRPr="007E5721">
        <w:rPr>
          <w:noProof/>
          <w:sz w:val="24"/>
          <w:szCs w:val="24"/>
          <w:lang w:eastAsia="vi-VN"/>
        </w:rPr>
        <w:drawing>
          <wp:inline distT="0" distB="0" distL="0" distR="0" wp14:anchorId="5C62D0FD" wp14:editId="2F90A81A">
            <wp:extent cx="5791835" cy="25095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2509520"/>
                    </a:xfrm>
                    <a:prstGeom prst="rect">
                      <a:avLst/>
                    </a:prstGeom>
                  </pic:spPr>
                </pic:pic>
              </a:graphicData>
            </a:graphic>
          </wp:inline>
        </w:drawing>
      </w:r>
    </w:p>
    <w:p w14:paraId="1E84ADE8" w14:textId="13BF7E58" w:rsidR="00FA45AD" w:rsidRDefault="00FA45AD" w:rsidP="00CF21A2">
      <w:pPr>
        <w:pStyle w:val="Caption"/>
      </w:pPr>
    </w:p>
    <w:p w14:paraId="3ACA58C7" w14:textId="0D8BBF0D" w:rsidR="005F2EC0" w:rsidRPr="00AD39AF" w:rsidRDefault="005F2EC0" w:rsidP="005F2EC0">
      <w:pPr>
        <w:pStyle w:val="Bng"/>
      </w:pPr>
      <w:bookmarkStart w:id="171" w:name="_Toc197965780"/>
      <w:r w:rsidRPr="00CE157F">
        <w:t>Bảng 2.</w:t>
      </w:r>
      <w:r w:rsidR="000D33D3">
        <w:t>24</w:t>
      </w:r>
      <w:r w:rsidRPr="00CE157F">
        <w:t xml:space="preserve"> Đặc tả Use-case </w:t>
      </w:r>
      <w:r w:rsidR="00E70D1E">
        <w:t>Thêm ghi chú cho Client</w:t>
      </w:r>
      <w:bookmarkEnd w:id="171"/>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5F2EC0" w:rsidRPr="001C6CD7" w14:paraId="450587F7" w14:textId="77777777" w:rsidTr="00C233DB">
        <w:tc>
          <w:tcPr>
            <w:tcW w:w="2154" w:type="dxa"/>
          </w:tcPr>
          <w:p w14:paraId="7FBC8F4C" w14:textId="77777777" w:rsidR="005F2EC0" w:rsidRPr="002B0CEC" w:rsidRDefault="005F2EC0" w:rsidP="00C233DB">
            <w:pPr>
              <w:pStyle w:val="Table"/>
              <w:rPr>
                <w:b/>
                <w:bCs/>
              </w:rPr>
            </w:pPr>
            <w:r w:rsidRPr="002B0CEC">
              <w:rPr>
                <w:b/>
                <w:bCs/>
              </w:rPr>
              <w:t>ID</w:t>
            </w:r>
          </w:p>
        </w:tc>
        <w:tc>
          <w:tcPr>
            <w:tcW w:w="6947" w:type="dxa"/>
            <w:gridSpan w:val="4"/>
          </w:tcPr>
          <w:p w14:paraId="7FD261F9" w14:textId="546491F8" w:rsidR="005F2EC0" w:rsidRPr="007D7FB3" w:rsidRDefault="000D33D3" w:rsidP="00C233DB">
            <w:pPr>
              <w:pStyle w:val="Table"/>
              <w:rPr>
                <w:lang w:val="en-US"/>
              </w:rPr>
            </w:pPr>
            <w:r>
              <w:t>UC21</w:t>
            </w:r>
          </w:p>
        </w:tc>
      </w:tr>
      <w:tr w:rsidR="005F2EC0" w14:paraId="27DEA262" w14:textId="77777777" w:rsidTr="00C233DB">
        <w:tc>
          <w:tcPr>
            <w:tcW w:w="2154" w:type="dxa"/>
          </w:tcPr>
          <w:p w14:paraId="003DE7F9" w14:textId="77777777" w:rsidR="005F2EC0" w:rsidRPr="002B0CEC" w:rsidRDefault="005F2EC0" w:rsidP="00C233DB">
            <w:pPr>
              <w:pStyle w:val="Table"/>
              <w:rPr>
                <w:b/>
                <w:bCs/>
              </w:rPr>
            </w:pPr>
            <w:r>
              <w:rPr>
                <w:b/>
                <w:bCs/>
              </w:rPr>
              <w:t>Use-case</w:t>
            </w:r>
          </w:p>
        </w:tc>
        <w:tc>
          <w:tcPr>
            <w:tcW w:w="6947" w:type="dxa"/>
            <w:gridSpan w:val="4"/>
          </w:tcPr>
          <w:p w14:paraId="61F8FBBE" w14:textId="277DDD3E" w:rsidR="005F2EC0" w:rsidRDefault="00527B99" w:rsidP="00C233DB">
            <w:pPr>
              <w:pStyle w:val="Table"/>
            </w:pPr>
            <w:r>
              <w:t>Thêm ghi chú cho Client</w:t>
            </w:r>
          </w:p>
        </w:tc>
      </w:tr>
      <w:tr w:rsidR="005F2EC0" w14:paraId="2450CFED" w14:textId="77777777" w:rsidTr="00C233DB">
        <w:tc>
          <w:tcPr>
            <w:tcW w:w="2154" w:type="dxa"/>
          </w:tcPr>
          <w:p w14:paraId="23086338" w14:textId="77777777" w:rsidR="005F2EC0" w:rsidRPr="002B0CEC" w:rsidRDefault="005F2EC0" w:rsidP="00C233DB">
            <w:pPr>
              <w:pStyle w:val="Table"/>
              <w:rPr>
                <w:b/>
                <w:bCs/>
              </w:rPr>
            </w:pPr>
            <w:r w:rsidRPr="002B0CEC">
              <w:rPr>
                <w:b/>
                <w:bCs/>
              </w:rPr>
              <w:t>Sceneraio</w:t>
            </w:r>
          </w:p>
        </w:tc>
        <w:tc>
          <w:tcPr>
            <w:tcW w:w="6947" w:type="dxa"/>
            <w:gridSpan w:val="4"/>
          </w:tcPr>
          <w:p w14:paraId="13D3181D" w14:textId="0185E5D9" w:rsidR="005F2EC0" w:rsidRDefault="001E6CEF" w:rsidP="00C233DB">
            <w:pPr>
              <w:pStyle w:val="Table"/>
            </w:pPr>
            <w:r>
              <w:t>Coach muốn thêm ghi chú cho từng Client để tiện theo dõi</w:t>
            </w:r>
            <w:r w:rsidR="005F2EC0">
              <w:t xml:space="preserve"> </w:t>
            </w:r>
          </w:p>
        </w:tc>
      </w:tr>
      <w:tr w:rsidR="005F2EC0" w14:paraId="63C237E6" w14:textId="77777777" w:rsidTr="00C233DB">
        <w:tc>
          <w:tcPr>
            <w:tcW w:w="2154" w:type="dxa"/>
          </w:tcPr>
          <w:p w14:paraId="4B458433" w14:textId="77777777" w:rsidR="005F2EC0" w:rsidRPr="002B0CEC" w:rsidRDefault="005F2EC0" w:rsidP="00C233DB">
            <w:pPr>
              <w:pStyle w:val="Table"/>
              <w:rPr>
                <w:b/>
                <w:bCs/>
              </w:rPr>
            </w:pPr>
            <w:r w:rsidRPr="002B0CEC">
              <w:rPr>
                <w:b/>
                <w:bCs/>
              </w:rPr>
              <w:t>Triggering Event</w:t>
            </w:r>
          </w:p>
        </w:tc>
        <w:tc>
          <w:tcPr>
            <w:tcW w:w="6947" w:type="dxa"/>
            <w:gridSpan w:val="4"/>
          </w:tcPr>
          <w:p w14:paraId="44ED6ED8" w14:textId="77777777" w:rsidR="005F2EC0" w:rsidRDefault="005F2EC0" w:rsidP="00C233DB">
            <w:pPr>
              <w:pStyle w:val="Table"/>
            </w:pPr>
            <w:r>
              <w:t>Nhấn chức năng “Student” trong giao diện Coach</w:t>
            </w:r>
          </w:p>
        </w:tc>
      </w:tr>
      <w:tr w:rsidR="005F2EC0" w14:paraId="026AF51A" w14:textId="77777777" w:rsidTr="00C233DB">
        <w:tc>
          <w:tcPr>
            <w:tcW w:w="2154" w:type="dxa"/>
          </w:tcPr>
          <w:p w14:paraId="2CE74DD2" w14:textId="77777777" w:rsidR="005F2EC0" w:rsidRPr="002B0CEC" w:rsidRDefault="005F2EC0" w:rsidP="00C233DB">
            <w:pPr>
              <w:pStyle w:val="Table"/>
              <w:rPr>
                <w:b/>
                <w:bCs/>
              </w:rPr>
            </w:pPr>
            <w:r w:rsidRPr="002B0CEC">
              <w:rPr>
                <w:b/>
                <w:bCs/>
              </w:rPr>
              <w:t>Brief description</w:t>
            </w:r>
          </w:p>
        </w:tc>
        <w:tc>
          <w:tcPr>
            <w:tcW w:w="6947" w:type="dxa"/>
            <w:gridSpan w:val="4"/>
          </w:tcPr>
          <w:p w14:paraId="40A12DE8" w14:textId="0051B1B8" w:rsidR="005F2EC0" w:rsidRDefault="005F2EC0" w:rsidP="00C233DB">
            <w:pPr>
              <w:pStyle w:val="Table"/>
            </w:pPr>
            <w:r>
              <w:t xml:space="preserve">Coach </w:t>
            </w:r>
            <w:r w:rsidR="001E6CEF">
              <w:t>thêm ghi chú cho</w:t>
            </w:r>
            <w:r>
              <w:t xml:space="preserve"> Client của lớp mình phụ trách</w:t>
            </w:r>
          </w:p>
        </w:tc>
      </w:tr>
      <w:tr w:rsidR="005F2EC0" w14:paraId="3CD4E8BC" w14:textId="77777777" w:rsidTr="00C233DB">
        <w:tc>
          <w:tcPr>
            <w:tcW w:w="2154" w:type="dxa"/>
          </w:tcPr>
          <w:p w14:paraId="5C49956D" w14:textId="77777777" w:rsidR="005F2EC0" w:rsidRPr="002B0CEC" w:rsidRDefault="005F2EC0" w:rsidP="00C233DB">
            <w:pPr>
              <w:pStyle w:val="Table"/>
              <w:rPr>
                <w:b/>
                <w:bCs/>
              </w:rPr>
            </w:pPr>
            <w:r w:rsidRPr="002B0CEC">
              <w:rPr>
                <w:b/>
                <w:bCs/>
              </w:rPr>
              <w:t>Actors</w:t>
            </w:r>
          </w:p>
        </w:tc>
        <w:tc>
          <w:tcPr>
            <w:tcW w:w="6947" w:type="dxa"/>
            <w:gridSpan w:val="4"/>
          </w:tcPr>
          <w:p w14:paraId="0DF64C2C" w14:textId="77777777" w:rsidR="005F2EC0" w:rsidRDefault="005F2EC0" w:rsidP="00C233DB">
            <w:pPr>
              <w:pStyle w:val="Table"/>
            </w:pPr>
            <w:r>
              <w:t xml:space="preserve">Coach </w:t>
            </w:r>
          </w:p>
        </w:tc>
      </w:tr>
      <w:tr w:rsidR="005F2EC0" w:rsidRPr="005A383E" w14:paraId="617D445A" w14:textId="77777777" w:rsidTr="00C233DB">
        <w:tc>
          <w:tcPr>
            <w:tcW w:w="2154" w:type="dxa"/>
          </w:tcPr>
          <w:p w14:paraId="4EF14957" w14:textId="77777777" w:rsidR="005F2EC0" w:rsidRPr="002B0CEC" w:rsidRDefault="005F2EC0" w:rsidP="00C233DB">
            <w:pPr>
              <w:pStyle w:val="Table"/>
              <w:rPr>
                <w:b/>
                <w:bCs/>
              </w:rPr>
            </w:pPr>
            <w:r w:rsidRPr="002B0CEC">
              <w:rPr>
                <w:b/>
                <w:bCs/>
              </w:rPr>
              <w:t>Stackholder</w:t>
            </w:r>
          </w:p>
        </w:tc>
        <w:tc>
          <w:tcPr>
            <w:tcW w:w="6947" w:type="dxa"/>
            <w:gridSpan w:val="4"/>
          </w:tcPr>
          <w:p w14:paraId="19976EAB" w14:textId="5786CF6F" w:rsidR="005F2EC0" w:rsidRPr="001E7008" w:rsidRDefault="00CB724C" w:rsidP="00C233DB">
            <w:pPr>
              <w:pStyle w:val="Table"/>
            </w:pPr>
            <w:r>
              <w:t>Admin</w:t>
            </w:r>
          </w:p>
        </w:tc>
      </w:tr>
      <w:tr w:rsidR="005F2EC0" w14:paraId="0D5C4566" w14:textId="77777777" w:rsidTr="00C233DB">
        <w:tc>
          <w:tcPr>
            <w:tcW w:w="2154" w:type="dxa"/>
          </w:tcPr>
          <w:p w14:paraId="1DB40D4F" w14:textId="77777777" w:rsidR="005F2EC0" w:rsidRPr="002B0CEC" w:rsidRDefault="005F2EC0" w:rsidP="00C233DB">
            <w:pPr>
              <w:pStyle w:val="Table"/>
              <w:rPr>
                <w:b/>
                <w:bCs/>
              </w:rPr>
            </w:pPr>
            <w:r w:rsidRPr="002B0CEC">
              <w:rPr>
                <w:b/>
                <w:bCs/>
              </w:rPr>
              <w:t>Preconditions</w:t>
            </w:r>
          </w:p>
        </w:tc>
        <w:tc>
          <w:tcPr>
            <w:tcW w:w="6947" w:type="dxa"/>
            <w:gridSpan w:val="4"/>
          </w:tcPr>
          <w:p w14:paraId="4BE54EE2" w14:textId="77777777" w:rsidR="005F2EC0" w:rsidRDefault="005F2EC0" w:rsidP="00C233DB">
            <w:pPr>
              <w:pStyle w:val="Table"/>
            </w:pPr>
            <w:r>
              <w:t xml:space="preserve">Coach </w:t>
            </w:r>
            <w:r w:rsidRPr="00706662">
              <w:t>đã đăng nhập thành công vào hệ thống.</w:t>
            </w:r>
          </w:p>
          <w:p w14:paraId="1F6F56A9" w14:textId="1D080516" w:rsidR="00CE59EA" w:rsidRDefault="00CE59EA" w:rsidP="00C233DB">
            <w:pPr>
              <w:pStyle w:val="Table"/>
            </w:pPr>
            <w:r>
              <w:t>Admin đã thêm Client muốn ghi chú vào hệ thống.</w:t>
            </w:r>
          </w:p>
        </w:tc>
      </w:tr>
      <w:tr w:rsidR="005F2EC0" w14:paraId="7DABFD5F" w14:textId="77777777" w:rsidTr="00C233DB">
        <w:tc>
          <w:tcPr>
            <w:tcW w:w="2154" w:type="dxa"/>
          </w:tcPr>
          <w:p w14:paraId="27DF0FC8" w14:textId="77777777" w:rsidR="005F2EC0" w:rsidRPr="002B0CEC" w:rsidRDefault="005F2EC0" w:rsidP="00C233DB">
            <w:pPr>
              <w:pStyle w:val="Table"/>
              <w:rPr>
                <w:b/>
                <w:bCs/>
              </w:rPr>
            </w:pPr>
            <w:r>
              <w:rPr>
                <w:b/>
                <w:bCs/>
              </w:rPr>
              <w:t>Post</w:t>
            </w:r>
            <w:r w:rsidRPr="002B0CEC">
              <w:rPr>
                <w:b/>
                <w:bCs/>
              </w:rPr>
              <w:t>conditions</w:t>
            </w:r>
          </w:p>
        </w:tc>
        <w:tc>
          <w:tcPr>
            <w:tcW w:w="6947" w:type="dxa"/>
            <w:gridSpan w:val="4"/>
          </w:tcPr>
          <w:p w14:paraId="336D2833" w14:textId="2C7B7348" w:rsidR="005F2EC0" w:rsidRDefault="00C43EAB" w:rsidP="00C233DB">
            <w:pPr>
              <w:pStyle w:val="Table"/>
            </w:pPr>
            <w:r>
              <w:t xml:space="preserve">Thông tin về ghi chú Coach </w:t>
            </w:r>
            <w:r w:rsidR="00587286">
              <w:t>ghi</w:t>
            </w:r>
            <w:r>
              <w:t xml:space="preserve"> cho </w:t>
            </w:r>
            <w:r w:rsidR="00587286">
              <w:t>Client</w:t>
            </w:r>
          </w:p>
        </w:tc>
      </w:tr>
      <w:tr w:rsidR="005F2EC0" w:rsidRPr="002B0CEC" w14:paraId="7C3D32F0" w14:textId="77777777" w:rsidTr="00C233DB">
        <w:trPr>
          <w:trHeight w:val="285"/>
        </w:trPr>
        <w:tc>
          <w:tcPr>
            <w:tcW w:w="2154" w:type="dxa"/>
            <w:vMerge w:val="restart"/>
          </w:tcPr>
          <w:p w14:paraId="4A242557" w14:textId="77777777" w:rsidR="005F2EC0" w:rsidRPr="002B0CEC" w:rsidRDefault="005F2EC0" w:rsidP="00C233DB">
            <w:pPr>
              <w:pStyle w:val="Table"/>
              <w:rPr>
                <w:b/>
                <w:bCs/>
              </w:rPr>
            </w:pPr>
            <w:r w:rsidRPr="002B0CEC">
              <w:rPr>
                <w:b/>
                <w:bCs/>
              </w:rPr>
              <w:lastRenderedPageBreak/>
              <w:t>Flow of activities</w:t>
            </w:r>
          </w:p>
        </w:tc>
        <w:tc>
          <w:tcPr>
            <w:tcW w:w="3473" w:type="dxa"/>
            <w:gridSpan w:val="2"/>
          </w:tcPr>
          <w:p w14:paraId="67B94FF2" w14:textId="77777777" w:rsidR="005F2EC0" w:rsidRPr="002B0CEC" w:rsidRDefault="005F2EC0" w:rsidP="00C233DB">
            <w:pPr>
              <w:pStyle w:val="Table"/>
              <w:jc w:val="center"/>
              <w:rPr>
                <w:b/>
                <w:bCs/>
              </w:rPr>
            </w:pPr>
            <w:r w:rsidRPr="002B0CEC">
              <w:rPr>
                <w:b/>
                <w:bCs/>
              </w:rPr>
              <w:t>Actor</w:t>
            </w:r>
          </w:p>
        </w:tc>
        <w:tc>
          <w:tcPr>
            <w:tcW w:w="3474" w:type="dxa"/>
            <w:gridSpan w:val="2"/>
          </w:tcPr>
          <w:p w14:paraId="4B3CF2D8" w14:textId="77777777" w:rsidR="005F2EC0" w:rsidRPr="002B0CEC" w:rsidRDefault="005F2EC0" w:rsidP="00C233DB">
            <w:pPr>
              <w:pStyle w:val="Table"/>
              <w:jc w:val="center"/>
              <w:rPr>
                <w:b/>
                <w:bCs/>
              </w:rPr>
            </w:pPr>
            <w:r w:rsidRPr="002B0CEC">
              <w:rPr>
                <w:b/>
                <w:bCs/>
              </w:rPr>
              <w:t>System</w:t>
            </w:r>
          </w:p>
        </w:tc>
      </w:tr>
      <w:tr w:rsidR="005F2EC0" w14:paraId="4D23B1D1" w14:textId="77777777" w:rsidTr="00C233DB">
        <w:trPr>
          <w:trHeight w:val="285"/>
        </w:trPr>
        <w:tc>
          <w:tcPr>
            <w:tcW w:w="2154" w:type="dxa"/>
            <w:vMerge/>
          </w:tcPr>
          <w:p w14:paraId="52D825A9" w14:textId="77777777" w:rsidR="005F2EC0" w:rsidRPr="002B0CEC" w:rsidRDefault="005F2EC0" w:rsidP="00C233DB">
            <w:pPr>
              <w:pStyle w:val="Table"/>
              <w:rPr>
                <w:b/>
                <w:bCs/>
              </w:rPr>
            </w:pPr>
          </w:p>
        </w:tc>
        <w:tc>
          <w:tcPr>
            <w:tcW w:w="3473" w:type="dxa"/>
            <w:gridSpan w:val="2"/>
          </w:tcPr>
          <w:p w14:paraId="4929A3A1" w14:textId="77777777" w:rsidR="005F2EC0" w:rsidRPr="00DB50F4" w:rsidRDefault="005F2EC0" w:rsidP="00C233DB">
            <w:pPr>
              <w:pStyle w:val="Table"/>
            </w:pPr>
            <w:r>
              <w:t>1. Đ</w:t>
            </w:r>
            <w:r w:rsidRPr="00DB50F4">
              <w:t>ăng nhập vào hệ thống.</w:t>
            </w:r>
          </w:p>
          <w:p w14:paraId="5D772C28" w14:textId="77777777" w:rsidR="005F2EC0" w:rsidRDefault="005F2EC0" w:rsidP="00C233DB">
            <w:pPr>
              <w:pStyle w:val="Table"/>
              <w:spacing w:before="0"/>
            </w:pPr>
          </w:p>
          <w:p w14:paraId="3FE5DE1C" w14:textId="77777777" w:rsidR="005F2EC0" w:rsidRDefault="005F2EC0" w:rsidP="00C233DB">
            <w:pPr>
              <w:pStyle w:val="Table"/>
              <w:spacing w:before="0"/>
            </w:pPr>
          </w:p>
          <w:p w14:paraId="7086C15E" w14:textId="77777777" w:rsidR="005F2EC0" w:rsidRDefault="005F2EC0" w:rsidP="00C233DB">
            <w:pPr>
              <w:pStyle w:val="Table"/>
              <w:spacing w:before="0"/>
            </w:pPr>
          </w:p>
          <w:p w14:paraId="7CB5343F" w14:textId="77777777" w:rsidR="005F2EC0" w:rsidRDefault="005F2EC0" w:rsidP="00C233DB">
            <w:pPr>
              <w:pStyle w:val="Table"/>
              <w:spacing w:before="0"/>
            </w:pPr>
            <w:r>
              <w:t>2.Chọn chức năng “Student”.</w:t>
            </w:r>
          </w:p>
          <w:p w14:paraId="4EA253E4" w14:textId="77777777" w:rsidR="005F2EC0" w:rsidRDefault="005F2EC0" w:rsidP="00C233DB">
            <w:pPr>
              <w:pStyle w:val="Table"/>
              <w:spacing w:before="0"/>
            </w:pPr>
          </w:p>
          <w:p w14:paraId="24648478" w14:textId="77777777" w:rsidR="005F2EC0" w:rsidRDefault="005F2EC0" w:rsidP="00C233DB">
            <w:pPr>
              <w:pStyle w:val="Table"/>
              <w:spacing w:before="0"/>
            </w:pPr>
            <w:r>
              <w:t>3. Chọn lớp học</w:t>
            </w:r>
          </w:p>
          <w:p w14:paraId="4C5A23FD" w14:textId="77777777" w:rsidR="00587286" w:rsidRDefault="00587286" w:rsidP="00C233DB">
            <w:pPr>
              <w:pStyle w:val="Table"/>
              <w:spacing w:before="0"/>
            </w:pPr>
          </w:p>
          <w:p w14:paraId="4479272C" w14:textId="2F88F0F8" w:rsidR="00587286" w:rsidRDefault="00587286" w:rsidP="00C233DB">
            <w:pPr>
              <w:pStyle w:val="Table"/>
              <w:spacing w:before="0"/>
            </w:pPr>
            <w:r>
              <w:t>4. Chọn Client muốn và ghi chú</w:t>
            </w:r>
          </w:p>
        </w:tc>
        <w:tc>
          <w:tcPr>
            <w:tcW w:w="3474" w:type="dxa"/>
            <w:gridSpan w:val="2"/>
          </w:tcPr>
          <w:p w14:paraId="76E0988D" w14:textId="77777777" w:rsidR="005F2EC0" w:rsidRDefault="005F2EC0" w:rsidP="00C233DB">
            <w:pPr>
              <w:pStyle w:val="Table"/>
            </w:pPr>
            <w:r>
              <w:t>1.1 Xác thực tài khoản phân quyền có trong cơ sở dữ liệu.</w:t>
            </w:r>
          </w:p>
          <w:p w14:paraId="214943B3" w14:textId="77777777" w:rsidR="005F2EC0" w:rsidRPr="00DB50F4" w:rsidRDefault="005F2EC0" w:rsidP="00C233DB">
            <w:pPr>
              <w:pStyle w:val="Table"/>
              <w:spacing w:before="0"/>
            </w:pPr>
            <w:r>
              <w:t>1.2 Chuyển hướng đến giao diện Coach.</w:t>
            </w:r>
          </w:p>
          <w:p w14:paraId="12B6E1DA" w14:textId="77777777" w:rsidR="005F2EC0" w:rsidRDefault="005F2EC0" w:rsidP="00C233DB">
            <w:pPr>
              <w:pStyle w:val="Table"/>
              <w:spacing w:before="0"/>
            </w:pPr>
            <w:r w:rsidRPr="0031140B">
              <w:t xml:space="preserve">2.1 </w:t>
            </w:r>
            <w:r w:rsidRPr="00F47904">
              <w:t>Chuyển</w:t>
            </w:r>
            <w:r>
              <w:t xml:space="preserve"> hướng</w:t>
            </w:r>
            <w:r w:rsidRPr="00F47904">
              <w:t xml:space="preserve"> đến giao diện</w:t>
            </w:r>
            <w:r>
              <w:t xml:space="preserve"> Student. </w:t>
            </w:r>
          </w:p>
          <w:p w14:paraId="0B5BD44C" w14:textId="77777777" w:rsidR="005F2EC0" w:rsidRDefault="005F2EC0" w:rsidP="00C233DB">
            <w:pPr>
              <w:pStyle w:val="Table"/>
              <w:spacing w:before="0"/>
            </w:pPr>
            <w:r>
              <w:t>3.1 Hiện danh sách các Client thuộc lớp</w:t>
            </w:r>
          </w:p>
          <w:p w14:paraId="0D03280A" w14:textId="75895B60" w:rsidR="00587286" w:rsidRDefault="00587286" w:rsidP="00C233DB">
            <w:pPr>
              <w:pStyle w:val="Table"/>
              <w:spacing w:before="0"/>
            </w:pPr>
            <w:r>
              <w:t>4.1 Lưu thông tin được ghi chú</w:t>
            </w:r>
          </w:p>
        </w:tc>
      </w:tr>
      <w:tr w:rsidR="005F2EC0" w14:paraId="2A9EBF6C" w14:textId="77777777" w:rsidTr="00C233DB">
        <w:tc>
          <w:tcPr>
            <w:tcW w:w="2154" w:type="dxa"/>
          </w:tcPr>
          <w:p w14:paraId="6D6982E1" w14:textId="77777777" w:rsidR="005F2EC0" w:rsidRPr="002B0CEC" w:rsidRDefault="005F2EC0" w:rsidP="00C233DB">
            <w:pPr>
              <w:pStyle w:val="Table"/>
              <w:rPr>
                <w:b/>
                <w:bCs/>
              </w:rPr>
            </w:pPr>
            <w:r w:rsidRPr="002B0CEC">
              <w:rPr>
                <w:b/>
                <w:bCs/>
              </w:rPr>
              <w:t>Exception</w:t>
            </w:r>
          </w:p>
        </w:tc>
        <w:tc>
          <w:tcPr>
            <w:tcW w:w="6947" w:type="dxa"/>
            <w:gridSpan w:val="4"/>
            <w:vAlign w:val="center"/>
          </w:tcPr>
          <w:p w14:paraId="03CED76C" w14:textId="77777777" w:rsidR="005F2EC0" w:rsidRDefault="005F2EC0" w:rsidP="00C233DB">
            <w:pPr>
              <w:pStyle w:val="Table"/>
            </w:pPr>
            <w:r>
              <w:t>1.1a Nếu tài khoản không được phân quyền sẽ yêu cầu nhập lại</w:t>
            </w:r>
          </w:p>
          <w:p w14:paraId="312AEA15" w14:textId="77777777" w:rsidR="005F2EC0" w:rsidRDefault="005F2EC0" w:rsidP="00C233DB">
            <w:pPr>
              <w:pStyle w:val="Table"/>
            </w:pPr>
            <w:r>
              <w:t>2.1a Nếu k</w:t>
            </w:r>
            <w:r w:rsidRPr="00D55382">
              <w:t xml:space="preserve">hông thể kết nối cơ sở dữ liệu </w:t>
            </w:r>
            <w:r>
              <w:t>thì hệ thống sẽ h</w:t>
            </w:r>
            <w:r w:rsidRPr="00D55382">
              <w:t>iển thị thông báo lỗi và yêu cầu thử lại.</w:t>
            </w:r>
          </w:p>
          <w:p w14:paraId="5662E2AC" w14:textId="78E4FCE6" w:rsidR="004B633E" w:rsidRDefault="005F2EC0" w:rsidP="004B633E">
            <w:pPr>
              <w:pStyle w:val="Table"/>
            </w:pPr>
            <w:r>
              <w:t>3.1a Nếu lớp học không có Client sẽ trả về rỗng</w:t>
            </w:r>
          </w:p>
        </w:tc>
      </w:tr>
      <w:tr w:rsidR="005F2EC0" w:rsidRPr="002B0CEC" w14:paraId="69A53F9B" w14:textId="77777777" w:rsidTr="00C233DB">
        <w:tc>
          <w:tcPr>
            <w:tcW w:w="9101" w:type="dxa"/>
            <w:gridSpan w:val="5"/>
          </w:tcPr>
          <w:p w14:paraId="27224B08" w14:textId="77777777" w:rsidR="005F2EC0" w:rsidRPr="002B0CEC" w:rsidRDefault="005F2EC0" w:rsidP="00C233DB">
            <w:pPr>
              <w:pStyle w:val="Table"/>
              <w:rPr>
                <w:b/>
                <w:bCs/>
              </w:rPr>
            </w:pPr>
            <w:r w:rsidRPr="002B0CEC">
              <w:rPr>
                <w:b/>
                <w:bCs/>
              </w:rPr>
              <w:t>Summary</w:t>
            </w:r>
          </w:p>
        </w:tc>
      </w:tr>
      <w:tr w:rsidR="005F2EC0" w:rsidRPr="002B0CEC" w14:paraId="391F01FC" w14:textId="77777777" w:rsidTr="00C233DB">
        <w:tc>
          <w:tcPr>
            <w:tcW w:w="2154" w:type="dxa"/>
          </w:tcPr>
          <w:p w14:paraId="03860503" w14:textId="77777777" w:rsidR="005F2EC0" w:rsidRPr="002B0CEC" w:rsidRDefault="005F2EC0" w:rsidP="00C233DB">
            <w:pPr>
              <w:pStyle w:val="Table"/>
              <w:jc w:val="center"/>
              <w:rPr>
                <w:b/>
                <w:bCs/>
              </w:rPr>
            </w:pPr>
            <w:r w:rsidRPr="002B0CEC">
              <w:rPr>
                <w:b/>
                <w:bCs/>
              </w:rPr>
              <w:t>Inputs</w:t>
            </w:r>
          </w:p>
        </w:tc>
        <w:tc>
          <w:tcPr>
            <w:tcW w:w="2343" w:type="dxa"/>
          </w:tcPr>
          <w:p w14:paraId="477B068D" w14:textId="77777777" w:rsidR="005F2EC0" w:rsidRPr="002B0CEC" w:rsidRDefault="005F2EC0" w:rsidP="00C233DB">
            <w:pPr>
              <w:pStyle w:val="Table"/>
              <w:jc w:val="center"/>
              <w:rPr>
                <w:b/>
                <w:bCs/>
              </w:rPr>
            </w:pPr>
            <w:r w:rsidRPr="002B0CEC">
              <w:rPr>
                <w:b/>
                <w:bCs/>
              </w:rPr>
              <w:t>Source</w:t>
            </w:r>
          </w:p>
        </w:tc>
        <w:tc>
          <w:tcPr>
            <w:tcW w:w="2334" w:type="dxa"/>
            <w:gridSpan w:val="2"/>
          </w:tcPr>
          <w:p w14:paraId="55B72D7B" w14:textId="77777777" w:rsidR="005F2EC0" w:rsidRPr="002B0CEC" w:rsidRDefault="005F2EC0" w:rsidP="00C233DB">
            <w:pPr>
              <w:pStyle w:val="Table"/>
              <w:jc w:val="center"/>
              <w:rPr>
                <w:b/>
                <w:bCs/>
              </w:rPr>
            </w:pPr>
            <w:r w:rsidRPr="002B0CEC">
              <w:rPr>
                <w:b/>
                <w:bCs/>
              </w:rPr>
              <w:t>Outputs</w:t>
            </w:r>
          </w:p>
        </w:tc>
        <w:tc>
          <w:tcPr>
            <w:tcW w:w="2270" w:type="dxa"/>
          </w:tcPr>
          <w:p w14:paraId="6F58B4DA" w14:textId="77777777" w:rsidR="005F2EC0" w:rsidRPr="002B0CEC" w:rsidRDefault="005F2EC0" w:rsidP="00C233DB">
            <w:pPr>
              <w:pStyle w:val="Table"/>
              <w:jc w:val="center"/>
              <w:rPr>
                <w:b/>
                <w:bCs/>
              </w:rPr>
            </w:pPr>
            <w:r w:rsidRPr="002B0CEC">
              <w:rPr>
                <w:b/>
                <w:bCs/>
              </w:rPr>
              <w:t>Destination</w:t>
            </w:r>
          </w:p>
        </w:tc>
      </w:tr>
      <w:tr w:rsidR="005F2EC0" w:rsidRPr="001F6B98" w14:paraId="28CF09D6" w14:textId="77777777" w:rsidTr="00C233DB">
        <w:tc>
          <w:tcPr>
            <w:tcW w:w="2154" w:type="dxa"/>
          </w:tcPr>
          <w:p w14:paraId="44E7D4DA" w14:textId="77777777" w:rsidR="005F2EC0" w:rsidRDefault="00160C73" w:rsidP="00C233DB">
            <w:pPr>
              <w:pStyle w:val="Table"/>
            </w:pPr>
            <w:r>
              <w:t>Nội dung ghi chú</w:t>
            </w:r>
          </w:p>
          <w:p w14:paraId="759C04DF" w14:textId="684CF203" w:rsidR="00160C73" w:rsidRPr="003230A8" w:rsidRDefault="00160C73" w:rsidP="00C233DB">
            <w:pPr>
              <w:pStyle w:val="Table"/>
            </w:pPr>
            <w:r>
              <w:t>ID Client</w:t>
            </w:r>
          </w:p>
        </w:tc>
        <w:tc>
          <w:tcPr>
            <w:tcW w:w="2343" w:type="dxa"/>
          </w:tcPr>
          <w:p w14:paraId="0216B679" w14:textId="77777777" w:rsidR="005F2EC0" w:rsidRDefault="005F2EC0" w:rsidP="00C233DB">
            <w:pPr>
              <w:pStyle w:val="Table"/>
            </w:pPr>
            <w:r>
              <w:t>Bảng class-schedule</w:t>
            </w:r>
          </w:p>
          <w:p w14:paraId="7D73E787" w14:textId="21435E08" w:rsidR="00DD3EC6" w:rsidRPr="00C31DD0" w:rsidRDefault="00DD3EC6" w:rsidP="00C233DB">
            <w:pPr>
              <w:pStyle w:val="Table"/>
            </w:pPr>
            <w:r>
              <w:t>Bảng note</w:t>
            </w:r>
          </w:p>
        </w:tc>
        <w:tc>
          <w:tcPr>
            <w:tcW w:w="2334" w:type="dxa"/>
            <w:gridSpan w:val="2"/>
          </w:tcPr>
          <w:p w14:paraId="62862472" w14:textId="77777777" w:rsidR="005F2EC0" w:rsidRPr="003230A8" w:rsidRDefault="005F2EC0" w:rsidP="00C233DB">
            <w:pPr>
              <w:pStyle w:val="Table"/>
            </w:pPr>
            <w:r>
              <w:t>Thông tin danh sách Client thuộc lớp học</w:t>
            </w:r>
          </w:p>
        </w:tc>
        <w:tc>
          <w:tcPr>
            <w:tcW w:w="2270" w:type="dxa"/>
          </w:tcPr>
          <w:p w14:paraId="4F3113BD" w14:textId="77777777" w:rsidR="005F2EC0" w:rsidRPr="001F6B98" w:rsidRDefault="005F2EC0" w:rsidP="00C233DB">
            <w:pPr>
              <w:pStyle w:val="Table"/>
              <w:rPr>
                <w:lang w:val="en-US"/>
              </w:rPr>
            </w:pPr>
            <w:r>
              <w:t>Trang Student trong giao diện Coach</w:t>
            </w:r>
          </w:p>
        </w:tc>
      </w:tr>
    </w:tbl>
    <w:p w14:paraId="345E9F7B" w14:textId="57834BFA" w:rsidR="0049038B" w:rsidRDefault="0049038B" w:rsidP="0049038B"/>
    <w:p w14:paraId="6306A78F" w14:textId="77777777" w:rsidR="00BB11C5" w:rsidRPr="0049038B" w:rsidRDefault="00BB11C5" w:rsidP="0049038B"/>
    <w:p w14:paraId="580C8D1A" w14:textId="77777777" w:rsidR="00FA45AD" w:rsidRDefault="00FA45AD">
      <w:pPr>
        <w:spacing w:after="200" w:line="276" w:lineRule="auto"/>
        <w:ind w:firstLine="0"/>
        <w:jc w:val="left"/>
      </w:pPr>
      <w:r>
        <w:br w:type="page"/>
      </w:r>
    </w:p>
    <w:p w14:paraId="37E64DA2" w14:textId="524A51D0" w:rsidR="00EF121A" w:rsidRDefault="003A33E0" w:rsidP="00294D2F">
      <w:pPr>
        <w:pStyle w:val="Heading4"/>
      </w:pPr>
      <w:bookmarkStart w:id="172" w:name="_Toc197965732"/>
      <w:r>
        <w:lastRenderedPageBreak/>
        <w:t>Use-</w:t>
      </w:r>
      <w:r w:rsidR="00B6791C">
        <w:t>c</w:t>
      </w:r>
      <w:r>
        <w:t xml:space="preserve">ase </w:t>
      </w:r>
      <w:r w:rsidR="00405960">
        <w:t>Đánh giá chất lượng</w:t>
      </w:r>
      <w:bookmarkEnd w:id="172"/>
    </w:p>
    <w:p w14:paraId="083177A6" w14:textId="6CC7E209" w:rsidR="008E3865" w:rsidRPr="008E3865" w:rsidRDefault="008E3865" w:rsidP="008E3865">
      <w:pPr>
        <w:pStyle w:val="Caption"/>
      </w:pPr>
      <w:bookmarkStart w:id="173" w:name="_Toc197965821"/>
      <w:r w:rsidRPr="00701EE9">
        <w:t xml:space="preserve">Hình 2.23 Use-Case </w:t>
      </w:r>
      <w:r>
        <w:t>Đánh giá chất lượng</w:t>
      </w:r>
      <w:bookmarkEnd w:id="173"/>
    </w:p>
    <w:p w14:paraId="32FB4009" w14:textId="722C8A78" w:rsidR="00CF21A2" w:rsidRDefault="0067505D" w:rsidP="00B441F0">
      <w:pPr>
        <w:ind w:firstLine="0"/>
      </w:pPr>
      <w:r w:rsidRPr="0067505D">
        <w:rPr>
          <w:noProof/>
        </w:rPr>
        <w:drawing>
          <wp:inline distT="0" distB="0" distL="0" distR="0" wp14:anchorId="31C900CD" wp14:editId="07307ED6">
            <wp:extent cx="5706271" cy="2753109"/>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06271" cy="2753109"/>
                    </a:xfrm>
                    <a:prstGeom prst="rect">
                      <a:avLst/>
                    </a:prstGeom>
                  </pic:spPr>
                </pic:pic>
              </a:graphicData>
            </a:graphic>
          </wp:inline>
        </w:drawing>
      </w:r>
    </w:p>
    <w:p w14:paraId="2CBEEC1A" w14:textId="142949B7" w:rsidR="008E3865" w:rsidRPr="00AD39AF" w:rsidRDefault="008E3865" w:rsidP="008E3865">
      <w:pPr>
        <w:pStyle w:val="Bng"/>
      </w:pPr>
      <w:bookmarkStart w:id="174" w:name="_Toc197965781"/>
      <w:r w:rsidRPr="00CE157F">
        <w:t>Bảng 2.</w:t>
      </w:r>
      <w:r w:rsidR="004B4647">
        <w:t>25</w:t>
      </w:r>
      <w:r w:rsidRPr="00CE157F">
        <w:t xml:space="preserve"> Đặc tả Use-case </w:t>
      </w:r>
      <w:r w:rsidR="00C6118E">
        <w:t>Đánh giá chất lượng</w:t>
      </w:r>
      <w:bookmarkEnd w:id="174"/>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8E3865" w:rsidRPr="001C6CD7" w14:paraId="73400FBC" w14:textId="77777777" w:rsidTr="00C233DB">
        <w:tc>
          <w:tcPr>
            <w:tcW w:w="2154" w:type="dxa"/>
          </w:tcPr>
          <w:p w14:paraId="33745ED0" w14:textId="77777777" w:rsidR="008E3865" w:rsidRPr="002B0CEC" w:rsidRDefault="008E3865" w:rsidP="00C233DB">
            <w:pPr>
              <w:pStyle w:val="Table"/>
              <w:rPr>
                <w:b/>
                <w:bCs/>
              </w:rPr>
            </w:pPr>
            <w:r w:rsidRPr="002B0CEC">
              <w:rPr>
                <w:b/>
                <w:bCs/>
              </w:rPr>
              <w:t>ID</w:t>
            </w:r>
          </w:p>
        </w:tc>
        <w:tc>
          <w:tcPr>
            <w:tcW w:w="6947" w:type="dxa"/>
            <w:gridSpan w:val="4"/>
          </w:tcPr>
          <w:p w14:paraId="12662257" w14:textId="680B32F2" w:rsidR="008E3865" w:rsidRPr="007D7FB3" w:rsidRDefault="004B4647" w:rsidP="00C233DB">
            <w:pPr>
              <w:pStyle w:val="Table"/>
              <w:rPr>
                <w:lang w:val="en-US"/>
              </w:rPr>
            </w:pPr>
            <w:r>
              <w:t>UC22</w:t>
            </w:r>
          </w:p>
        </w:tc>
      </w:tr>
      <w:tr w:rsidR="008E3865" w14:paraId="678E6336" w14:textId="77777777" w:rsidTr="00C233DB">
        <w:tc>
          <w:tcPr>
            <w:tcW w:w="2154" w:type="dxa"/>
          </w:tcPr>
          <w:p w14:paraId="7BA89EF9" w14:textId="77777777" w:rsidR="008E3865" w:rsidRPr="002B0CEC" w:rsidRDefault="008E3865" w:rsidP="00C233DB">
            <w:pPr>
              <w:pStyle w:val="Table"/>
              <w:rPr>
                <w:b/>
                <w:bCs/>
              </w:rPr>
            </w:pPr>
            <w:r>
              <w:rPr>
                <w:b/>
                <w:bCs/>
              </w:rPr>
              <w:t>Use-case</w:t>
            </w:r>
          </w:p>
        </w:tc>
        <w:tc>
          <w:tcPr>
            <w:tcW w:w="6947" w:type="dxa"/>
            <w:gridSpan w:val="4"/>
          </w:tcPr>
          <w:p w14:paraId="0EE7A415" w14:textId="055EAC4D" w:rsidR="008E3865" w:rsidRDefault="001B2EC1" w:rsidP="00C233DB">
            <w:pPr>
              <w:pStyle w:val="Table"/>
            </w:pPr>
            <w:r>
              <w:t xml:space="preserve">Đánh giá chất </w:t>
            </w:r>
            <w:r w:rsidR="00E410DC">
              <w:t>lượng</w:t>
            </w:r>
          </w:p>
        </w:tc>
      </w:tr>
      <w:tr w:rsidR="008E3865" w14:paraId="1F1A1A5D" w14:textId="77777777" w:rsidTr="00C233DB">
        <w:tc>
          <w:tcPr>
            <w:tcW w:w="2154" w:type="dxa"/>
          </w:tcPr>
          <w:p w14:paraId="5C81078D" w14:textId="77777777" w:rsidR="008E3865" w:rsidRPr="002B0CEC" w:rsidRDefault="008E3865" w:rsidP="00C233DB">
            <w:pPr>
              <w:pStyle w:val="Table"/>
              <w:rPr>
                <w:b/>
                <w:bCs/>
              </w:rPr>
            </w:pPr>
            <w:r w:rsidRPr="002B0CEC">
              <w:rPr>
                <w:b/>
                <w:bCs/>
              </w:rPr>
              <w:t>Sceneraio</w:t>
            </w:r>
          </w:p>
        </w:tc>
        <w:tc>
          <w:tcPr>
            <w:tcW w:w="6947" w:type="dxa"/>
            <w:gridSpan w:val="4"/>
          </w:tcPr>
          <w:p w14:paraId="5D0B8C81" w14:textId="3B62BFF3" w:rsidR="008E3865" w:rsidRDefault="00B02348" w:rsidP="00C233DB">
            <w:pPr>
              <w:pStyle w:val="Table"/>
            </w:pPr>
            <w:r>
              <w:t>Client muốn thể hiện</w:t>
            </w:r>
            <w:r w:rsidR="00C9441C">
              <w:t xml:space="preserve"> đánh giá riêng</w:t>
            </w:r>
            <w:r>
              <w:t xml:space="preserve"> cho </w:t>
            </w:r>
            <w:r w:rsidR="00C9090E">
              <w:t>admin</w:t>
            </w:r>
          </w:p>
        </w:tc>
      </w:tr>
      <w:tr w:rsidR="008E3865" w14:paraId="3DB58B7F" w14:textId="77777777" w:rsidTr="00C233DB">
        <w:tc>
          <w:tcPr>
            <w:tcW w:w="2154" w:type="dxa"/>
          </w:tcPr>
          <w:p w14:paraId="47723209" w14:textId="77777777" w:rsidR="008E3865" w:rsidRPr="002B0CEC" w:rsidRDefault="008E3865" w:rsidP="00C233DB">
            <w:pPr>
              <w:pStyle w:val="Table"/>
              <w:rPr>
                <w:b/>
                <w:bCs/>
              </w:rPr>
            </w:pPr>
            <w:r w:rsidRPr="002B0CEC">
              <w:rPr>
                <w:b/>
                <w:bCs/>
              </w:rPr>
              <w:t>Triggering Event</w:t>
            </w:r>
          </w:p>
        </w:tc>
        <w:tc>
          <w:tcPr>
            <w:tcW w:w="6947" w:type="dxa"/>
            <w:gridSpan w:val="4"/>
          </w:tcPr>
          <w:p w14:paraId="02F64B5B" w14:textId="3E82E590" w:rsidR="008E3865" w:rsidRDefault="008E3865" w:rsidP="00C233DB">
            <w:pPr>
              <w:pStyle w:val="Table"/>
            </w:pPr>
            <w:r>
              <w:t>Nhấn chức năng “</w:t>
            </w:r>
            <w:r w:rsidR="00B846EE">
              <w:t>Report</w:t>
            </w:r>
            <w:r>
              <w:t xml:space="preserve">” trong giao diện </w:t>
            </w:r>
            <w:r w:rsidR="00B846EE">
              <w:t>Client</w:t>
            </w:r>
          </w:p>
        </w:tc>
      </w:tr>
      <w:tr w:rsidR="008E3865" w14:paraId="5CF7AC8D" w14:textId="77777777" w:rsidTr="00C233DB">
        <w:tc>
          <w:tcPr>
            <w:tcW w:w="2154" w:type="dxa"/>
          </w:tcPr>
          <w:p w14:paraId="78B54BC5" w14:textId="77777777" w:rsidR="008E3865" w:rsidRPr="002B0CEC" w:rsidRDefault="008E3865" w:rsidP="00C233DB">
            <w:pPr>
              <w:pStyle w:val="Table"/>
              <w:rPr>
                <w:b/>
                <w:bCs/>
              </w:rPr>
            </w:pPr>
            <w:r w:rsidRPr="002B0CEC">
              <w:rPr>
                <w:b/>
                <w:bCs/>
              </w:rPr>
              <w:t>Brief description</w:t>
            </w:r>
          </w:p>
        </w:tc>
        <w:tc>
          <w:tcPr>
            <w:tcW w:w="6947" w:type="dxa"/>
            <w:gridSpan w:val="4"/>
          </w:tcPr>
          <w:p w14:paraId="5E28C418" w14:textId="56DFDA32" w:rsidR="008E3865" w:rsidRDefault="008301A5" w:rsidP="00C233DB">
            <w:pPr>
              <w:pStyle w:val="Table"/>
            </w:pPr>
            <w:r>
              <w:t xml:space="preserve">Client muốn </w:t>
            </w:r>
            <w:r w:rsidR="00A8030C">
              <w:t>thể hiện đánh giá của bản thân</w:t>
            </w:r>
          </w:p>
        </w:tc>
      </w:tr>
      <w:tr w:rsidR="008E3865" w14:paraId="24D9449E" w14:textId="77777777" w:rsidTr="00C233DB">
        <w:tc>
          <w:tcPr>
            <w:tcW w:w="2154" w:type="dxa"/>
          </w:tcPr>
          <w:p w14:paraId="24A38347" w14:textId="77777777" w:rsidR="008E3865" w:rsidRPr="002B0CEC" w:rsidRDefault="008E3865" w:rsidP="00C233DB">
            <w:pPr>
              <w:pStyle w:val="Table"/>
              <w:rPr>
                <w:b/>
                <w:bCs/>
              </w:rPr>
            </w:pPr>
            <w:r w:rsidRPr="002B0CEC">
              <w:rPr>
                <w:b/>
                <w:bCs/>
              </w:rPr>
              <w:t>Actors</w:t>
            </w:r>
          </w:p>
        </w:tc>
        <w:tc>
          <w:tcPr>
            <w:tcW w:w="6947" w:type="dxa"/>
            <w:gridSpan w:val="4"/>
          </w:tcPr>
          <w:p w14:paraId="2FEFFD68" w14:textId="5112131B" w:rsidR="008E3865" w:rsidRDefault="008301A5" w:rsidP="00C233DB">
            <w:pPr>
              <w:pStyle w:val="Table"/>
            </w:pPr>
            <w:r>
              <w:t>Client</w:t>
            </w:r>
          </w:p>
        </w:tc>
      </w:tr>
      <w:tr w:rsidR="008E3865" w:rsidRPr="005A383E" w14:paraId="6A1D8891" w14:textId="77777777" w:rsidTr="00C233DB">
        <w:tc>
          <w:tcPr>
            <w:tcW w:w="2154" w:type="dxa"/>
          </w:tcPr>
          <w:p w14:paraId="3E2A1FF7" w14:textId="77777777" w:rsidR="008E3865" w:rsidRPr="002B0CEC" w:rsidRDefault="008E3865" w:rsidP="00C233DB">
            <w:pPr>
              <w:pStyle w:val="Table"/>
              <w:rPr>
                <w:b/>
                <w:bCs/>
              </w:rPr>
            </w:pPr>
            <w:r w:rsidRPr="002B0CEC">
              <w:rPr>
                <w:b/>
                <w:bCs/>
              </w:rPr>
              <w:t>Stackholder</w:t>
            </w:r>
          </w:p>
        </w:tc>
        <w:tc>
          <w:tcPr>
            <w:tcW w:w="6947" w:type="dxa"/>
            <w:gridSpan w:val="4"/>
          </w:tcPr>
          <w:p w14:paraId="711913E7" w14:textId="77777777" w:rsidR="008E3865" w:rsidRPr="001E7008" w:rsidRDefault="008E3865" w:rsidP="00C233DB">
            <w:pPr>
              <w:pStyle w:val="Table"/>
            </w:pPr>
            <w:r>
              <w:t>Không</w:t>
            </w:r>
          </w:p>
        </w:tc>
      </w:tr>
      <w:tr w:rsidR="008E3865" w14:paraId="2B4AE06D" w14:textId="77777777" w:rsidTr="00C233DB">
        <w:tc>
          <w:tcPr>
            <w:tcW w:w="2154" w:type="dxa"/>
          </w:tcPr>
          <w:p w14:paraId="0A0D0210" w14:textId="77777777" w:rsidR="008E3865" w:rsidRPr="002B0CEC" w:rsidRDefault="008E3865" w:rsidP="00C233DB">
            <w:pPr>
              <w:pStyle w:val="Table"/>
              <w:rPr>
                <w:b/>
                <w:bCs/>
              </w:rPr>
            </w:pPr>
            <w:r w:rsidRPr="002B0CEC">
              <w:rPr>
                <w:b/>
                <w:bCs/>
              </w:rPr>
              <w:t>Preconditions</w:t>
            </w:r>
          </w:p>
        </w:tc>
        <w:tc>
          <w:tcPr>
            <w:tcW w:w="6947" w:type="dxa"/>
            <w:gridSpan w:val="4"/>
          </w:tcPr>
          <w:p w14:paraId="3014DC0E" w14:textId="75B73679" w:rsidR="008E3865" w:rsidRDefault="00B441F0" w:rsidP="00C233DB">
            <w:pPr>
              <w:pStyle w:val="Table"/>
            </w:pPr>
            <w:r>
              <w:t xml:space="preserve">Client </w:t>
            </w:r>
            <w:r w:rsidR="008E3865" w:rsidRPr="00706662">
              <w:t>đã đăng nhập thành công vào hệ thống.</w:t>
            </w:r>
          </w:p>
        </w:tc>
      </w:tr>
      <w:tr w:rsidR="008E3865" w14:paraId="481A025C" w14:textId="77777777" w:rsidTr="00C233DB">
        <w:tc>
          <w:tcPr>
            <w:tcW w:w="2154" w:type="dxa"/>
          </w:tcPr>
          <w:p w14:paraId="7290792E" w14:textId="77777777" w:rsidR="008E3865" w:rsidRPr="002B0CEC" w:rsidRDefault="008E3865" w:rsidP="00C233DB">
            <w:pPr>
              <w:pStyle w:val="Table"/>
              <w:rPr>
                <w:b/>
                <w:bCs/>
              </w:rPr>
            </w:pPr>
            <w:r>
              <w:rPr>
                <w:b/>
                <w:bCs/>
              </w:rPr>
              <w:t>Post</w:t>
            </w:r>
            <w:r w:rsidRPr="002B0CEC">
              <w:rPr>
                <w:b/>
                <w:bCs/>
              </w:rPr>
              <w:t>conditions</w:t>
            </w:r>
          </w:p>
        </w:tc>
        <w:tc>
          <w:tcPr>
            <w:tcW w:w="6947" w:type="dxa"/>
            <w:gridSpan w:val="4"/>
          </w:tcPr>
          <w:p w14:paraId="2B85D3C5" w14:textId="3EAD2049" w:rsidR="008E3865" w:rsidRDefault="00B441F0" w:rsidP="00C233DB">
            <w:pPr>
              <w:pStyle w:val="Table"/>
            </w:pPr>
            <w:r>
              <w:t>Thông tin về đánh giá của Client</w:t>
            </w:r>
          </w:p>
        </w:tc>
      </w:tr>
      <w:tr w:rsidR="008E3865" w:rsidRPr="002B0CEC" w14:paraId="5139F3AD" w14:textId="77777777" w:rsidTr="00C233DB">
        <w:trPr>
          <w:trHeight w:val="285"/>
        </w:trPr>
        <w:tc>
          <w:tcPr>
            <w:tcW w:w="2154" w:type="dxa"/>
            <w:vMerge w:val="restart"/>
          </w:tcPr>
          <w:p w14:paraId="28D95C70" w14:textId="77777777" w:rsidR="008E3865" w:rsidRPr="002B0CEC" w:rsidRDefault="008E3865" w:rsidP="00C233DB">
            <w:pPr>
              <w:pStyle w:val="Table"/>
              <w:rPr>
                <w:b/>
                <w:bCs/>
              </w:rPr>
            </w:pPr>
            <w:r w:rsidRPr="002B0CEC">
              <w:rPr>
                <w:b/>
                <w:bCs/>
              </w:rPr>
              <w:t>Flow of activities</w:t>
            </w:r>
          </w:p>
        </w:tc>
        <w:tc>
          <w:tcPr>
            <w:tcW w:w="3473" w:type="dxa"/>
            <w:gridSpan w:val="2"/>
          </w:tcPr>
          <w:p w14:paraId="35BC066F" w14:textId="77777777" w:rsidR="008E3865" w:rsidRPr="002B0CEC" w:rsidRDefault="008E3865" w:rsidP="00C233DB">
            <w:pPr>
              <w:pStyle w:val="Table"/>
              <w:jc w:val="center"/>
              <w:rPr>
                <w:b/>
                <w:bCs/>
              </w:rPr>
            </w:pPr>
            <w:r w:rsidRPr="002B0CEC">
              <w:rPr>
                <w:b/>
                <w:bCs/>
              </w:rPr>
              <w:t>Actor</w:t>
            </w:r>
          </w:p>
        </w:tc>
        <w:tc>
          <w:tcPr>
            <w:tcW w:w="3474" w:type="dxa"/>
            <w:gridSpan w:val="2"/>
          </w:tcPr>
          <w:p w14:paraId="094FB0B0" w14:textId="77777777" w:rsidR="008E3865" w:rsidRPr="002B0CEC" w:rsidRDefault="008E3865" w:rsidP="00C233DB">
            <w:pPr>
              <w:pStyle w:val="Table"/>
              <w:jc w:val="center"/>
              <w:rPr>
                <w:b/>
                <w:bCs/>
              </w:rPr>
            </w:pPr>
            <w:r w:rsidRPr="002B0CEC">
              <w:rPr>
                <w:b/>
                <w:bCs/>
              </w:rPr>
              <w:t>System</w:t>
            </w:r>
          </w:p>
        </w:tc>
      </w:tr>
      <w:tr w:rsidR="008E3865" w14:paraId="160DE480" w14:textId="77777777" w:rsidTr="00C233DB">
        <w:trPr>
          <w:trHeight w:val="285"/>
        </w:trPr>
        <w:tc>
          <w:tcPr>
            <w:tcW w:w="2154" w:type="dxa"/>
            <w:vMerge/>
          </w:tcPr>
          <w:p w14:paraId="37462657" w14:textId="77777777" w:rsidR="008E3865" w:rsidRPr="002B0CEC" w:rsidRDefault="008E3865" w:rsidP="00C233DB">
            <w:pPr>
              <w:pStyle w:val="Table"/>
              <w:rPr>
                <w:b/>
                <w:bCs/>
              </w:rPr>
            </w:pPr>
          </w:p>
        </w:tc>
        <w:tc>
          <w:tcPr>
            <w:tcW w:w="3473" w:type="dxa"/>
            <w:gridSpan w:val="2"/>
          </w:tcPr>
          <w:p w14:paraId="1939A010" w14:textId="77777777" w:rsidR="008E3865" w:rsidRPr="00DB50F4" w:rsidRDefault="008E3865" w:rsidP="00C233DB">
            <w:pPr>
              <w:pStyle w:val="Table"/>
            </w:pPr>
            <w:r>
              <w:t>1. Đ</w:t>
            </w:r>
            <w:r w:rsidRPr="00DB50F4">
              <w:t>ăng nhập vào hệ thống.</w:t>
            </w:r>
          </w:p>
          <w:p w14:paraId="52BE5217" w14:textId="77777777" w:rsidR="008E3865" w:rsidRDefault="008E3865" w:rsidP="00C233DB">
            <w:pPr>
              <w:pStyle w:val="Table"/>
              <w:spacing w:before="0"/>
            </w:pPr>
          </w:p>
          <w:p w14:paraId="6A6012BF" w14:textId="77777777" w:rsidR="008E3865" w:rsidRDefault="008E3865" w:rsidP="00C233DB">
            <w:pPr>
              <w:pStyle w:val="Table"/>
              <w:spacing w:before="0"/>
            </w:pPr>
          </w:p>
          <w:p w14:paraId="02BC13CA" w14:textId="77777777" w:rsidR="008E3865" w:rsidRDefault="008E3865" w:rsidP="00C233DB">
            <w:pPr>
              <w:pStyle w:val="Table"/>
              <w:spacing w:before="0"/>
            </w:pPr>
          </w:p>
          <w:p w14:paraId="044FDD2A" w14:textId="5E67E18B" w:rsidR="008E3865" w:rsidRDefault="008E3865" w:rsidP="00C233DB">
            <w:pPr>
              <w:pStyle w:val="Table"/>
              <w:spacing w:before="0"/>
            </w:pPr>
            <w:r>
              <w:t>2.Chọn chức năng “</w:t>
            </w:r>
            <w:r w:rsidR="005F7E27">
              <w:t>Report</w:t>
            </w:r>
            <w:r>
              <w:t>”.</w:t>
            </w:r>
          </w:p>
          <w:p w14:paraId="06E45141" w14:textId="77777777" w:rsidR="008E3865" w:rsidRDefault="008E3865" w:rsidP="00C233DB">
            <w:pPr>
              <w:pStyle w:val="Table"/>
              <w:spacing w:before="0"/>
            </w:pPr>
          </w:p>
          <w:p w14:paraId="4E0989E5" w14:textId="77777777" w:rsidR="008E3865" w:rsidRDefault="008E3865" w:rsidP="00C233DB">
            <w:pPr>
              <w:pStyle w:val="Table"/>
              <w:spacing w:before="0"/>
            </w:pPr>
            <w:r>
              <w:t xml:space="preserve">3. </w:t>
            </w:r>
            <w:r w:rsidR="00B651F6">
              <w:t>Viết đánh giá</w:t>
            </w:r>
          </w:p>
          <w:p w14:paraId="01DDF876" w14:textId="77777777" w:rsidR="00B651F6" w:rsidRDefault="00B651F6" w:rsidP="00C233DB">
            <w:pPr>
              <w:pStyle w:val="Table"/>
              <w:spacing w:before="0"/>
            </w:pPr>
          </w:p>
          <w:p w14:paraId="14257B3A" w14:textId="2E0A7D26" w:rsidR="00B651F6" w:rsidRDefault="00B651F6" w:rsidP="00C233DB">
            <w:pPr>
              <w:pStyle w:val="Table"/>
              <w:spacing w:before="0"/>
            </w:pPr>
            <w:r>
              <w:t>4. Nhấn xác nhận</w:t>
            </w:r>
          </w:p>
        </w:tc>
        <w:tc>
          <w:tcPr>
            <w:tcW w:w="3474" w:type="dxa"/>
            <w:gridSpan w:val="2"/>
          </w:tcPr>
          <w:p w14:paraId="7CF50CE9" w14:textId="77777777" w:rsidR="008E3865" w:rsidRDefault="008E3865" w:rsidP="00C233DB">
            <w:pPr>
              <w:pStyle w:val="Table"/>
            </w:pPr>
            <w:r>
              <w:t>1.1 Xác thực tài khoản phân quyền có trong cơ sở dữ liệu.</w:t>
            </w:r>
          </w:p>
          <w:p w14:paraId="5FFD4EFA" w14:textId="518718C3" w:rsidR="008E3865" w:rsidRPr="00DB50F4" w:rsidRDefault="008E3865" w:rsidP="00C233DB">
            <w:pPr>
              <w:pStyle w:val="Table"/>
              <w:spacing w:before="0"/>
            </w:pPr>
            <w:r>
              <w:t>1.2 Chuyển hướng đến giao diện</w:t>
            </w:r>
            <w:r w:rsidR="00CF61DB">
              <w:t xml:space="preserve"> Client</w:t>
            </w:r>
            <w:r>
              <w:t>.</w:t>
            </w:r>
          </w:p>
          <w:p w14:paraId="13CBA683" w14:textId="530B43BE" w:rsidR="008E3865" w:rsidRDefault="008E3865" w:rsidP="00C233DB">
            <w:pPr>
              <w:pStyle w:val="Table"/>
              <w:spacing w:before="0"/>
            </w:pPr>
            <w:r w:rsidRPr="0031140B">
              <w:t xml:space="preserve">2.1 </w:t>
            </w:r>
            <w:r w:rsidRPr="00F47904">
              <w:t>Chuyển</w:t>
            </w:r>
            <w:r>
              <w:t xml:space="preserve"> hướng</w:t>
            </w:r>
            <w:r w:rsidRPr="00F47904">
              <w:t xml:space="preserve"> đến giao diện</w:t>
            </w:r>
            <w:r w:rsidR="00B651F6">
              <w:t xml:space="preserve"> Report</w:t>
            </w:r>
            <w:r>
              <w:t xml:space="preserve">. </w:t>
            </w:r>
          </w:p>
          <w:p w14:paraId="55765BA7" w14:textId="77777777" w:rsidR="008E3865" w:rsidRDefault="008E3865" w:rsidP="00B651F6">
            <w:pPr>
              <w:pStyle w:val="Table"/>
              <w:spacing w:before="0"/>
            </w:pPr>
            <w:r>
              <w:t xml:space="preserve">3.1 </w:t>
            </w:r>
            <w:r w:rsidR="00B651F6">
              <w:t>Thông báo xuất hiện yêu cầu Client xác nhận đánh giá</w:t>
            </w:r>
          </w:p>
          <w:p w14:paraId="034F58CA" w14:textId="512584AD" w:rsidR="00AC1A40" w:rsidRDefault="00AC1A40" w:rsidP="00B651F6">
            <w:pPr>
              <w:pStyle w:val="Table"/>
              <w:spacing w:before="0"/>
            </w:pPr>
            <w:r>
              <w:t>4.1 Lưu thông tin đánh giá lại</w:t>
            </w:r>
          </w:p>
        </w:tc>
      </w:tr>
      <w:tr w:rsidR="008E3865" w14:paraId="61488F5D" w14:textId="77777777" w:rsidTr="00C233DB">
        <w:tc>
          <w:tcPr>
            <w:tcW w:w="2154" w:type="dxa"/>
          </w:tcPr>
          <w:p w14:paraId="2E03AEF0" w14:textId="77777777" w:rsidR="008E3865" w:rsidRPr="002B0CEC" w:rsidRDefault="008E3865" w:rsidP="00C233DB">
            <w:pPr>
              <w:pStyle w:val="Table"/>
              <w:rPr>
                <w:b/>
                <w:bCs/>
              </w:rPr>
            </w:pPr>
            <w:r w:rsidRPr="002B0CEC">
              <w:rPr>
                <w:b/>
                <w:bCs/>
              </w:rPr>
              <w:t>Exception</w:t>
            </w:r>
          </w:p>
        </w:tc>
        <w:tc>
          <w:tcPr>
            <w:tcW w:w="6947" w:type="dxa"/>
            <w:gridSpan w:val="4"/>
            <w:vAlign w:val="center"/>
          </w:tcPr>
          <w:p w14:paraId="5E5AECA6" w14:textId="77777777" w:rsidR="008E3865" w:rsidRDefault="008E3865" w:rsidP="00C233DB">
            <w:pPr>
              <w:pStyle w:val="Table"/>
            </w:pPr>
            <w:r>
              <w:t>1.1a Nếu tài khoản không được phân quyền sẽ yêu cầu nhập lại</w:t>
            </w:r>
          </w:p>
          <w:p w14:paraId="613596BC" w14:textId="77777777" w:rsidR="008E3865" w:rsidRDefault="008E3865" w:rsidP="00C233DB">
            <w:pPr>
              <w:pStyle w:val="Table"/>
            </w:pPr>
            <w:r>
              <w:t>2.1a Nếu k</w:t>
            </w:r>
            <w:r w:rsidRPr="00D55382">
              <w:t xml:space="preserve">hông thể kết nối cơ sở dữ liệu </w:t>
            </w:r>
            <w:r>
              <w:t>thì hệ thống sẽ h</w:t>
            </w:r>
            <w:r w:rsidRPr="00D55382">
              <w:t>iển thị thông báo lỗi và yêu cầu thử lại.</w:t>
            </w:r>
          </w:p>
          <w:p w14:paraId="5FE4A2DB" w14:textId="191584F1" w:rsidR="008E3865" w:rsidRDefault="008E3865" w:rsidP="00C233DB">
            <w:pPr>
              <w:pStyle w:val="Table"/>
            </w:pPr>
            <w:r>
              <w:t xml:space="preserve">3.1a Nếu </w:t>
            </w:r>
            <w:r w:rsidR="0090625F">
              <w:t>không xác nhận thì hệ thống sẽ không lưu trữ các thông tin</w:t>
            </w:r>
            <w:r w:rsidR="00536587">
              <w:t xml:space="preserve"> đánh giá</w:t>
            </w:r>
          </w:p>
        </w:tc>
      </w:tr>
      <w:tr w:rsidR="008E3865" w:rsidRPr="002B0CEC" w14:paraId="11F09B6C" w14:textId="77777777" w:rsidTr="00C233DB">
        <w:tc>
          <w:tcPr>
            <w:tcW w:w="9101" w:type="dxa"/>
            <w:gridSpan w:val="5"/>
          </w:tcPr>
          <w:p w14:paraId="37B0BA87" w14:textId="77777777" w:rsidR="008E3865" w:rsidRPr="002B0CEC" w:rsidRDefault="008E3865" w:rsidP="00C233DB">
            <w:pPr>
              <w:pStyle w:val="Table"/>
              <w:rPr>
                <w:b/>
                <w:bCs/>
              </w:rPr>
            </w:pPr>
            <w:r w:rsidRPr="002B0CEC">
              <w:rPr>
                <w:b/>
                <w:bCs/>
              </w:rPr>
              <w:t>Summary</w:t>
            </w:r>
          </w:p>
        </w:tc>
      </w:tr>
      <w:tr w:rsidR="008E3865" w:rsidRPr="002B0CEC" w14:paraId="3E326F8C" w14:textId="77777777" w:rsidTr="00C233DB">
        <w:tc>
          <w:tcPr>
            <w:tcW w:w="2154" w:type="dxa"/>
          </w:tcPr>
          <w:p w14:paraId="5687318F" w14:textId="77777777" w:rsidR="008E3865" w:rsidRPr="002B0CEC" w:rsidRDefault="008E3865" w:rsidP="00C233DB">
            <w:pPr>
              <w:pStyle w:val="Table"/>
              <w:jc w:val="center"/>
              <w:rPr>
                <w:b/>
                <w:bCs/>
              </w:rPr>
            </w:pPr>
            <w:r w:rsidRPr="002B0CEC">
              <w:rPr>
                <w:b/>
                <w:bCs/>
              </w:rPr>
              <w:t>Inputs</w:t>
            </w:r>
          </w:p>
        </w:tc>
        <w:tc>
          <w:tcPr>
            <w:tcW w:w="2343" w:type="dxa"/>
          </w:tcPr>
          <w:p w14:paraId="1B85250D" w14:textId="77777777" w:rsidR="008E3865" w:rsidRPr="002B0CEC" w:rsidRDefault="008E3865" w:rsidP="00C233DB">
            <w:pPr>
              <w:pStyle w:val="Table"/>
              <w:jc w:val="center"/>
              <w:rPr>
                <w:b/>
                <w:bCs/>
              </w:rPr>
            </w:pPr>
            <w:r w:rsidRPr="002B0CEC">
              <w:rPr>
                <w:b/>
                <w:bCs/>
              </w:rPr>
              <w:t>Source</w:t>
            </w:r>
          </w:p>
        </w:tc>
        <w:tc>
          <w:tcPr>
            <w:tcW w:w="2334" w:type="dxa"/>
            <w:gridSpan w:val="2"/>
          </w:tcPr>
          <w:p w14:paraId="5DEB1EFD" w14:textId="77777777" w:rsidR="008E3865" w:rsidRPr="002B0CEC" w:rsidRDefault="008E3865" w:rsidP="00C233DB">
            <w:pPr>
              <w:pStyle w:val="Table"/>
              <w:jc w:val="center"/>
              <w:rPr>
                <w:b/>
                <w:bCs/>
              </w:rPr>
            </w:pPr>
            <w:r w:rsidRPr="002B0CEC">
              <w:rPr>
                <w:b/>
                <w:bCs/>
              </w:rPr>
              <w:t>Outputs</w:t>
            </w:r>
          </w:p>
        </w:tc>
        <w:tc>
          <w:tcPr>
            <w:tcW w:w="2270" w:type="dxa"/>
          </w:tcPr>
          <w:p w14:paraId="2010C3C0" w14:textId="77777777" w:rsidR="008E3865" w:rsidRPr="002B0CEC" w:rsidRDefault="008E3865" w:rsidP="00C233DB">
            <w:pPr>
              <w:pStyle w:val="Table"/>
              <w:jc w:val="center"/>
              <w:rPr>
                <w:b/>
                <w:bCs/>
              </w:rPr>
            </w:pPr>
            <w:r w:rsidRPr="002B0CEC">
              <w:rPr>
                <w:b/>
                <w:bCs/>
              </w:rPr>
              <w:t>Destination</w:t>
            </w:r>
          </w:p>
        </w:tc>
      </w:tr>
      <w:tr w:rsidR="008E3865" w:rsidRPr="001F6B98" w14:paraId="5D401197" w14:textId="77777777" w:rsidTr="00C233DB">
        <w:tc>
          <w:tcPr>
            <w:tcW w:w="2154" w:type="dxa"/>
          </w:tcPr>
          <w:p w14:paraId="2FEE1CAF" w14:textId="58FC9307" w:rsidR="008E3865" w:rsidRPr="003230A8" w:rsidRDefault="00095607" w:rsidP="00C233DB">
            <w:pPr>
              <w:pStyle w:val="Table"/>
            </w:pPr>
            <w:r>
              <w:t>Nội dung đánh giá</w:t>
            </w:r>
          </w:p>
        </w:tc>
        <w:tc>
          <w:tcPr>
            <w:tcW w:w="2343" w:type="dxa"/>
          </w:tcPr>
          <w:p w14:paraId="5CCF42B5" w14:textId="37873528" w:rsidR="008E3865" w:rsidRPr="00C31DD0" w:rsidRDefault="008E3865" w:rsidP="00C233DB">
            <w:pPr>
              <w:pStyle w:val="Table"/>
            </w:pPr>
            <w:r>
              <w:t xml:space="preserve">Bảng </w:t>
            </w:r>
            <w:r w:rsidR="003125BB">
              <w:t>review</w:t>
            </w:r>
          </w:p>
        </w:tc>
        <w:tc>
          <w:tcPr>
            <w:tcW w:w="2334" w:type="dxa"/>
            <w:gridSpan w:val="2"/>
          </w:tcPr>
          <w:p w14:paraId="163F117E" w14:textId="746743D8" w:rsidR="008E3865" w:rsidRPr="003230A8" w:rsidRDefault="008E3865" w:rsidP="00C233DB">
            <w:pPr>
              <w:pStyle w:val="Table"/>
            </w:pPr>
            <w:r>
              <w:t xml:space="preserve">Thông tin </w:t>
            </w:r>
            <w:r w:rsidR="004F072D">
              <w:t>đánh giá của Client</w:t>
            </w:r>
          </w:p>
        </w:tc>
        <w:tc>
          <w:tcPr>
            <w:tcW w:w="2270" w:type="dxa"/>
          </w:tcPr>
          <w:p w14:paraId="0C8ECC4B" w14:textId="547626EA" w:rsidR="008E3865" w:rsidRPr="001F6B98" w:rsidRDefault="008E3865" w:rsidP="00C233DB">
            <w:pPr>
              <w:pStyle w:val="Table"/>
              <w:rPr>
                <w:lang w:val="en-US"/>
              </w:rPr>
            </w:pPr>
            <w:r>
              <w:t>Trang</w:t>
            </w:r>
            <w:r w:rsidR="002C6950">
              <w:t xml:space="preserve"> </w:t>
            </w:r>
            <w:r w:rsidR="00E16BDB">
              <w:t>Review</w:t>
            </w:r>
            <w:r w:rsidR="00BB5CDE">
              <w:t xml:space="preserve"> trong giao diện Client</w:t>
            </w:r>
          </w:p>
        </w:tc>
      </w:tr>
    </w:tbl>
    <w:p w14:paraId="6F586245" w14:textId="77777777" w:rsidR="008E3865" w:rsidRPr="008E3865" w:rsidRDefault="008E3865" w:rsidP="008E3865"/>
    <w:p w14:paraId="1065F882" w14:textId="0F705FFF" w:rsidR="00986957" w:rsidRDefault="00986957">
      <w:pPr>
        <w:spacing w:after="200" w:line="276" w:lineRule="auto"/>
        <w:ind w:firstLine="0"/>
        <w:jc w:val="left"/>
      </w:pPr>
      <w:r>
        <w:br w:type="page"/>
      </w:r>
    </w:p>
    <w:p w14:paraId="493AAF52" w14:textId="1843C190" w:rsidR="003A33E0" w:rsidRDefault="003A33E0" w:rsidP="00294D2F">
      <w:pPr>
        <w:pStyle w:val="Heading4"/>
      </w:pPr>
      <w:bookmarkStart w:id="175" w:name="_Toc197965733"/>
      <w:r>
        <w:lastRenderedPageBreak/>
        <w:t>Use-</w:t>
      </w:r>
      <w:r w:rsidR="00B6791C">
        <w:t>c</w:t>
      </w:r>
      <w:r>
        <w:t xml:space="preserve">ase </w:t>
      </w:r>
      <w:r w:rsidR="00301B0B">
        <w:t>Xem ghi chú của Coach</w:t>
      </w:r>
      <w:bookmarkEnd w:id="175"/>
    </w:p>
    <w:p w14:paraId="7A6562FD" w14:textId="1E936E29" w:rsidR="00906A7D" w:rsidRPr="00906A7D" w:rsidRDefault="00906A7D" w:rsidP="003038D0">
      <w:pPr>
        <w:pStyle w:val="Caption"/>
      </w:pPr>
      <w:bookmarkStart w:id="176" w:name="_Toc197965822"/>
      <w:r>
        <w:t>Hình 2.24 Use-Case Xem ghi chú của Coach</w:t>
      </w:r>
      <w:bookmarkEnd w:id="176"/>
    </w:p>
    <w:p w14:paraId="4E9154DB" w14:textId="0B09F268" w:rsidR="007D3904" w:rsidRDefault="00E26DE7" w:rsidP="00EF121A">
      <w:pPr>
        <w:ind w:firstLine="0"/>
      </w:pPr>
      <w:r w:rsidRPr="00E26DE7">
        <w:rPr>
          <w:noProof/>
        </w:rPr>
        <w:drawing>
          <wp:inline distT="0" distB="0" distL="0" distR="0" wp14:anchorId="17A548C4" wp14:editId="0D64287C">
            <wp:extent cx="5791835" cy="26504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1835" cy="2650490"/>
                    </a:xfrm>
                    <a:prstGeom prst="rect">
                      <a:avLst/>
                    </a:prstGeom>
                  </pic:spPr>
                </pic:pic>
              </a:graphicData>
            </a:graphic>
          </wp:inline>
        </w:drawing>
      </w:r>
    </w:p>
    <w:p w14:paraId="28EB6804" w14:textId="6326451D" w:rsidR="00CF21A2" w:rsidRDefault="00CF21A2" w:rsidP="00701EE9">
      <w:pPr>
        <w:pStyle w:val="Caption"/>
      </w:pPr>
    </w:p>
    <w:p w14:paraId="04D74E99" w14:textId="746A248A" w:rsidR="00CB053A" w:rsidRPr="00AD39AF" w:rsidRDefault="00CB053A" w:rsidP="00CB053A">
      <w:pPr>
        <w:pStyle w:val="Bng"/>
      </w:pPr>
      <w:bookmarkStart w:id="177" w:name="_Toc197965782"/>
      <w:r w:rsidRPr="00CE157F">
        <w:t>Bảng 2.</w:t>
      </w:r>
      <w:r w:rsidR="001556FD">
        <w:t>26</w:t>
      </w:r>
      <w:r w:rsidRPr="00CE157F">
        <w:t xml:space="preserve"> Đặc tả Use-case </w:t>
      </w:r>
      <w:r w:rsidR="00F94647">
        <w:t>Xem ghi chú của Coach</w:t>
      </w:r>
      <w:bookmarkEnd w:id="177"/>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CB053A" w:rsidRPr="001C6CD7" w14:paraId="5B795153" w14:textId="77777777" w:rsidTr="00C233DB">
        <w:tc>
          <w:tcPr>
            <w:tcW w:w="2154" w:type="dxa"/>
          </w:tcPr>
          <w:p w14:paraId="52EEFC14" w14:textId="77777777" w:rsidR="00CB053A" w:rsidRPr="002B0CEC" w:rsidRDefault="00CB053A" w:rsidP="00C233DB">
            <w:pPr>
              <w:pStyle w:val="Table"/>
              <w:rPr>
                <w:b/>
                <w:bCs/>
              </w:rPr>
            </w:pPr>
            <w:r w:rsidRPr="002B0CEC">
              <w:rPr>
                <w:b/>
                <w:bCs/>
              </w:rPr>
              <w:t>ID</w:t>
            </w:r>
          </w:p>
        </w:tc>
        <w:tc>
          <w:tcPr>
            <w:tcW w:w="6947" w:type="dxa"/>
            <w:gridSpan w:val="4"/>
          </w:tcPr>
          <w:p w14:paraId="35496375" w14:textId="5857CCC7" w:rsidR="00CB053A" w:rsidRPr="007D7FB3" w:rsidRDefault="001556FD" w:rsidP="00C233DB">
            <w:pPr>
              <w:pStyle w:val="Table"/>
              <w:rPr>
                <w:lang w:val="en-US"/>
              </w:rPr>
            </w:pPr>
            <w:r>
              <w:t>UC23</w:t>
            </w:r>
          </w:p>
        </w:tc>
      </w:tr>
      <w:tr w:rsidR="00CB053A" w14:paraId="4FFB349F" w14:textId="77777777" w:rsidTr="00C233DB">
        <w:tc>
          <w:tcPr>
            <w:tcW w:w="2154" w:type="dxa"/>
          </w:tcPr>
          <w:p w14:paraId="5831C47A" w14:textId="77777777" w:rsidR="00CB053A" w:rsidRPr="002B0CEC" w:rsidRDefault="00CB053A" w:rsidP="00C233DB">
            <w:pPr>
              <w:pStyle w:val="Table"/>
              <w:rPr>
                <w:b/>
                <w:bCs/>
              </w:rPr>
            </w:pPr>
            <w:r>
              <w:rPr>
                <w:b/>
                <w:bCs/>
              </w:rPr>
              <w:t>Use-case</w:t>
            </w:r>
          </w:p>
        </w:tc>
        <w:tc>
          <w:tcPr>
            <w:tcW w:w="6947" w:type="dxa"/>
            <w:gridSpan w:val="4"/>
          </w:tcPr>
          <w:p w14:paraId="084B68AC" w14:textId="2ADAE425" w:rsidR="00CB053A" w:rsidRDefault="00056721" w:rsidP="00C233DB">
            <w:pPr>
              <w:pStyle w:val="Table"/>
            </w:pPr>
            <w:r>
              <w:t>Xem ghi chú của Coach</w:t>
            </w:r>
          </w:p>
        </w:tc>
      </w:tr>
      <w:tr w:rsidR="00CB053A" w14:paraId="4C4FF163" w14:textId="77777777" w:rsidTr="00C233DB">
        <w:tc>
          <w:tcPr>
            <w:tcW w:w="2154" w:type="dxa"/>
          </w:tcPr>
          <w:p w14:paraId="731EA30E" w14:textId="77777777" w:rsidR="00CB053A" w:rsidRPr="002B0CEC" w:rsidRDefault="00CB053A" w:rsidP="00C233DB">
            <w:pPr>
              <w:pStyle w:val="Table"/>
              <w:rPr>
                <w:b/>
                <w:bCs/>
              </w:rPr>
            </w:pPr>
            <w:r w:rsidRPr="002B0CEC">
              <w:rPr>
                <w:b/>
                <w:bCs/>
              </w:rPr>
              <w:t>Sceneraio</w:t>
            </w:r>
          </w:p>
        </w:tc>
        <w:tc>
          <w:tcPr>
            <w:tcW w:w="6947" w:type="dxa"/>
            <w:gridSpan w:val="4"/>
          </w:tcPr>
          <w:p w14:paraId="7962547B" w14:textId="4EF41197" w:rsidR="00CB053A" w:rsidRDefault="00CB053A" w:rsidP="00C233DB">
            <w:pPr>
              <w:pStyle w:val="Table"/>
            </w:pPr>
            <w:r>
              <w:t xml:space="preserve">Client muốn thể hiện </w:t>
            </w:r>
            <w:r w:rsidR="001B1D01">
              <w:t xml:space="preserve">xem ghi chú của </w:t>
            </w:r>
            <w:r w:rsidR="000512A2">
              <w:t>Coach</w:t>
            </w:r>
          </w:p>
        </w:tc>
      </w:tr>
      <w:tr w:rsidR="00CB053A" w14:paraId="4AE777DE" w14:textId="77777777" w:rsidTr="00C233DB">
        <w:tc>
          <w:tcPr>
            <w:tcW w:w="2154" w:type="dxa"/>
          </w:tcPr>
          <w:p w14:paraId="31EC42CD" w14:textId="77777777" w:rsidR="00CB053A" w:rsidRPr="002B0CEC" w:rsidRDefault="00CB053A" w:rsidP="00C233DB">
            <w:pPr>
              <w:pStyle w:val="Table"/>
              <w:rPr>
                <w:b/>
                <w:bCs/>
              </w:rPr>
            </w:pPr>
            <w:r w:rsidRPr="002B0CEC">
              <w:rPr>
                <w:b/>
                <w:bCs/>
              </w:rPr>
              <w:t>Triggering Event</w:t>
            </w:r>
          </w:p>
        </w:tc>
        <w:tc>
          <w:tcPr>
            <w:tcW w:w="6947" w:type="dxa"/>
            <w:gridSpan w:val="4"/>
          </w:tcPr>
          <w:p w14:paraId="4FCB7229" w14:textId="627D9D73" w:rsidR="00CB053A" w:rsidRDefault="00766D45" w:rsidP="00C233DB">
            <w:pPr>
              <w:pStyle w:val="Table"/>
            </w:pPr>
            <w:r>
              <w:t>Nhấn chọn lớp học để xem ghi chú Coach ghi cho Client</w:t>
            </w:r>
          </w:p>
        </w:tc>
      </w:tr>
      <w:tr w:rsidR="00CB053A" w14:paraId="53B0703B" w14:textId="77777777" w:rsidTr="00C233DB">
        <w:tc>
          <w:tcPr>
            <w:tcW w:w="2154" w:type="dxa"/>
          </w:tcPr>
          <w:p w14:paraId="2CEE6BD9" w14:textId="77777777" w:rsidR="00CB053A" w:rsidRPr="002B0CEC" w:rsidRDefault="00CB053A" w:rsidP="00C233DB">
            <w:pPr>
              <w:pStyle w:val="Table"/>
              <w:rPr>
                <w:b/>
                <w:bCs/>
              </w:rPr>
            </w:pPr>
            <w:r w:rsidRPr="002B0CEC">
              <w:rPr>
                <w:b/>
                <w:bCs/>
              </w:rPr>
              <w:t>Brief description</w:t>
            </w:r>
          </w:p>
        </w:tc>
        <w:tc>
          <w:tcPr>
            <w:tcW w:w="6947" w:type="dxa"/>
            <w:gridSpan w:val="4"/>
          </w:tcPr>
          <w:p w14:paraId="51AC2265" w14:textId="3BB8849D" w:rsidR="00CB053A" w:rsidRDefault="00722716" w:rsidP="00C233DB">
            <w:pPr>
              <w:pStyle w:val="Table"/>
            </w:pPr>
            <w:r>
              <w:t>Client muốn xem ghi chú của Coach giành cho mình</w:t>
            </w:r>
          </w:p>
        </w:tc>
      </w:tr>
      <w:tr w:rsidR="00CB053A" w14:paraId="5990A1CE" w14:textId="77777777" w:rsidTr="00C233DB">
        <w:tc>
          <w:tcPr>
            <w:tcW w:w="2154" w:type="dxa"/>
          </w:tcPr>
          <w:p w14:paraId="32CE64B8" w14:textId="77777777" w:rsidR="00CB053A" w:rsidRPr="002B0CEC" w:rsidRDefault="00CB053A" w:rsidP="00C233DB">
            <w:pPr>
              <w:pStyle w:val="Table"/>
              <w:rPr>
                <w:b/>
                <w:bCs/>
              </w:rPr>
            </w:pPr>
            <w:r w:rsidRPr="002B0CEC">
              <w:rPr>
                <w:b/>
                <w:bCs/>
              </w:rPr>
              <w:t>Actors</w:t>
            </w:r>
          </w:p>
        </w:tc>
        <w:tc>
          <w:tcPr>
            <w:tcW w:w="6947" w:type="dxa"/>
            <w:gridSpan w:val="4"/>
          </w:tcPr>
          <w:p w14:paraId="32FAC627" w14:textId="77777777" w:rsidR="00CB053A" w:rsidRDefault="00CB053A" w:rsidP="00C233DB">
            <w:pPr>
              <w:pStyle w:val="Table"/>
            </w:pPr>
            <w:r>
              <w:t>Client</w:t>
            </w:r>
          </w:p>
        </w:tc>
      </w:tr>
      <w:tr w:rsidR="00CB053A" w:rsidRPr="005A383E" w14:paraId="5BCF7081" w14:textId="77777777" w:rsidTr="00C233DB">
        <w:tc>
          <w:tcPr>
            <w:tcW w:w="2154" w:type="dxa"/>
          </w:tcPr>
          <w:p w14:paraId="1C9C3B4C" w14:textId="77777777" w:rsidR="00CB053A" w:rsidRPr="002B0CEC" w:rsidRDefault="00CB053A" w:rsidP="00C233DB">
            <w:pPr>
              <w:pStyle w:val="Table"/>
              <w:rPr>
                <w:b/>
                <w:bCs/>
              </w:rPr>
            </w:pPr>
            <w:r w:rsidRPr="002B0CEC">
              <w:rPr>
                <w:b/>
                <w:bCs/>
              </w:rPr>
              <w:t>Stackholder</w:t>
            </w:r>
          </w:p>
        </w:tc>
        <w:tc>
          <w:tcPr>
            <w:tcW w:w="6947" w:type="dxa"/>
            <w:gridSpan w:val="4"/>
          </w:tcPr>
          <w:p w14:paraId="309B95D2" w14:textId="7225866E" w:rsidR="00CB053A" w:rsidRPr="001E7008" w:rsidRDefault="00722716" w:rsidP="00C233DB">
            <w:pPr>
              <w:pStyle w:val="Table"/>
            </w:pPr>
            <w:r>
              <w:t>Coach</w:t>
            </w:r>
          </w:p>
        </w:tc>
      </w:tr>
      <w:tr w:rsidR="00CB053A" w14:paraId="2FF04C26" w14:textId="77777777" w:rsidTr="00C233DB">
        <w:tc>
          <w:tcPr>
            <w:tcW w:w="2154" w:type="dxa"/>
          </w:tcPr>
          <w:p w14:paraId="401BEF30" w14:textId="77777777" w:rsidR="00CB053A" w:rsidRPr="002B0CEC" w:rsidRDefault="00CB053A" w:rsidP="00C233DB">
            <w:pPr>
              <w:pStyle w:val="Table"/>
              <w:rPr>
                <w:b/>
                <w:bCs/>
              </w:rPr>
            </w:pPr>
            <w:r w:rsidRPr="002B0CEC">
              <w:rPr>
                <w:b/>
                <w:bCs/>
              </w:rPr>
              <w:t>Preconditions</w:t>
            </w:r>
          </w:p>
        </w:tc>
        <w:tc>
          <w:tcPr>
            <w:tcW w:w="6947" w:type="dxa"/>
            <w:gridSpan w:val="4"/>
          </w:tcPr>
          <w:p w14:paraId="2C8B6CDF" w14:textId="77777777" w:rsidR="00CB053A" w:rsidRDefault="00CB053A" w:rsidP="00C233DB">
            <w:pPr>
              <w:pStyle w:val="Table"/>
            </w:pPr>
            <w:r>
              <w:t xml:space="preserve">Client </w:t>
            </w:r>
            <w:r w:rsidRPr="00706662">
              <w:t>đã đăng nhập thành công vào hệ thống.</w:t>
            </w:r>
          </w:p>
          <w:p w14:paraId="0AB3D49D" w14:textId="4423A599" w:rsidR="00371EA9" w:rsidRDefault="00371EA9" w:rsidP="00C233DB">
            <w:pPr>
              <w:pStyle w:val="Table"/>
            </w:pPr>
            <w:r>
              <w:t>Coach đã thêm ghi chú cho Client</w:t>
            </w:r>
          </w:p>
        </w:tc>
      </w:tr>
      <w:tr w:rsidR="00CB053A" w14:paraId="78EED10F" w14:textId="77777777" w:rsidTr="00C233DB">
        <w:tc>
          <w:tcPr>
            <w:tcW w:w="2154" w:type="dxa"/>
          </w:tcPr>
          <w:p w14:paraId="30A621BA" w14:textId="77777777" w:rsidR="00CB053A" w:rsidRPr="002B0CEC" w:rsidRDefault="00CB053A" w:rsidP="00C233DB">
            <w:pPr>
              <w:pStyle w:val="Table"/>
              <w:rPr>
                <w:b/>
                <w:bCs/>
              </w:rPr>
            </w:pPr>
            <w:r>
              <w:rPr>
                <w:b/>
                <w:bCs/>
              </w:rPr>
              <w:t>Post</w:t>
            </w:r>
            <w:r w:rsidRPr="002B0CEC">
              <w:rPr>
                <w:b/>
                <w:bCs/>
              </w:rPr>
              <w:t>conditions</w:t>
            </w:r>
          </w:p>
        </w:tc>
        <w:tc>
          <w:tcPr>
            <w:tcW w:w="6947" w:type="dxa"/>
            <w:gridSpan w:val="4"/>
          </w:tcPr>
          <w:p w14:paraId="7068A0D4" w14:textId="417F1FA4" w:rsidR="00CB053A" w:rsidRDefault="00CB053A" w:rsidP="00C233DB">
            <w:pPr>
              <w:pStyle w:val="Table"/>
            </w:pPr>
            <w:r>
              <w:t>Thông tin về</w:t>
            </w:r>
            <w:r w:rsidR="00313EF4">
              <w:t xml:space="preserve"> ghi chú</w:t>
            </w:r>
            <w:r w:rsidR="00B73D11">
              <w:t xml:space="preserve"> của Coach</w:t>
            </w:r>
            <w:r w:rsidR="00313EF4">
              <w:t xml:space="preserve"> dành cho</w:t>
            </w:r>
            <w:r>
              <w:t xml:space="preserve"> Client</w:t>
            </w:r>
          </w:p>
        </w:tc>
      </w:tr>
      <w:tr w:rsidR="00CB053A" w:rsidRPr="002B0CEC" w14:paraId="7A769552" w14:textId="77777777" w:rsidTr="00C233DB">
        <w:trPr>
          <w:trHeight w:val="285"/>
        </w:trPr>
        <w:tc>
          <w:tcPr>
            <w:tcW w:w="2154" w:type="dxa"/>
            <w:vMerge w:val="restart"/>
          </w:tcPr>
          <w:p w14:paraId="7CD729F3" w14:textId="77777777" w:rsidR="00CB053A" w:rsidRPr="002B0CEC" w:rsidRDefault="00CB053A" w:rsidP="00C233DB">
            <w:pPr>
              <w:pStyle w:val="Table"/>
              <w:rPr>
                <w:b/>
                <w:bCs/>
              </w:rPr>
            </w:pPr>
            <w:r w:rsidRPr="002B0CEC">
              <w:rPr>
                <w:b/>
                <w:bCs/>
              </w:rPr>
              <w:lastRenderedPageBreak/>
              <w:t>Flow of activities</w:t>
            </w:r>
          </w:p>
        </w:tc>
        <w:tc>
          <w:tcPr>
            <w:tcW w:w="3473" w:type="dxa"/>
            <w:gridSpan w:val="2"/>
          </w:tcPr>
          <w:p w14:paraId="65715912" w14:textId="77777777" w:rsidR="00CB053A" w:rsidRPr="002B0CEC" w:rsidRDefault="00CB053A" w:rsidP="00C233DB">
            <w:pPr>
              <w:pStyle w:val="Table"/>
              <w:jc w:val="center"/>
              <w:rPr>
                <w:b/>
                <w:bCs/>
              </w:rPr>
            </w:pPr>
            <w:r w:rsidRPr="002B0CEC">
              <w:rPr>
                <w:b/>
                <w:bCs/>
              </w:rPr>
              <w:t>Actor</w:t>
            </w:r>
          </w:p>
        </w:tc>
        <w:tc>
          <w:tcPr>
            <w:tcW w:w="3474" w:type="dxa"/>
            <w:gridSpan w:val="2"/>
          </w:tcPr>
          <w:p w14:paraId="4872E2E0" w14:textId="77777777" w:rsidR="00CB053A" w:rsidRPr="002B0CEC" w:rsidRDefault="00CB053A" w:rsidP="00C233DB">
            <w:pPr>
              <w:pStyle w:val="Table"/>
              <w:jc w:val="center"/>
              <w:rPr>
                <w:b/>
                <w:bCs/>
              </w:rPr>
            </w:pPr>
            <w:r w:rsidRPr="002B0CEC">
              <w:rPr>
                <w:b/>
                <w:bCs/>
              </w:rPr>
              <w:t>System</w:t>
            </w:r>
          </w:p>
        </w:tc>
      </w:tr>
      <w:tr w:rsidR="00CB053A" w14:paraId="45A57760" w14:textId="77777777" w:rsidTr="00C233DB">
        <w:trPr>
          <w:trHeight w:val="285"/>
        </w:trPr>
        <w:tc>
          <w:tcPr>
            <w:tcW w:w="2154" w:type="dxa"/>
            <w:vMerge/>
          </w:tcPr>
          <w:p w14:paraId="324B64D9" w14:textId="77777777" w:rsidR="00CB053A" w:rsidRPr="002B0CEC" w:rsidRDefault="00CB053A" w:rsidP="00C233DB">
            <w:pPr>
              <w:pStyle w:val="Table"/>
              <w:rPr>
                <w:b/>
                <w:bCs/>
              </w:rPr>
            </w:pPr>
          </w:p>
        </w:tc>
        <w:tc>
          <w:tcPr>
            <w:tcW w:w="3473" w:type="dxa"/>
            <w:gridSpan w:val="2"/>
          </w:tcPr>
          <w:p w14:paraId="1168AEA1" w14:textId="77777777" w:rsidR="00CB053A" w:rsidRPr="00DB50F4" w:rsidRDefault="00CB053A" w:rsidP="00C233DB">
            <w:pPr>
              <w:pStyle w:val="Table"/>
            </w:pPr>
            <w:r>
              <w:t>1. Đ</w:t>
            </w:r>
            <w:r w:rsidRPr="00DB50F4">
              <w:t>ăng nhập vào hệ thống.</w:t>
            </w:r>
          </w:p>
          <w:p w14:paraId="78000923" w14:textId="77777777" w:rsidR="00CB053A" w:rsidRDefault="00CB053A" w:rsidP="00C233DB">
            <w:pPr>
              <w:pStyle w:val="Table"/>
              <w:spacing w:before="0"/>
            </w:pPr>
          </w:p>
          <w:p w14:paraId="346B7BD3" w14:textId="77777777" w:rsidR="00CB053A" w:rsidRDefault="00CB053A" w:rsidP="00C233DB">
            <w:pPr>
              <w:pStyle w:val="Table"/>
              <w:spacing w:before="0"/>
            </w:pPr>
          </w:p>
          <w:p w14:paraId="1A7A2E16" w14:textId="77777777" w:rsidR="00CB053A" w:rsidRDefault="00CB053A" w:rsidP="00C233DB">
            <w:pPr>
              <w:pStyle w:val="Table"/>
              <w:spacing w:before="0"/>
            </w:pPr>
          </w:p>
          <w:p w14:paraId="5C46D310" w14:textId="484C7518" w:rsidR="00CB053A" w:rsidRDefault="00CB053A" w:rsidP="00C233DB">
            <w:pPr>
              <w:pStyle w:val="Table"/>
              <w:spacing w:before="0"/>
            </w:pPr>
            <w:r>
              <w:t>2.Chọn chức năng “</w:t>
            </w:r>
            <w:r w:rsidR="00535177">
              <w:t>Schedule</w:t>
            </w:r>
            <w:r>
              <w:t>”.</w:t>
            </w:r>
          </w:p>
          <w:p w14:paraId="241BFB2F" w14:textId="77777777" w:rsidR="00CB053A" w:rsidRDefault="00CB053A" w:rsidP="00C233DB">
            <w:pPr>
              <w:pStyle w:val="Table"/>
              <w:spacing w:before="0"/>
            </w:pPr>
          </w:p>
          <w:p w14:paraId="608002E7" w14:textId="110BE216" w:rsidR="00CB053A" w:rsidRDefault="00CB053A" w:rsidP="00C233DB">
            <w:pPr>
              <w:pStyle w:val="Table"/>
              <w:spacing w:before="0"/>
            </w:pPr>
            <w:r>
              <w:t xml:space="preserve">3. </w:t>
            </w:r>
            <w:r w:rsidR="00535177">
              <w:t>Chọn lớp</w:t>
            </w:r>
            <w:r w:rsidR="009B4AC3">
              <w:t xml:space="preserve"> muốn xem ghi chú</w:t>
            </w:r>
          </w:p>
          <w:p w14:paraId="4E3E0C6B" w14:textId="6FB2B616" w:rsidR="00CB053A" w:rsidRDefault="00CB053A" w:rsidP="00C233DB">
            <w:pPr>
              <w:pStyle w:val="Table"/>
              <w:spacing w:before="0"/>
            </w:pPr>
          </w:p>
        </w:tc>
        <w:tc>
          <w:tcPr>
            <w:tcW w:w="3474" w:type="dxa"/>
            <w:gridSpan w:val="2"/>
          </w:tcPr>
          <w:p w14:paraId="3D6F5125" w14:textId="77777777" w:rsidR="00CB053A" w:rsidRDefault="00CB053A" w:rsidP="00C233DB">
            <w:pPr>
              <w:pStyle w:val="Table"/>
            </w:pPr>
            <w:r>
              <w:t>1.1 Xác thực tài khoản phân quyền có trong cơ sở dữ liệu.</w:t>
            </w:r>
          </w:p>
          <w:p w14:paraId="7288BDF9" w14:textId="77777777" w:rsidR="00CB053A" w:rsidRPr="00DB50F4" w:rsidRDefault="00CB053A" w:rsidP="00C233DB">
            <w:pPr>
              <w:pStyle w:val="Table"/>
              <w:spacing w:before="0"/>
            </w:pPr>
            <w:r>
              <w:t>1.2 Chuyển hướng đến giao diện Client.</w:t>
            </w:r>
          </w:p>
          <w:p w14:paraId="02ECE8E1" w14:textId="6CE65E43" w:rsidR="00CB053A" w:rsidRDefault="00CB053A" w:rsidP="00C233DB">
            <w:pPr>
              <w:pStyle w:val="Table"/>
              <w:spacing w:before="0"/>
            </w:pPr>
            <w:r w:rsidRPr="0031140B">
              <w:t xml:space="preserve">2.1 </w:t>
            </w:r>
            <w:r w:rsidRPr="00F47904">
              <w:t>Chuyển</w:t>
            </w:r>
            <w:r>
              <w:t xml:space="preserve"> hướng</w:t>
            </w:r>
            <w:r w:rsidRPr="00F47904">
              <w:t xml:space="preserve"> đến giao diện</w:t>
            </w:r>
            <w:r w:rsidR="00535177">
              <w:t xml:space="preserve"> Schedule</w:t>
            </w:r>
            <w:r>
              <w:t xml:space="preserve">. </w:t>
            </w:r>
          </w:p>
          <w:p w14:paraId="55AEB71C" w14:textId="29B52F7D" w:rsidR="00CB053A" w:rsidRDefault="00CB053A" w:rsidP="00C233DB">
            <w:pPr>
              <w:pStyle w:val="Table"/>
              <w:spacing w:before="0"/>
            </w:pPr>
            <w:r>
              <w:t>3.1</w:t>
            </w:r>
            <w:r w:rsidR="00283DCA">
              <w:t xml:space="preserve"> Thể hiện thông tin</w:t>
            </w:r>
            <w:r>
              <w:t xml:space="preserve"> </w:t>
            </w:r>
            <w:r w:rsidR="00283DCA">
              <w:t>g</w:t>
            </w:r>
            <w:r w:rsidR="00535177">
              <w:t>hi chú của</w:t>
            </w:r>
            <w:r w:rsidR="005C774B">
              <w:t xml:space="preserve"> Coach</w:t>
            </w:r>
            <w:r w:rsidR="00535177">
              <w:t xml:space="preserve"> giành cho</w:t>
            </w:r>
            <w:r w:rsidR="005C774B">
              <w:t xml:space="preserve"> Client</w:t>
            </w:r>
          </w:p>
          <w:p w14:paraId="2AB38FEE" w14:textId="0788DBF9" w:rsidR="00CB053A" w:rsidRDefault="00535177" w:rsidP="00C233DB">
            <w:pPr>
              <w:pStyle w:val="Table"/>
              <w:spacing w:before="0"/>
            </w:pPr>
            <w:r>
              <w:t>3</w:t>
            </w:r>
            <w:r w:rsidR="00CB053A">
              <w:t>.</w:t>
            </w:r>
            <w:r>
              <w:t>2</w:t>
            </w:r>
            <w:r w:rsidR="00CB053A">
              <w:t xml:space="preserve"> Lưu thông tin </w:t>
            </w:r>
            <w:r>
              <w:t>ghi chú</w:t>
            </w:r>
            <w:r w:rsidR="00CB053A">
              <w:t xml:space="preserve"> lại</w:t>
            </w:r>
          </w:p>
        </w:tc>
      </w:tr>
      <w:tr w:rsidR="00CB053A" w14:paraId="23710A21" w14:textId="77777777" w:rsidTr="00C233DB">
        <w:tc>
          <w:tcPr>
            <w:tcW w:w="2154" w:type="dxa"/>
          </w:tcPr>
          <w:p w14:paraId="77E17683" w14:textId="77777777" w:rsidR="00CB053A" w:rsidRPr="002B0CEC" w:rsidRDefault="00CB053A" w:rsidP="00C233DB">
            <w:pPr>
              <w:pStyle w:val="Table"/>
              <w:rPr>
                <w:b/>
                <w:bCs/>
              </w:rPr>
            </w:pPr>
            <w:r w:rsidRPr="002B0CEC">
              <w:rPr>
                <w:b/>
                <w:bCs/>
              </w:rPr>
              <w:t>Exception</w:t>
            </w:r>
          </w:p>
        </w:tc>
        <w:tc>
          <w:tcPr>
            <w:tcW w:w="6947" w:type="dxa"/>
            <w:gridSpan w:val="4"/>
            <w:vAlign w:val="center"/>
          </w:tcPr>
          <w:p w14:paraId="1F8C7B39" w14:textId="77777777" w:rsidR="00CB053A" w:rsidRDefault="00CB053A" w:rsidP="00C233DB">
            <w:pPr>
              <w:pStyle w:val="Table"/>
            </w:pPr>
            <w:r>
              <w:t>1.1a Nếu tài khoản không được phân quyền sẽ yêu cầu nhập lại</w:t>
            </w:r>
          </w:p>
          <w:p w14:paraId="6B600874" w14:textId="77777777" w:rsidR="00CB053A" w:rsidRDefault="00CB053A" w:rsidP="00C233DB">
            <w:pPr>
              <w:pStyle w:val="Table"/>
            </w:pPr>
            <w:r>
              <w:t>2.1a Nếu k</w:t>
            </w:r>
            <w:r w:rsidRPr="00D55382">
              <w:t xml:space="preserve">hông thể kết nối cơ sở dữ liệu </w:t>
            </w:r>
            <w:r>
              <w:t>thì hệ thống sẽ h</w:t>
            </w:r>
            <w:r w:rsidRPr="00D55382">
              <w:t>iển thị thông báo lỗi và yêu cầu thử lại.</w:t>
            </w:r>
          </w:p>
          <w:p w14:paraId="5E3146AC" w14:textId="4AB11F57" w:rsidR="00CB053A" w:rsidRDefault="00CB053A" w:rsidP="00C233DB">
            <w:pPr>
              <w:pStyle w:val="Table"/>
            </w:pPr>
            <w:r>
              <w:t xml:space="preserve">3.1a </w:t>
            </w:r>
            <w:r w:rsidR="00016BAE">
              <w:t>Nếu không có ghi chú, hệ thống trả về rỗng</w:t>
            </w:r>
          </w:p>
        </w:tc>
      </w:tr>
      <w:tr w:rsidR="00CB053A" w:rsidRPr="002B0CEC" w14:paraId="50B1E92A" w14:textId="77777777" w:rsidTr="005F6341">
        <w:trPr>
          <w:trHeight w:val="55"/>
        </w:trPr>
        <w:tc>
          <w:tcPr>
            <w:tcW w:w="9101" w:type="dxa"/>
            <w:gridSpan w:val="5"/>
          </w:tcPr>
          <w:p w14:paraId="429E5F11" w14:textId="77777777" w:rsidR="00CB053A" w:rsidRPr="002B0CEC" w:rsidRDefault="00CB053A" w:rsidP="00C233DB">
            <w:pPr>
              <w:pStyle w:val="Table"/>
              <w:rPr>
                <w:b/>
                <w:bCs/>
              </w:rPr>
            </w:pPr>
            <w:r w:rsidRPr="002B0CEC">
              <w:rPr>
                <w:b/>
                <w:bCs/>
              </w:rPr>
              <w:t>Summary</w:t>
            </w:r>
          </w:p>
        </w:tc>
      </w:tr>
      <w:tr w:rsidR="00CB053A" w:rsidRPr="002B0CEC" w14:paraId="2EB42386" w14:textId="77777777" w:rsidTr="00C233DB">
        <w:tc>
          <w:tcPr>
            <w:tcW w:w="2154" w:type="dxa"/>
          </w:tcPr>
          <w:p w14:paraId="544ACFDE" w14:textId="77777777" w:rsidR="00CB053A" w:rsidRPr="002B0CEC" w:rsidRDefault="00CB053A" w:rsidP="00C233DB">
            <w:pPr>
              <w:pStyle w:val="Table"/>
              <w:jc w:val="center"/>
              <w:rPr>
                <w:b/>
                <w:bCs/>
              </w:rPr>
            </w:pPr>
            <w:r w:rsidRPr="002B0CEC">
              <w:rPr>
                <w:b/>
                <w:bCs/>
              </w:rPr>
              <w:t>Inputs</w:t>
            </w:r>
          </w:p>
        </w:tc>
        <w:tc>
          <w:tcPr>
            <w:tcW w:w="2343" w:type="dxa"/>
          </w:tcPr>
          <w:p w14:paraId="551548CB" w14:textId="77777777" w:rsidR="00CB053A" w:rsidRPr="002B0CEC" w:rsidRDefault="00CB053A" w:rsidP="00C233DB">
            <w:pPr>
              <w:pStyle w:val="Table"/>
              <w:jc w:val="center"/>
              <w:rPr>
                <w:b/>
                <w:bCs/>
              </w:rPr>
            </w:pPr>
            <w:r w:rsidRPr="002B0CEC">
              <w:rPr>
                <w:b/>
                <w:bCs/>
              </w:rPr>
              <w:t>Source</w:t>
            </w:r>
          </w:p>
        </w:tc>
        <w:tc>
          <w:tcPr>
            <w:tcW w:w="2334" w:type="dxa"/>
            <w:gridSpan w:val="2"/>
          </w:tcPr>
          <w:p w14:paraId="2C968916" w14:textId="77777777" w:rsidR="00CB053A" w:rsidRPr="002B0CEC" w:rsidRDefault="00CB053A" w:rsidP="00C233DB">
            <w:pPr>
              <w:pStyle w:val="Table"/>
              <w:jc w:val="center"/>
              <w:rPr>
                <w:b/>
                <w:bCs/>
              </w:rPr>
            </w:pPr>
            <w:r w:rsidRPr="002B0CEC">
              <w:rPr>
                <w:b/>
                <w:bCs/>
              </w:rPr>
              <w:t>Outputs</w:t>
            </w:r>
          </w:p>
        </w:tc>
        <w:tc>
          <w:tcPr>
            <w:tcW w:w="2270" w:type="dxa"/>
          </w:tcPr>
          <w:p w14:paraId="2615D5B4" w14:textId="77777777" w:rsidR="00CB053A" w:rsidRPr="002B0CEC" w:rsidRDefault="00CB053A" w:rsidP="00C233DB">
            <w:pPr>
              <w:pStyle w:val="Table"/>
              <w:jc w:val="center"/>
              <w:rPr>
                <w:b/>
                <w:bCs/>
              </w:rPr>
            </w:pPr>
            <w:r w:rsidRPr="002B0CEC">
              <w:rPr>
                <w:b/>
                <w:bCs/>
              </w:rPr>
              <w:t>Destination</w:t>
            </w:r>
          </w:p>
        </w:tc>
      </w:tr>
      <w:tr w:rsidR="00CB053A" w:rsidRPr="001F6B98" w14:paraId="5A915B7D" w14:textId="77777777" w:rsidTr="00C233DB">
        <w:tc>
          <w:tcPr>
            <w:tcW w:w="2154" w:type="dxa"/>
          </w:tcPr>
          <w:p w14:paraId="4FC389F2" w14:textId="04C7C32C" w:rsidR="00CB053A" w:rsidRPr="003230A8" w:rsidRDefault="001E4BAC" w:rsidP="00C233DB">
            <w:pPr>
              <w:pStyle w:val="Table"/>
            </w:pPr>
            <w:r>
              <w:t>Yêu cầu xem ghi chú</w:t>
            </w:r>
          </w:p>
        </w:tc>
        <w:tc>
          <w:tcPr>
            <w:tcW w:w="2343" w:type="dxa"/>
          </w:tcPr>
          <w:p w14:paraId="3A323375" w14:textId="46A41696" w:rsidR="00CB053A" w:rsidRDefault="00CB053A" w:rsidP="00C233DB">
            <w:pPr>
              <w:pStyle w:val="Table"/>
            </w:pPr>
            <w:r>
              <w:t xml:space="preserve">Bảng </w:t>
            </w:r>
            <w:r w:rsidR="00DD3EC6">
              <w:t>note</w:t>
            </w:r>
          </w:p>
          <w:p w14:paraId="1B8FE095" w14:textId="0BA1DD8E" w:rsidR="00125BEB" w:rsidRPr="00C31DD0" w:rsidRDefault="00125BEB" w:rsidP="00C233DB">
            <w:pPr>
              <w:pStyle w:val="Table"/>
            </w:pPr>
            <w:r>
              <w:t>Bảng class_schedule</w:t>
            </w:r>
          </w:p>
        </w:tc>
        <w:tc>
          <w:tcPr>
            <w:tcW w:w="2334" w:type="dxa"/>
            <w:gridSpan w:val="2"/>
          </w:tcPr>
          <w:p w14:paraId="50D94E39" w14:textId="77777777" w:rsidR="00CB053A" w:rsidRDefault="00CB053A" w:rsidP="00C233DB">
            <w:pPr>
              <w:pStyle w:val="Table"/>
            </w:pPr>
            <w:r>
              <w:t xml:space="preserve">Thông tin </w:t>
            </w:r>
            <w:r w:rsidR="00DD3EC6">
              <w:t>ghi chú của Coach cho Client</w:t>
            </w:r>
          </w:p>
          <w:p w14:paraId="79A77B88" w14:textId="37DA00CF" w:rsidR="00837032" w:rsidRPr="003230A8" w:rsidRDefault="00837032" w:rsidP="00C233DB">
            <w:pPr>
              <w:pStyle w:val="Table"/>
            </w:pPr>
            <w:r>
              <w:t>Kết quả thành công hay không</w:t>
            </w:r>
          </w:p>
        </w:tc>
        <w:tc>
          <w:tcPr>
            <w:tcW w:w="2270" w:type="dxa"/>
          </w:tcPr>
          <w:p w14:paraId="293B1495" w14:textId="5281ABE2" w:rsidR="00CB053A" w:rsidRPr="001F6B98" w:rsidRDefault="00CB053A" w:rsidP="00C233DB">
            <w:pPr>
              <w:pStyle w:val="Table"/>
              <w:rPr>
                <w:lang w:val="en-US"/>
              </w:rPr>
            </w:pPr>
            <w:r>
              <w:t xml:space="preserve">Trang </w:t>
            </w:r>
            <w:r w:rsidR="000878D7">
              <w:t>Schedule trong giao diện Client</w:t>
            </w:r>
          </w:p>
        </w:tc>
      </w:tr>
    </w:tbl>
    <w:p w14:paraId="4E3645EC" w14:textId="77777777" w:rsidR="00DD10E2" w:rsidRPr="00DD10E2" w:rsidRDefault="00DD10E2" w:rsidP="00DD10E2"/>
    <w:p w14:paraId="35265B12" w14:textId="24D847D2" w:rsidR="004A056F" w:rsidRDefault="004A056F">
      <w:pPr>
        <w:spacing w:after="200" w:line="276" w:lineRule="auto"/>
        <w:ind w:firstLine="0"/>
        <w:jc w:val="left"/>
      </w:pPr>
      <w:r>
        <w:br w:type="page"/>
      </w:r>
    </w:p>
    <w:p w14:paraId="1B6AFDE7" w14:textId="1C3C58ED" w:rsidR="00835429" w:rsidRDefault="00835429" w:rsidP="00294D2F">
      <w:pPr>
        <w:pStyle w:val="Heading4"/>
      </w:pPr>
      <w:bookmarkStart w:id="178" w:name="_Toc197965734"/>
      <w:r>
        <w:lastRenderedPageBreak/>
        <w:t>Use-case Đăng ký lớp học</w:t>
      </w:r>
      <w:bookmarkEnd w:id="178"/>
    </w:p>
    <w:p w14:paraId="522C4261" w14:textId="06FB6B9E" w:rsidR="002D09B9" w:rsidRPr="002D09B9" w:rsidRDefault="002D09B9" w:rsidP="00AD015E">
      <w:pPr>
        <w:pStyle w:val="Caption"/>
      </w:pPr>
      <w:bookmarkStart w:id="179" w:name="_Toc197965823"/>
      <w:r>
        <w:t>Hình 2.25 Use-Case Đăng ký lớp học</w:t>
      </w:r>
      <w:bookmarkEnd w:id="179"/>
    </w:p>
    <w:p w14:paraId="1013717D" w14:textId="38CB291B" w:rsidR="00F73726" w:rsidRDefault="00C6028B" w:rsidP="00E92064">
      <w:pPr>
        <w:ind w:firstLine="0"/>
      </w:pPr>
      <w:r w:rsidRPr="00C6028B">
        <w:rPr>
          <w:noProof/>
        </w:rPr>
        <w:drawing>
          <wp:inline distT="0" distB="0" distL="0" distR="0" wp14:anchorId="64F4C015" wp14:editId="1ADFEB32">
            <wp:extent cx="5791835" cy="28117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1835" cy="2811780"/>
                    </a:xfrm>
                    <a:prstGeom prst="rect">
                      <a:avLst/>
                    </a:prstGeom>
                  </pic:spPr>
                </pic:pic>
              </a:graphicData>
            </a:graphic>
          </wp:inline>
        </w:drawing>
      </w:r>
    </w:p>
    <w:p w14:paraId="2FE0F195" w14:textId="6426A084" w:rsidR="00462B58" w:rsidRPr="00AD39AF" w:rsidRDefault="00462B58" w:rsidP="00462B58">
      <w:pPr>
        <w:pStyle w:val="Bng"/>
      </w:pPr>
      <w:bookmarkStart w:id="180" w:name="_Toc197965783"/>
      <w:r w:rsidRPr="00CE157F">
        <w:t>Bảng 2.</w:t>
      </w:r>
      <w:r w:rsidR="00443324">
        <w:t>27</w:t>
      </w:r>
      <w:r w:rsidRPr="00CE157F">
        <w:t xml:space="preserve"> Đặc tả Use-case </w:t>
      </w:r>
      <w:r w:rsidR="00E92064">
        <w:t>Đăng ký lớp học</w:t>
      </w:r>
      <w:bookmarkEnd w:id="180"/>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462B58" w:rsidRPr="001C6CD7" w14:paraId="4D9B72D1" w14:textId="77777777" w:rsidTr="00C233DB">
        <w:tc>
          <w:tcPr>
            <w:tcW w:w="2154" w:type="dxa"/>
          </w:tcPr>
          <w:p w14:paraId="63A0A84F" w14:textId="77777777" w:rsidR="00462B58" w:rsidRPr="002B0CEC" w:rsidRDefault="00462B58" w:rsidP="00C233DB">
            <w:pPr>
              <w:pStyle w:val="Table"/>
              <w:rPr>
                <w:b/>
                <w:bCs/>
              </w:rPr>
            </w:pPr>
            <w:r w:rsidRPr="002B0CEC">
              <w:rPr>
                <w:b/>
                <w:bCs/>
              </w:rPr>
              <w:t>ID</w:t>
            </w:r>
          </w:p>
        </w:tc>
        <w:tc>
          <w:tcPr>
            <w:tcW w:w="6947" w:type="dxa"/>
            <w:gridSpan w:val="4"/>
          </w:tcPr>
          <w:p w14:paraId="2565CDF8" w14:textId="46780F6A" w:rsidR="00462B58" w:rsidRPr="007D7FB3" w:rsidRDefault="00443324" w:rsidP="00C233DB">
            <w:pPr>
              <w:pStyle w:val="Table"/>
              <w:rPr>
                <w:lang w:val="en-US"/>
              </w:rPr>
            </w:pPr>
            <w:r>
              <w:t>UC24</w:t>
            </w:r>
          </w:p>
        </w:tc>
      </w:tr>
      <w:tr w:rsidR="00462B58" w14:paraId="439018E5" w14:textId="77777777" w:rsidTr="00C233DB">
        <w:tc>
          <w:tcPr>
            <w:tcW w:w="2154" w:type="dxa"/>
          </w:tcPr>
          <w:p w14:paraId="5F909FF4" w14:textId="77777777" w:rsidR="00462B58" w:rsidRPr="002B0CEC" w:rsidRDefault="00462B58" w:rsidP="00C233DB">
            <w:pPr>
              <w:pStyle w:val="Table"/>
              <w:rPr>
                <w:b/>
                <w:bCs/>
              </w:rPr>
            </w:pPr>
            <w:r>
              <w:rPr>
                <w:b/>
                <w:bCs/>
              </w:rPr>
              <w:t>Use-case</w:t>
            </w:r>
          </w:p>
        </w:tc>
        <w:tc>
          <w:tcPr>
            <w:tcW w:w="6947" w:type="dxa"/>
            <w:gridSpan w:val="4"/>
          </w:tcPr>
          <w:p w14:paraId="4A554049" w14:textId="6554F304" w:rsidR="00462B58" w:rsidRDefault="009B5E82" w:rsidP="00C233DB">
            <w:pPr>
              <w:pStyle w:val="Table"/>
            </w:pPr>
            <w:r>
              <w:t>Đăng ký lớp học</w:t>
            </w:r>
          </w:p>
        </w:tc>
      </w:tr>
      <w:tr w:rsidR="00462B58" w14:paraId="09BE16BD" w14:textId="77777777" w:rsidTr="00C233DB">
        <w:tc>
          <w:tcPr>
            <w:tcW w:w="2154" w:type="dxa"/>
          </w:tcPr>
          <w:p w14:paraId="0A17E402" w14:textId="77777777" w:rsidR="00462B58" w:rsidRPr="002B0CEC" w:rsidRDefault="00462B58" w:rsidP="00C233DB">
            <w:pPr>
              <w:pStyle w:val="Table"/>
              <w:rPr>
                <w:b/>
                <w:bCs/>
              </w:rPr>
            </w:pPr>
            <w:r w:rsidRPr="002B0CEC">
              <w:rPr>
                <w:b/>
                <w:bCs/>
              </w:rPr>
              <w:t>Sceneraio</w:t>
            </w:r>
          </w:p>
        </w:tc>
        <w:tc>
          <w:tcPr>
            <w:tcW w:w="6947" w:type="dxa"/>
            <w:gridSpan w:val="4"/>
          </w:tcPr>
          <w:p w14:paraId="5192D9E5" w14:textId="4136BF1E" w:rsidR="00462B58" w:rsidRDefault="00462B58" w:rsidP="00C233DB">
            <w:pPr>
              <w:pStyle w:val="Table"/>
            </w:pPr>
            <w:r>
              <w:t xml:space="preserve">Client </w:t>
            </w:r>
            <w:r w:rsidR="00607ADC">
              <w:t>muốn đăng ký các lớp học</w:t>
            </w:r>
          </w:p>
        </w:tc>
      </w:tr>
      <w:tr w:rsidR="00462B58" w14:paraId="44D46932" w14:textId="77777777" w:rsidTr="00C233DB">
        <w:tc>
          <w:tcPr>
            <w:tcW w:w="2154" w:type="dxa"/>
          </w:tcPr>
          <w:p w14:paraId="5C7AFD64" w14:textId="77777777" w:rsidR="00462B58" w:rsidRPr="002B0CEC" w:rsidRDefault="00462B58" w:rsidP="00C233DB">
            <w:pPr>
              <w:pStyle w:val="Table"/>
              <w:rPr>
                <w:b/>
                <w:bCs/>
              </w:rPr>
            </w:pPr>
            <w:r w:rsidRPr="002B0CEC">
              <w:rPr>
                <w:b/>
                <w:bCs/>
              </w:rPr>
              <w:t>Triggering Event</w:t>
            </w:r>
          </w:p>
        </w:tc>
        <w:tc>
          <w:tcPr>
            <w:tcW w:w="6947" w:type="dxa"/>
            <w:gridSpan w:val="4"/>
          </w:tcPr>
          <w:p w14:paraId="7557D006" w14:textId="29EDC55A" w:rsidR="00462B58" w:rsidRDefault="00EF1246" w:rsidP="00C233DB">
            <w:pPr>
              <w:pStyle w:val="Table"/>
            </w:pPr>
            <w:r>
              <w:t>Chọn chức năng “Course”</w:t>
            </w:r>
          </w:p>
        </w:tc>
      </w:tr>
      <w:tr w:rsidR="00462B58" w14:paraId="7F6561B7" w14:textId="77777777" w:rsidTr="00C233DB">
        <w:tc>
          <w:tcPr>
            <w:tcW w:w="2154" w:type="dxa"/>
          </w:tcPr>
          <w:p w14:paraId="23D4761D" w14:textId="77777777" w:rsidR="00462B58" w:rsidRPr="002B0CEC" w:rsidRDefault="00462B58" w:rsidP="00C233DB">
            <w:pPr>
              <w:pStyle w:val="Table"/>
              <w:rPr>
                <w:b/>
                <w:bCs/>
              </w:rPr>
            </w:pPr>
            <w:r w:rsidRPr="002B0CEC">
              <w:rPr>
                <w:b/>
                <w:bCs/>
              </w:rPr>
              <w:t>Brief description</w:t>
            </w:r>
          </w:p>
        </w:tc>
        <w:tc>
          <w:tcPr>
            <w:tcW w:w="6947" w:type="dxa"/>
            <w:gridSpan w:val="4"/>
          </w:tcPr>
          <w:p w14:paraId="28C3ECEF" w14:textId="58B2AFC4" w:rsidR="00462B58" w:rsidRDefault="00C45803" w:rsidP="00C233DB">
            <w:pPr>
              <w:pStyle w:val="Table"/>
            </w:pPr>
            <w:r>
              <w:t>Client muốn đăng ký tham gia các lớp học</w:t>
            </w:r>
          </w:p>
        </w:tc>
      </w:tr>
      <w:tr w:rsidR="00462B58" w14:paraId="47CE5F9D" w14:textId="77777777" w:rsidTr="00C233DB">
        <w:tc>
          <w:tcPr>
            <w:tcW w:w="2154" w:type="dxa"/>
          </w:tcPr>
          <w:p w14:paraId="6F62A1F6" w14:textId="77777777" w:rsidR="00462B58" w:rsidRPr="002B0CEC" w:rsidRDefault="00462B58" w:rsidP="00C233DB">
            <w:pPr>
              <w:pStyle w:val="Table"/>
              <w:rPr>
                <w:b/>
                <w:bCs/>
              </w:rPr>
            </w:pPr>
            <w:r w:rsidRPr="002B0CEC">
              <w:rPr>
                <w:b/>
                <w:bCs/>
              </w:rPr>
              <w:t>Actors</w:t>
            </w:r>
          </w:p>
        </w:tc>
        <w:tc>
          <w:tcPr>
            <w:tcW w:w="6947" w:type="dxa"/>
            <w:gridSpan w:val="4"/>
          </w:tcPr>
          <w:p w14:paraId="35EC5D91" w14:textId="77777777" w:rsidR="00462B58" w:rsidRDefault="00462B58" w:rsidP="00C233DB">
            <w:pPr>
              <w:pStyle w:val="Table"/>
            </w:pPr>
            <w:r>
              <w:t>Client</w:t>
            </w:r>
          </w:p>
        </w:tc>
      </w:tr>
      <w:tr w:rsidR="00462B58" w:rsidRPr="005A383E" w14:paraId="1668F4DC" w14:textId="77777777" w:rsidTr="00C233DB">
        <w:tc>
          <w:tcPr>
            <w:tcW w:w="2154" w:type="dxa"/>
          </w:tcPr>
          <w:p w14:paraId="5336DF01" w14:textId="77777777" w:rsidR="00462B58" w:rsidRPr="002B0CEC" w:rsidRDefault="00462B58" w:rsidP="00C233DB">
            <w:pPr>
              <w:pStyle w:val="Table"/>
              <w:rPr>
                <w:b/>
                <w:bCs/>
              </w:rPr>
            </w:pPr>
            <w:r w:rsidRPr="002B0CEC">
              <w:rPr>
                <w:b/>
                <w:bCs/>
              </w:rPr>
              <w:t>Stackholder</w:t>
            </w:r>
          </w:p>
        </w:tc>
        <w:tc>
          <w:tcPr>
            <w:tcW w:w="6947" w:type="dxa"/>
            <w:gridSpan w:val="4"/>
          </w:tcPr>
          <w:p w14:paraId="7B160273" w14:textId="76834F68" w:rsidR="00462B58" w:rsidRPr="001E7008" w:rsidRDefault="00210E49" w:rsidP="00C233DB">
            <w:pPr>
              <w:pStyle w:val="Table"/>
            </w:pPr>
            <w:r>
              <w:t>Admin</w:t>
            </w:r>
          </w:p>
        </w:tc>
      </w:tr>
      <w:tr w:rsidR="00462B58" w14:paraId="08707F16" w14:textId="77777777" w:rsidTr="00C233DB">
        <w:tc>
          <w:tcPr>
            <w:tcW w:w="2154" w:type="dxa"/>
          </w:tcPr>
          <w:p w14:paraId="538651CB" w14:textId="77777777" w:rsidR="00462B58" w:rsidRPr="002B0CEC" w:rsidRDefault="00462B58" w:rsidP="00C233DB">
            <w:pPr>
              <w:pStyle w:val="Table"/>
              <w:rPr>
                <w:b/>
                <w:bCs/>
              </w:rPr>
            </w:pPr>
            <w:r w:rsidRPr="002B0CEC">
              <w:rPr>
                <w:b/>
                <w:bCs/>
              </w:rPr>
              <w:t>Preconditions</w:t>
            </w:r>
          </w:p>
        </w:tc>
        <w:tc>
          <w:tcPr>
            <w:tcW w:w="6947" w:type="dxa"/>
            <w:gridSpan w:val="4"/>
          </w:tcPr>
          <w:p w14:paraId="62FCC996" w14:textId="77777777" w:rsidR="00462B58" w:rsidRDefault="00462B58" w:rsidP="00C233DB">
            <w:pPr>
              <w:pStyle w:val="Table"/>
            </w:pPr>
            <w:r>
              <w:t xml:space="preserve">Client </w:t>
            </w:r>
            <w:r w:rsidRPr="00706662">
              <w:t>đã đăng nhập thành công vào hệ thống.</w:t>
            </w:r>
          </w:p>
          <w:p w14:paraId="16CE6E77" w14:textId="74C1CC03" w:rsidR="00462B58" w:rsidRDefault="00210E49" w:rsidP="00C233DB">
            <w:pPr>
              <w:pStyle w:val="Table"/>
            </w:pPr>
            <w:r>
              <w:t xml:space="preserve">Admin </w:t>
            </w:r>
            <w:r w:rsidR="00462B58">
              <w:t xml:space="preserve">đã thêm </w:t>
            </w:r>
            <w:r>
              <w:t>lớp học</w:t>
            </w:r>
          </w:p>
        </w:tc>
      </w:tr>
      <w:tr w:rsidR="00462B58" w14:paraId="5F09AE26" w14:textId="77777777" w:rsidTr="00C233DB">
        <w:tc>
          <w:tcPr>
            <w:tcW w:w="2154" w:type="dxa"/>
          </w:tcPr>
          <w:p w14:paraId="5EC816C7" w14:textId="77777777" w:rsidR="00462B58" w:rsidRPr="002B0CEC" w:rsidRDefault="00462B58" w:rsidP="00C233DB">
            <w:pPr>
              <w:pStyle w:val="Table"/>
              <w:rPr>
                <w:b/>
                <w:bCs/>
              </w:rPr>
            </w:pPr>
            <w:r>
              <w:rPr>
                <w:b/>
                <w:bCs/>
              </w:rPr>
              <w:t>Post</w:t>
            </w:r>
            <w:r w:rsidRPr="002B0CEC">
              <w:rPr>
                <w:b/>
                <w:bCs/>
              </w:rPr>
              <w:t>conditions</w:t>
            </w:r>
          </w:p>
        </w:tc>
        <w:tc>
          <w:tcPr>
            <w:tcW w:w="6947" w:type="dxa"/>
            <w:gridSpan w:val="4"/>
          </w:tcPr>
          <w:p w14:paraId="3D1EBB71" w14:textId="3A087135" w:rsidR="00462B58" w:rsidRDefault="00462B58" w:rsidP="00C233DB">
            <w:pPr>
              <w:pStyle w:val="Table"/>
            </w:pPr>
            <w:r>
              <w:t xml:space="preserve">Thông tin về </w:t>
            </w:r>
            <w:r w:rsidR="001741FC">
              <w:t>lớp học Client đã đăng ký</w:t>
            </w:r>
          </w:p>
        </w:tc>
      </w:tr>
      <w:tr w:rsidR="00462B58" w:rsidRPr="002B0CEC" w14:paraId="1112CDDF" w14:textId="77777777" w:rsidTr="00C233DB">
        <w:trPr>
          <w:trHeight w:val="285"/>
        </w:trPr>
        <w:tc>
          <w:tcPr>
            <w:tcW w:w="2154" w:type="dxa"/>
            <w:vMerge w:val="restart"/>
          </w:tcPr>
          <w:p w14:paraId="116AC851" w14:textId="77777777" w:rsidR="00462B58" w:rsidRPr="002B0CEC" w:rsidRDefault="00462B58" w:rsidP="00C233DB">
            <w:pPr>
              <w:pStyle w:val="Table"/>
              <w:rPr>
                <w:b/>
                <w:bCs/>
              </w:rPr>
            </w:pPr>
            <w:r w:rsidRPr="002B0CEC">
              <w:rPr>
                <w:b/>
                <w:bCs/>
              </w:rPr>
              <w:lastRenderedPageBreak/>
              <w:t>Flow of activities</w:t>
            </w:r>
          </w:p>
        </w:tc>
        <w:tc>
          <w:tcPr>
            <w:tcW w:w="3473" w:type="dxa"/>
            <w:gridSpan w:val="2"/>
          </w:tcPr>
          <w:p w14:paraId="48937D1A" w14:textId="77777777" w:rsidR="00462B58" w:rsidRPr="002B0CEC" w:rsidRDefault="00462B58" w:rsidP="00C233DB">
            <w:pPr>
              <w:pStyle w:val="Table"/>
              <w:jc w:val="center"/>
              <w:rPr>
                <w:b/>
                <w:bCs/>
              </w:rPr>
            </w:pPr>
            <w:r w:rsidRPr="002B0CEC">
              <w:rPr>
                <w:b/>
                <w:bCs/>
              </w:rPr>
              <w:t>Actor</w:t>
            </w:r>
          </w:p>
        </w:tc>
        <w:tc>
          <w:tcPr>
            <w:tcW w:w="3474" w:type="dxa"/>
            <w:gridSpan w:val="2"/>
          </w:tcPr>
          <w:p w14:paraId="5D3338B1" w14:textId="77777777" w:rsidR="00462B58" w:rsidRPr="002B0CEC" w:rsidRDefault="00462B58" w:rsidP="00C233DB">
            <w:pPr>
              <w:pStyle w:val="Table"/>
              <w:jc w:val="center"/>
              <w:rPr>
                <w:b/>
                <w:bCs/>
              </w:rPr>
            </w:pPr>
            <w:r w:rsidRPr="002B0CEC">
              <w:rPr>
                <w:b/>
                <w:bCs/>
              </w:rPr>
              <w:t>System</w:t>
            </w:r>
          </w:p>
        </w:tc>
      </w:tr>
      <w:tr w:rsidR="00462B58" w14:paraId="1CE25929" w14:textId="77777777" w:rsidTr="00C233DB">
        <w:trPr>
          <w:trHeight w:val="285"/>
        </w:trPr>
        <w:tc>
          <w:tcPr>
            <w:tcW w:w="2154" w:type="dxa"/>
            <w:vMerge/>
          </w:tcPr>
          <w:p w14:paraId="1970A940" w14:textId="77777777" w:rsidR="00462B58" w:rsidRPr="002B0CEC" w:rsidRDefault="00462B58" w:rsidP="00C233DB">
            <w:pPr>
              <w:pStyle w:val="Table"/>
              <w:rPr>
                <w:b/>
                <w:bCs/>
              </w:rPr>
            </w:pPr>
          </w:p>
        </w:tc>
        <w:tc>
          <w:tcPr>
            <w:tcW w:w="3473" w:type="dxa"/>
            <w:gridSpan w:val="2"/>
          </w:tcPr>
          <w:p w14:paraId="1219A96F" w14:textId="77777777" w:rsidR="00462B58" w:rsidRPr="00DB50F4" w:rsidRDefault="00462B58" w:rsidP="00C233DB">
            <w:pPr>
              <w:pStyle w:val="Table"/>
            </w:pPr>
            <w:r>
              <w:t>1. Đ</w:t>
            </w:r>
            <w:r w:rsidRPr="00DB50F4">
              <w:t>ăng nhập vào hệ thống.</w:t>
            </w:r>
          </w:p>
          <w:p w14:paraId="7D85CF1A" w14:textId="77777777" w:rsidR="00462B58" w:rsidRDefault="00462B58" w:rsidP="00C233DB">
            <w:pPr>
              <w:pStyle w:val="Table"/>
              <w:spacing w:before="0"/>
            </w:pPr>
          </w:p>
          <w:p w14:paraId="1167191A" w14:textId="77777777" w:rsidR="00462B58" w:rsidRDefault="00462B58" w:rsidP="00C233DB">
            <w:pPr>
              <w:pStyle w:val="Table"/>
              <w:spacing w:before="0"/>
            </w:pPr>
          </w:p>
          <w:p w14:paraId="3B3AA947" w14:textId="77777777" w:rsidR="00462B58" w:rsidRDefault="00462B58" w:rsidP="00C233DB">
            <w:pPr>
              <w:pStyle w:val="Table"/>
              <w:spacing w:before="0"/>
            </w:pPr>
          </w:p>
          <w:p w14:paraId="547CD06C" w14:textId="484D3376" w:rsidR="00462B58" w:rsidRDefault="00462B58" w:rsidP="00C233DB">
            <w:pPr>
              <w:pStyle w:val="Table"/>
              <w:spacing w:before="0"/>
            </w:pPr>
            <w:r>
              <w:t>2.Chọn chức năng “</w:t>
            </w:r>
            <w:r w:rsidR="00A06B10">
              <w:t>Course</w:t>
            </w:r>
            <w:r>
              <w:t>”.</w:t>
            </w:r>
          </w:p>
          <w:p w14:paraId="5354B1F3" w14:textId="77777777" w:rsidR="00462B58" w:rsidRDefault="00462B58" w:rsidP="00C233DB">
            <w:pPr>
              <w:pStyle w:val="Table"/>
              <w:spacing w:before="0"/>
            </w:pPr>
          </w:p>
          <w:p w14:paraId="733B94A3" w14:textId="31A29978" w:rsidR="00462B58" w:rsidRDefault="00462B58" w:rsidP="00C233DB">
            <w:pPr>
              <w:pStyle w:val="Table"/>
              <w:spacing w:before="0"/>
            </w:pPr>
            <w:r>
              <w:t>3. Chọn lớp</w:t>
            </w:r>
            <w:r w:rsidR="00C17636">
              <w:t xml:space="preserve"> muốn đăng ký</w:t>
            </w:r>
          </w:p>
          <w:p w14:paraId="45E65215" w14:textId="2FE7C007" w:rsidR="002957DB" w:rsidRDefault="002957DB" w:rsidP="00C233DB">
            <w:pPr>
              <w:pStyle w:val="Table"/>
              <w:spacing w:before="0"/>
            </w:pPr>
          </w:p>
          <w:p w14:paraId="68BEA28F" w14:textId="5AE42101" w:rsidR="002957DB" w:rsidRDefault="002957DB" w:rsidP="00C233DB">
            <w:pPr>
              <w:pStyle w:val="Table"/>
              <w:spacing w:before="0"/>
            </w:pPr>
            <w:r>
              <w:t>4. Nhấn xác nhận đăng ký</w:t>
            </w:r>
          </w:p>
          <w:p w14:paraId="4FC2177E" w14:textId="77777777" w:rsidR="00462B58" w:rsidRDefault="00462B58" w:rsidP="00C233DB">
            <w:pPr>
              <w:pStyle w:val="Table"/>
              <w:spacing w:before="0"/>
            </w:pPr>
          </w:p>
        </w:tc>
        <w:tc>
          <w:tcPr>
            <w:tcW w:w="3474" w:type="dxa"/>
            <w:gridSpan w:val="2"/>
          </w:tcPr>
          <w:p w14:paraId="640C145D" w14:textId="77777777" w:rsidR="00462B58" w:rsidRDefault="00462B58" w:rsidP="00C233DB">
            <w:pPr>
              <w:pStyle w:val="Table"/>
            </w:pPr>
            <w:r>
              <w:t>1.1 Xác thực tài khoản phân quyền có trong cơ sở dữ liệu.</w:t>
            </w:r>
          </w:p>
          <w:p w14:paraId="3E761A96" w14:textId="77777777" w:rsidR="00462B58" w:rsidRPr="00DB50F4" w:rsidRDefault="00462B58" w:rsidP="00C233DB">
            <w:pPr>
              <w:pStyle w:val="Table"/>
              <w:spacing w:before="0"/>
            </w:pPr>
            <w:r>
              <w:t>1.2 Chuyển hướng đến giao diện Client.</w:t>
            </w:r>
          </w:p>
          <w:p w14:paraId="53E6CE6C" w14:textId="12F6828B" w:rsidR="00462B58" w:rsidRDefault="00462B58" w:rsidP="00C233DB">
            <w:pPr>
              <w:pStyle w:val="Table"/>
              <w:spacing w:before="0"/>
            </w:pPr>
            <w:r w:rsidRPr="0031140B">
              <w:t xml:space="preserve">2.1 </w:t>
            </w:r>
            <w:r w:rsidRPr="00F47904">
              <w:t>Chuyển</w:t>
            </w:r>
            <w:r>
              <w:t xml:space="preserve"> hướng</w:t>
            </w:r>
            <w:r w:rsidRPr="00F47904">
              <w:t xml:space="preserve"> đến giao diện</w:t>
            </w:r>
            <w:r w:rsidR="00BC6083">
              <w:t xml:space="preserve"> Course</w:t>
            </w:r>
            <w:r>
              <w:t xml:space="preserve">. </w:t>
            </w:r>
          </w:p>
          <w:p w14:paraId="5889EE95" w14:textId="3E61C166" w:rsidR="00462B58" w:rsidRDefault="00462B58" w:rsidP="00C233DB">
            <w:pPr>
              <w:pStyle w:val="Table"/>
              <w:spacing w:before="0"/>
            </w:pPr>
            <w:r>
              <w:t xml:space="preserve">3.1 </w:t>
            </w:r>
            <w:r w:rsidR="00223598">
              <w:t>Thông báo yêu cầu xác nhận đăng ký</w:t>
            </w:r>
          </w:p>
          <w:p w14:paraId="3E92B2CE" w14:textId="1E5752AA" w:rsidR="00462B58" w:rsidRDefault="005769A0" w:rsidP="00C233DB">
            <w:pPr>
              <w:pStyle w:val="Table"/>
              <w:spacing w:before="0"/>
            </w:pPr>
            <w:r>
              <w:t>4.1</w:t>
            </w:r>
            <w:r w:rsidR="00462B58">
              <w:t xml:space="preserve"> Lưu thông tin </w:t>
            </w:r>
            <w:r>
              <w:t>lớp học do Client mới đăng ký lại</w:t>
            </w:r>
          </w:p>
        </w:tc>
      </w:tr>
      <w:tr w:rsidR="00462B58" w14:paraId="6F4609EA" w14:textId="77777777" w:rsidTr="00C233DB">
        <w:tc>
          <w:tcPr>
            <w:tcW w:w="2154" w:type="dxa"/>
          </w:tcPr>
          <w:p w14:paraId="328348F2" w14:textId="77777777" w:rsidR="00462B58" w:rsidRPr="002B0CEC" w:rsidRDefault="00462B58" w:rsidP="00C233DB">
            <w:pPr>
              <w:pStyle w:val="Table"/>
              <w:rPr>
                <w:b/>
                <w:bCs/>
              </w:rPr>
            </w:pPr>
            <w:r w:rsidRPr="002B0CEC">
              <w:rPr>
                <w:b/>
                <w:bCs/>
              </w:rPr>
              <w:t>Exception</w:t>
            </w:r>
          </w:p>
        </w:tc>
        <w:tc>
          <w:tcPr>
            <w:tcW w:w="6947" w:type="dxa"/>
            <w:gridSpan w:val="4"/>
            <w:vAlign w:val="center"/>
          </w:tcPr>
          <w:p w14:paraId="71923797" w14:textId="77777777" w:rsidR="00462B58" w:rsidRDefault="00462B58" w:rsidP="00C233DB">
            <w:pPr>
              <w:pStyle w:val="Table"/>
            </w:pPr>
            <w:r>
              <w:t>1.1a Nếu tài khoản không được phân quyền sẽ yêu cầu nhập lại</w:t>
            </w:r>
          </w:p>
          <w:p w14:paraId="116B873B" w14:textId="77777777" w:rsidR="00462B58" w:rsidRDefault="00462B58" w:rsidP="00C233DB">
            <w:pPr>
              <w:pStyle w:val="Table"/>
            </w:pPr>
            <w:r>
              <w:t>2.1a Nếu k</w:t>
            </w:r>
            <w:r w:rsidRPr="00D55382">
              <w:t xml:space="preserve">hông thể kết nối cơ sở dữ liệu </w:t>
            </w:r>
            <w:r>
              <w:t>thì hệ thống sẽ h</w:t>
            </w:r>
            <w:r w:rsidRPr="00D55382">
              <w:t>iển thị thông báo lỗi và yêu cầu thử lại.</w:t>
            </w:r>
          </w:p>
          <w:p w14:paraId="652FA126" w14:textId="3985E3F6" w:rsidR="00462B58" w:rsidRDefault="00462B58" w:rsidP="00C233DB">
            <w:pPr>
              <w:pStyle w:val="Table"/>
            </w:pPr>
            <w:r>
              <w:t>3.1a Nếu không</w:t>
            </w:r>
            <w:r w:rsidR="00DC3AD3">
              <w:t xml:space="preserve"> xác nhận</w:t>
            </w:r>
            <w:r>
              <w:t xml:space="preserve">, hệ thống </w:t>
            </w:r>
            <w:r w:rsidR="00DC3AD3">
              <w:t xml:space="preserve">sẽ không lưu thông tin </w:t>
            </w:r>
          </w:p>
        </w:tc>
      </w:tr>
      <w:tr w:rsidR="00462B58" w:rsidRPr="002B0CEC" w14:paraId="66FB2FA4" w14:textId="77777777" w:rsidTr="00C233DB">
        <w:tc>
          <w:tcPr>
            <w:tcW w:w="9101" w:type="dxa"/>
            <w:gridSpan w:val="5"/>
          </w:tcPr>
          <w:p w14:paraId="6CF7516A" w14:textId="77777777" w:rsidR="00462B58" w:rsidRPr="002B0CEC" w:rsidRDefault="00462B58" w:rsidP="00C233DB">
            <w:pPr>
              <w:pStyle w:val="Table"/>
              <w:rPr>
                <w:b/>
                <w:bCs/>
              </w:rPr>
            </w:pPr>
            <w:r w:rsidRPr="002B0CEC">
              <w:rPr>
                <w:b/>
                <w:bCs/>
              </w:rPr>
              <w:t>Summary</w:t>
            </w:r>
          </w:p>
        </w:tc>
      </w:tr>
      <w:tr w:rsidR="00462B58" w:rsidRPr="002B0CEC" w14:paraId="21EB63E9" w14:textId="77777777" w:rsidTr="00C233DB">
        <w:tc>
          <w:tcPr>
            <w:tcW w:w="2154" w:type="dxa"/>
          </w:tcPr>
          <w:p w14:paraId="4D5F8237" w14:textId="77777777" w:rsidR="00462B58" w:rsidRPr="002B0CEC" w:rsidRDefault="00462B58" w:rsidP="00C233DB">
            <w:pPr>
              <w:pStyle w:val="Table"/>
              <w:jc w:val="center"/>
              <w:rPr>
                <w:b/>
                <w:bCs/>
              </w:rPr>
            </w:pPr>
            <w:r w:rsidRPr="002B0CEC">
              <w:rPr>
                <w:b/>
                <w:bCs/>
              </w:rPr>
              <w:t>Inputs</w:t>
            </w:r>
          </w:p>
        </w:tc>
        <w:tc>
          <w:tcPr>
            <w:tcW w:w="2343" w:type="dxa"/>
          </w:tcPr>
          <w:p w14:paraId="64135770" w14:textId="77777777" w:rsidR="00462B58" w:rsidRPr="002B0CEC" w:rsidRDefault="00462B58" w:rsidP="00C233DB">
            <w:pPr>
              <w:pStyle w:val="Table"/>
              <w:jc w:val="center"/>
              <w:rPr>
                <w:b/>
                <w:bCs/>
              </w:rPr>
            </w:pPr>
            <w:r w:rsidRPr="002B0CEC">
              <w:rPr>
                <w:b/>
                <w:bCs/>
              </w:rPr>
              <w:t>Source</w:t>
            </w:r>
          </w:p>
        </w:tc>
        <w:tc>
          <w:tcPr>
            <w:tcW w:w="2334" w:type="dxa"/>
            <w:gridSpan w:val="2"/>
          </w:tcPr>
          <w:p w14:paraId="550E4D43" w14:textId="77777777" w:rsidR="00462B58" w:rsidRPr="002B0CEC" w:rsidRDefault="00462B58" w:rsidP="00C233DB">
            <w:pPr>
              <w:pStyle w:val="Table"/>
              <w:jc w:val="center"/>
              <w:rPr>
                <w:b/>
                <w:bCs/>
              </w:rPr>
            </w:pPr>
            <w:r w:rsidRPr="002B0CEC">
              <w:rPr>
                <w:b/>
                <w:bCs/>
              </w:rPr>
              <w:t>Outputs</w:t>
            </w:r>
          </w:p>
        </w:tc>
        <w:tc>
          <w:tcPr>
            <w:tcW w:w="2270" w:type="dxa"/>
          </w:tcPr>
          <w:p w14:paraId="20B6DA8F" w14:textId="77777777" w:rsidR="00462B58" w:rsidRPr="002B0CEC" w:rsidRDefault="00462B58" w:rsidP="00C233DB">
            <w:pPr>
              <w:pStyle w:val="Table"/>
              <w:jc w:val="center"/>
              <w:rPr>
                <w:b/>
                <w:bCs/>
              </w:rPr>
            </w:pPr>
            <w:r w:rsidRPr="002B0CEC">
              <w:rPr>
                <w:b/>
                <w:bCs/>
              </w:rPr>
              <w:t>Destination</w:t>
            </w:r>
          </w:p>
        </w:tc>
      </w:tr>
      <w:tr w:rsidR="00462B58" w:rsidRPr="001F6B98" w14:paraId="290CDFDF" w14:textId="77777777" w:rsidTr="00C233DB">
        <w:tc>
          <w:tcPr>
            <w:tcW w:w="2154" w:type="dxa"/>
          </w:tcPr>
          <w:p w14:paraId="0B082EC3" w14:textId="77777777" w:rsidR="00462B58" w:rsidRDefault="00790327" w:rsidP="00C233DB">
            <w:pPr>
              <w:pStyle w:val="Table"/>
            </w:pPr>
            <w:r>
              <w:t>Yêu cầu đăng ký lớp học</w:t>
            </w:r>
          </w:p>
          <w:p w14:paraId="5E64B1D1" w14:textId="6C9817C1" w:rsidR="00523997" w:rsidRPr="003230A8" w:rsidRDefault="00523997" w:rsidP="00C233DB">
            <w:pPr>
              <w:pStyle w:val="Table"/>
            </w:pPr>
            <w:r>
              <w:t>ID lớp học muốn đăng ký</w:t>
            </w:r>
          </w:p>
        </w:tc>
        <w:tc>
          <w:tcPr>
            <w:tcW w:w="2343" w:type="dxa"/>
          </w:tcPr>
          <w:p w14:paraId="0D5EF157" w14:textId="77777777" w:rsidR="00462B58" w:rsidRPr="00C31DD0" w:rsidRDefault="00462B58" w:rsidP="00C233DB">
            <w:pPr>
              <w:pStyle w:val="Table"/>
            </w:pPr>
            <w:r>
              <w:t>Bảng class_schedule</w:t>
            </w:r>
          </w:p>
        </w:tc>
        <w:tc>
          <w:tcPr>
            <w:tcW w:w="2334" w:type="dxa"/>
            <w:gridSpan w:val="2"/>
          </w:tcPr>
          <w:p w14:paraId="0E5D5ADE" w14:textId="782994D6" w:rsidR="00462B58" w:rsidRPr="003230A8" w:rsidRDefault="00462B58" w:rsidP="00C233DB">
            <w:pPr>
              <w:pStyle w:val="Table"/>
            </w:pPr>
            <w:r>
              <w:t xml:space="preserve">Thông tin </w:t>
            </w:r>
            <w:r w:rsidR="00952BB1">
              <w:t>lớp học Client mới đăng ký</w:t>
            </w:r>
          </w:p>
        </w:tc>
        <w:tc>
          <w:tcPr>
            <w:tcW w:w="2270" w:type="dxa"/>
          </w:tcPr>
          <w:p w14:paraId="2E73BC55" w14:textId="7C23B9B3" w:rsidR="00462B58" w:rsidRPr="001F6B98" w:rsidRDefault="00462B58" w:rsidP="00C233DB">
            <w:pPr>
              <w:pStyle w:val="Table"/>
              <w:rPr>
                <w:lang w:val="en-US"/>
              </w:rPr>
            </w:pPr>
            <w:r>
              <w:t xml:space="preserve">Trang </w:t>
            </w:r>
            <w:r w:rsidR="006801AE">
              <w:t>Course</w:t>
            </w:r>
          </w:p>
        </w:tc>
      </w:tr>
    </w:tbl>
    <w:p w14:paraId="0BEC5DC1" w14:textId="77777777" w:rsidR="0009710F" w:rsidRPr="0009710F" w:rsidRDefault="0009710F" w:rsidP="0009710F"/>
    <w:p w14:paraId="4A396B67" w14:textId="77777777" w:rsidR="00E87DB0" w:rsidRPr="00FC40D5" w:rsidRDefault="00E87DB0" w:rsidP="00FC40D5">
      <w:pPr>
        <w:ind w:firstLine="0"/>
      </w:pPr>
    </w:p>
    <w:p w14:paraId="7982E38E" w14:textId="77777777" w:rsidR="00087C06" w:rsidRDefault="00087C06">
      <w:pPr>
        <w:spacing w:after="200" w:line="276" w:lineRule="auto"/>
        <w:ind w:firstLine="0"/>
        <w:jc w:val="left"/>
      </w:pPr>
      <w:r>
        <w:br w:type="page"/>
      </w:r>
    </w:p>
    <w:p w14:paraId="4A4F6D04" w14:textId="43C93324" w:rsidR="00835429" w:rsidRDefault="00835429" w:rsidP="00294D2F">
      <w:pPr>
        <w:pStyle w:val="Heading4"/>
      </w:pPr>
      <w:bookmarkStart w:id="181" w:name="_Toc197965735"/>
      <w:r>
        <w:lastRenderedPageBreak/>
        <w:t>Use-case</w:t>
      </w:r>
      <w:r w:rsidR="00FB0228">
        <w:t xml:space="preserve"> Xem danh sách gói đăng ký</w:t>
      </w:r>
      <w:bookmarkEnd w:id="181"/>
    </w:p>
    <w:p w14:paraId="18BBC984" w14:textId="772E93D5" w:rsidR="005F6341" w:rsidRPr="005F6341" w:rsidRDefault="005F6341" w:rsidP="00541D8B">
      <w:pPr>
        <w:pStyle w:val="Caption"/>
      </w:pPr>
      <w:bookmarkStart w:id="182" w:name="_Toc197965824"/>
      <w:r>
        <w:t>Hình 2.26 Use-Case Xem danh sách gói đăng ký</w:t>
      </w:r>
      <w:bookmarkEnd w:id="182"/>
    </w:p>
    <w:p w14:paraId="5DD28320" w14:textId="59C13B81" w:rsidR="00CC2A52" w:rsidRDefault="001C2746" w:rsidP="00430A1C">
      <w:pPr>
        <w:ind w:firstLine="0"/>
      </w:pPr>
      <w:r w:rsidRPr="001C2746">
        <w:rPr>
          <w:noProof/>
        </w:rPr>
        <w:drawing>
          <wp:inline distT="0" distB="0" distL="0" distR="0" wp14:anchorId="6514B3A8" wp14:editId="7832F9C3">
            <wp:extent cx="5791835" cy="2869565"/>
            <wp:effectExtent l="0" t="0" r="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1835" cy="2869565"/>
                    </a:xfrm>
                    <a:prstGeom prst="rect">
                      <a:avLst/>
                    </a:prstGeom>
                  </pic:spPr>
                </pic:pic>
              </a:graphicData>
            </a:graphic>
          </wp:inline>
        </w:drawing>
      </w:r>
    </w:p>
    <w:p w14:paraId="5B9F05C1" w14:textId="45146FFE" w:rsidR="00660272" w:rsidRPr="00AD39AF" w:rsidRDefault="00660272" w:rsidP="00660272">
      <w:pPr>
        <w:pStyle w:val="Bng"/>
      </w:pPr>
      <w:bookmarkStart w:id="183" w:name="_Toc197965784"/>
      <w:r w:rsidRPr="00CE157F">
        <w:t>Bảng 2.</w:t>
      </w:r>
      <w:r w:rsidR="005729F0">
        <w:t>28</w:t>
      </w:r>
      <w:r w:rsidRPr="00CE157F">
        <w:t xml:space="preserve"> Đặc tả Use-case </w:t>
      </w:r>
      <w:r w:rsidR="00430A1C">
        <w:t>Xem danh sách gói đăng ký</w:t>
      </w:r>
      <w:bookmarkEnd w:id="183"/>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660272" w:rsidRPr="001C6CD7" w14:paraId="303D77BC" w14:textId="77777777" w:rsidTr="00C233DB">
        <w:tc>
          <w:tcPr>
            <w:tcW w:w="2154" w:type="dxa"/>
          </w:tcPr>
          <w:p w14:paraId="7EACA124" w14:textId="77777777" w:rsidR="00660272" w:rsidRPr="002B0CEC" w:rsidRDefault="00660272" w:rsidP="00C233DB">
            <w:pPr>
              <w:pStyle w:val="Table"/>
              <w:rPr>
                <w:b/>
                <w:bCs/>
              </w:rPr>
            </w:pPr>
            <w:r w:rsidRPr="002B0CEC">
              <w:rPr>
                <w:b/>
                <w:bCs/>
              </w:rPr>
              <w:t>ID</w:t>
            </w:r>
          </w:p>
        </w:tc>
        <w:tc>
          <w:tcPr>
            <w:tcW w:w="6947" w:type="dxa"/>
            <w:gridSpan w:val="4"/>
          </w:tcPr>
          <w:p w14:paraId="3FAECEB9" w14:textId="391373D1" w:rsidR="00660272" w:rsidRPr="007D7FB3" w:rsidRDefault="005729F0" w:rsidP="00C233DB">
            <w:pPr>
              <w:pStyle w:val="Table"/>
              <w:rPr>
                <w:lang w:val="en-US"/>
              </w:rPr>
            </w:pPr>
            <w:r>
              <w:t>UC25</w:t>
            </w:r>
          </w:p>
        </w:tc>
      </w:tr>
      <w:tr w:rsidR="00660272" w14:paraId="6CC31093" w14:textId="77777777" w:rsidTr="00C233DB">
        <w:tc>
          <w:tcPr>
            <w:tcW w:w="2154" w:type="dxa"/>
          </w:tcPr>
          <w:p w14:paraId="412729AF" w14:textId="77777777" w:rsidR="00660272" w:rsidRPr="002B0CEC" w:rsidRDefault="00660272" w:rsidP="00C233DB">
            <w:pPr>
              <w:pStyle w:val="Table"/>
              <w:rPr>
                <w:b/>
                <w:bCs/>
              </w:rPr>
            </w:pPr>
            <w:r>
              <w:rPr>
                <w:b/>
                <w:bCs/>
              </w:rPr>
              <w:t>Use-case</w:t>
            </w:r>
          </w:p>
        </w:tc>
        <w:tc>
          <w:tcPr>
            <w:tcW w:w="6947" w:type="dxa"/>
            <w:gridSpan w:val="4"/>
          </w:tcPr>
          <w:p w14:paraId="1676F5DE" w14:textId="0A4F7190" w:rsidR="00660272" w:rsidRDefault="00430A1C" w:rsidP="00C233DB">
            <w:pPr>
              <w:pStyle w:val="Table"/>
            </w:pPr>
            <w:r>
              <w:t>Xem danh sách gói đăng ký</w:t>
            </w:r>
          </w:p>
        </w:tc>
      </w:tr>
      <w:tr w:rsidR="00660272" w14:paraId="264E0890" w14:textId="77777777" w:rsidTr="00C233DB">
        <w:tc>
          <w:tcPr>
            <w:tcW w:w="2154" w:type="dxa"/>
          </w:tcPr>
          <w:p w14:paraId="125FC9D2" w14:textId="77777777" w:rsidR="00660272" w:rsidRPr="002B0CEC" w:rsidRDefault="00660272" w:rsidP="00C233DB">
            <w:pPr>
              <w:pStyle w:val="Table"/>
              <w:rPr>
                <w:b/>
                <w:bCs/>
              </w:rPr>
            </w:pPr>
            <w:r w:rsidRPr="002B0CEC">
              <w:rPr>
                <w:b/>
                <w:bCs/>
              </w:rPr>
              <w:t>Sceneraio</w:t>
            </w:r>
          </w:p>
        </w:tc>
        <w:tc>
          <w:tcPr>
            <w:tcW w:w="6947" w:type="dxa"/>
            <w:gridSpan w:val="4"/>
          </w:tcPr>
          <w:p w14:paraId="7FCE3ED9" w14:textId="4300302C" w:rsidR="00660272" w:rsidRDefault="007C1FB8" w:rsidP="00C233DB">
            <w:pPr>
              <w:pStyle w:val="Table"/>
            </w:pPr>
            <w:r>
              <w:t>Client xem danh sách các gói đăng ký phòng tập</w:t>
            </w:r>
          </w:p>
        </w:tc>
      </w:tr>
      <w:tr w:rsidR="00660272" w14:paraId="0273F7DF" w14:textId="77777777" w:rsidTr="00C233DB">
        <w:tc>
          <w:tcPr>
            <w:tcW w:w="2154" w:type="dxa"/>
          </w:tcPr>
          <w:p w14:paraId="1AAB4E5D" w14:textId="77777777" w:rsidR="00660272" w:rsidRPr="002B0CEC" w:rsidRDefault="00660272" w:rsidP="00C233DB">
            <w:pPr>
              <w:pStyle w:val="Table"/>
              <w:rPr>
                <w:b/>
                <w:bCs/>
              </w:rPr>
            </w:pPr>
            <w:r w:rsidRPr="002B0CEC">
              <w:rPr>
                <w:b/>
                <w:bCs/>
              </w:rPr>
              <w:t>Triggering Event</w:t>
            </w:r>
          </w:p>
        </w:tc>
        <w:tc>
          <w:tcPr>
            <w:tcW w:w="6947" w:type="dxa"/>
            <w:gridSpan w:val="4"/>
          </w:tcPr>
          <w:p w14:paraId="38E9F54A" w14:textId="7888D278" w:rsidR="00660272" w:rsidRDefault="00660272" w:rsidP="00C233DB">
            <w:pPr>
              <w:pStyle w:val="Table"/>
            </w:pPr>
            <w:r>
              <w:t xml:space="preserve">Nhấn </w:t>
            </w:r>
            <w:r w:rsidR="007C1FB8">
              <w:t>chức năng “Plan”</w:t>
            </w:r>
          </w:p>
        </w:tc>
      </w:tr>
      <w:tr w:rsidR="00660272" w14:paraId="6D3643D7" w14:textId="77777777" w:rsidTr="00C233DB">
        <w:tc>
          <w:tcPr>
            <w:tcW w:w="2154" w:type="dxa"/>
          </w:tcPr>
          <w:p w14:paraId="35F8CD46" w14:textId="77777777" w:rsidR="00660272" w:rsidRPr="002B0CEC" w:rsidRDefault="00660272" w:rsidP="00C233DB">
            <w:pPr>
              <w:pStyle w:val="Table"/>
              <w:rPr>
                <w:b/>
                <w:bCs/>
              </w:rPr>
            </w:pPr>
            <w:r w:rsidRPr="002B0CEC">
              <w:rPr>
                <w:b/>
                <w:bCs/>
              </w:rPr>
              <w:t>Brief description</w:t>
            </w:r>
          </w:p>
        </w:tc>
        <w:tc>
          <w:tcPr>
            <w:tcW w:w="6947" w:type="dxa"/>
            <w:gridSpan w:val="4"/>
          </w:tcPr>
          <w:p w14:paraId="24E7D72B" w14:textId="4E1BE54C" w:rsidR="00660272" w:rsidRDefault="00660272" w:rsidP="00C233DB">
            <w:pPr>
              <w:pStyle w:val="Table"/>
            </w:pPr>
            <w:r>
              <w:t xml:space="preserve">Client muốn </w:t>
            </w:r>
            <w:r w:rsidR="007C1FB8">
              <w:t>xem danh sách gói đăng ký đang khả dụng</w:t>
            </w:r>
          </w:p>
        </w:tc>
      </w:tr>
      <w:tr w:rsidR="00660272" w14:paraId="7FD2AE39" w14:textId="77777777" w:rsidTr="00C233DB">
        <w:tc>
          <w:tcPr>
            <w:tcW w:w="2154" w:type="dxa"/>
          </w:tcPr>
          <w:p w14:paraId="55D58A49" w14:textId="77777777" w:rsidR="00660272" w:rsidRPr="002B0CEC" w:rsidRDefault="00660272" w:rsidP="00C233DB">
            <w:pPr>
              <w:pStyle w:val="Table"/>
              <w:rPr>
                <w:b/>
                <w:bCs/>
              </w:rPr>
            </w:pPr>
            <w:r w:rsidRPr="002B0CEC">
              <w:rPr>
                <w:b/>
                <w:bCs/>
              </w:rPr>
              <w:t>Actors</w:t>
            </w:r>
          </w:p>
        </w:tc>
        <w:tc>
          <w:tcPr>
            <w:tcW w:w="6947" w:type="dxa"/>
            <w:gridSpan w:val="4"/>
          </w:tcPr>
          <w:p w14:paraId="7C270408" w14:textId="77777777" w:rsidR="00660272" w:rsidRDefault="00660272" w:rsidP="00C233DB">
            <w:pPr>
              <w:pStyle w:val="Table"/>
            </w:pPr>
            <w:r>
              <w:t>Client</w:t>
            </w:r>
          </w:p>
        </w:tc>
      </w:tr>
      <w:tr w:rsidR="00660272" w:rsidRPr="005A383E" w14:paraId="09CDD611" w14:textId="77777777" w:rsidTr="00C233DB">
        <w:tc>
          <w:tcPr>
            <w:tcW w:w="2154" w:type="dxa"/>
          </w:tcPr>
          <w:p w14:paraId="5072C2B5" w14:textId="77777777" w:rsidR="00660272" w:rsidRPr="002B0CEC" w:rsidRDefault="00660272" w:rsidP="00C233DB">
            <w:pPr>
              <w:pStyle w:val="Table"/>
              <w:rPr>
                <w:b/>
                <w:bCs/>
              </w:rPr>
            </w:pPr>
            <w:r w:rsidRPr="002B0CEC">
              <w:rPr>
                <w:b/>
                <w:bCs/>
              </w:rPr>
              <w:t>Stackholder</w:t>
            </w:r>
          </w:p>
        </w:tc>
        <w:tc>
          <w:tcPr>
            <w:tcW w:w="6947" w:type="dxa"/>
            <w:gridSpan w:val="4"/>
          </w:tcPr>
          <w:p w14:paraId="5DA47949" w14:textId="780ED3DF" w:rsidR="00660272" w:rsidRPr="001E7008" w:rsidRDefault="007C1FB8" w:rsidP="00C233DB">
            <w:pPr>
              <w:pStyle w:val="Table"/>
            </w:pPr>
            <w:r>
              <w:t>Không</w:t>
            </w:r>
          </w:p>
        </w:tc>
      </w:tr>
      <w:tr w:rsidR="00660272" w14:paraId="7B2A759C" w14:textId="77777777" w:rsidTr="00C233DB">
        <w:tc>
          <w:tcPr>
            <w:tcW w:w="2154" w:type="dxa"/>
          </w:tcPr>
          <w:p w14:paraId="3899F6E9" w14:textId="77777777" w:rsidR="00660272" w:rsidRPr="002B0CEC" w:rsidRDefault="00660272" w:rsidP="00C233DB">
            <w:pPr>
              <w:pStyle w:val="Table"/>
              <w:rPr>
                <w:b/>
                <w:bCs/>
              </w:rPr>
            </w:pPr>
            <w:r w:rsidRPr="002B0CEC">
              <w:rPr>
                <w:b/>
                <w:bCs/>
              </w:rPr>
              <w:t>Preconditions</w:t>
            </w:r>
          </w:p>
        </w:tc>
        <w:tc>
          <w:tcPr>
            <w:tcW w:w="6947" w:type="dxa"/>
            <w:gridSpan w:val="4"/>
          </w:tcPr>
          <w:p w14:paraId="34D8C5D6" w14:textId="784FF203" w:rsidR="00660272" w:rsidRDefault="00660272" w:rsidP="009B0DAB">
            <w:pPr>
              <w:pStyle w:val="Table"/>
            </w:pPr>
            <w:r>
              <w:t xml:space="preserve">Client </w:t>
            </w:r>
            <w:r w:rsidRPr="00706662">
              <w:t>đã đăng nhập thành công vào hệ thống.</w:t>
            </w:r>
          </w:p>
        </w:tc>
      </w:tr>
      <w:tr w:rsidR="00660272" w14:paraId="676ECF86" w14:textId="77777777" w:rsidTr="00C233DB">
        <w:tc>
          <w:tcPr>
            <w:tcW w:w="2154" w:type="dxa"/>
          </w:tcPr>
          <w:p w14:paraId="26EEDDD4" w14:textId="77777777" w:rsidR="00660272" w:rsidRPr="002B0CEC" w:rsidRDefault="00660272" w:rsidP="00C233DB">
            <w:pPr>
              <w:pStyle w:val="Table"/>
              <w:rPr>
                <w:b/>
                <w:bCs/>
              </w:rPr>
            </w:pPr>
            <w:r>
              <w:rPr>
                <w:b/>
                <w:bCs/>
              </w:rPr>
              <w:t>Post</w:t>
            </w:r>
            <w:r w:rsidRPr="002B0CEC">
              <w:rPr>
                <w:b/>
                <w:bCs/>
              </w:rPr>
              <w:t>conditions</w:t>
            </w:r>
          </w:p>
        </w:tc>
        <w:tc>
          <w:tcPr>
            <w:tcW w:w="6947" w:type="dxa"/>
            <w:gridSpan w:val="4"/>
          </w:tcPr>
          <w:p w14:paraId="34C0E71B" w14:textId="448B1B15" w:rsidR="00660272" w:rsidRDefault="00660272" w:rsidP="00C233DB">
            <w:pPr>
              <w:pStyle w:val="Table"/>
            </w:pPr>
            <w:r>
              <w:t xml:space="preserve">Thông tin về </w:t>
            </w:r>
            <w:r w:rsidR="008B207C">
              <w:t>danh sách các gói đăng ký phòng tập đang khả dụng</w:t>
            </w:r>
          </w:p>
        </w:tc>
      </w:tr>
      <w:tr w:rsidR="00660272" w:rsidRPr="002B0CEC" w14:paraId="3C12D1B0" w14:textId="77777777" w:rsidTr="00C233DB">
        <w:trPr>
          <w:trHeight w:val="285"/>
        </w:trPr>
        <w:tc>
          <w:tcPr>
            <w:tcW w:w="2154" w:type="dxa"/>
            <w:vMerge w:val="restart"/>
          </w:tcPr>
          <w:p w14:paraId="211C23EB" w14:textId="77777777" w:rsidR="00660272" w:rsidRPr="002B0CEC" w:rsidRDefault="00660272" w:rsidP="00C233DB">
            <w:pPr>
              <w:pStyle w:val="Table"/>
              <w:rPr>
                <w:b/>
                <w:bCs/>
              </w:rPr>
            </w:pPr>
            <w:r w:rsidRPr="002B0CEC">
              <w:rPr>
                <w:b/>
                <w:bCs/>
              </w:rPr>
              <w:t>Flow of activities</w:t>
            </w:r>
          </w:p>
        </w:tc>
        <w:tc>
          <w:tcPr>
            <w:tcW w:w="3473" w:type="dxa"/>
            <w:gridSpan w:val="2"/>
          </w:tcPr>
          <w:p w14:paraId="4F9AB8D9" w14:textId="77777777" w:rsidR="00660272" w:rsidRPr="002B0CEC" w:rsidRDefault="00660272" w:rsidP="00C233DB">
            <w:pPr>
              <w:pStyle w:val="Table"/>
              <w:jc w:val="center"/>
              <w:rPr>
                <w:b/>
                <w:bCs/>
              </w:rPr>
            </w:pPr>
            <w:r w:rsidRPr="002B0CEC">
              <w:rPr>
                <w:b/>
                <w:bCs/>
              </w:rPr>
              <w:t>Actor</w:t>
            </w:r>
          </w:p>
        </w:tc>
        <w:tc>
          <w:tcPr>
            <w:tcW w:w="3474" w:type="dxa"/>
            <w:gridSpan w:val="2"/>
          </w:tcPr>
          <w:p w14:paraId="7DB24BCC" w14:textId="77777777" w:rsidR="00660272" w:rsidRPr="002B0CEC" w:rsidRDefault="00660272" w:rsidP="00C233DB">
            <w:pPr>
              <w:pStyle w:val="Table"/>
              <w:jc w:val="center"/>
              <w:rPr>
                <w:b/>
                <w:bCs/>
              </w:rPr>
            </w:pPr>
            <w:r w:rsidRPr="002B0CEC">
              <w:rPr>
                <w:b/>
                <w:bCs/>
              </w:rPr>
              <w:t>System</w:t>
            </w:r>
          </w:p>
        </w:tc>
      </w:tr>
      <w:tr w:rsidR="00660272" w14:paraId="36A6B4A5" w14:textId="77777777" w:rsidTr="00C233DB">
        <w:trPr>
          <w:trHeight w:val="285"/>
        </w:trPr>
        <w:tc>
          <w:tcPr>
            <w:tcW w:w="2154" w:type="dxa"/>
            <w:vMerge/>
          </w:tcPr>
          <w:p w14:paraId="39031B17" w14:textId="77777777" w:rsidR="00660272" w:rsidRPr="002B0CEC" w:rsidRDefault="00660272" w:rsidP="00C233DB">
            <w:pPr>
              <w:pStyle w:val="Table"/>
              <w:rPr>
                <w:b/>
                <w:bCs/>
              </w:rPr>
            </w:pPr>
          </w:p>
        </w:tc>
        <w:tc>
          <w:tcPr>
            <w:tcW w:w="3473" w:type="dxa"/>
            <w:gridSpan w:val="2"/>
          </w:tcPr>
          <w:p w14:paraId="47330624" w14:textId="77777777" w:rsidR="00660272" w:rsidRPr="00DB50F4" w:rsidRDefault="00660272" w:rsidP="00C233DB">
            <w:pPr>
              <w:pStyle w:val="Table"/>
            </w:pPr>
            <w:r>
              <w:t>1. Đ</w:t>
            </w:r>
            <w:r w:rsidRPr="00DB50F4">
              <w:t>ăng nhập vào hệ thống.</w:t>
            </w:r>
          </w:p>
          <w:p w14:paraId="0B7F632E" w14:textId="77777777" w:rsidR="00660272" w:rsidRDefault="00660272" w:rsidP="00C233DB">
            <w:pPr>
              <w:pStyle w:val="Table"/>
              <w:spacing w:before="0"/>
            </w:pPr>
          </w:p>
          <w:p w14:paraId="310C95DB" w14:textId="77777777" w:rsidR="00660272" w:rsidRDefault="00660272" w:rsidP="00C233DB">
            <w:pPr>
              <w:pStyle w:val="Table"/>
              <w:spacing w:before="0"/>
            </w:pPr>
          </w:p>
          <w:p w14:paraId="4ADDCA99" w14:textId="77777777" w:rsidR="00660272" w:rsidRDefault="00660272" w:rsidP="00C233DB">
            <w:pPr>
              <w:pStyle w:val="Table"/>
              <w:spacing w:before="0"/>
            </w:pPr>
          </w:p>
          <w:p w14:paraId="39B239D5" w14:textId="749081B9" w:rsidR="00660272" w:rsidRDefault="00660272" w:rsidP="00C233DB">
            <w:pPr>
              <w:pStyle w:val="Table"/>
              <w:spacing w:before="0"/>
            </w:pPr>
            <w:r>
              <w:t>2.Chọn chức năng “</w:t>
            </w:r>
            <w:r w:rsidR="0075048D">
              <w:t>Plan</w:t>
            </w:r>
            <w:r>
              <w:t>”.</w:t>
            </w:r>
          </w:p>
          <w:p w14:paraId="188AD1AF" w14:textId="2C04DA76" w:rsidR="00660272" w:rsidRDefault="00660272" w:rsidP="00C233DB">
            <w:pPr>
              <w:pStyle w:val="Table"/>
              <w:spacing w:before="0"/>
            </w:pPr>
          </w:p>
          <w:p w14:paraId="209ADA80" w14:textId="77777777" w:rsidR="00660272" w:rsidRDefault="00660272" w:rsidP="00C233DB">
            <w:pPr>
              <w:pStyle w:val="Table"/>
              <w:spacing w:before="0"/>
            </w:pPr>
          </w:p>
        </w:tc>
        <w:tc>
          <w:tcPr>
            <w:tcW w:w="3474" w:type="dxa"/>
            <w:gridSpan w:val="2"/>
          </w:tcPr>
          <w:p w14:paraId="6FBD359E" w14:textId="77777777" w:rsidR="00660272" w:rsidRDefault="00660272" w:rsidP="00C233DB">
            <w:pPr>
              <w:pStyle w:val="Table"/>
            </w:pPr>
            <w:r>
              <w:t>1.1 Xác thực tài khoản phân quyền có trong cơ sở dữ liệu.</w:t>
            </w:r>
          </w:p>
          <w:p w14:paraId="48BED56D" w14:textId="77777777" w:rsidR="00660272" w:rsidRPr="00DB50F4" w:rsidRDefault="00660272" w:rsidP="00C233DB">
            <w:pPr>
              <w:pStyle w:val="Table"/>
              <w:spacing w:before="0"/>
            </w:pPr>
            <w:r>
              <w:t>1.2 Chuyển hướng đến giao diện Client.</w:t>
            </w:r>
          </w:p>
          <w:p w14:paraId="5C0E8725" w14:textId="116C8A53" w:rsidR="00660272" w:rsidRDefault="00660272" w:rsidP="00C233DB">
            <w:pPr>
              <w:pStyle w:val="Table"/>
              <w:spacing w:before="0"/>
            </w:pPr>
            <w:r w:rsidRPr="0031140B">
              <w:t xml:space="preserve">2.1 </w:t>
            </w:r>
            <w:r w:rsidRPr="00F47904">
              <w:t>Chuyển</w:t>
            </w:r>
            <w:r>
              <w:t xml:space="preserve"> hướng</w:t>
            </w:r>
            <w:r w:rsidRPr="00F47904">
              <w:t xml:space="preserve"> đến giao diện</w:t>
            </w:r>
            <w:r w:rsidR="00193FF2">
              <w:t xml:space="preserve"> Plan</w:t>
            </w:r>
            <w:r>
              <w:t xml:space="preserve">. </w:t>
            </w:r>
          </w:p>
          <w:p w14:paraId="34637A66" w14:textId="3C6B1940" w:rsidR="004D4D7D" w:rsidRDefault="004D4D7D" w:rsidP="004D4D7D">
            <w:pPr>
              <w:pStyle w:val="Table"/>
              <w:spacing w:before="0"/>
            </w:pPr>
            <w:r>
              <w:t>2</w:t>
            </w:r>
            <w:r w:rsidR="00660272">
              <w:t>.</w:t>
            </w:r>
            <w:r>
              <w:t xml:space="preserve">2 </w:t>
            </w:r>
            <w:r w:rsidR="00660272">
              <w:t xml:space="preserve"> </w:t>
            </w:r>
            <w:r>
              <w:t>Hiện thông tin về các gói đăng ký đang khả dụng</w:t>
            </w:r>
          </w:p>
          <w:p w14:paraId="675B5A5E" w14:textId="03D7D1DA" w:rsidR="00660272" w:rsidRDefault="00660272" w:rsidP="00C233DB">
            <w:pPr>
              <w:pStyle w:val="Table"/>
              <w:spacing w:before="0"/>
            </w:pPr>
          </w:p>
        </w:tc>
      </w:tr>
      <w:tr w:rsidR="00660272" w14:paraId="1702CBEF" w14:textId="77777777" w:rsidTr="00C233DB">
        <w:tc>
          <w:tcPr>
            <w:tcW w:w="2154" w:type="dxa"/>
          </w:tcPr>
          <w:p w14:paraId="346CF862" w14:textId="77777777" w:rsidR="00660272" w:rsidRPr="002B0CEC" w:rsidRDefault="00660272" w:rsidP="00C233DB">
            <w:pPr>
              <w:pStyle w:val="Table"/>
              <w:rPr>
                <w:b/>
                <w:bCs/>
              </w:rPr>
            </w:pPr>
            <w:r w:rsidRPr="002B0CEC">
              <w:rPr>
                <w:b/>
                <w:bCs/>
              </w:rPr>
              <w:t>Exception</w:t>
            </w:r>
          </w:p>
        </w:tc>
        <w:tc>
          <w:tcPr>
            <w:tcW w:w="6947" w:type="dxa"/>
            <w:gridSpan w:val="4"/>
            <w:vAlign w:val="center"/>
          </w:tcPr>
          <w:p w14:paraId="5381844B" w14:textId="77777777" w:rsidR="00660272" w:rsidRDefault="00660272" w:rsidP="00C233DB">
            <w:pPr>
              <w:pStyle w:val="Table"/>
            </w:pPr>
            <w:r>
              <w:t>1.1a Nếu tài khoản không được phân quyền sẽ yêu cầu nhập lại</w:t>
            </w:r>
          </w:p>
          <w:p w14:paraId="321CD421" w14:textId="03E2E0E0" w:rsidR="00660272" w:rsidRDefault="00660272" w:rsidP="00536344">
            <w:pPr>
              <w:pStyle w:val="Table"/>
            </w:pPr>
            <w:r>
              <w:t>2.1a Nếu k</w:t>
            </w:r>
            <w:r w:rsidRPr="00D55382">
              <w:t xml:space="preserve">hông thể kết nối cơ sở dữ liệu </w:t>
            </w:r>
            <w:r>
              <w:t>thì hệ thống sẽ h</w:t>
            </w:r>
            <w:r w:rsidRPr="00D55382">
              <w:t>iển thị thông báo lỗi và yêu cầu thử lại.</w:t>
            </w:r>
            <w:r>
              <w:t xml:space="preserve"> </w:t>
            </w:r>
          </w:p>
        </w:tc>
      </w:tr>
      <w:tr w:rsidR="00660272" w:rsidRPr="002B0CEC" w14:paraId="4757BC03" w14:textId="77777777" w:rsidTr="00C233DB">
        <w:tc>
          <w:tcPr>
            <w:tcW w:w="9101" w:type="dxa"/>
            <w:gridSpan w:val="5"/>
          </w:tcPr>
          <w:p w14:paraId="61565069" w14:textId="77777777" w:rsidR="00660272" w:rsidRPr="002B0CEC" w:rsidRDefault="00660272" w:rsidP="00C233DB">
            <w:pPr>
              <w:pStyle w:val="Table"/>
              <w:rPr>
                <w:b/>
                <w:bCs/>
              </w:rPr>
            </w:pPr>
            <w:r w:rsidRPr="002B0CEC">
              <w:rPr>
                <w:b/>
                <w:bCs/>
              </w:rPr>
              <w:t>Summary</w:t>
            </w:r>
          </w:p>
        </w:tc>
      </w:tr>
      <w:tr w:rsidR="00660272" w:rsidRPr="002B0CEC" w14:paraId="3A24458A" w14:textId="77777777" w:rsidTr="00C233DB">
        <w:tc>
          <w:tcPr>
            <w:tcW w:w="2154" w:type="dxa"/>
          </w:tcPr>
          <w:p w14:paraId="0BD4A033" w14:textId="77777777" w:rsidR="00660272" w:rsidRPr="002B0CEC" w:rsidRDefault="00660272" w:rsidP="00C233DB">
            <w:pPr>
              <w:pStyle w:val="Table"/>
              <w:jc w:val="center"/>
              <w:rPr>
                <w:b/>
                <w:bCs/>
              </w:rPr>
            </w:pPr>
            <w:r w:rsidRPr="002B0CEC">
              <w:rPr>
                <w:b/>
                <w:bCs/>
              </w:rPr>
              <w:t>Inputs</w:t>
            </w:r>
          </w:p>
        </w:tc>
        <w:tc>
          <w:tcPr>
            <w:tcW w:w="2343" w:type="dxa"/>
          </w:tcPr>
          <w:p w14:paraId="77128796" w14:textId="77777777" w:rsidR="00660272" w:rsidRPr="002B0CEC" w:rsidRDefault="00660272" w:rsidP="00C233DB">
            <w:pPr>
              <w:pStyle w:val="Table"/>
              <w:jc w:val="center"/>
              <w:rPr>
                <w:b/>
                <w:bCs/>
              </w:rPr>
            </w:pPr>
            <w:r w:rsidRPr="002B0CEC">
              <w:rPr>
                <w:b/>
                <w:bCs/>
              </w:rPr>
              <w:t>Source</w:t>
            </w:r>
          </w:p>
        </w:tc>
        <w:tc>
          <w:tcPr>
            <w:tcW w:w="2334" w:type="dxa"/>
            <w:gridSpan w:val="2"/>
          </w:tcPr>
          <w:p w14:paraId="1CE87523" w14:textId="77777777" w:rsidR="00660272" w:rsidRPr="002B0CEC" w:rsidRDefault="00660272" w:rsidP="00C233DB">
            <w:pPr>
              <w:pStyle w:val="Table"/>
              <w:jc w:val="center"/>
              <w:rPr>
                <w:b/>
                <w:bCs/>
              </w:rPr>
            </w:pPr>
            <w:r w:rsidRPr="002B0CEC">
              <w:rPr>
                <w:b/>
                <w:bCs/>
              </w:rPr>
              <w:t>Outputs</w:t>
            </w:r>
          </w:p>
        </w:tc>
        <w:tc>
          <w:tcPr>
            <w:tcW w:w="2270" w:type="dxa"/>
          </w:tcPr>
          <w:p w14:paraId="1CE28C12" w14:textId="77777777" w:rsidR="00660272" w:rsidRPr="002B0CEC" w:rsidRDefault="00660272" w:rsidP="00C233DB">
            <w:pPr>
              <w:pStyle w:val="Table"/>
              <w:jc w:val="center"/>
              <w:rPr>
                <w:b/>
                <w:bCs/>
              </w:rPr>
            </w:pPr>
            <w:r w:rsidRPr="002B0CEC">
              <w:rPr>
                <w:b/>
                <w:bCs/>
              </w:rPr>
              <w:t>Destination</w:t>
            </w:r>
          </w:p>
        </w:tc>
      </w:tr>
      <w:tr w:rsidR="00660272" w:rsidRPr="001F6B98" w14:paraId="7EE64B4F" w14:textId="77777777" w:rsidTr="00C233DB">
        <w:tc>
          <w:tcPr>
            <w:tcW w:w="2154" w:type="dxa"/>
          </w:tcPr>
          <w:p w14:paraId="1C8C7F0D" w14:textId="312F1C05" w:rsidR="00660272" w:rsidRPr="003230A8" w:rsidRDefault="0037384B" w:rsidP="00C233DB">
            <w:pPr>
              <w:pStyle w:val="Table"/>
            </w:pPr>
            <w:r>
              <w:t>Yêu cầu xem danh sách gói đăng ký</w:t>
            </w:r>
          </w:p>
        </w:tc>
        <w:tc>
          <w:tcPr>
            <w:tcW w:w="2343" w:type="dxa"/>
          </w:tcPr>
          <w:p w14:paraId="54F2C6E0" w14:textId="3CFF7B53" w:rsidR="00660272" w:rsidRPr="00C31DD0" w:rsidRDefault="00660272" w:rsidP="00C233DB">
            <w:pPr>
              <w:pStyle w:val="Table"/>
            </w:pPr>
            <w:r>
              <w:t xml:space="preserve">Bảng </w:t>
            </w:r>
            <w:r w:rsidR="006C5D58">
              <w:t>subcription_plan</w:t>
            </w:r>
          </w:p>
        </w:tc>
        <w:tc>
          <w:tcPr>
            <w:tcW w:w="2334" w:type="dxa"/>
            <w:gridSpan w:val="2"/>
          </w:tcPr>
          <w:p w14:paraId="00C45F36" w14:textId="689DFDF0" w:rsidR="00660272" w:rsidRPr="003230A8" w:rsidRDefault="00660272" w:rsidP="00C233DB">
            <w:pPr>
              <w:pStyle w:val="Table"/>
            </w:pPr>
            <w:r>
              <w:t xml:space="preserve">Thông tin </w:t>
            </w:r>
            <w:r w:rsidR="00684F39">
              <w:t>danh sách gói đăng ký</w:t>
            </w:r>
          </w:p>
        </w:tc>
        <w:tc>
          <w:tcPr>
            <w:tcW w:w="2270" w:type="dxa"/>
          </w:tcPr>
          <w:p w14:paraId="08855A4F" w14:textId="63C3C893" w:rsidR="00660272" w:rsidRPr="001F6B98" w:rsidRDefault="00660272" w:rsidP="00C233DB">
            <w:pPr>
              <w:pStyle w:val="Table"/>
              <w:rPr>
                <w:lang w:val="en-US"/>
              </w:rPr>
            </w:pPr>
            <w:r>
              <w:t xml:space="preserve">Trang </w:t>
            </w:r>
            <w:r w:rsidR="0063089F">
              <w:t>Plan</w:t>
            </w:r>
          </w:p>
        </w:tc>
      </w:tr>
    </w:tbl>
    <w:p w14:paraId="59CD4DD1" w14:textId="77777777" w:rsidR="005E049D" w:rsidRPr="005E049D" w:rsidRDefault="005E049D" w:rsidP="005E049D"/>
    <w:p w14:paraId="2EE09B36" w14:textId="77777777" w:rsidR="00AE522A" w:rsidRPr="00CC2A52" w:rsidRDefault="00AE522A" w:rsidP="00CC2A52">
      <w:pPr>
        <w:ind w:firstLine="0"/>
      </w:pPr>
    </w:p>
    <w:p w14:paraId="6C0CA9BF" w14:textId="3CD8F1EF" w:rsidR="00285555" w:rsidRDefault="00285555">
      <w:pPr>
        <w:spacing w:after="200" w:line="276" w:lineRule="auto"/>
        <w:ind w:firstLine="0"/>
        <w:jc w:val="left"/>
      </w:pPr>
      <w:r>
        <w:br w:type="page"/>
      </w:r>
    </w:p>
    <w:p w14:paraId="252E3E3A" w14:textId="7106D8A1" w:rsidR="00F75FB8" w:rsidRDefault="00FB0228" w:rsidP="00294D2F">
      <w:pPr>
        <w:pStyle w:val="Heading4"/>
      </w:pPr>
      <w:bookmarkStart w:id="184" w:name="_Hlk182611715"/>
      <w:bookmarkStart w:id="185" w:name="_Toc197965736"/>
      <w:r>
        <w:lastRenderedPageBreak/>
        <w:t>Use-case Đăng ký gói phòng tập</w:t>
      </w:r>
      <w:bookmarkEnd w:id="185"/>
    </w:p>
    <w:p w14:paraId="720E8A76" w14:textId="0BA7D562" w:rsidR="002A6BA5" w:rsidRDefault="00A218CF" w:rsidP="004B0735">
      <w:pPr>
        <w:pStyle w:val="Caption"/>
      </w:pPr>
      <w:bookmarkStart w:id="186" w:name="_Toc197965825"/>
      <w:r>
        <w:t xml:space="preserve">Hình 2.27 Use-Case </w:t>
      </w:r>
      <w:r w:rsidR="002A358C">
        <w:t>Đăng ký gói phòng tập</w:t>
      </w:r>
      <w:r w:rsidR="004B0735" w:rsidRPr="004B0735">
        <w:rPr>
          <w:noProof/>
        </w:rPr>
        <w:drawing>
          <wp:inline distT="0" distB="0" distL="0" distR="0" wp14:anchorId="40B1BBC3" wp14:editId="0421CCD0">
            <wp:extent cx="5791835" cy="241998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1835" cy="2419985"/>
                    </a:xfrm>
                    <a:prstGeom prst="rect">
                      <a:avLst/>
                    </a:prstGeom>
                  </pic:spPr>
                </pic:pic>
              </a:graphicData>
            </a:graphic>
          </wp:inline>
        </w:drawing>
      </w:r>
      <w:bookmarkEnd w:id="186"/>
    </w:p>
    <w:p w14:paraId="51FE6D52" w14:textId="01922FA5" w:rsidR="00047425" w:rsidRDefault="00047425" w:rsidP="00047425"/>
    <w:p w14:paraId="7B06D4F1" w14:textId="15B51D1E" w:rsidR="00043D23" w:rsidRPr="00AD39AF" w:rsidRDefault="00043D23" w:rsidP="00043D23">
      <w:pPr>
        <w:pStyle w:val="Bng"/>
      </w:pPr>
      <w:bookmarkStart w:id="187" w:name="_Toc197965785"/>
      <w:r w:rsidRPr="00CE157F">
        <w:t>Bảng 2.</w:t>
      </w:r>
      <w:r w:rsidR="007F7C8D">
        <w:t>29</w:t>
      </w:r>
      <w:r w:rsidRPr="00CE157F">
        <w:t xml:space="preserve"> Đặc tả Use-case </w:t>
      </w:r>
      <w:r w:rsidR="00253892">
        <w:t>Đăng ký gói phòng tập</w:t>
      </w:r>
      <w:bookmarkEnd w:id="187"/>
    </w:p>
    <w:tbl>
      <w:tblPr>
        <w:tblW w:w="9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343"/>
        <w:gridCol w:w="1130"/>
        <w:gridCol w:w="1204"/>
        <w:gridCol w:w="2270"/>
      </w:tblGrid>
      <w:tr w:rsidR="00043D23" w:rsidRPr="001C6CD7" w14:paraId="41D25C57" w14:textId="77777777" w:rsidTr="00C233DB">
        <w:tc>
          <w:tcPr>
            <w:tcW w:w="2154" w:type="dxa"/>
          </w:tcPr>
          <w:p w14:paraId="50241ADC" w14:textId="77777777" w:rsidR="00043D23" w:rsidRPr="002B0CEC" w:rsidRDefault="00043D23" w:rsidP="00C233DB">
            <w:pPr>
              <w:pStyle w:val="Table"/>
              <w:rPr>
                <w:b/>
                <w:bCs/>
              </w:rPr>
            </w:pPr>
            <w:r w:rsidRPr="002B0CEC">
              <w:rPr>
                <w:b/>
                <w:bCs/>
              </w:rPr>
              <w:t>ID</w:t>
            </w:r>
          </w:p>
        </w:tc>
        <w:tc>
          <w:tcPr>
            <w:tcW w:w="6947" w:type="dxa"/>
            <w:gridSpan w:val="4"/>
          </w:tcPr>
          <w:p w14:paraId="142746C3" w14:textId="23DBF1C7" w:rsidR="00043D23" w:rsidRPr="007D7FB3" w:rsidRDefault="007F7C8D" w:rsidP="00C233DB">
            <w:pPr>
              <w:pStyle w:val="Table"/>
              <w:rPr>
                <w:lang w:val="en-US"/>
              </w:rPr>
            </w:pPr>
            <w:r>
              <w:t>UC26</w:t>
            </w:r>
          </w:p>
        </w:tc>
      </w:tr>
      <w:tr w:rsidR="00043D23" w14:paraId="0BA7BCA9" w14:textId="77777777" w:rsidTr="00C233DB">
        <w:tc>
          <w:tcPr>
            <w:tcW w:w="2154" w:type="dxa"/>
          </w:tcPr>
          <w:p w14:paraId="3E2D439B" w14:textId="77777777" w:rsidR="00043D23" w:rsidRPr="002B0CEC" w:rsidRDefault="00043D23" w:rsidP="00C233DB">
            <w:pPr>
              <w:pStyle w:val="Table"/>
              <w:rPr>
                <w:b/>
                <w:bCs/>
              </w:rPr>
            </w:pPr>
            <w:r>
              <w:rPr>
                <w:b/>
                <w:bCs/>
              </w:rPr>
              <w:t>Use-case</w:t>
            </w:r>
          </w:p>
        </w:tc>
        <w:tc>
          <w:tcPr>
            <w:tcW w:w="6947" w:type="dxa"/>
            <w:gridSpan w:val="4"/>
          </w:tcPr>
          <w:p w14:paraId="69876E84" w14:textId="7DAEEF31" w:rsidR="00043D23" w:rsidRDefault="00253892" w:rsidP="00C233DB">
            <w:pPr>
              <w:pStyle w:val="Table"/>
            </w:pPr>
            <w:r>
              <w:t>Đăng ký gói phòng tập</w:t>
            </w:r>
          </w:p>
        </w:tc>
      </w:tr>
      <w:tr w:rsidR="00043D23" w14:paraId="7604EE53" w14:textId="77777777" w:rsidTr="00C233DB">
        <w:tc>
          <w:tcPr>
            <w:tcW w:w="2154" w:type="dxa"/>
          </w:tcPr>
          <w:p w14:paraId="3CFD58CA" w14:textId="77777777" w:rsidR="00043D23" w:rsidRPr="002B0CEC" w:rsidRDefault="00043D23" w:rsidP="00C233DB">
            <w:pPr>
              <w:pStyle w:val="Table"/>
              <w:rPr>
                <w:b/>
                <w:bCs/>
              </w:rPr>
            </w:pPr>
            <w:r w:rsidRPr="002B0CEC">
              <w:rPr>
                <w:b/>
                <w:bCs/>
              </w:rPr>
              <w:t>Sceneraio</w:t>
            </w:r>
          </w:p>
        </w:tc>
        <w:tc>
          <w:tcPr>
            <w:tcW w:w="6947" w:type="dxa"/>
            <w:gridSpan w:val="4"/>
          </w:tcPr>
          <w:p w14:paraId="5E441C77" w14:textId="6EB556F9" w:rsidR="00043D23" w:rsidRDefault="00043D23" w:rsidP="00C233DB">
            <w:pPr>
              <w:pStyle w:val="Table"/>
            </w:pPr>
            <w:r>
              <w:t>Client đăng ký</w:t>
            </w:r>
            <w:r w:rsidR="00253892">
              <w:t xml:space="preserve"> gói</w:t>
            </w:r>
            <w:r>
              <w:t xml:space="preserve"> phòng tập</w:t>
            </w:r>
          </w:p>
        </w:tc>
      </w:tr>
      <w:tr w:rsidR="00043D23" w14:paraId="26E0F6EF" w14:textId="77777777" w:rsidTr="00C233DB">
        <w:tc>
          <w:tcPr>
            <w:tcW w:w="2154" w:type="dxa"/>
          </w:tcPr>
          <w:p w14:paraId="3637D1FA" w14:textId="77777777" w:rsidR="00043D23" w:rsidRPr="002B0CEC" w:rsidRDefault="00043D23" w:rsidP="00C233DB">
            <w:pPr>
              <w:pStyle w:val="Table"/>
              <w:rPr>
                <w:b/>
                <w:bCs/>
              </w:rPr>
            </w:pPr>
            <w:r w:rsidRPr="002B0CEC">
              <w:rPr>
                <w:b/>
                <w:bCs/>
              </w:rPr>
              <w:t>Triggering Event</w:t>
            </w:r>
          </w:p>
        </w:tc>
        <w:tc>
          <w:tcPr>
            <w:tcW w:w="6947" w:type="dxa"/>
            <w:gridSpan w:val="4"/>
          </w:tcPr>
          <w:p w14:paraId="167F25FC" w14:textId="09619F04" w:rsidR="00043D23" w:rsidRDefault="00043D23" w:rsidP="00C233DB">
            <w:pPr>
              <w:pStyle w:val="Table"/>
            </w:pPr>
            <w:r>
              <w:t>Nhấn</w:t>
            </w:r>
            <w:r w:rsidR="00253892">
              <w:t xml:space="preserve"> chọn</w:t>
            </w:r>
            <w:r>
              <w:t xml:space="preserve"> chức năng “Plan”</w:t>
            </w:r>
          </w:p>
        </w:tc>
      </w:tr>
      <w:tr w:rsidR="00043D23" w14:paraId="631ACC11" w14:textId="77777777" w:rsidTr="00C233DB">
        <w:tc>
          <w:tcPr>
            <w:tcW w:w="2154" w:type="dxa"/>
          </w:tcPr>
          <w:p w14:paraId="1F6E061E" w14:textId="77777777" w:rsidR="00043D23" w:rsidRPr="002B0CEC" w:rsidRDefault="00043D23" w:rsidP="00C233DB">
            <w:pPr>
              <w:pStyle w:val="Table"/>
              <w:rPr>
                <w:b/>
                <w:bCs/>
              </w:rPr>
            </w:pPr>
            <w:r w:rsidRPr="002B0CEC">
              <w:rPr>
                <w:b/>
                <w:bCs/>
              </w:rPr>
              <w:t>Brief description</w:t>
            </w:r>
          </w:p>
        </w:tc>
        <w:tc>
          <w:tcPr>
            <w:tcW w:w="6947" w:type="dxa"/>
            <w:gridSpan w:val="4"/>
          </w:tcPr>
          <w:p w14:paraId="5AED77D3" w14:textId="298E081C" w:rsidR="00043D23" w:rsidRDefault="00043D23" w:rsidP="00C233DB">
            <w:pPr>
              <w:pStyle w:val="Table"/>
            </w:pPr>
            <w:r>
              <w:t xml:space="preserve">Client muốn </w:t>
            </w:r>
            <w:r w:rsidR="00253892">
              <w:t>đăng ký gói phòng tập</w:t>
            </w:r>
          </w:p>
        </w:tc>
      </w:tr>
      <w:tr w:rsidR="00043D23" w14:paraId="348DEF92" w14:textId="77777777" w:rsidTr="00C233DB">
        <w:tc>
          <w:tcPr>
            <w:tcW w:w="2154" w:type="dxa"/>
          </w:tcPr>
          <w:p w14:paraId="16139007" w14:textId="77777777" w:rsidR="00043D23" w:rsidRPr="002B0CEC" w:rsidRDefault="00043D23" w:rsidP="00C233DB">
            <w:pPr>
              <w:pStyle w:val="Table"/>
              <w:rPr>
                <w:b/>
                <w:bCs/>
              </w:rPr>
            </w:pPr>
            <w:r w:rsidRPr="002B0CEC">
              <w:rPr>
                <w:b/>
                <w:bCs/>
              </w:rPr>
              <w:t>Actors</w:t>
            </w:r>
          </w:p>
        </w:tc>
        <w:tc>
          <w:tcPr>
            <w:tcW w:w="6947" w:type="dxa"/>
            <w:gridSpan w:val="4"/>
          </w:tcPr>
          <w:p w14:paraId="07892CF2" w14:textId="77777777" w:rsidR="00043D23" w:rsidRDefault="00043D23" w:rsidP="00C233DB">
            <w:pPr>
              <w:pStyle w:val="Table"/>
            </w:pPr>
            <w:r>
              <w:t>Client</w:t>
            </w:r>
          </w:p>
        </w:tc>
      </w:tr>
      <w:tr w:rsidR="00043D23" w:rsidRPr="005A383E" w14:paraId="66512236" w14:textId="77777777" w:rsidTr="00C233DB">
        <w:tc>
          <w:tcPr>
            <w:tcW w:w="2154" w:type="dxa"/>
          </w:tcPr>
          <w:p w14:paraId="442C7B98" w14:textId="77777777" w:rsidR="00043D23" w:rsidRPr="002B0CEC" w:rsidRDefault="00043D23" w:rsidP="00C233DB">
            <w:pPr>
              <w:pStyle w:val="Table"/>
              <w:rPr>
                <w:b/>
                <w:bCs/>
              </w:rPr>
            </w:pPr>
            <w:r w:rsidRPr="002B0CEC">
              <w:rPr>
                <w:b/>
                <w:bCs/>
              </w:rPr>
              <w:t>Stackholder</w:t>
            </w:r>
          </w:p>
        </w:tc>
        <w:tc>
          <w:tcPr>
            <w:tcW w:w="6947" w:type="dxa"/>
            <w:gridSpan w:val="4"/>
          </w:tcPr>
          <w:p w14:paraId="798E61F6" w14:textId="0D0C54E2" w:rsidR="00043D23" w:rsidRPr="001E7008" w:rsidRDefault="00BE5211" w:rsidP="00C233DB">
            <w:pPr>
              <w:pStyle w:val="Table"/>
            </w:pPr>
            <w:r>
              <w:t>Admin</w:t>
            </w:r>
          </w:p>
        </w:tc>
      </w:tr>
      <w:tr w:rsidR="00043D23" w14:paraId="2F892F07" w14:textId="77777777" w:rsidTr="00C233DB">
        <w:tc>
          <w:tcPr>
            <w:tcW w:w="2154" w:type="dxa"/>
          </w:tcPr>
          <w:p w14:paraId="519A5798" w14:textId="77777777" w:rsidR="00043D23" w:rsidRPr="002B0CEC" w:rsidRDefault="00043D23" w:rsidP="00C233DB">
            <w:pPr>
              <w:pStyle w:val="Table"/>
              <w:rPr>
                <w:b/>
                <w:bCs/>
              </w:rPr>
            </w:pPr>
            <w:r w:rsidRPr="002B0CEC">
              <w:rPr>
                <w:b/>
                <w:bCs/>
              </w:rPr>
              <w:t>Preconditions</w:t>
            </w:r>
          </w:p>
        </w:tc>
        <w:tc>
          <w:tcPr>
            <w:tcW w:w="6947" w:type="dxa"/>
            <w:gridSpan w:val="4"/>
          </w:tcPr>
          <w:p w14:paraId="45ABA88A" w14:textId="77777777" w:rsidR="00043D23" w:rsidRDefault="00043D23" w:rsidP="00C233DB">
            <w:pPr>
              <w:pStyle w:val="Table"/>
            </w:pPr>
            <w:r>
              <w:t xml:space="preserve">Client </w:t>
            </w:r>
            <w:r w:rsidRPr="00706662">
              <w:t>đã đăng nhập thành công vào hệ thống.</w:t>
            </w:r>
          </w:p>
          <w:p w14:paraId="291F443A" w14:textId="510F2817" w:rsidR="00BD37FE" w:rsidRDefault="00BD37FE" w:rsidP="00C233DB">
            <w:pPr>
              <w:pStyle w:val="Table"/>
            </w:pPr>
            <w:r>
              <w:t>Admin đã</w:t>
            </w:r>
            <w:r w:rsidR="006B3DFE">
              <w:t xml:space="preserve"> thêm</w:t>
            </w:r>
            <w:r>
              <w:t xml:space="preserve"> gói đăng ký</w:t>
            </w:r>
          </w:p>
        </w:tc>
      </w:tr>
      <w:tr w:rsidR="00043D23" w14:paraId="07DA132B" w14:textId="77777777" w:rsidTr="00C233DB">
        <w:tc>
          <w:tcPr>
            <w:tcW w:w="2154" w:type="dxa"/>
          </w:tcPr>
          <w:p w14:paraId="3CDDDDBC" w14:textId="77777777" w:rsidR="00043D23" w:rsidRPr="002B0CEC" w:rsidRDefault="00043D23" w:rsidP="00C233DB">
            <w:pPr>
              <w:pStyle w:val="Table"/>
              <w:rPr>
                <w:b/>
                <w:bCs/>
              </w:rPr>
            </w:pPr>
            <w:r>
              <w:rPr>
                <w:b/>
                <w:bCs/>
              </w:rPr>
              <w:t>Post</w:t>
            </w:r>
            <w:r w:rsidRPr="002B0CEC">
              <w:rPr>
                <w:b/>
                <w:bCs/>
              </w:rPr>
              <w:t>conditions</w:t>
            </w:r>
          </w:p>
        </w:tc>
        <w:tc>
          <w:tcPr>
            <w:tcW w:w="6947" w:type="dxa"/>
            <w:gridSpan w:val="4"/>
          </w:tcPr>
          <w:p w14:paraId="269045FF" w14:textId="0CE1057A" w:rsidR="00043D23" w:rsidRDefault="00043D23" w:rsidP="00C233DB">
            <w:pPr>
              <w:pStyle w:val="Table"/>
            </w:pPr>
            <w:r>
              <w:t xml:space="preserve">Thông tin về gói đăng ký phòng tập </w:t>
            </w:r>
            <w:r w:rsidR="006B3DFE">
              <w:t>Client mới đăng ký</w:t>
            </w:r>
          </w:p>
        </w:tc>
      </w:tr>
      <w:tr w:rsidR="00043D23" w:rsidRPr="002B0CEC" w14:paraId="372109D2" w14:textId="77777777" w:rsidTr="00C233DB">
        <w:trPr>
          <w:trHeight w:val="285"/>
        </w:trPr>
        <w:tc>
          <w:tcPr>
            <w:tcW w:w="2154" w:type="dxa"/>
            <w:vMerge w:val="restart"/>
          </w:tcPr>
          <w:p w14:paraId="541E0FB1" w14:textId="77777777" w:rsidR="00043D23" w:rsidRPr="002B0CEC" w:rsidRDefault="00043D23" w:rsidP="00C233DB">
            <w:pPr>
              <w:pStyle w:val="Table"/>
              <w:rPr>
                <w:b/>
                <w:bCs/>
              </w:rPr>
            </w:pPr>
            <w:r w:rsidRPr="002B0CEC">
              <w:rPr>
                <w:b/>
                <w:bCs/>
              </w:rPr>
              <w:t>Flow of activities</w:t>
            </w:r>
          </w:p>
        </w:tc>
        <w:tc>
          <w:tcPr>
            <w:tcW w:w="3473" w:type="dxa"/>
            <w:gridSpan w:val="2"/>
          </w:tcPr>
          <w:p w14:paraId="204CE68C" w14:textId="77777777" w:rsidR="00043D23" w:rsidRPr="002B0CEC" w:rsidRDefault="00043D23" w:rsidP="00C233DB">
            <w:pPr>
              <w:pStyle w:val="Table"/>
              <w:jc w:val="center"/>
              <w:rPr>
                <w:b/>
                <w:bCs/>
              </w:rPr>
            </w:pPr>
            <w:r w:rsidRPr="002B0CEC">
              <w:rPr>
                <w:b/>
                <w:bCs/>
              </w:rPr>
              <w:t>Actor</w:t>
            </w:r>
          </w:p>
        </w:tc>
        <w:tc>
          <w:tcPr>
            <w:tcW w:w="3474" w:type="dxa"/>
            <w:gridSpan w:val="2"/>
          </w:tcPr>
          <w:p w14:paraId="41355C41" w14:textId="77777777" w:rsidR="00043D23" w:rsidRPr="002B0CEC" w:rsidRDefault="00043D23" w:rsidP="00C233DB">
            <w:pPr>
              <w:pStyle w:val="Table"/>
              <w:jc w:val="center"/>
              <w:rPr>
                <w:b/>
                <w:bCs/>
              </w:rPr>
            </w:pPr>
            <w:r w:rsidRPr="002B0CEC">
              <w:rPr>
                <w:b/>
                <w:bCs/>
              </w:rPr>
              <w:t>System</w:t>
            </w:r>
          </w:p>
        </w:tc>
      </w:tr>
      <w:tr w:rsidR="00043D23" w14:paraId="7B2D572B" w14:textId="77777777" w:rsidTr="00C233DB">
        <w:trPr>
          <w:trHeight w:val="285"/>
        </w:trPr>
        <w:tc>
          <w:tcPr>
            <w:tcW w:w="2154" w:type="dxa"/>
            <w:vMerge/>
          </w:tcPr>
          <w:p w14:paraId="09829FD3" w14:textId="77777777" w:rsidR="00043D23" w:rsidRPr="002B0CEC" w:rsidRDefault="00043D23" w:rsidP="00C233DB">
            <w:pPr>
              <w:pStyle w:val="Table"/>
              <w:rPr>
                <w:b/>
                <w:bCs/>
              </w:rPr>
            </w:pPr>
          </w:p>
        </w:tc>
        <w:tc>
          <w:tcPr>
            <w:tcW w:w="3473" w:type="dxa"/>
            <w:gridSpan w:val="2"/>
          </w:tcPr>
          <w:p w14:paraId="733A0FA8" w14:textId="77777777" w:rsidR="00043D23" w:rsidRPr="00DB50F4" w:rsidRDefault="00043D23" w:rsidP="00C233DB">
            <w:pPr>
              <w:pStyle w:val="Table"/>
            </w:pPr>
            <w:r>
              <w:t>1. Đ</w:t>
            </w:r>
            <w:r w:rsidRPr="00DB50F4">
              <w:t>ăng nhập vào hệ thống.</w:t>
            </w:r>
          </w:p>
          <w:p w14:paraId="15778E1B" w14:textId="77777777" w:rsidR="00043D23" w:rsidRDefault="00043D23" w:rsidP="00C233DB">
            <w:pPr>
              <w:pStyle w:val="Table"/>
              <w:spacing w:before="0"/>
            </w:pPr>
          </w:p>
          <w:p w14:paraId="26934ED8" w14:textId="77777777" w:rsidR="00043D23" w:rsidRDefault="00043D23" w:rsidP="00C233DB">
            <w:pPr>
              <w:pStyle w:val="Table"/>
              <w:spacing w:before="0"/>
            </w:pPr>
          </w:p>
          <w:p w14:paraId="7C446E4F" w14:textId="77777777" w:rsidR="00043D23" w:rsidRDefault="00043D23" w:rsidP="00C233DB">
            <w:pPr>
              <w:pStyle w:val="Table"/>
              <w:spacing w:before="0"/>
            </w:pPr>
          </w:p>
          <w:p w14:paraId="6848D597" w14:textId="77777777" w:rsidR="00043D23" w:rsidRDefault="00043D23" w:rsidP="00C233DB">
            <w:pPr>
              <w:pStyle w:val="Table"/>
              <w:spacing w:before="0"/>
            </w:pPr>
            <w:r>
              <w:t>2.Chọn chức năng “Plan”.</w:t>
            </w:r>
          </w:p>
          <w:p w14:paraId="4D36FCAA" w14:textId="77777777" w:rsidR="00043D23" w:rsidRDefault="00043D23" w:rsidP="00C233DB">
            <w:pPr>
              <w:pStyle w:val="Table"/>
              <w:spacing w:before="0"/>
            </w:pPr>
          </w:p>
          <w:p w14:paraId="0F227EDA" w14:textId="77777777" w:rsidR="00043D23" w:rsidRDefault="00043D23" w:rsidP="00C233DB">
            <w:pPr>
              <w:pStyle w:val="Table"/>
              <w:spacing w:before="0"/>
            </w:pPr>
          </w:p>
          <w:p w14:paraId="130C7C83" w14:textId="77777777" w:rsidR="004F5E86" w:rsidRDefault="004F5E86" w:rsidP="00C233DB">
            <w:pPr>
              <w:pStyle w:val="Table"/>
              <w:spacing w:before="0"/>
            </w:pPr>
          </w:p>
          <w:p w14:paraId="77278D0E" w14:textId="77777777" w:rsidR="004F5E86" w:rsidRDefault="004F5E86" w:rsidP="00C233DB">
            <w:pPr>
              <w:pStyle w:val="Table"/>
              <w:spacing w:before="0"/>
            </w:pPr>
            <w:r>
              <w:t>3. Chọn Plan muốn đăng ký</w:t>
            </w:r>
          </w:p>
          <w:p w14:paraId="20F7F810" w14:textId="77777777" w:rsidR="00A84A2E" w:rsidRDefault="00A84A2E" w:rsidP="00C233DB">
            <w:pPr>
              <w:pStyle w:val="Table"/>
              <w:spacing w:before="0"/>
            </w:pPr>
          </w:p>
          <w:p w14:paraId="5187D46F" w14:textId="02586931" w:rsidR="00A84A2E" w:rsidRDefault="00A84A2E" w:rsidP="00C233DB">
            <w:pPr>
              <w:pStyle w:val="Table"/>
              <w:spacing w:before="0"/>
            </w:pPr>
            <w:r>
              <w:t>4. Nhấn xác nhận đăng ký</w:t>
            </w:r>
          </w:p>
        </w:tc>
        <w:tc>
          <w:tcPr>
            <w:tcW w:w="3474" w:type="dxa"/>
            <w:gridSpan w:val="2"/>
          </w:tcPr>
          <w:p w14:paraId="62ED7586" w14:textId="77777777" w:rsidR="00043D23" w:rsidRDefault="00043D23" w:rsidP="00C233DB">
            <w:pPr>
              <w:pStyle w:val="Table"/>
            </w:pPr>
            <w:r>
              <w:t>1.1 Xác thực tài khoản phân quyền có trong cơ sở dữ liệu.</w:t>
            </w:r>
          </w:p>
          <w:p w14:paraId="4AC26F4B" w14:textId="77777777" w:rsidR="00043D23" w:rsidRPr="00DB50F4" w:rsidRDefault="00043D23" w:rsidP="00C233DB">
            <w:pPr>
              <w:pStyle w:val="Table"/>
              <w:spacing w:before="0"/>
            </w:pPr>
            <w:r>
              <w:t>1.2 Chuyển hướng đến giao diện Client.</w:t>
            </w:r>
          </w:p>
          <w:p w14:paraId="20347361" w14:textId="77777777" w:rsidR="00043D23" w:rsidRDefault="00043D23" w:rsidP="00C233DB">
            <w:pPr>
              <w:pStyle w:val="Table"/>
              <w:spacing w:before="0"/>
            </w:pPr>
            <w:r w:rsidRPr="0031140B">
              <w:t xml:space="preserve">2.1 </w:t>
            </w:r>
            <w:r w:rsidRPr="00F47904">
              <w:t>Chuyển</w:t>
            </w:r>
            <w:r>
              <w:t xml:space="preserve"> hướng</w:t>
            </w:r>
            <w:r w:rsidRPr="00F47904">
              <w:t xml:space="preserve"> đến giao diện</w:t>
            </w:r>
            <w:r>
              <w:t xml:space="preserve"> Plan. </w:t>
            </w:r>
          </w:p>
          <w:p w14:paraId="173B0FA1" w14:textId="77777777" w:rsidR="00043D23" w:rsidRDefault="00043D23" w:rsidP="00C233DB">
            <w:pPr>
              <w:pStyle w:val="Table"/>
              <w:spacing w:before="0"/>
            </w:pPr>
            <w:r>
              <w:t>2.2  Hiện thông tin về các gói đăng ký đang khả dụng</w:t>
            </w:r>
          </w:p>
          <w:p w14:paraId="280678C9" w14:textId="77777777" w:rsidR="00043D23" w:rsidRDefault="004F5E86" w:rsidP="00C233DB">
            <w:pPr>
              <w:pStyle w:val="Table"/>
              <w:spacing w:before="0"/>
            </w:pPr>
            <w:r>
              <w:t>3.1 Hệ thống yêu cầu xác nhận đăng ký</w:t>
            </w:r>
          </w:p>
          <w:p w14:paraId="161DDB68" w14:textId="542E483F" w:rsidR="00A84A2E" w:rsidRDefault="00A84A2E" w:rsidP="00C233DB">
            <w:pPr>
              <w:pStyle w:val="Table"/>
              <w:spacing w:before="0"/>
            </w:pPr>
            <w:r>
              <w:t>4.1 Hệ thống tiến hành cập nhật thông tin Client</w:t>
            </w:r>
          </w:p>
          <w:p w14:paraId="4FD36097" w14:textId="1B548FD0" w:rsidR="00A84A2E" w:rsidRDefault="00A84A2E" w:rsidP="00C233DB">
            <w:pPr>
              <w:pStyle w:val="Table"/>
              <w:spacing w:before="0"/>
            </w:pPr>
          </w:p>
        </w:tc>
      </w:tr>
      <w:tr w:rsidR="00043D23" w14:paraId="05D7D7B8" w14:textId="77777777" w:rsidTr="00C233DB">
        <w:tc>
          <w:tcPr>
            <w:tcW w:w="2154" w:type="dxa"/>
          </w:tcPr>
          <w:p w14:paraId="1576166B" w14:textId="77777777" w:rsidR="00043D23" w:rsidRPr="002B0CEC" w:rsidRDefault="00043D23" w:rsidP="00C233DB">
            <w:pPr>
              <w:pStyle w:val="Table"/>
              <w:rPr>
                <w:b/>
                <w:bCs/>
              </w:rPr>
            </w:pPr>
            <w:r w:rsidRPr="002B0CEC">
              <w:rPr>
                <w:b/>
                <w:bCs/>
              </w:rPr>
              <w:t>Exception</w:t>
            </w:r>
          </w:p>
        </w:tc>
        <w:tc>
          <w:tcPr>
            <w:tcW w:w="6947" w:type="dxa"/>
            <w:gridSpan w:val="4"/>
            <w:vAlign w:val="center"/>
          </w:tcPr>
          <w:p w14:paraId="6E46BBD8" w14:textId="77777777" w:rsidR="00043D23" w:rsidRDefault="00043D23" w:rsidP="00C233DB">
            <w:pPr>
              <w:pStyle w:val="Table"/>
            </w:pPr>
            <w:r>
              <w:t>1.1a Nếu tài khoản không được phân quyền sẽ yêu cầu nhập lại</w:t>
            </w:r>
          </w:p>
          <w:p w14:paraId="0B634E59" w14:textId="77777777" w:rsidR="00043D23" w:rsidRDefault="00043D23" w:rsidP="00C233DB">
            <w:pPr>
              <w:pStyle w:val="Table"/>
            </w:pPr>
            <w:r>
              <w:t>2.1a Nếu k</w:t>
            </w:r>
            <w:r w:rsidRPr="00D55382">
              <w:t xml:space="preserve">hông thể kết nối cơ sở dữ liệu </w:t>
            </w:r>
            <w:r>
              <w:t>thì hệ thống sẽ h</w:t>
            </w:r>
            <w:r w:rsidRPr="00D55382">
              <w:t>iển thị thông báo lỗi và yêu cầu thử lại.</w:t>
            </w:r>
            <w:r>
              <w:t xml:space="preserve"> </w:t>
            </w:r>
          </w:p>
          <w:p w14:paraId="2AA1376B" w14:textId="4063C30C" w:rsidR="00AC6090" w:rsidRDefault="00AC6090" w:rsidP="00C233DB">
            <w:pPr>
              <w:pStyle w:val="Table"/>
            </w:pPr>
            <w:r>
              <w:t xml:space="preserve">4.1a Nếu số dư trong tài khoản Client không đủ sẽ </w:t>
            </w:r>
            <w:r w:rsidR="002B02FE">
              <w:t>không tiến hành cập nhật thông tin</w:t>
            </w:r>
            <w:r>
              <w:t xml:space="preserve"> và hiện lỗi</w:t>
            </w:r>
          </w:p>
        </w:tc>
      </w:tr>
      <w:tr w:rsidR="00043D23" w:rsidRPr="002B0CEC" w14:paraId="4DC9E785" w14:textId="77777777" w:rsidTr="00C233DB">
        <w:tc>
          <w:tcPr>
            <w:tcW w:w="9101" w:type="dxa"/>
            <w:gridSpan w:val="5"/>
          </w:tcPr>
          <w:p w14:paraId="447B6B23" w14:textId="77777777" w:rsidR="00043D23" w:rsidRPr="002B0CEC" w:rsidRDefault="00043D23" w:rsidP="00C233DB">
            <w:pPr>
              <w:pStyle w:val="Table"/>
              <w:rPr>
                <w:b/>
                <w:bCs/>
              </w:rPr>
            </w:pPr>
            <w:r w:rsidRPr="002B0CEC">
              <w:rPr>
                <w:b/>
                <w:bCs/>
              </w:rPr>
              <w:t>Summary</w:t>
            </w:r>
          </w:p>
        </w:tc>
      </w:tr>
      <w:tr w:rsidR="00043D23" w:rsidRPr="002B0CEC" w14:paraId="7E2A7D7C" w14:textId="77777777" w:rsidTr="00C233DB">
        <w:tc>
          <w:tcPr>
            <w:tcW w:w="2154" w:type="dxa"/>
          </w:tcPr>
          <w:p w14:paraId="55C3AFEF" w14:textId="77777777" w:rsidR="00043D23" w:rsidRPr="002B0CEC" w:rsidRDefault="00043D23" w:rsidP="00C233DB">
            <w:pPr>
              <w:pStyle w:val="Table"/>
              <w:jc w:val="center"/>
              <w:rPr>
                <w:b/>
                <w:bCs/>
              </w:rPr>
            </w:pPr>
            <w:r w:rsidRPr="002B0CEC">
              <w:rPr>
                <w:b/>
                <w:bCs/>
              </w:rPr>
              <w:t>Inputs</w:t>
            </w:r>
          </w:p>
        </w:tc>
        <w:tc>
          <w:tcPr>
            <w:tcW w:w="2343" w:type="dxa"/>
          </w:tcPr>
          <w:p w14:paraId="4F413CC3" w14:textId="77777777" w:rsidR="00043D23" w:rsidRPr="002B0CEC" w:rsidRDefault="00043D23" w:rsidP="00C233DB">
            <w:pPr>
              <w:pStyle w:val="Table"/>
              <w:jc w:val="center"/>
              <w:rPr>
                <w:b/>
                <w:bCs/>
              </w:rPr>
            </w:pPr>
            <w:r w:rsidRPr="002B0CEC">
              <w:rPr>
                <w:b/>
                <w:bCs/>
              </w:rPr>
              <w:t>Source</w:t>
            </w:r>
          </w:p>
        </w:tc>
        <w:tc>
          <w:tcPr>
            <w:tcW w:w="2334" w:type="dxa"/>
            <w:gridSpan w:val="2"/>
          </w:tcPr>
          <w:p w14:paraId="14C4F5FC" w14:textId="77777777" w:rsidR="00043D23" w:rsidRPr="002B0CEC" w:rsidRDefault="00043D23" w:rsidP="00C233DB">
            <w:pPr>
              <w:pStyle w:val="Table"/>
              <w:jc w:val="center"/>
              <w:rPr>
                <w:b/>
                <w:bCs/>
              </w:rPr>
            </w:pPr>
            <w:r w:rsidRPr="002B0CEC">
              <w:rPr>
                <w:b/>
                <w:bCs/>
              </w:rPr>
              <w:t>Outputs</w:t>
            </w:r>
          </w:p>
        </w:tc>
        <w:tc>
          <w:tcPr>
            <w:tcW w:w="2270" w:type="dxa"/>
          </w:tcPr>
          <w:p w14:paraId="631D82A9" w14:textId="77777777" w:rsidR="00043D23" w:rsidRPr="002B0CEC" w:rsidRDefault="00043D23" w:rsidP="00C233DB">
            <w:pPr>
              <w:pStyle w:val="Table"/>
              <w:jc w:val="center"/>
              <w:rPr>
                <w:b/>
                <w:bCs/>
              </w:rPr>
            </w:pPr>
            <w:r w:rsidRPr="002B0CEC">
              <w:rPr>
                <w:b/>
                <w:bCs/>
              </w:rPr>
              <w:t>Destination</w:t>
            </w:r>
          </w:p>
        </w:tc>
      </w:tr>
      <w:tr w:rsidR="00043D23" w:rsidRPr="001F6B98" w14:paraId="372586F8" w14:textId="77777777" w:rsidTr="00C233DB">
        <w:tc>
          <w:tcPr>
            <w:tcW w:w="2154" w:type="dxa"/>
          </w:tcPr>
          <w:p w14:paraId="1A787315" w14:textId="77777777" w:rsidR="00043D23" w:rsidRDefault="00EC283F" w:rsidP="00C233DB">
            <w:pPr>
              <w:pStyle w:val="Table"/>
            </w:pPr>
            <w:r>
              <w:t>Yêu cầu đăng ký gói phòng tập</w:t>
            </w:r>
          </w:p>
          <w:p w14:paraId="3F1CF40F" w14:textId="4060A5B7" w:rsidR="0084244B" w:rsidRPr="003230A8" w:rsidRDefault="0084244B" w:rsidP="00C233DB">
            <w:pPr>
              <w:pStyle w:val="Table"/>
            </w:pPr>
            <w:r>
              <w:t>ID gói phòng tập</w:t>
            </w:r>
          </w:p>
        </w:tc>
        <w:tc>
          <w:tcPr>
            <w:tcW w:w="2343" w:type="dxa"/>
          </w:tcPr>
          <w:p w14:paraId="54CBC096" w14:textId="19EEBBC2" w:rsidR="00043D23" w:rsidRPr="00C31DD0" w:rsidRDefault="00043D23" w:rsidP="00C233DB">
            <w:pPr>
              <w:pStyle w:val="Table"/>
            </w:pPr>
            <w:r>
              <w:t>Bảng</w:t>
            </w:r>
            <w:r w:rsidR="008975D5">
              <w:t xml:space="preserve"> </w:t>
            </w:r>
            <w:r w:rsidR="002372FA">
              <w:t>subcription_plan</w:t>
            </w:r>
          </w:p>
        </w:tc>
        <w:tc>
          <w:tcPr>
            <w:tcW w:w="2334" w:type="dxa"/>
            <w:gridSpan w:val="2"/>
          </w:tcPr>
          <w:p w14:paraId="27A80BDE" w14:textId="6A3571D5" w:rsidR="00043D23" w:rsidRPr="003230A8" w:rsidRDefault="00043D23" w:rsidP="00C233DB">
            <w:pPr>
              <w:pStyle w:val="Table"/>
            </w:pPr>
            <w:r>
              <w:t xml:space="preserve">Thông tin </w:t>
            </w:r>
            <w:r w:rsidR="006750B3">
              <w:t>gói đăng ký Client vừa đăng ký</w:t>
            </w:r>
          </w:p>
        </w:tc>
        <w:tc>
          <w:tcPr>
            <w:tcW w:w="2270" w:type="dxa"/>
          </w:tcPr>
          <w:p w14:paraId="74DC0129" w14:textId="77777777" w:rsidR="00043D23" w:rsidRPr="001F6B98" w:rsidRDefault="00043D23" w:rsidP="00C233DB">
            <w:pPr>
              <w:pStyle w:val="Table"/>
              <w:rPr>
                <w:lang w:val="en-US"/>
              </w:rPr>
            </w:pPr>
            <w:r>
              <w:t>Trang Plan</w:t>
            </w:r>
          </w:p>
        </w:tc>
      </w:tr>
    </w:tbl>
    <w:p w14:paraId="72B1A052" w14:textId="77777777" w:rsidR="003F62C4" w:rsidRDefault="003F62C4" w:rsidP="009918AA">
      <w:pPr>
        <w:spacing w:after="200" w:line="276" w:lineRule="auto"/>
        <w:ind w:firstLine="0"/>
        <w:jc w:val="left"/>
      </w:pPr>
      <w:bookmarkStart w:id="188" w:name="_Toc180790139"/>
      <w:bookmarkStart w:id="189" w:name="_Toc180790334"/>
      <w:bookmarkEnd w:id="167"/>
      <w:bookmarkEnd w:id="184"/>
    </w:p>
    <w:p w14:paraId="4231453A" w14:textId="77777777" w:rsidR="003F62C4" w:rsidRDefault="003F62C4">
      <w:pPr>
        <w:spacing w:after="200" w:line="276" w:lineRule="auto"/>
        <w:ind w:firstLine="0"/>
        <w:jc w:val="left"/>
      </w:pPr>
      <w:r>
        <w:br w:type="page"/>
      </w:r>
    </w:p>
    <w:p w14:paraId="27A37E64" w14:textId="66AFEEA6" w:rsidR="00BB0DA5" w:rsidRDefault="003F62C4" w:rsidP="00772272">
      <w:pPr>
        <w:pStyle w:val="Heading2"/>
      </w:pPr>
      <w:bookmarkStart w:id="190" w:name="_Toc197965737"/>
      <w:r>
        <w:lastRenderedPageBreak/>
        <w:t>Lược đồ Data Flow Diagram</w:t>
      </w:r>
      <w:bookmarkEnd w:id="190"/>
    </w:p>
    <w:p w14:paraId="585CA147" w14:textId="57F0ECC2" w:rsidR="005D194E" w:rsidRDefault="00BB0DA5" w:rsidP="00772272">
      <w:pPr>
        <w:pStyle w:val="Heading3"/>
      </w:pPr>
      <w:bookmarkStart w:id="191" w:name="_Toc197965738"/>
      <w:r>
        <w:t>Context Diagram</w:t>
      </w:r>
      <w:bookmarkEnd w:id="191"/>
    </w:p>
    <w:p w14:paraId="299DC2ED" w14:textId="785A529E" w:rsidR="005D194E" w:rsidRPr="003B526C" w:rsidRDefault="00205D86" w:rsidP="009918AA">
      <w:pPr>
        <w:spacing w:after="200" w:line="276" w:lineRule="auto"/>
        <w:ind w:firstLine="0"/>
        <w:jc w:val="left"/>
        <w:rPr>
          <w:lang w:val="en-US"/>
        </w:rPr>
      </w:pPr>
      <w:r>
        <w:rPr>
          <w:noProof/>
        </w:rPr>
        <w:drawing>
          <wp:inline distT="0" distB="0" distL="0" distR="0" wp14:anchorId="1F45647F" wp14:editId="1A471251">
            <wp:extent cx="5791835" cy="31838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91835" cy="3183890"/>
                    </a:xfrm>
                    <a:prstGeom prst="rect">
                      <a:avLst/>
                    </a:prstGeom>
                    <a:noFill/>
                    <a:ln>
                      <a:noFill/>
                    </a:ln>
                  </pic:spPr>
                </pic:pic>
              </a:graphicData>
            </a:graphic>
          </wp:inline>
        </w:drawing>
      </w:r>
    </w:p>
    <w:p w14:paraId="4CD7B7A2" w14:textId="4A56D2C0" w:rsidR="00772272" w:rsidRDefault="005D194E" w:rsidP="00F51979">
      <w:pPr>
        <w:pStyle w:val="Heading3"/>
      </w:pPr>
      <w:bookmarkStart w:id="192" w:name="_Toc197965739"/>
      <w:r>
        <w:lastRenderedPageBreak/>
        <w:t>Level-0 Diagram</w:t>
      </w:r>
      <w:bookmarkEnd w:id="192"/>
    </w:p>
    <w:p w14:paraId="6EC79ABA" w14:textId="545399D9" w:rsidR="00DA25E8" w:rsidRDefault="0008078C" w:rsidP="0008078C">
      <w:pPr>
        <w:ind w:firstLine="0"/>
      </w:pPr>
      <w:r>
        <w:rPr>
          <w:noProof/>
        </w:rPr>
        <w:drawing>
          <wp:inline distT="0" distB="0" distL="0" distR="0" wp14:anchorId="7A56E047" wp14:editId="41B0A564">
            <wp:extent cx="5791835" cy="63931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91835" cy="6393180"/>
                    </a:xfrm>
                    <a:prstGeom prst="rect">
                      <a:avLst/>
                    </a:prstGeom>
                    <a:noFill/>
                    <a:ln>
                      <a:noFill/>
                    </a:ln>
                  </pic:spPr>
                </pic:pic>
              </a:graphicData>
            </a:graphic>
          </wp:inline>
        </w:drawing>
      </w:r>
    </w:p>
    <w:p w14:paraId="48434A33" w14:textId="77777777" w:rsidR="0008078C" w:rsidRPr="00DA25E8" w:rsidRDefault="0008078C" w:rsidP="0008078C"/>
    <w:p w14:paraId="44EA1599" w14:textId="6751EC00" w:rsidR="00701EE9" w:rsidRPr="009918AA" w:rsidRDefault="00701EE9" w:rsidP="009918AA">
      <w:pPr>
        <w:spacing w:after="200" w:line="276" w:lineRule="auto"/>
        <w:ind w:firstLine="0"/>
        <w:jc w:val="left"/>
      </w:pPr>
      <w:r>
        <w:br w:type="page"/>
      </w:r>
    </w:p>
    <w:p w14:paraId="634B6965" w14:textId="77777777" w:rsidR="00701EE9" w:rsidRPr="001112E9" w:rsidRDefault="00701EE9" w:rsidP="00FF6802">
      <w:pPr>
        <w:pStyle w:val="Heading1"/>
      </w:pPr>
      <w:bookmarkStart w:id="193" w:name="_Toc197965740"/>
      <w:r w:rsidRPr="001112E9">
        <w:lastRenderedPageBreak/>
        <w:t>HIỆN THỰC HỆ THỐNG</w:t>
      </w:r>
      <w:bookmarkStart w:id="194" w:name="_Toc150550942"/>
      <w:bookmarkEnd w:id="188"/>
      <w:bookmarkEnd w:id="189"/>
      <w:bookmarkEnd w:id="193"/>
    </w:p>
    <w:p w14:paraId="18C99B3D" w14:textId="5F172739" w:rsidR="0076003C" w:rsidRDefault="00701EE9" w:rsidP="00FF6802">
      <w:pPr>
        <w:pStyle w:val="Heading2"/>
        <w:rPr>
          <w:lang w:val="en-US"/>
        </w:rPr>
      </w:pPr>
      <w:bookmarkStart w:id="195" w:name="_Toc180790140"/>
      <w:bookmarkStart w:id="196" w:name="_Toc180790335"/>
      <w:bookmarkStart w:id="197" w:name="_Toc197965741"/>
      <w:r w:rsidRPr="001112E9">
        <w:t>Công nghệ sử dụng</w:t>
      </w:r>
      <w:bookmarkEnd w:id="194"/>
      <w:bookmarkEnd w:id="195"/>
      <w:bookmarkEnd w:id="196"/>
      <w:bookmarkEnd w:id="197"/>
    </w:p>
    <w:p w14:paraId="611E1C4C" w14:textId="77777777" w:rsidR="001302A2" w:rsidRPr="001302A2" w:rsidRDefault="001302A2" w:rsidP="004A451F">
      <w:r w:rsidRPr="001302A2">
        <w:t>Hệ thống GYM CRM được xây dựng dựa trên mô hình kiến trúc hiện đại, kết hợp nhiều công nghệ mã nguồn mở nhằm đảm bảo tính linh hoạt, mở rộng và hiệu quả vận hành. Toàn bộ mã nguồn frontend (ReactJS) và backend (Spring Boot) được quản lý bởi Git – một hệ thống quản lý phiên bản phân tán. Thông qua GitHub, nhóm phát triển có thể lưu trữ mã nguồn trực tuyến, phối hợp làm việc hiệu quả nhờ các tính năng như pull request, code review và branch management. Khi lập trình viên thực hiện push code lên GitHub, một webhook sẽ được kích hoạt để thông báo đến Jenkins – công cụ triển khai CI/CD phổ biến, mã nguồn mở. Jenkins tự động hóa toàn bộ pipeline, bao gồm: lấy mã nguồn từ GitHub, thực hiện build ứng dụng, chạy kiểm thử, đóng gói backend và frontend thành Docker image và đẩy các image này lên Docker Hub – kho lưu trữ container image trên nền tảng đám mây.</w:t>
      </w:r>
    </w:p>
    <w:p w14:paraId="5B3079B5" w14:textId="77777777" w:rsidR="001302A2" w:rsidRPr="001302A2" w:rsidRDefault="001302A2" w:rsidP="004A451F">
      <w:r w:rsidRPr="001302A2">
        <w:t>Docker giữ vai trò trung tâm trong quá trình triển khai, giúp container hoá từng thành phần ứng dụng để đảm bảo tính nhất quán và dễ dàng mở rộng hệ thống. Các container này hoạt động trong cùng một Docker network, giao tiếp nội bộ thông qua địa chỉ IP riêng, đồng thời có thể được truy cập từ Internet thông qua Internet Gateway và Cloudflare. Trong hệ thống này, ReactJS được sử dụng để xây dựng giao diện người dùng thân thiện, phản hồi nhanh, trong khi Spring Boot đảm nhiệm vai trò backend, xử lý nghiệp vụ và cung cấp API cho frontend. Cơ sở dữ liệu MySQL được sử dụng để lưu trữ thông tin người dùng và dữ liệu hệ thống, trong khi MinIO – một hệ thống lưu trữ đối tượng tương thích S3 – được tích hợp để lưu trữ tệp như hình ảnh, tài liệu huấn luyện hoặc hợp đồng. Redis đóng vai trò là hệ thống lưu trữ tạm thời, hỗ trợ caching và session để tăng tốc truy xuất dữ liệu và cải thiện hiệu năng ứng dụng.</w:t>
      </w:r>
    </w:p>
    <w:p w14:paraId="6DB9F662" w14:textId="77777777" w:rsidR="001302A2" w:rsidRPr="001302A2" w:rsidRDefault="001302A2" w:rsidP="004A451F">
      <w:r w:rsidRPr="001302A2">
        <w:t xml:space="preserve">Tất cả các container đều được quản lý thông qua Portainer – một giao diện web thân thiện giúp dễ dàng theo dõi trạng thái và cấu hình các dịch vụ đang chạy trong môi trường Docker. Cuối cùng, hệ thống được kết nối với Internet thông qua dịch vụ </w:t>
      </w:r>
      <w:r w:rsidRPr="001302A2">
        <w:lastRenderedPageBreak/>
        <w:t>Cloudflare để đảm bảo bảo mật, chống tấn công DDoS, đồng thời tối ưu tốc độ truy cập nhờ tích hợp CDN và SSL miễn phí. Sự kết hợp giữa các công nghệ hiện đại như Git, Jenkins, Docker, Redis, MySQL, MinIO, và Cloudflare không chỉ giúp quá trình phát triển và triển khai được tự động hoá hoàn toàn, mà còn đảm bảo hiệu suất, bảo mật và khả năng mở rộng trong vận hành hệ thống GYM CRM.</w:t>
      </w:r>
    </w:p>
    <w:p w14:paraId="5B63D5A6" w14:textId="77777777" w:rsidR="001302A2" w:rsidRPr="001302A2" w:rsidRDefault="001302A2" w:rsidP="001302A2">
      <w:pPr>
        <w:ind w:firstLine="0"/>
        <w:rPr>
          <w:lang w:val="en-US"/>
        </w:rPr>
      </w:pPr>
    </w:p>
    <w:p w14:paraId="0E67FC8E" w14:textId="3510AE62" w:rsidR="002D2D61" w:rsidRPr="002D2D61" w:rsidRDefault="002D2D61" w:rsidP="00FF6802">
      <w:pPr>
        <w:pStyle w:val="Heading2"/>
      </w:pPr>
      <w:bookmarkStart w:id="198" w:name="_Toc180790141"/>
      <w:bookmarkStart w:id="199" w:name="_Toc180790336"/>
      <w:bookmarkStart w:id="200" w:name="_Toc197965742"/>
      <w:r w:rsidRPr="002D2D61">
        <w:t xml:space="preserve">Kiến </w:t>
      </w:r>
      <w:r>
        <w:t>t</w:t>
      </w:r>
      <w:r w:rsidRPr="002D2D61">
        <w:t xml:space="preserve">rúc </w:t>
      </w:r>
      <w:r>
        <w:t>t</w:t>
      </w:r>
      <w:r w:rsidRPr="002D2D61">
        <w:t xml:space="preserve">ổng </w:t>
      </w:r>
      <w:r>
        <w:t>t</w:t>
      </w:r>
      <w:r w:rsidRPr="002D2D61">
        <w:t xml:space="preserve">hể </w:t>
      </w:r>
      <w:r>
        <w:t>c</w:t>
      </w:r>
      <w:r w:rsidRPr="002D2D61">
        <w:t xml:space="preserve">ủa </w:t>
      </w:r>
      <w:r>
        <w:t>h</w:t>
      </w:r>
      <w:r w:rsidRPr="002D2D61">
        <w:t xml:space="preserve">ệ </w:t>
      </w:r>
      <w:r>
        <w:t>t</w:t>
      </w:r>
      <w:r w:rsidRPr="002D2D61">
        <w:t>hống</w:t>
      </w:r>
      <w:bookmarkEnd w:id="198"/>
      <w:bookmarkEnd w:id="199"/>
      <w:bookmarkEnd w:id="200"/>
    </w:p>
    <w:p w14:paraId="52A2D94C" w14:textId="47069DEF" w:rsidR="002D2D61" w:rsidRDefault="009C0388" w:rsidP="00084A0F">
      <w:pPr>
        <w:pStyle w:val="Heading3"/>
        <w:rPr>
          <w:lang w:val="en-US"/>
        </w:rPr>
      </w:pPr>
      <w:bookmarkStart w:id="201" w:name="_Toc197965743"/>
      <w:r>
        <w:rPr>
          <w:lang w:val="en-US"/>
        </w:rPr>
        <w:t>Thiết kế hệ thống</w:t>
      </w:r>
      <w:bookmarkEnd w:id="201"/>
    </w:p>
    <w:p w14:paraId="2CB4F415" w14:textId="77777777" w:rsidR="00084A0F" w:rsidRPr="005324D7" w:rsidRDefault="00084A0F" w:rsidP="004A451F">
      <w:r w:rsidRPr="005324D7">
        <w:t>Hệ thống GYM CRM được triển khai hoàn toàn trên nền tảng Docker, đảm bảo khả năng cô lập môi trường, dễ dàng mở rộng và quản lý. Tất cả các container dịch vụ đều nằm trong cùng một Docker network, sử dụng địa chỉ IP nội bộ để giao tiếp với nhau một cách an toàn và hiệu quả. Ngoài ra, hệ thống còn kết nối ra ngoài Internet thông qua cổng gateway được bảo vệ bởi Cloudflare.</w:t>
      </w:r>
    </w:p>
    <w:p w14:paraId="3504A4AB" w14:textId="77777777" w:rsidR="00084A0F" w:rsidRPr="00084A0F" w:rsidRDefault="00084A0F" w:rsidP="00084A0F">
      <w:pPr>
        <w:pStyle w:val="Heading3"/>
        <w:rPr>
          <w:lang w:val="en-US"/>
        </w:rPr>
      </w:pPr>
      <w:bookmarkStart w:id="202" w:name="_Toc197965744"/>
      <w:r w:rsidRPr="00084A0F">
        <w:rPr>
          <w:lang w:val="en-US"/>
        </w:rPr>
        <w:t>Các thành phần chính của hệ thống bao gồm:</w:t>
      </w:r>
      <w:bookmarkEnd w:id="202"/>
    </w:p>
    <w:p w14:paraId="0E2E0233" w14:textId="77777777" w:rsidR="00084A0F" w:rsidRPr="00AC60D9" w:rsidRDefault="00084A0F" w:rsidP="004A451F">
      <w:r w:rsidRPr="00AC60D9">
        <w:t>Gym CRM - BE (Backend): Là một ứng dụng Spring Boot có địa chỉ 172.18.0.7 và hoạt động trên port 8080. Backend này có nhiệm vụ xử lý nghiệp vụ, truy cập cơ sở dữ liệu và quản lý các yêu cầu từ frontend.</w:t>
      </w:r>
    </w:p>
    <w:p w14:paraId="16171C59" w14:textId="77777777" w:rsidR="00084A0F" w:rsidRPr="00AC60D9" w:rsidRDefault="00084A0F" w:rsidP="004A451F">
      <w:r w:rsidRPr="00AC60D9">
        <w:t>Gym CRM - UI (Frontend): Xây dựng bằng ReactJS, địa chỉ 172.18.0.8, port 3000. Giao diện người dùng này gọi API đến Backend thông qua địa chỉ public nội bộ.</w:t>
      </w:r>
    </w:p>
    <w:p w14:paraId="0FA73031" w14:textId="77777777" w:rsidR="00084A0F" w:rsidRPr="00AC60D9" w:rsidRDefault="00084A0F" w:rsidP="004A451F">
      <w:r w:rsidRPr="00AC60D9">
        <w:t>MySQL Database: Là cơ sở dữ liệu quan hệ phục vụ cho backend, địa chỉ 172.18.0.4, port 3306. Ứng dụng Spring Boot kết nối trực tiếp đến MySQL để lưu trữ dữ liệu người dùng, lịch sử và thông tin tập luyện.</w:t>
      </w:r>
    </w:p>
    <w:p w14:paraId="1BF08193" w14:textId="77777777" w:rsidR="00084A0F" w:rsidRPr="00AC60D9" w:rsidRDefault="00084A0F" w:rsidP="004A451F">
      <w:r w:rsidRPr="00AC60D9">
        <w:t>MinIO (File Database): Địa chỉ 172.18.0.5, port 9200, được sử dụng như một hệ thống lưu trữ tệp, tương đương với Amazon S3. MinIO hỗ trợ lưu các tài liệu, hình ảnh hoặc dữ liệu tệp người dùng tải lên.</w:t>
      </w:r>
    </w:p>
    <w:p w14:paraId="74A79999" w14:textId="77777777" w:rsidR="00084A0F" w:rsidRPr="00AC60D9" w:rsidRDefault="00084A0F" w:rsidP="004A451F">
      <w:r w:rsidRPr="00AC60D9">
        <w:lastRenderedPageBreak/>
        <w:t>Redis (Temporary System): Redis được sử dụng cho mục đích lưu trữ tạm thời, cache hoặc session, hoạt động tại IP 172.18.0.6, port 6379. Spring Boot Backend kết nối với Redis để tăng hiệu suất xử lý truy xuất dữ liệu nhanh.</w:t>
      </w:r>
    </w:p>
    <w:p w14:paraId="5CBC816F" w14:textId="77777777" w:rsidR="00084A0F" w:rsidRPr="00AC60D9" w:rsidRDefault="00084A0F" w:rsidP="004A451F">
      <w:r w:rsidRPr="00AC60D9">
        <w:t>Portainer: Là công cụ quản lý Docker thông qua giao diện web, chạy tại IP 172.18.0.2, port 9443. Portainer giúp quản lý container, image, volume và Docker network một cách trực quan.</w:t>
      </w:r>
    </w:p>
    <w:p w14:paraId="126C0F88" w14:textId="61D100CA" w:rsidR="00084A0F" w:rsidRPr="00084A0F" w:rsidRDefault="00084A0F" w:rsidP="004A451F">
      <w:r w:rsidRPr="00AC60D9">
        <w:t>Cloudflare + Internet Gateway: Hệ thống sử dụng dịch vụ Cloudflare làm lớp bảo vệ và phân giải DNS. Gateway Internet có IP 172.18.0.3, port 80, đóng vai trò là cửa ngõ kết nối hệ thống ra bên ngoài Internet. Mọi truy cập đến frontend hoặc backend đều đi qua Cloudflare để đảm bảo tính bảo mật và hiệu năng.</w:t>
      </w:r>
    </w:p>
    <w:p w14:paraId="569C97C4" w14:textId="77777777" w:rsidR="00084A0F" w:rsidRPr="00084A0F" w:rsidRDefault="00084A0F" w:rsidP="00084A0F">
      <w:pPr>
        <w:pStyle w:val="Heading3"/>
        <w:rPr>
          <w:lang w:val="en-US"/>
        </w:rPr>
      </w:pPr>
      <w:bookmarkStart w:id="203" w:name="_Toc197965745"/>
      <w:r w:rsidRPr="00084A0F">
        <w:rPr>
          <w:rFonts w:eastAsia="Times New Roman"/>
          <w:lang w:val="en-US"/>
        </w:rPr>
        <w:t>Tổng quan luồng hoạt động</w:t>
      </w:r>
      <w:bookmarkEnd w:id="203"/>
    </w:p>
    <w:p w14:paraId="50771F5B" w14:textId="77777777" w:rsidR="00084A0F" w:rsidRPr="00084A0F" w:rsidRDefault="00084A0F" w:rsidP="00406476">
      <w:r w:rsidRPr="00084A0F">
        <w:t>Người dùng truy cập hệ thống qua trình duyệt → Cloudflare → Internet Gateway → ReactJS UI.</w:t>
      </w:r>
    </w:p>
    <w:p w14:paraId="04FAC825" w14:textId="77777777" w:rsidR="00084A0F" w:rsidRPr="00084A0F" w:rsidRDefault="00084A0F" w:rsidP="00406476">
      <w:r w:rsidRPr="00084A0F">
        <w:t>Giao diện người dùng gọi API → Backend Spring Boot.</w:t>
      </w:r>
    </w:p>
    <w:p w14:paraId="23DCDE01" w14:textId="77777777" w:rsidR="00084A0F" w:rsidRPr="00084A0F" w:rsidRDefault="00084A0F" w:rsidP="00406476">
      <w:r w:rsidRPr="00084A0F">
        <w:t xml:space="preserve">Backend xử lý và kết nối đến các thành phần: </w:t>
      </w:r>
    </w:p>
    <w:p w14:paraId="6B3D866E" w14:textId="77777777" w:rsidR="00084A0F" w:rsidRPr="00084A0F" w:rsidRDefault="00084A0F" w:rsidP="00406476">
      <w:pPr>
        <w:pStyle w:val="ListParagraph"/>
        <w:numPr>
          <w:ilvl w:val="0"/>
          <w:numId w:val="21"/>
        </w:numPr>
      </w:pPr>
      <w:r w:rsidRPr="00084A0F">
        <w:t>MySQL để lấy hoặc ghi dữ liệu.</w:t>
      </w:r>
    </w:p>
    <w:p w14:paraId="325B2166" w14:textId="77777777" w:rsidR="00084A0F" w:rsidRPr="00084A0F" w:rsidRDefault="00084A0F" w:rsidP="00406476">
      <w:pPr>
        <w:pStyle w:val="ListParagraph"/>
        <w:numPr>
          <w:ilvl w:val="0"/>
          <w:numId w:val="21"/>
        </w:numPr>
      </w:pPr>
      <w:r w:rsidRPr="00084A0F">
        <w:t>MinIO để truy xuất file.</w:t>
      </w:r>
    </w:p>
    <w:p w14:paraId="6D1D0E35" w14:textId="77777777" w:rsidR="00084A0F" w:rsidRPr="00084A0F" w:rsidRDefault="00084A0F" w:rsidP="00406476">
      <w:pPr>
        <w:pStyle w:val="ListParagraph"/>
        <w:numPr>
          <w:ilvl w:val="0"/>
          <w:numId w:val="21"/>
        </w:numPr>
      </w:pPr>
      <w:r w:rsidRPr="00084A0F">
        <w:t>Redis để xử lý cache hoặc lưu session.</w:t>
      </w:r>
    </w:p>
    <w:p w14:paraId="0EB70463" w14:textId="77777777" w:rsidR="00084A0F" w:rsidRPr="00084A0F" w:rsidRDefault="00084A0F" w:rsidP="00406476">
      <w:r w:rsidRPr="00084A0F">
        <w:t>Tất cả các thành phần chạy trong container riêng biệt, kết nối qua Docker Network nội bộ đảm bảo an toàn và dễ kiểm soát.</w:t>
      </w:r>
    </w:p>
    <w:p w14:paraId="09599321" w14:textId="77777777" w:rsidR="00084A0F" w:rsidRPr="00084A0F" w:rsidRDefault="00084A0F" w:rsidP="00084A0F">
      <w:pPr>
        <w:ind w:firstLine="0"/>
        <w:rPr>
          <w:lang w:val="en-US"/>
        </w:rPr>
      </w:pPr>
    </w:p>
    <w:p w14:paraId="33661B2D" w14:textId="7397DD59" w:rsidR="00084A0F" w:rsidRPr="00A467AB" w:rsidRDefault="00084A0F" w:rsidP="00084A0F">
      <w:pPr>
        <w:spacing w:before="100" w:beforeAutospacing="1" w:after="100" w:afterAutospacing="1" w:line="240" w:lineRule="auto"/>
        <w:ind w:firstLine="0"/>
        <w:jc w:val="left"/>
        <w:rPr>
          <w:sz w:val="24"/>
          <w:szCs w:val="24"/>
        </w:rPr>
      </w:pPr>
      <w:r w:rsidRPr="00084A0F">
        <w:rPr>
          <w:noProof/>
          <w:sz w:val="24"/>
          <w:szCs w:val="24"/>
          <w:lang w:val="en-US"/>
        </w:rPr>
        <w:lastRenderedPageBreak/>
        <w:drawing>
          <wp:inline distT="0" distB="0" distL="0" distR="0" wp14:anchorId="754000A8" wp14:editId="6C337A53">
            <wp:extent cx="5791835" cy="3768725"/>
            <wp:effectExtent l="0" t="0" r="0" b="3175"/>
            <wp:docPr id="112759249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92490" name="Picture 1" descr="A computer screen shot of a diagram&#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91835" cy="3768725"/>
                    </a:xfrm>
                    <a:prstGeom prst="rect">
                      <a:avLst/>
                    </a:prstGeom>
                    <a:noFill/>
                    <a:ln>
                      <a:noFill/>
                    </a:ln>
                  </pic:spPr>
                </pic:pic>
              </a:graphicData>
            </a:graphic>
          </wp:inline>
        </w:drawing>
      </w:r>
    </w:p>
    <w:p w14:paraId="55292A9B" w14:textId="6DDB73B4" w:rsidR="00084A0F" w:rsidRPr="00084A0F" w:rsidRDefault="00A467AB" w:rsidP="009D08A9">
      <w:pPr>
        <w:pStyle w:val="Caption"/>
        <w:rPr>
          <w:lang w:val="en-US"/>
        </w:rPr>
      </w:pPr>
      <w:bookmarkStart w:id="204" w:name="_Toc197965826"/>
      <w:r>
        <w:t xml:space="preserve">Hình 3.1 </w:t>
      </w:r>
      <w:r w:rsidR="00084A0F">
        <w:rPr>
          <w:lang w:val="en-US"/>
        </w:rPr>
        <w:t xml:space="preserve">Sơ đồ tổng quan </w:t>
      </w:r>
      <w:r w:rsidR="00D26BBF">
        <w:rPr>
          <w:lang w:val="en-US"/>
        </w:rPr>
        <w:t xml:space="preserve">thiết kế </w:t>
      </w:r>
      <w:r w:rsidR="00084A0F">
        <w:rPr>
          <w:lang w:val="en-US"/>
        </w:rPr>
        <w:t>hệ thống</w:t>
      </w:r>
      <w:bookmarkEnd w:id="204"/>
    </w:p>
    <w:p w14:paraId="62ACEFB6" w14:textId="77777777" w:rsidR="00084A0F" w:rsidRPr="00084A0F" w:rsidRDefault="00084A0F" w:rsidP="00084A0F">
      <w:pPr>
        <w:rPr>
          <w:lang w:val="en-US"/>
        </w:rPr>
      </w:pPr>
    </w:p>
    <w:p w14:paraId="12AF31B5" w14:textId="576973AC" w:rsidR="002D2D61" w:rsidRDefault="009C0388" w:rsidP="00FF6802">
      <w:pPr>
        <w:pStyle w:val="Heading3"/>
        <w:rPr>
          <w:lang w:val="en-US"/>
        </w:rPr>
      </w:pPr>
      <w:bookmarkStart w:id="205" w:name="_Toc197965746"/>
      <w:r>
        <w:rPr>
          <w:lang w:val="en-US"/>
        </w:rPr>
        <w:t>Thiết kế quy trình CI/CD</w:t>
      </w:r>
      <w:bookmarkEnd w:id="205"/>
    </w:p>
    <w:p w14:paraId="54F3B4FC" w14:textId="77777777" w:rsidR="00D26BBF" w:rsidRPr="001611EE" w:rsidRDefault="00D26BBF" w:rsidP="00EF63AF">
      <w:r w:rsidRPr="001611EE">
        <w:t>Hệ thống GYM CRM được xây dựng gồm hai phần chính: Backend sử dụng Spring Boot và Frontend sử dụng ReactJS. Toàn bộ mã nguồn được quản lý trên nền tảng GitHub. Khi lập trình viên thực hiện thao tác push code từ cả hai phần mã nguồn lên GitHub, webhook sẽ tự động được kích hoạt để thông báo cho Jenkins, một công cụ tự động hóa CI/CD được cài đặt tại địa chỉ IP 192.168.1.100.</w:t>
      </w:r>
    </w:p>
    <w:p w14:paraId="2472FACB" w14:textId="77777777" w:rsidR="00D26BBF" w:rsidRPr="001611EE" w:rsidRDefault="00D26BBF" w:rsidP="00EF63AF">
      <w:r w:rsidRPr="001611EE">
        <w:t>Ngay sau khi nhận được tín hiệu từ webhook, Jenkins sẽ thực hiện pull mã nguồn mới nhất từ GitHub. Sau đó, Jenkins tiến hành build mã nguồn backend và frontend thành các Docker Image tương ứng, bao gồm: Image-BE:v1 cho backend và Image-FE:v1 cho frontend. Các Docker Image sau khi build sẽ được đẩy lên Docker Hub, là kho lưu trữ tập trung cho container image.</w:t>
      </w:r>
    </w:p>
    <w:p w14:paraId="6A0C1004" w14:textId="77777777" w:rsidR="00D26BBF" w:rsidRPr="001611EE" w:rsidRDefault="00D26BBF" w:rsidP="00EF63AF">
      <w:r w:rsidRPr="001611EE">
        <w:lastRenderedPageBreak/>
        <w:t>Khi triển khai, Jenkins hoặc các máy chủ triển khai sẽ thực hiện pull các image mới nhất từ Docker Hub về và tiến hành chạy các container để vận hành hệ thống. Quá trình này giúp đảm bảo việc triển khai ứng dụng luôn đồng nhất, nhanh chóng và giảm thiểu lỗi phát sinh do khác biệt môi trường.</w:t>
      </w:r>
    </w:p>
    <w:p w14:paraId="6BCF5439" w14:textId="77777777" w:rsidR="00D26BBF" w:rsidRDefault="00D26BBF" w:rsidP="00EF63AF">
      <w:r w:rsidRPr="001611EE">
        <w:t>Thông qua việc kết hợp các công nghệ như GitHub, Jenkins, Docker, và Docker Hub, quy trình CI/CD của hệ thống GYM CRM giúp tối ưu hóa việc phát triển, kiểm thử và triển khai phần mềm, đảm bảo tính liên tục và hiệu quả trong vận hành hệ thống.</w:t>
      </w:r>
    </w:p>
    <w:p w14:paraId="0FDC0639" w14:textId="2DADB79A" w:rsidR="00D26BBF" w:rsidRPr="00D26BBF" w:rsidRDefault="00D26BBF" w:rsidP="00D26BBF">
      <w:pPr>
        <w:pStyle w:val="Nidungvnbn"/>
      </w:pPr>
      <w:r w:rsidRPr="00D26BBF">
        <w:rPr>
          <w:noProof/>
        </w:rPr>
        <w:drawing>
          <wp:inline distT="0" distB="0" distL="0" distR="0" wp14:anchorId="77799F2A" wp14:editId="79704873">
            <wp:extent cx="5791835" cy="5145405"/>
            <wp:effectExtent l="0" t="0" r="0" b="0"/>
            <wp:docPr id="1628531917"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31917" name="Picture 3" descr="A diagram of a company&#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91835" cy="5145405"/>
                    </a:xfrm>
                    <a:prstGeom prst="rect">
                      <a:avLst/>
                    </a:prstGeom>
                    <a:noFill/>
                    <a:ln>
                      <a:noFill/>
                    </a:ln>
                  </pic:spPr>
                </pic:pic>
              </a:graphicData>
            </a:graphic>
          </wp:inline>
        </w:drawing>
      </w:r>
    </w:p>
    <w:p w14:paraId="7ABF7892" w14:textId="77777777" w:rsidR="00D26BBF" w:rsidRPr="00D26BBF" w:rsidRDefault="00D26BBF" w:rsidP="00D26BBF">
      <w:pPr>
        <w:pStyle w:val="Nidungvnbn"/>
      </w:pPr>
    </w:p>
    <w:p w14:paraId="00C6F862" w14:textId="5D309CFB" w:rsidR="00084A0F" w:rsidRPr="00084A0F" w:rsidRDefault="00357206" w:rsidP="003F7A78">
      <w:pPr>
        <w:pStyle w:val="Caption"/>
        <w:rPr>
          <w:lang w:val="en-US"/>
        </w:rPr>
      </w:pPr>
      <w:bookmarkStart w:id="206" w:name="_Toc197965827"/>
      <w:r>
        <w:rPr>
          <w:lang w:val="en-US"/>
        </w:rPr>
        <w:t>Hình</w:t>
      </w:r>
      <w:r>
        <w:t xml:space="preserve"> 3.2 </w:t>
      </w:r>
      <w:r w:rsidR="00D26BBF">
        <w:rPr>
          <w:lang w:val="en-US"/>
        </w:rPr>
        <w:t>Sơ đồ thiết kế quy trình tự động tích hợp và triển khai hệ thống</w:t>
      </w:r>
      <w:bookmarkEnd w:id="206"/>
    </w:p>
    <w:p w14:paraId="7E1FDCBD" w14:textId="77777777" w:rsidR="001302A2" w:rsidRDefault="001302A2" w:rsidP="001302A2">
      <w:pPr>
        <w:ind w:firstLine="0"/>
        <w:rPr>
          <w:lang w:val="en-US"/>
        </w:rPr>
      </w:pPr>
    </w:p>
    <w:p w14:paraId="4BC0F68D" w14:textId="51F549E2" w:rsidR="001302A2" w:rsidRDefault="001302A2" w:rsidP="001302A2">
      <w:pPr>
        <w:pStyle w:val="Heading1"/>
        <w:rPr>
          <w:lang w:val="en-US"/>
        </w:rPr>
      </w:pPr>
      <w:bookmarkStart w:id="207" w:name="_Toc197965747"/>
      <w:r>
        <w:rPr>
          <w:lang w:val="en-US"/>
        </w:rPr>
        <w:t>CƠ SỞ DỮ LIỆU</w:t>
      </w:r>
      <w:bookmarkEnd w:id="207"/>
    </w:p>
    <w:p w14:paraId="08FB7554" w14:textId="41A0113B" w:rsidR="001302A2" w:rsidRDefault="00274303" w:rsidP="001302A2">
      <w:pPr>
        <w:pStyle w:val="Heading2"/>
        <w:rPr>
          <w:lang w:val="en-US"/>
        </w:rPr>
      </w:pPr>
      <w:bookmarkStart w:id="208" w:name="_Toc197965748"/>
      <w:r>
        <w:rPr>
          <w:lang w:val="en-US"/>
        </w:rPr>
        <w:t xml:space="preserve">Lược đồ </w:t>
      </w:r>
      <w:r w:rsidR="00BF4CAE">
        <w:rPr>
          <w:lang w:val="en-US"/>
        </w:rPr>
        <w:t>CSDL vật lý</w:t>
      </w:r>
      <w:bookmarkEnd w:id="208"/>
    </w:p>
    <w:p w14:paraId="4376530A" w14:textId="77777777" w:rsidR="00274303" w:rsidRPr="00274303" w:rsidRDefault="00274303" w:rsidP="00A553A3">
      <w:r w:rsidRPr="00274303">
        <w:t xml:space="preserve">Trong hệ thống GYM CRM, entity </w:t>
      </w:r>
      <w:r w:rsidRPr="00274303">
        <w:rPr>
          <w:rFonts w:eastAsiaTheme="majorEastAsia"/>
        </w:rPr>
        <w:t>User</w:t>
      </w:r>
      <w:r w:rsidRPr="00274303">
        <w:t xml:space="preserve"> đại diện cho người dùng (bao gồm học viên, huấn luyện viên, quản trị viên, nhân viên...). Mỗi người dùng có một mã định danh </w:t>
      </w:r>
      <w:r w:rsidRPr="00274303">
        <w:rPr>
          <w:rFonts w:eastAsiaTheme="majorEastAsia"/>
        </w:rPr>
        <w:t>user_id</w:t>
      </w:r>
      <w:r w:rsidRPr="00274303">
        <w:t xml:space="preserve">, cùng với các thông tin cá nhân như </w:t>
      </w:r>
      <w:r w:rsidRPr="00274303">
        <w:rPr>
          <w:rFonts w:eastAsiaTheme="majorEastAsia"/>
        </w:rPr>
        <w:t>username</w:t>
      </w:r>
      <w:r w:rsidRPr="00274303">
        <w:t xml:space="preserve"> (tên đăng nhập), </w:t>
      </w:r>
      <w:r w:rsidRPr="00274303">
        <w:rPr>
          <w:rFonts w:eastAsiaTheme="majorEastAsia"/>
        </w:rPr>
        <w:t>full_name</w:t>
      </w:r>
      <w:r w:rsidRPr="00274303">
        <w:t xml:space="preserve"> (họ tên đầy đủ), </w:t>
      </w:r>
      <w:r w:rsidRPr="00274303">
        <w:rPr>
          <w:rFonts w:eastAsiaTheme="majorEastAsia"/>
        </w:rPr>
        <w:t>email</w:t>
      </w:r>
      <w:r w:rsidRPr="00274303">
        <w:t xml:space="preserve">, </w:t>
      </w:r>
      <w:r w:rsidRPr="00274303">
        <w:rPr>
          <w:rFonts w:eastAsiaTheme="majorEastAsia"/>
        </w:rPr>
        <w:t>phone</w:t>
      </w:r>
      <w:r w:rsidRPr="00274303">
        <w:t xml:space="preserve"> (số điện thoại), </w:t>
      </w:r>
      <w:r w:rsidRPr="00274303">
        <w:rPr>
          <w:rFonts w:eastAsiaTheme="majorEastAsia"/>
        </w:rPr>
        <w:t>gender</w:t>
      </w:r>
      <w:r w:rsidRPr="00274303">
        <w:t xml:space="preserve"> (giới tính), </w:t>
      </w:r>
      <w:r w:rsidRPr="00274303">
        <w:rPr>
          <w:rFonts w:eastAsiaTheme="majorEastAsia"/>
        </w:rPr>
        <w:t>dob</w:t>
      </w:r>
      <w:r w:rsidRPr="00274303">
        <w:t xml:space="preserve"> (ngày sinh), </w:t>
      </w:r>
      <w:r w:rsidRPr="00274303">
        <w:rPr>
          <w:rFonts w:eastAsiaTheme="majorEastAsia"/>
        </w:rPr>
        <w:t>cccd</w:t>
      </w:r>
      <w:r w:rsidRPr="00274303">
        <w:t xml:space="preserve"> (căn cước công dân), </w:t>
      </w:r>
      <w:r w:rsidRPr="00274303">
        <w:rPr>
          <w:rFonts w:eastAsiaTheme="majorEastAsia"/>
        </w:rPr>
        <w:t>address</w:t>
      </w:r>
      <w:r w:rsidRPr="00274303">
        <w:t xml:space="preserve"> (địa chỉ), chiều cao </w:t>
      </w:r>
      <w:r w:rsidRPr="00274303">
        <w:rPr>
          <w:rFonts w:eastAsiaTheme="majorEastAsia"/>
        </w:rPr>
        <w:t>height</w:t>
      </w:r>
      <w:r w:rsidRPr="00274303">
        <w:t xml:space="preserve">, cân nặng </w:t>
      </w:r>
      <w:r w:rsidRPr="00274303">
        <w:rPr>
          <w:rFonts w:eastAsiaTheme="majorEastAsia"/>
        </w:rPr>
        <w:t>weight</w:t>
      </w:r>
      <w:r w:rsidRPr="00274303">
        <w:t xml:space="preserve">, các vấn đề sức khỏe </w:t>
      </w:r>
      <w:r w:rsidRPr="00274303">
        <w:rPr>
          <w:rFonts w:eastAsiaTheme="majorEastAsia"/>
        </w:rPr>
        <w:t>health_issues</w:t>
      </w:r>
      <w:r w:rsidRPr="00274303">
        <w:t xml:space="preserve"> và ảnh đại diện </w:t>
      </w:r>
      <w:r w:rsidRPr="00274303">
        <w:rPr>
          <w:rFonts w:eastAsiaTheme="majorEastAsia"/>
        </w:rPr>
        <w:t>image_url</w:t>
      </w:r>
      <w:r w:rsidRPr="00274303">
        <w:t xml:space="preserve">. Trạng thái người dùng được quản lý bằng thuộc tính </w:t>
      </w:r>
      <w:r w:rsidRPr="00274303">
        <w:rPr>
          <w:rFonts w:eastAsiaTheme="majorEastAsia"/>
        </w:rPr>
        <w:t>status</w:t>
      </w:r>
      <w:r w:rsidRPr="00274303">
        <w:t xml:space="preserve"> và số dư tài khoản được lưu tại </w:t>
      </w:r>
      <w:r w:rsidRPr="00274303">
        <w:rPr>
          <w:rFonts w:eastAsiaTheme="majorEastAsia"/>
        </w:rPr>
        <w:t>balance</w:t>
      </w:r>
      <w:r w:rsidRPr="00274303">
        <w:t xml:space="preserve">. Các thông tin này được tạo lập và cập nhật tự động qua </w:t>
      </w:r>
      <w:r w:rsidRPr="00274303">
        <w:rPr>
          <w:rFonts w:eastAsiaTheme="majorEastAsia"/>
        </w:rPr>
        <w:t>createdAt</w:t>
      </w:r>
      <w:r w:rsidRPr="00274303">
        <w:t xml:space="preserve"> và </w:t>
      </w:r>
      <w:r w:rsidRPr="00274303">
        <w:rPr>
          <w:rFonts w:eastAsiaTheme="majorEastAsia"/>
        </w:rPr>
        <w:t>updatedAt</w:t>
      </w:r>
      <w:r w:rsidRPr="00274303">
        <w:t>.</w:t>
      </w:r>
    </w:p>
    <w:p w14:paraId="2D5C8E56" w14:textId="77777777" w:rsidR="00274303" w:rsidRPr="00274303" w:rsidRDefault="00274303" w:rsidP="00A553A3">
      <w:r w:rsidRPr="00274303">
        <w:t xml:space="preserve">Mỗi </w:t>
      </w:r>
      <w:r w:rsidRPr="00274303">
        <w:rPr>
          <w:rFonts w:eastAsiaTheme="majorEastAsia"/>
        </w:rPr>
        <w:t>User</w:t>
      </w:r>
      <w:r w:rsidRPr="00274303">
        <w:t xml:space="preserve"> có thể được phân quyền thông qua quan hệ nhiều-nhiều với entity </w:t>
      </w:r>
      <w:r w:rsidRPr="00274303">
        <w:rPr>
          <w:rFonts w:eastAsiaTheme="majorEastAsia"/>
        </w:rPr>
        <w:t>Role</w:t>
      </w:r>
      <w:r w:rsidRPr="00274303">
        <w:t xml:space="preserve">, trong đó một người dùng có thể mang nhiều vai trò như quản trị viên, huấn luyện viên hay học viên. Entity </w:t>
      </w:r>
      <w:r w:rsidRPr="00274303">
        <w:rPr>
          <w:rFonts w:eastAsiaTheme="majorEastAsia"/>
        </w:rPr>
        <w:t>Role</w:t>
      </w:r>
      <w:r w:rsidRPr="00274303">
        <w:t xml:space="preserve"> bao gồm </w:t>
      </w:r>
      <w:r w:rsidRPr="00274303">
        <w:rPr>
          <w:rFonts w:eastAsiaTheme="majorEastAsia"/>
        </w:rPr>
        <w:t>name</w:t>
      </w:r>
      <w:r w:rsidRPr="00274303">
        <w:t xml:space="preserve"> (tên vai trò – dùng làm khóa chính) và </w:t>
      </w:r>
      <w:r w:rsidRPr="00274303">
        <w:rPr>
          <w:rFonts w:eastAsiaTheme="majorEastAsia"/>
        </w:rPr>
        <w:t>description</w:t>
      </w:r>
      <w:r w:rsidRPr="00274303">
        <w:t xml:space="preserve"> (mô tả vai trò). Mỗi vai trò được liên kết với nhiều quyền cụ thể thông qua quan hệ nhiều-nhiều với entity </w:t>
      </w:r>
      <w:r w:rsidRPr="00274303">
        <w:rPr>
          <w:rFonts w:eastAsiaTheme="majorEastAsia"/>
        </w:rPr>
        <w:t>Permission</w:t>
      </w:r>
      <w:r w:rsidRPr="00274303">
        <w:t xml:space="preserve">, trong đó mỗi </w:t>
      </w:r>
      <w:r w:rsidRPr="00274303">
        <w:rPr>
          <w:rFonts w:eastAsiaTheme="majorEastAsia"/>
        </w:rPr>
        <w:t>Permission</w:t>
      </w:r>
      <w:r w:rsidRPr="00274303">
        <w:t xml:space="preserve"> gồm </w:t>
      </w:r>
      <w:r w:rsidRPr="00274303">
        <w:rPr>
          <w:rFonts w:eastAsiaTheme="majorEastAsia"/>
        </w:rPr>
        <w:t>name</w:t>
      </w:r>
      <w:r w:rsidRPr="00274303">
        <w:t xml:space="preserve"> (tên quyền) và </w:t>
      </w:r>
      <w:r w:rsidRPr="00274303">
        <w:rPr>
          <w:rFonts w:eastAsiaTheme="majorEastAsia"/>
        </w:rPr>
        <w:t>description</w:t>
      </w:r>
      <w:r w:rsidRPr="00274303">
        <w:t xml:space="preserve"> (mô tả hành động được phép thực hiện).</w:t>
      </w:r>
    </w:p>
    <w:p w14:paraId="52CD3BB4" w14:textId="77777777" w:rsidR="00274303" w:rsidRPr="00274303" w:rsidRDefault="00274303" w:rsidP="00A553A3">
      <w:r w:rsidRPr="00274303">
        <w:t xml:space="preserve">Với các huấn luyện viên, hệ thống định nghĩa riêng entity </w:t>
      </w:r>
      <w:r w:rsidRPr="00274303">
        <w:rPr>
          <w:rFonts w:eastAsiaTheme="majorEastAsia"/>
        </w:rPr>
        <w:t>Coach</w:t>
      </w:r>
      <w:r w:rsidRPr="00274303">
        <w:t xml:space="preserve">, mở rộng từ </w:t>
      </w:r>
      <w:r w:rsidRPr="00274303">
        <w:rPr>
          <w:rFonts w:eastAsiaTheme="majorEastAsia"/>
        </w:rPr>
        <w:t>User</w:t>
      </w:r>
      <w:r w:rsidRPr="00274303">
        <w:t xml:space="preserve">. Mỗi huấn luyện viên có một mã định danh </w:t>
      </w:r>
      <w:r w:rsidRPr="00274303">
        <w:rPr>
          <w:rFonts w:eastAsiaTheme="majorEastAsia"/>
        </w:rPr>
        <w:t>coach_id</w:t>
      </w:r>
      <w:r w:rsidRPr="00274303">
        <w:t xml:space="preserve"> và liên kết 1-1 với bảng </w:t>
      </w:r>
      <w:r w:rsidRPr="00274303">
        <w:rPr>
          <w:rFonts w:eastAsiaTheme="majorEastAsia"/>
        </w:rPr>
        <w:t>User</w:t>
      </w:r>
      <w:r w:rsidRPr="00274303">
        <w:t xml:space="preserve"> qua khóa ngoại </w:t>
      </w:r>
      <w:r w:rsidRPr="00274303">
        <w:rPr>
          <w:rFonts w:eastAsiaTheme="majorEastAsia"/>
        </w:rPr>
        <w:t>user_id</w:t>
      </w:r>
      <w:r w:rsidRPr="00274303">
        <w:t>. Ngoài ra, huấn luyện viên còn được gắn với chi nhánh (</w:t>
      </w:r>
      <w:r w:rsidRPr="00274303">
        <w:rPr>
          <w:rFonts w:eastAsiaTheme="majorEastAsia"/>
        </w:rPr>
        <w:t>branch_id</w:t>
      </w:r>
      <w:r w:rsidRPr="00274303">
        <w:t xml:space="preserve">), có mức lương </w:t>
      </w:r>
      <w:r w:rsidRPr="00274303">
        <w:rPr>
          <w:rFonts w:eastAsiaTheme="majorEastAsia"/>
        </w:rPr>
        <w:t>salary</w:t>
      </w:r>
      <w:r w:rsidRPr="00274303">
        <w:t xml:space="preserve">, chuyên môn </w:t>
      </w:r>
      <w:r w:rsidRPr="00274303">
        <w:rPr>
          <w:rFonts w:eastAsiaTheme="majorEastAsia"/>
        </w:rPr>
        <w:t>specialization</w:t>
      </w:r>
      <w:r w:rsidRPr="00274303">
        <w:t xml:space="preserve">, số năm kinh nghiệm </w:t>
      </w:r>
      <w:r w:rsidRPr="00274303">
        <w:rPr>
          <w:rFonts w:eastAsiaTheme="majorEastAsia"/>
        </w:rPr>
        <w:t>experience_years</w:t>
      </w:r>
      <w:r w:rsidRPr="00274303">
        <w:t xml:space="preserve">, và các chứng chỉ </w:t>
      </w:r>
      <w:r w:rsidRPr="00274303">
        <w:rPr>
          <w:rFonts w:eastAsiaTheme="majorEastAsia"/>
        </w:rPr>
        <w:t>certifications</w:t>
      </w:r>
      <w:r w:rsidRPr="00274303">
        <w:t>.</w:t>
      </w:r>
    </w:p>
    <w:p w14:paraId="267846A7" w14:textId="77777777" w:rsidR="00274303" w:rsidRPr="00274303" w:rsidRDefault="00274303" w:rsidP="00A553A3">
      <w:r w:rsidRPr="00274303">
        <w:t xml:space="preserve">Mỗi chi nhánh được lưu trữ trong entity </w:t>
      </w:r>
      <w:r w:rsidRPr="00274303">
        <w:rPr>
          <w:rFonts w:eastAsiaTheme="majorEastAsia"/>
        </w:rPr>
        <w:t>Branch</w:t>
      </w:r>
      <w:r w:rsidRPr="00274303">
        <w:t xml:space="preserve"> với các thuộc tính như </w:t>
      </w:r>
      <w:r w:rsidRPr="00274303">
        <w:rPr>
          <w:rFonts w:eastAsiaTheme="majorEastAsia"/>
        </w:rPr>
        <w:t>branch_id</w:t>
      </w:r>
      <w:r w:rsidRPr="00274303">
        <w:t xml:space="preserve"> (mã chi nhánh), </w:t>
      </w:r>
      <w:r w:rsidRPr="00274303">
        <w:rPr>
          <w:rFonts w:eastAsiaTheme="majorEastAsia"/>
        </w:rPr>
        <w:t>branch_name</w:t>
      </w:r>
      <w:r w:rsidRPr="00274303">
        <w:t xml:space="preserve"> (tên chi nhánh), </w:t>
      </w:r>
      <w:r w:rsidRPr="00274303">
        <w:rPr>
          <w:rFonts w:eastAsiaTheme="majorEastAsia"/>
        </w:rPr>
        <w:t>address</w:t>
      </w:r>
      <w:r w:rsidRPr="00274303">
        <w:t xml:space="preserve"> (địa chỉ), </w:t>
      </w:r>
      <w:r w:rsidRPr="00274303">
        <w:rPr>
          <w:rFonts w:eastAsiaTheme="majorEastAsia"/>
        </w:rPr>
        <w:t>phone</w:t>
      </w:r>
      <w:r w:rsidRPr="00274303">
        <w:t xml:space="preserve"> (số điện thoại), và </w:t>
      </w:r>
      <w:r w:rsidRPr="00274303">
        <w:rPr>
          <w:rFonts w:eastAsiaTheme="majorEastAsia"/>
        </w:rPr>
        <w:t>status</w:t>
      </w:r>
      <w:r w:rsidRPr="00274303">
        <w:t xml:space="preserve"> (trạng thái hoạt động). Mỗi chi nhánh có thể chứa nhiều khu vực, được định nghĩa trong bảng </w:t>
      </w:r>
      <w:r w:rsidRPr="00274303">
        <w:rPr>
          <w:rFonts w:eastAsiaTheme="majorEastAsia"/>
        </w:rPr>
        <w:t>BranchFacility</w:t>
      </w:r>
      <w:r w:rsidRPr="00274303">
        <w:t xml:space="preserve">, với thông tin như </w:t>
      </w:r>
      <w:r w:rsidRPr="00274303">
        <w:rPr>
          <w:rFonts w:eastAsiaTheme="majorEastAsia"/>
        </w:rPr>
        <w:t>facility_id</w:t>
      </w:r>
      <w:r w:rsidRPr="00274303">
        <w:t xml:space="preserve">, </w:t>
      </w:r>
      <w:r w:rsidRPr="00274303">
        <w:rPr>
          <w:rFonts w:eastAsiaTheme="majorEastAsia"/>
        </w:rPr>
        <w:t>facility_name</w:t>
      </w:r>
      <w:r w:rsidRPr="00274303">
        <w:t xml:space="preserve">, </w:t>
      </w:r>
      <w:r w:rsidRPr="00274303">
        <w:rPr>
          <w:rFonts w:eastAsiaTheme="majorEastAsia"/>
        </w:rPr>
        <w:t>status</w:t>
      </w:r>
      <w:r w:rsidRPr="00274303">
        <w:t xml:space="preserve"> (tình </w:t>
      </w:r>
      <w:r w:rsidRPr="00274303">
        <w:lastRenderedPageBreak/>
        <w:t xml:space="preserve">trạng hoạt động), </w:t>
      </w:r>
      <w:r w:rsidRPr="00274303">
        <w:rPr>
          <w:rFonts w:eastAsiaTheme="majorEastAsia"/>
        </w:rPr>
        <w:t>capacity</w:t>
      </w:r>
      <w:r w:rsidRPr="00274303">
        <w:t xml:space="preserve"> (sức chứa), </w:t>
      </w:r>
      <w:r w:rsidRPr="00274303">
        <w:rPr>
          <w:rFonts w:eastAsiaTheme="majorEastAsia"/>
        </w:rPr>
        <w:t>default_minutes_duration</w:t>
      </w:r>
      <w:r w:rsidRPr="00274303">
        <w:t xml:space="preserve"> (thời lượng mặc định), và </w:t>
      </w:r>
      <w:r w:rsidRPr="00274303">
        <w:rPr>
          <w:rFonts w:eastAsiaTheme="majorEastAsia"/>
        </w:rPr>
        <w:t>thumbnail_url</w:t>
      </w:r>
      <w:r w:rsidRPr="00274303">
        <w:t xml:space="preserve"> (ảnh đại diện khu vực).</w:t>
      </w:r>
    </w:p>
    <w:p w14:paraId="6F3B3B79" w14:textId="77777777" w:rsidR="00274303" w:rsidRPr="00274303" w:rsidRDefault="00274303" w:rsidP="00A553A3">
      <w:r w:rsidRPr="00274303">
        <w:t xml:space="preserve">Hệ thống cũng lưu thông tin các thiết bị trong bảng </w:t>
      </w:r>
      <w:r w:rsidRPr="00274303">
        <w:rPr>
          <w:rFonts w:eastAsiaTheme="majorEastAsia"/>
        </w:rPr>
        <w:t>Equipment</w:t>
      </w:r>
      <w:r w:rsidRPr="00274303">
        <w:t xml:space="preserve">, bao gồm </w:t>
      </w:r>
      <w:r w:rsidRPr="00274303">
        <w:rPr>
          <w:rFonts w:eastAsiaTheme="majorEastAsia"/>
        </w:rPr>
        <w:t>equipment_id</w:t>
      </w:r>
      <w:r w:rsidRPr="00274303">
        <w:t xml:space="preserve">, </w:t>
      </w:r>
      <w:r w:rsidRPr="00274303">
        <w:rPr>
          <w:rFonts w:eastAsiaTheme="majorEastAsia"/>
        </w:rPr>
        <w:t>equipment_name</w:t>
      </w:r>
      <w:r w:rsidRPr="00274303">
        <w:t xml:space="preserve">, </w:t>
      </w:r>
      <w:r w:rsidRPr="00274303">
        <w:rPr>
          <w:rFonts w:eastAsiaTheme="majorEastAsia"/>
        </w:rPr>
        <w:t>location</w:t>
      </w:r>
      <w:r w:rsidRPr="00274303">
        <w:t xml:space="preserve"> (vị trí thiết bị), </w:t>
      </w:r>
      <w:r w:rsidRPr="00274303">
        <w:rPr>
          <w:rFonts w:eastAsiaTheme="majorEastAsia"/>
        </w:rPr>
        <w:t>status</w:t>
      </w:r>
      <w:r w:rsidRPr="00274303">
        <w:t xml:space="preserve"> (trạng thái sử dụng), </w:t>
      </w:r>
      <w:r w:rsidRPr="00274303">
        <w:rPr>
          <w:rFonts w:eastAsiaTheme="majorEastAsia"/>
        </w:rPr>
        <w:t>notes</w:t>
      </w:r>
      <w:r w:rsidRPr="00274303">
        <w:t xml:space="preserve"> (ghi chú), và liên kết với </w:t>
      </w:r>
      <w:r w:rsidRPr="00274303">
        <w:rPr>
          <w:rFonts w:eastAsiaTheme="majorEastAsia"/>
        </w:rPr>
        <w:t>branch_id</w:t>
      </w:r>
      <w:r w:rsidRPr="00274303">
        <w:t xml:space="preserve"> để xác định thiết bị thuộc về chi nhánh nào.</w:t>
      </w:r>
    </w:p>
    <w:p w14:paraId="4E6583BF" w14:textId="77777777" w:rsidR="00274303" w:rsidRPr="00274303" w:rsidRDefault="00274303" w:rsidP="00A553A3">
      <w:r w:rsidRPr="00274303">
        <w:t xml:space="preserve">Việc tổ chức lớp học cố định được lưu trong entity </w:t>
      </w:r>
      <w:r w:rsidRPr="00274303">
        <w:rPr>
          <w:rFonts w:eastAsiaTheme="majorEastAsia"/>
        </w:rPr>
        <w:t>ClassSchedule</w:t>
      </w:r>
      <w:r w:rsidRPr="00274303">
        <w:t xml:space="preserve">, bao gồm </w:t>
      </w:r>
      <w:r w:rsidRPr="00274303">
        <w:rPr>
          <w:rFonts w:eastAsiaTheme="majorEastAsia"/>
        </w:rPr>
        <w:t>class_schedule_id</w:t>
      </w:r>
      <w:r w:rsidRPr="00274303">
        <w:t xml:space="preserve">, </w:t>
      </w:r>
      <w:r w:rsidRPr="00274303">
        <w:rPr>
          <w:rFonts w:eastAsiaTheme="majorEastAsia"/>
        </w:rPr>
        <w:t>branch_id</w:t>
      </w:r>
      <w:r w:rsidRPr="00274303">
        <w:t xml:space="preserve">, </w:t>
      </w:r>
      <w:r w:rsidRPr="00274303">
        <w:rPr>
          <w:rFonts w:eastAsiaTheme="majorEastAsia"/>
        </w:rPr>
        <w:t>facility_id</w:t>
      </w:r>
      <w:r w:rsidRPr="00274303">
        <w:t xml:space="preserve">, </w:t>
      </w:r>
      <w:r w:rsidRPr="00274303">
        <w:rPr>
          <w:rFonts w:eastAsiaTheme="majorEastAsia"/>
        </w:rPr>
        <w:t>coach_id</w:t>
      </w:r>
      <w:r w:rsidRPr="00274303">
        <w:t xml:space="preserve">, </w:t>
      </w:r>
      <w:r w:rsidRPr="00274303">
        <w:rPr>
          <w:rFonts w:eastAsiaTheme="majorEastAsia"/>
        </w:rPr>
        <w:t>start_time</w:t>
      </w:r>
      <w:r w:rsidRPr="00274303">
        <w:t xml:space="preserve">, </w:t>
      </w:r>
      <w:r w:rsidRPr="00274303">
        <w:rPr>
          <w:rFonts w:eastAsiaTheme="majorEastAsia"/>
        </w:rPr>
        <w:t>end_time</w:t>
      </w:r>
      <w:r w:rsidRPr="00274303">
        <w:t xml:space="preserve">, </w:t>
      </w:r>
      <w:r w:rsidRPr="00274303">
        <w:rPr>
          <w:rFonts w:eastAsiaTheme="majorEastAsia"/>
        </w:rPr>
        <w:t>status</w:t>
      </w:r>
      <w:r w:rsidRPr="00274303">
        <w:t xml:space="preserve"> (trạng thái buổi học), </w:t>
      </w:r>
      <w:r w:rsidRPr="00274303">
        <w:rPr>
          <w:rFonts w:eastAsiaTheme="majorEastAsia"/>
        </w:rPr>
        <w:t>class_type</w:t>
      </w:r>
      <w:r w:rsidRPr="00274303">
        <w:t xml:space="preserve"> (loại hình: online hoặc offline), cùng với thông tin định kỳ như </w:t>
      </w:r>
      <w:r w:rsidRPr="00274303">
        <w:rPr>
          <w:rFonts w:eastAsiaTheme="majorEastAsia"/>
        </w:rPr>
        <w:t>week_of_year</w:t>
      </w:r>
      <w:r w:rsidRPr="00274303">
        <w:t xml:space="preserve">, </w:t>
      </w:r>
      <w:r w:rsidRPr="00274303">
        <w:rPr>
          <w:rFonts w:eastAsiaTheme="majorEastAsia"/>
        </w:rPr>
        <w:t>month</w:t>
      </w:r>
      <w:r w:rsidRPr="00274303">
        <w:t xml:space="preserve">, </w:t>
      </w:r>
      <w:r w:rsidRPr="00274303">
        <w:rPr>
          <w:rFonts w:eastAsiaTheme="majorEastAsia"/>
        </w:rPr>
        <w:t>year</w:t>
      </w:r>
      <w:r w:rsidRPr="00274303">
        <w:t xml:space="preserve">, và </w:t>
      </w:r>
      <w:r w:rsidRPr="00274303">
        <w:rPr>
          <w:rFonts w:eastAsiaTheme="majorEastAsia"/>
        </w:rPr>
        <w:t>shift</w:t>
      </w:r>
      <w:r w:rsidRPr="00274303">
        <w:t xml:space="preserve"> (ca học: sáng, chiều, tối).</w:t>
      </w:r>
    </w:p>
    <w:p w14:paraId="277C1AB8" w14:textId="77777777" w:rsidR="00274303" w:rsidRPr="00274303" w:rsidRDefault="00274303" w:rsidP="00A553A3">
      <w:r w:rsidRPr="00274303">
        <w:t xml:space="preserve">Các gói dịch vụ mà học viên có thể đăng ký được định nghĩa trong bảng </w:t>
      </w:r>
      <w:r w:rsidRPr="00274303">
        <w:rPr>
          <w:rFonts w:eastAsiaTheme="majorEastAsia"/>
        </w:rPr>
        <w:t>SubscriptionPlan</w:t>
      </w:r>
      <w:r w:rsidRPr="00274303">
        <w:t xml:space="preserve">, bao gồm </w:t>
      </w:r>
      <w:r w:rsidRPr="00274303">
        <w:rPr>
          <w:rFonts w:eastAsiaTheme="majorEastAsia"/>
        </w:rPr>
        <w:t>plan_id</w:t>
      </w:r>
      <w:r w:rsidRPr="00274303">
        <w:t xml:space="preserve">, </w:t>
      </w:r>
      <w:r w:rsidRPr="00274303">
        <w:rPr>
          <w:rFonts w:eastAsiaTheme="majorEastAsia"/>
        </w:rPr>
        <w:t>plan_name</w:t>
      </w:r>
      <w:r w:rsidRPr="00274303">
        <w:t xml:space="preserve">, </w:t>
      </w:r>
      <w:r w:rsidRPr="00274303">
        <w:rPr>
          <w:rFonts w:eastAsiaTheme="majorEastAsia"/>
        </w:rPr>
        <w:t>duration</w:t>
      </w:r>
      <w:r w:rsidRPr="00274303">
        <w:t xml:space="preserve"> (số ngày sử dụng), </w:t>
      </w:r>
      <w:r w:rsidRPr="00274303">
        <w:rPr>
          <w:rFonts w:eastAsiaTheme="majorEastAsia"/>
        </w:rPr>
        <w:t>price</w:t>
      </w:r>
      <w:r w:rsidRPr="00274303">
        <w:t xml:space="preserve"> (giá gói), và </w:t>
      </w:r>
      <w:r w:rsidRPr="00274303">
        <w:rPr>
          <w:rFonts w:eastAsiaTheme="majorEastAsia"/>
        </w:rPr>
        <w:t>description</w:t>
      </w:r>
      <w:r w:rsidRPr="00274303">
        <w:t xml:space="preserve">. Khi học viên đăng ký sử dụng một gói, thông tin được lưu trong bảng </w:t>
      </w:r>
      <w:r w:rsidRPr="00274303">
        <w:rPr>
          <w:rFonts w:eastAsiaTheme="majorEastAsia"/>
        </w:rPr>
        <w:t>UserSubscription</w:t>
      </w:r>
      <w:r w:rsidRPr="00274303">
        <w:t xml:space="preserve"> với </w:t>
      </w:r>
      <w:r w:rsidRPr="00274303">
        <w:rPr>
          <w:rFonts w:eastAsiaTheme="majorEastAsia"/>
        </w:rPr>
        <w:t>user_subscription_id</w:t>
      </w:r>
      <w:r w:rsidRPr="00274303">
        <w:t xml:space="preserve">, </w:t>
      </w:r>
      <w:r w:rsidRPr="00274303">
        <w:rPr>
          <w:rFonts w:eastAsiaTheme="majorEastAsia"/>
        </w:rPr>
        <w:t>user_id</w:t>
      </w:r>
      <w:r w:rsidRPr="00274303">
        <w:t xml:space="preserve">, </w:t>
      </w:r>
      <w:r w:rsidRPr="00274303">
        <w:rPr>
          <w:rFonts w:eastAsiaTheme="majorEastAsia"/>
        </w:rPr>
        <w:t>plan_id</w:t>
      </w:r>
      <w:r w:rsidRPr="00274303">
        <w:t>, thời gian bắt đầu và kết thúc (</w:t>
      </w:r>
      <w:r w:rsidRPr="00274303">
        <w:rPr>
          <w:rFonts w:eastAsiaTheme="majorEastAsia"/>
        </w:rPr>
        <w:t>start_date</w:t>
      </w:r>
      <w:r w:rsidRPr="00274303">
        <w:t xml:space="preserve">, </w:t>
      </w:r>
      <w:r w:rsidRPr="00274303">
        <w:rPr>
          <w:rFonts w:eastAsiaTheme="majorEastAsia"/>
        </w:rPr>
        <w:t>end_date</w:t>
      </w:r>
      <w:r w:rsidRPr="00274303">
        <w:t xml:space="preserve">), và </w:t>
      </w:r>
      <w:r w:rsidRPr="00274303">
        <w:rPr>
          <w:rFonts w:eastAsiaTheme="majorEastAsia"/>
        </w:rPr>
        <w:t>status</w:t>
      </w:r>
      <w:r w:rsidRPr="00274303">
        <w:t xml:space="preserve"> (trạng thái sử dụng: còn hạn, hết hạn, huỷ...).</w:t>
      </w:r>
    </w:p>
    <w:p w14:paraId="5F19C0A3" w14:textId="77777777" w:rsidR="00274303" w:rsidRDefault="00274303" w:rsidP="00A553A3">
      <w:r w:rsidRPr="00274303">
        <w:t xml:space="preserve">Cuối cùng, toàn bộ các giao dịch thanh toán của người dùng đều được ghi nhận trong bảng </w:t>
      </w:r>
      <w:r w:rsidRPr="00274303">
        <w:rPr>
          <w:rFonts w:eastAsiaTheme="majorEastAsia"/>
        </w:rPr>
        <w:t>Payment</w:t>
      </w:r>
      <w:r w:rsidRPr="00274303">
        <w:t xml:space="preserve">, bao gồm </w:t>
      </w:r>
      <w:r w:rsidRPr="00274303">
        <w:rPr>
          <w:rFonts w:eastAsiaTheme="majorEastAsia"/>
        </w:rPr>
        <w:t>payment_id</w:t>
      </w:r>
      <w:r w:rsidRPr="00274303">
        <w:t xml:space="preserve">, </w:t>
      </w:r>
      <w:r w:rsidRPr="00274303">
        <w:rPr>
          <w:rFonts w:eastAsiaTheme="majorEastAsia"/>
        </w:rPr>
        <w:t>user_id</w:t>
      </w:r>
      <w:r w:rsidRPr="00274303">
        <w:t xml:space="preserve">, </w:t>
      </w:r>
      <w:r w:rsidRPr="00274303">
        <w:rPr>
          <w:rFonts w:eastAsiaTheme="majorEastAsia"/>
        </w:rPr>
        <w:t>payment_method</w:t>
      </w:r>
      <w:r w:rsidRPr="00274303">
        <w:t xml:space="preserve"> (phương thức thanh toán như tiền mặt, Momo, PayPal...), </w:t>
      </w:r>
      <w:r w:rsidRPr="00274303">
        <w:rPr>
          <w:rFonts w:eastAsiaTheme="majorEastAsia"/>
        </w:rPr>
        <w:t>amount</w:t>
      </w:r>
      <w:r w:rsidRPr="00274303">
        <w:t xml:space="preserve"> (số tiền), </w:t>
      </w:r>
      <w:r w:rsidRPr="00274303">
        <w:rPr>
          <w:rFonts w:eastAsiaTheme="majorEastAsia"/>
        </w:rPr>
        <w:t>transaction_id</w:t>
      </w:r>
      <w:r w:rsidRPr="00274303">
        <w:t xml:space="preserve"> (mã giao dịch), </w:t>
      </w:r>
      <w:r w:rsidRPr="00274303">
        <w:rPr>
          <w:rFonts w:eastAsiaTheme="majorEastAsia"/>
        </w:rPr>
        <w:t>status</w:t>
      </w:r>
      <w:r w:rsidRPr="00274303">
        <w:t xml:space="preserve"> (trạng thái thanh toán), và </w:t>
      </w:r>
      <w:r w:rsidRPr="00274303">
        <w:rPr>
          <w:rFonts w:eastAsiaTheme="majorEastAsia"/>
        </w:rPr>
        <w:t>payment_date</w:t>
      </w:r>
      <w:r w:rsidRPr="00274303">
        <w:t>.</w:t>
      </w:r>
    </w:p>
    <w:p w14:paraId="221A4C2C" w14:textId="7F25C622" w:rsidR="00274303" w:rsidRPr="00274303" w:rsidRDefault="00274303" w:rsidP="00274303">
      <w:pPr>
        <w:pStyle w:val="Nidungvnbn"/>
      </w:pPr>
      <w:r w:rsidRPr="00274303">
        <w:rPr>
          <w:noProof/>
        </w:rPr>
        <w:lastRenderedPageBreak/>
        <w:drawing>
          <wp:inline distT="0" distB="0" distL="0" distR="0" wp14:anchorId="1A43477D" wp14:editId="420154D5">
            <wp:extent cx="5791835" cy="5949950"/>
            <wp:effectExtent l="0" t="0" r="0" b="0"/>
            <wp:docPr id="41182495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24956" name="Picture 5"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91835" cy="5949950"/>
                    </a:xfrm>
                    <a:prstGeom prst="rect">
                      <a:avLst/>
                    </a:prstGeom>
                    <a:noFill/>
                    <a:ln>
                      <a:noFill/>
                    </a:ln>
                  </pic:spPr>
                </pic:pic>
              </a:graphicData>
            </a:graphic>
          </wp:inline>
        </w:drawing>
      </w:r>
    </w:p>
    <w:p w14:paraId="740D1E50" w14:textId="77777777" w:rsidR="00274303" w:rsidRPr="00274303" w:rsidRDefault="00274303" w:rsidP="00274303">
      <w:pPr>
        <w:pStyle w:val="Nidungvnbn"/>
      </w:pPr>
    </w:p>
    <w:p w14:paraId="6631D964" w14:textId="77777777" w:rsidR="00274303" w:rsidRDefault="00274303" w:rsidP="00274303">
      <w:pPr>
        <w:rPr>
          <w:lang w:val="en-US"/>
        </w:rPr>
      </w:pPr>
    </w:p>
    <w:p w14:paraId="303A679D" w14:textId="77777777" w:rsidR="00F070FE" w:rsidRDefault="00F070FE" w:rsidP="00F070FE">
      <w:pPr>
        <w:pStyle w:val="Nidungvnbn"/>
      </w:pPr>
    </w:p>
    <w:p w14:paraId="2EAE4E89" w14:textId="77777777" w:rsidR="00F070FE" w:rsidRDefault="00F070FE" w:rsidP="00F070FE">
      <w:pPr>
        <w:pStyle w:val="Nidungvnbn"/>
      </w:pPr>
    </w:p>
    <w:p w14:paraId="72C57139" w14:textId="77777777" w:rsidR="00F070FE" w:rsidRDefault="00F070FE" w:rsidP="00F070FE">
      <w:pPr>
        <w:pStyle w:val="Nidungvnbn"/>
      </w:pPr>
    </w:p>
    <w:p w14:paraId="50684BA3" w14:textId="77777777" w:rsidR="00F070FE" w:rsidRDefault="00F070FE" w:rsidP="00F070FE">
      <w:pPr>
        <w:pStyle w:val="Nidungvnbn"/>
      </w:pPr>
    </w:p>
    <w:p w14:paraId="459D6009" w14:textId="21F76D4F" w:rsidR="00F070FE" w:rsidRDefault="00F070FE" w:rsidP="00FF4FBC">
      <w:pPr>
        <w:pStyle w:val="Bng"/>
      </w:pPr>
      <w:bookmarkStart w:id="209" w:name="_Toc197965786"/>
      <w:r w:rsidRPr="00F070FE">
        <w:lastRenderedPageBreak/>
        <w:t xml:space="preserve">Bảng </w:t>
      </w:r>
      <w:r w:rsidR="00A9286C">
        <w:t>4.</w:t>
      </w:r>
      <w:r w:rsidRPr="00F070FE">
        <w:t>1: user</w:t>
      </w:r>
      <w:bookmarkEnd w:id="209"/>
    </w:p>
    <w:tbl>
      <w:tblPr>
        <w:tblStyle w:val="TableGrid"/>
        <w:tblW w:w="0" w:type="auto"/>
        <w:jc w:val="center"/>
        <w:tblLook w:val="04A0" w:firstRow="1" w:lastRow="0" w:firstColumn="1" w:lastColumn="0" w:noHBand="0" w:noVBand="1"/>
      </w:tblPr>
      <w:tblGrid>
        <w:gridCol w:w="2405"/>
        <w:gridCol w:w="2552"/>
        <w:gridCol w:w="4149"/>
      </w:tblGrid>
      <w:tr w:rsidR="00E57365" w14:paraId="71E19CBC" w14:textId="77777777" w:rsidTr="007A77AE">
        <w:trPr>
          <w:jc w:val="center"/>
        </w:trPr>
        <w:tc>
          <w:tcPr>
            <w:tcW w:w="2405" w:type="dxa"/>
            <w:vAlign w:val="center"/>
          </w:tcPr>
          <w:p w14:paraId="6512D05B" w14:textId="5A7C5BDB" w:rsidR="00E57365" w:rsidRPr="006E13E9" w:rsidRDefault="00E57365" w:rsidP="00B67A30">
            <w:pPr>
              <w:ind w:firstLine="0"/>
              <w:jc w:val="center"/>
              <w:rPr>
                <w:b/>
                <w:bCs/>
              </w:rPr>
            </w:pPr>
            <w:r w:rsidRPr="006E13E9">
              <w:rPr>
                <w:b/>
                <w:bCs/>
              </w:rPr>
              <w:t>Thuộc tính</w:t>
            </w:r>
          </w:p>
        </w:tc>
        <w:tc>
          <w:tcPr>
            <w:tcW w:w="2552" w:type="dxa"/>
            <w:vAlign w:val="center"/>
          </w:tcPr>
          <w:p w14:paraId="1DD018F7" w14:textId="792F2B08" w:rsidR="00E57365" w:rsidRPr="006E13E9" w:rsidRDefault="00E57365" w:rsidP="00B67A30">
            <w:pPr>
              <w:ind w:firstLine="0"/>
              <w:jc w:val="center"/>
              <w:rPr>
                <w:b/>
                <w:bCs/>
              </w:rPr>
            </w:pPr>
            <w:r w:rsidRPr="006E13E9">
              <w:rPr>
                <w:b/>
                <w:bCs/>
              </w:rPr>
              <w:t>Kiểu dữ liệu</w:t>
            </w:r>
          </w:p>
        </w:tc>
        <w:tc>
          <w:tcPr>
            <w:tcW w:w="4149" w:type="dxa"/>
            <w:vAlign w:val="center"/>
          </w:tcPr>
          <w:p w14:paraId="535A7067" w14:textId="1B0AC2EB" w:rsidR="00E57365" w:rsidRPr="006E13E9" w:rsidRDefault="00E57365" w:rsidP="00B67A30">
            <w:pPr>
              <w:ind w:firstLine="0"/>
              <w:jc w:val="center"/>
              <w:rPr>
                <w:b/>
                <w:bCs/>
              </w:rPr>
            </w:pPr>
            <w:r w:rsidRPr="006E13E9">
              <w:rPr>
                <w:b/>
                <w:bCs/>
              </w:rPr>
              <w:t>Mô tả</w:t>
            </w:r>
          </w:p>
        </w:tc>
      </w:tr>
      <w:tr w:rsidR="00E57365" w14:paraId="4F70C049" w14:textId="77777777" w:rsidTr="007A77AE">
        <w:trPr>
          <w:jc w:val="center"/>
        </w:trPr>
        <w:tc>
          <w:tcPr>
            <w:tcW w:w="2405" w:type="dxa"/>
            <w:vAlign w:val="center"/>
          </w:tcPr>
          <w:p w14:paraId="7746D2E0" w14:textId="0F7367FF" w:rsidR="00E57365" w:rsidRDefault="00E57365" w:rsidP="00B67A30">
            <w:pPr>
              <w:ind w:firstLine="0"/>
              <w:jc w:val="center"/>
            </w:pPr>
            <w:r>
              <w:t>user_id</w:t>
            </w:r>
          </w:p>
        </w:tc>
        <w:tc>
          <w:tcPr>
            <w:tcW w:w="2552" w:type="dxa"/>
            <w:vAlign w:val="center"/>
          </w:tcPr>
          <w:p w14:paraId="7314E1DE" w14:textId="0B860870" w:rsidR="00E57365" w:rsidRPr="003E5674" w:rsidRDefault="00E57365" w:rsidP="00B67A30">
            <w:pPr>
              <w:ind w:firstLine="0"/>
              <w:jc w:val="center"/>
              <w:rPr>
                <w:lang w:val="en-US"/>
              </w:rPr>
            </w:pPr>
            <w:r>
              <w:rPr>
                <w:lang w:val="en-US"/>
              </w:rPr>
              <w:t>varchar(36)</w:t>
            </w:r>
          </w:p>
        </w:tc>
        <w:tc>
          <w:tcPr>
            <w:tcW w:w="4149" w:type="dxa"/>
            <w:vAlign w:val="center"/>
          </w:tcPr>
          <w:p w14:paraId="032A03A7" w14:textId="3B9516B1" w:rsidR="00E57365" w:rsidRDefault="00E57365" w:rsidP="000B764F">
            <w:pPr>
              <w:ind w:firstLine="0"/>
              <w:jc w:val="center"/>
            </w:pPr>
            <w:r>
              <w:t>Mã người dùng (PK)</w:t>
            </w:r>
          </w:p>
        </w:tc>
      </w:tr>
      <w:tr w:rsidR="00E57365" w14:paraId="6804AE3F" w14:textId="77777777" w:rsidTr="007A77AE">
        <w:trPr>
          <w:jc w:val="center"/>
        </w:trPr>
        <w:tc>
          <w:tcPr>
            <w:tcW w:w="2405" w:type="dxa"/>
            <w:vAlign w:val="center"/>
          </w:tcPr>
          <w:p w14:paraId="338D9AB2" w14:textId="39D62602" w:rsidR="00E57365" w:rsidRPr="00B67A30" w:rsidRDefault="00E57365" w:rsidP="00B67A30">
            <w:pPr>
              <w:ind w:firstLine="0"/>
              <w:jc w:val="center"/>
              <w:rPr>
                <w:lang w:val="en-US"/>
              </w:rPr>
            </w:pPr>
            <w:r>
              <w:rPr>
                <w:lang w:val="en-US"/>
              </w:rPr>
              <w:t>username</w:t>
            </w:r>
          </w:p>
        </w:tc>
        <w:tc>
          <w:tcPr>
            <w:tcW w:w="2552" w:type="dxa"/>
            <w:vAlign w:val="center"/>
          </w:tcPr>
          <w:p w14:paraId="5A7460E6" w14:textId="7EA29778" w:rsidR="00E57365" w:rsidRPr="003E5674" w:rsidRDefault="00E57365" w:rsidP="00B67A30">
            <w:pPr>
              <w:ind w:firstLine="0"/>
              <w:jc w:val="center"/>
              <w:rPr>
                <w:lang w:val="en-US"/>
              </w:rPr>
            </w:pPr>
            <w:r>
              <w:rPr>
                <w:lang w:val="en-US"/>
              </w:rPr>
              <w:t>varchar</w:t>
            </w:r>
          </w:p>
        </w:tc>
        <w:tc>
          <w:tcPr>
            <w:tcW w:w="4149" w:type="dxa"/>
            <w:vAlign w:val="center"/>
          </w:tcPr>
          <w:p w14:paraId="3DB64746" w14:textId="4740CBFE" w:rsidR="00E57365" w:rsidRDefault="00E57365" w:rsidP="00B67A30">
            <w:pPr>
              <w:ind w:firstLine="0"/>
              <w:jc w:val="center"/>
            </w:pPr>
            <w:r>
              <w:t>Tên đăng nhập (Unique, Not null)</w:t>
            </w:r>
          </w:p>
        </w:tc>
      </w:tr>
      <w:tr w:rsidR="00E57365" w14:paraId="2081A33D" w14:textId="77777777" w:rsidTr="007A77AE">
        <w:trPr>
          <w:jc w:val="center"/>
        </w:trPr>
        <w:tc>
          <w:tcPr>
            <w:tcW w:w="2405" w:type="dxa"/>
            <w:vAlign w:val="center"/>
          </w:tcPr>
          <w:p w14:paraId="169D95C9" w14:textId="26E3DBCD" w:rsidR="00E57365" w:rsidRPr="00B67A30" w:rsidRDefault="00E57365" w:rsidP="00B67A30">
            <w:pPr>
              <w:ind w:firstLine="0"/>
              <w:jc w:val="center"/>
              <w:rPr>
                <w:lang w:val="en-US"/>
              </w:rPr>
            </w:pPr>
            <w:r>
              <w:rPr>
                <w:lang w:val="en-US"/>
              </w:rPr>
              <w:t>full_name</w:t>
            </w:r>
          </w:p>
        </w:tc>
        <w:tc>
          <w:tcPr>
            <w:tcW w:w="2552" w:type="dxa"/>
            <w:vAlign w:val="center"/>
          </w:tcPr>
          <w:p w14:paraId="3687ECE7" w14:textId="5D98FBA1" w:rsidR="00E57365" w:rsidRPr="003E5674" w:rsidRDefault="00E57365" w:rsidP="00B67A30">
            <w:pPr>
              <w:ind w:firstLine="0"/>
              <w:jc w:val="center"/>
              <w:rPr>
                <w:lang w:val="en-US"/>
              </w:rPr>
            </w:pPr>
            <w:r>
              <w:rPr>
                <w:lang w:val="en-US"/>
              </w:rPr>
              <w:t>varchar</w:t>
            </w:r>
          </w:p>
        </w:tc>
        <w:tc>
          <w:tcPr>
            <w:tcW w:w="4149" w:type="dxa"/>
            <w:vAlign w:val="center"/>
          </w:tcPr>
          <w:p w14:paraId="17982C31" w14:textId="5C3F7E8A" w:rsidR="00E57365" w:rsidRDefault="00E57365" w:rsidP="00B67A30">
            <w:pPr>
              <w:ind w:firstLine="0"/>
              <w:jc w:val="center"/>
            </w:pPr>
            <w:r>
              <w:t>Họ và tên</w:t>
            </w:r>
          </w:p>
        </w:tc>
      </w:tr>
      <w:tr w:rsidR="00E57365" w14:paraId="17361117" w14:textId="77777777" w:rsidTr="007A77AE">
        <w:trPr>
          <w:jc w:val="center"/>
        </w:trPr>
        <w:tc>
          <w:tcPr>
            <w:tcW w:w="2405" w:type="dxa"/>
            <w:vAlign w:val="center"/>
          </w:tcPr>
          <w:p w14:paraId="286029E9" w14:textId="7E96C7F4" w:rsidR="00E57365" w:rsidRPr="00B67A30" w:rsidRDefault="00E57365" w:rsidP="00B67A30">
            <w:pPr>
              <w:ind w:firstLine="0"/>
              <w:jc w:val="center"/>
              <w:rPr>
                <w:lang w:val="en-US"/>
              </w:rPr>
            </w:pPr>
            <w:r>
              <w:rPr>
                <w:lang w:val="en-US"/>
              </w:rPr>
              <w:t>email</w:t>
            </w:r>
          </w:p>
        </w:tc>
        <w:tc>
          <w:tcPr>
            <w:tcW w:w="2552" w:type="dxa"/>
            <w:vAlign w:val="center"/>
          </w:tcPr>
          <w:p w14:paraId="0C34A5D1" w14:textId="4B8C43DC" w:rsidR="00E57365" w:rsidRPr="003E5674" w:rsidRDefault="00E57365" w:rsidP="00B67A30">
            <w:pPr>
              <w:ind w:firstLine="0"/>
              <w:jc w:val="center"/>
              <w:rPr>
                <w:lang w:val="en-US"/>
              </w:rPr>
            </w:pPr>
            <w:r>
              <w:rPr>
                <w:lang w:val="en-US"/>
              </w:rPr>
              <w:t>varchar</w:t>
            </w:r>
          </w:p>
        </w:tc>
        <w:tc>
          <w:tcPr>
            <w:tcW w:w="4149" w:type="dxa"/>
            <w:vAlign w:val="center"/>
          </w:tcPr>
          <w:p w14:paraId="5AC9F20E" w14:textId="6DFE23D2" w:rsidR="00E57365" w:rsidRDefault="00E57365" w:rsidP="00B67A30">
            <w:pPr>
              <w:ind w:firstLine="0"/>
              <w:jc w:val="center"/>
            </w:pPr>
            <w:r>
              <w:t>Email (Unique, Not null)</w:t>
            </w:r>
          </w:p>
        </w:tc>
      </w:tr>
      <w:tr w:rsidR="00E57365" w14:paraId="507DFF64" w14:textId="77777777" w:rsidTr="007A77AE">
        <w:trPr>
          <w:jc w:val="center"/>
        </w:trPr>
        <w:tc>
          <w:tcPr>
            <w:tcW w:w="2405" w:type="dxa"/>
            <w:vAlign w:val="center"/>
          </w:tcPr>
          <w:p w14:paraId="103A57DB" w14:textId="15122CA2" w:rsidR="00E57365" w:rsidRPr="00B67A30" w:rsidRDefault="00E57365" w:rsidP="00B67A30">
            <w:pPr>
              <w:ind w:firstLine="0"/>
              <w:jc w:val="center"/>
              <w:rPr>
                <w:lang w:val="en-US"/>
              </w:rPr>
            </w:pPr>
            <w:r>
              <w:rPr>
                <w:lang w:val="en-US"/>
              </w:rPr>
              <w:t>phone</w:t>
            </w:r>
          </w:p>
        </w:tc>
        <w:tc>
          <w:tcPr>
            <w:tcW w:w="2552" w:type="dxa"/>
            <w:vAlign w:val="center"/>
          </w:tcPr>
          <w:p w14:paraId="29491E63" w14:textId="32A01A69" w:rsidR="00E57365" w:rsidRPr="003E5674" w:rsidRDefault="00E57365" w:rsidP="00B67A30">
            <w:pPr>
              <w:ind w:firstLine="0"/>
              <w:jc w:val="center"/>
              <w:rPr>
                <w:lang w:val="en-US"/>
              </w:rPr>
            </w:pPr>
            <w:r>
              <w:rPr>
                <w:lang w:val="en-US"/>
              </w:rPr>
              <w:t>varchar</w:t>
            </w:r>
          </w:p>
        </w:tc>
        <w:tc>
          <w:tcPr>
            <w:tcW w:w="4149" w:type="dxa"/>
            <w:vAlign w:val="center"/>
          </w:tcPr>
          <w:p w14:paraId="751F8DC9" w14:textId="54D8EAA2" w:rsidR="00E57365" w:rsidRDefault="00E57365" w:rsidP="00B67A30">
            <w:pPr>
              <w:ind w:firstLine="0"/>
              <w:jc w:val="center"/>
            </w:pPr>
            <w:r>
              <w:t>Số điện thoại</w:t>
            </w:r>
          </w:p>
        </w:tc>
      </w:tr>
      <w:tr w:rsidR="00E57365" w14:paraId="029B0571" w14:textId="77777777" w:rsidTr="007A77AE">
        <w:trPr>
          <w:jc w:val="center"/>
        </w:trPr>
        <w:tc>
          <w:tcPr>
            <w:tcW w:w="2405" w:type="dxa"/>
            <w:vAlign w:val="center"/>
          </w:tcPr>
          <w:p w14:paraId="0CBB72CD" w14:textId="1541F0D5" w:rsidR="00E57365" w:rsidRPr="00B67A30" w:rsidRDefault="00E57365" w:rsidP="00B67A30">
            <w:pPr>
              <w:ind w:firstLine="0"/>
              <w:jc w:val="center"/>
              <w:rPr>
                <w:lang w:val="en-US"/>
              </w:rPr>
            </w:pPr>
            <w:r>
              <w:rPr>
                <w:lang w:val="en-US"/>
              </w:rPr>
              <w:t>gender</w:t>
            </w:r>
          </w:p>
        </w:tc>
        <w:tc>
          <w:tcPr>
            <w:tcW w:w="2552" w:type="dxa"/>
            <w:vAlign w:val="center"/>
          </w:tcPr>
          <w:p w14:paraId="0E2FE34A" w14:textId="24943FB0" w:rsidR="00E57365" w:rsidRPr="003E5674" w:rsidRDefault="00E57365" w:rsidP="00B67A30">
            <w:pPr>
              <w:ind w:firstLine="0"/>
              <w:jc w:val="center"/>
              <w:rPr>
                <w:lang w:val="en-US"/>
              </w:rPr>
            </w:pPr>
            <w:r>
              <w:rPr>
                <w:lang w:val="en-US"/>
              </w:rPr>
              <w:t>varchar</w:t>
            </w:r>
          </w:p>
        </w:tc>
        <w:tc>
          <w:tcPr>
            <w:tcW w:w="4149" w:type="dxa"/>
            <w:vAlign w:val="center"/>
          </w:tcPr>
          <w:p w14:paraId="5E2F45ED" w14:textId="168C2197" w:rsidR="00E57365" w:rsidRDefault="00E57365" w:rsidP="00B67A30">
            <w:pPr>
              <w:ind w:firstLine="0"/>
              <w:jc w:val="center"/>
            </w:pPr>
            <w:r>
              <w:t>Giới tính</w:t>
            </w:r>
          </w:p>
        </w:tc>
      </w:tr>
      <w:tr w:rsidR="00E57365" w14:paraId="34291EB2" w14:textId="77777777" w:rsidTr="007A77AE">
        <w:trPr>
          <w:jc w:val="center"/>
        </w:trPr>
        <w:tc>
          <w:tcPr>
            <w:tcW w:w="2405" w:type="dxa"/>
            <w:vAlign w:val="center"/>
          </w:tcPr>
          <w:p w14:paraId="102C7EC5" w14:textId="52D3183B" w:rsidR="00E57365" w:rsidRPr="00B67A30" w:rsidRDefault="00E57365" w:rsidP="00B67A30">
            <w:pPr>
              <w:ind w:firstLine="0"/>
              <w:jc w:val="center"/>
              <w:rPr>
                <w:lang w:val="en-US"/>
              </w:rPr>
            </w:pPr>
            <w:r>
              <w:rPr>
                <w:lang w:val="en-US"/>
              </w:rPr>
              <w:t>password</w:t>
            </w:r>
          </w:p>
        </w:tc>
        <w:tc>
          <w:tcPr>
            <w:tcW w:w="2552" w:type="dxa"/>
            <w:vAlign w:val="center"/>
          </w:tcPr>
          <w:p w14:paraId="16080052" w14:textId="0D812A28" w:rsidR="00E57365" w:rsidRPr="003E5674" w:rsidRDefault="00E57365" w:rsidP="00B67A30">
            <w:pPr>
              <w:ind w:firstLine="0"/>
              <w:jc w:val="center"/>
              <w:rPr>
                <w:lang w:val="en-US"/>
              </w:rPr>
            </w:pPr>
            <w:r>
              <w:rPr>
                <w:lang w:val="en-US"/>
              </w:rPr>
              <w:t>varchar</w:t>
            </w:r>
          </w:p>
        </w:tc>
        <w:tc>
          <w:tcPr>
            <w:tcW w:w="4149" w:type="dxa"/>
            <w:vAlign w:val="center"/>
          </w:tcPr>
          <w:p w14:paraId="4C010F79" w14:textId="5315752F" w:rsidR="00E57365" w:rsidRDefault="00E57365" w:rsidP="00B67A30">
            <w:pPr>
              <w:ind w:firstLine="0"/>
              <w:jc w:val="center"/>
            </w:pPr>
            <w:r>
              <w:t>Mật khẩu (hash)</w:t>
            </w:r>
          </w:p>
        </w:tc>
      </w:tr>
      <w:tr w:rsidR="00E57365" w14:paraId="2A0E144D" w14:textId="77777777" w:rsidTr="007A77AE">
        <w:trPr>
          <w:jc w:val="center"/>
        </w:trPr>
        <w:tc>
          <w:tcPr>
            <w:tcW w:w="2405" w:type="dxa"/>
            <w:vAlign w:val="center"/>
          </w:tcPr>
          <w:p w14:paraId="288B6F34" w14:textId="48A2564B" w:rsidR="00E57365" w:rsidRPr="003E5674" w:rsidRDefault="00E57365" w:rsidP="00B67A30">
            <w:pPr>
              <w:ind w:firstLine="0"/>
              <w:jc w:val="center"/>
              <w:rPr>
                <w:lang w:val="en-US"/>
              </w:rPr>
            </w:pPr>
            <w:r>
              <w:rPr>
                <w:lang w:val="en-US"/>
              </w:rPr>
              <w:t>dob</w:t>
            </w:r>
          </w:p>
        </w:tc>
        <w:tc>
          <w:tcPr>
            <w:tcW w:w="2552" w:type="dxa"/>
            <w:vAlign w:val="center"/>
          </w:tcPr>
          <w:p w14:paraId="0835DDE2" w14:textId="623EA602" w:rsidR="00E57365" w:rsidRPr="003E5674" w:rsidRDefault="00E57365" w:rsidP="00B67A30">
            <w:pPr>
              <w:ind w:firstLine="0"/>
              <w:jc w:val="center"/>
              <w:rPr>
                <w:lang w:val="en-US"/>
              </w:rPr>
            </w:pPr>
            <w:r>
              <w:rPr>
                <w:lang w:val="en-US"/>
              </w:rPr>
              <w:t>date</w:t>
            </w:r>
          </w:p>
        </w:tc>
        <w:tc>
          <w:tcPr>
            <w:tcW w:w="4149" w:type="dxa"/>
            <w:vAlign w:val="center"/>
          </w:tcPr>
          <w:p w14:paraId="158DDF3A" w14:textId="0D86D857" w:rsidR="00E57365" w:rsidRDefault="00E57365" w:rsidP="00B67A30">
            <w:pPr>
              <w:ind w:firstLine="0"/>
              <w:jc w:val="center"/>
            </w:pPr>
            <w:r>
              <w:t>Ngày sinh</w:t>
            </w:r>
          </w:p>
        </w:tc>
      </w:tr>
      <w:tr w:rsidR="00E57365" w14:paraId="740053ED" w14:textId="77777777" w:rsidTr="007A77AE">
        <w:trPr>
          <w:jc w:val="center"/>
        </w:trPr>
        <w:tc>
          <w:tcPr>
            <w:tcW w:w="2405" w:type="dxa"/>
            <w:vAlign w:val="center"/>
          </w:tcPr>
          <w:p w14:paraId="792D8D22" w14:textId="40615FE0" w:rsidR="00E57365" w:rsidRPr="003E5674" w:rsidRDefault="00E57365" w:rsidP="00B67A30">
            <w:pPr>
              <w:ind w:firstLine="0"/>
              <w:jc w:val="center"/>
              <w:rPr>
                <w:lang w:val="en-US"/>
              </w:rPr>
            </w:pPr>
            <w:r>
              <w:rPr>
                <w:lang w:val="en-US"/>
              </w:rPr>
              <w:t>cccd</w:t>
            </w:r>
          </w:p>
        </w:tc>
        <w:tc>
          <w:tcPr>
            <w:tcW w:w="2552" w:type="dxa"/>
            <w:vAlign w:val="center"/>
          </w:tcPr>
          <w:p w14:paraId="638C5646" w14:textId="0993DC54" w:rsidR="00E57365" w:rsidRPr="003E5674" w:rsidRDefault="00E57365" w:rsidP="00B67A30">
            <w:pPr>
              <w:ind w:firstLine="0"/>
              <w:jc w:val="center"/>
              <w:rPr>
                <w:lang w:val="en-US"/>
              </w:rPr>
            </w:pPr>
            <w:r>
              <w:rPr>
                <w:lang w:val="en-US"/>
              </w:rPr>
              <w:t>varchar</w:t>
            </w:r>
          </w:p>
        </w:tc>
        <w:tc>
          <w:tcPr>
            <w:tcW w:w="4149" w:type="dxa"/>
            <w:vAlign w:val="center"/>
          </w:tcPr>
          <w:p w14:paraId="19D69E43" w14:textId="5C6A231B" w:rsidR="00E57365" w:rsidRDefault="00E57365" w:rsidP="00B67A30">
            <w:pPr>
              <w:ind w:firstLine="0"/>
              <w:jc w:val="center"/>
            </w:pPr>
            <w:r>
              <w:t>Căn cước công dân</w:t>
            </w:r>
          </w:p>
        </w:tc>
      </w:tr>
      <w:tr w:rsidR="00E57365" w14:paraId="0F798595" w14:textId="77777777" w:rsidTr="007A77AE">
        <w:trPr>
          <w:jc w:val="center"/>
        </w:trPr>
        <w:tc>
          <w:tcPr>
            <w:tcW w:w="2405" w:type="dxa"/>
            <w:vAlign w:val="center"/>
          </w:tcPr>
          <w:p w14:paraId="4BA0A648" w14:textId="3601F48F" w:rsidR="00E57365" w:rsidRPr="003E5674" w:rsidRDefault="00E57365" w:rsidP="00B67A30">
            <w:pPr>
              <w:ind w:firstLine="0"/>
              <w:jc w:val="center"/>
              <w:rPr>
                <w:lang w:val="en-US"/>
              </w:rPr>
            </w:pPr>
            <w:r>
              <w:rPr>
                <w:lang w:val="en-US"/>
              </w:rPr>
              <w:t>address</w:t>
            </w:r>
          </w:p>
        </w:tc>
        <w:tc>
          <w:tcPr>
            <w:tcW w:w="2552" w:type="dxa"/>
            <w:vAlign w:val="center"/>
          </w:tcPr>
          <w:p w14:paraId="6D17E34F" w14:textId="6C8CDD59" w:rsidR="00E57365" w:rsidRPr="003E5674" w:rsidRDefault="00E57365" w:rsidP="00B67A30">
            <w:pPr>
              <w:ind w:firstLine="0"/>
              <w:jc w:val="center"/>
              <w:rPr>
                <w:lang w:val="en-US"/>
              </w:rPr>
            </w:pPr>
            <w:r>
              <w:rPr>
                <w:lang w:val="en-US"/>
              </w:rPr>
              <w:t>text</w:t>
            </w:r>
          </w:p>
        </w:tc>
        <w:tc>
          <w:tcPr>
            <w:tcW w:w="4149" w:type="dxa"/>
            <w:vAlign w:val="center"/>
          </w:tcPr>
          <w:p w14:paraId="48782EA8" w14:textId="3DBF25C1" w:rsidR="00E57365" w:rsidRDefault="00E57365" w:rsidP="00B67A30">
            <w:pPr>
              <w:ind w:firstLine="0"/>
              <w:jc w:val="center"/>
            </w:pPr>
            <w:r>
              <w:t>Địa chỉ</w:t>
            </w:r>
          </w:p>
        </w:tc>
      </w:tr>
      <w:tr w:rsidR="00E57365" w14:paraId="0FF9ADBC" w14:textId="77777777" w:rsidTr="007A77AE">
        <w:trPr>
          <w:jc w:val="center"/>
        </w:trPr>
        <w:tc>
          <w:tcPr>
            <w:tcW w:w="2405" w:type="dxa"/>
            <w:vAlign w:val="center"/>
          </w:tcPr>
          <w:p w14:paraId="44066857" w14:textId="33620A71" w:rsidR="00E57365" w:rsidRPr="003E5674" w:rsidRDefault="00E57365" w:rsidP="00B67A30">
            <w:pPr>
              <w:ind w:firstLine="0"/>
              <w:jc w:val="center"/>
              <w:rPr>
                <w:lang w:val="en-US"/>
              </w:rPr>
            </w:pPr>
            <w:r>
              <w:rPr>
                <w:lang w:val="en-US"/>
              </w:rPr>
              <w:t>height</w:t>
            </w:r>
          </w:p>
        </w:tc>
        <w:tc>
          <w:tcPr>
            <w:tcW w:w="2552" w:type="dxa"/>
            <w:vAlign w:val="center"/>
          </w:tcPr>
          <w:p w14:paraId="44DDA8D2" w14:textId="135070AF" w:rsidR="00E57365" w:rsidRPr="003E5674" w:rsidRDefault="00E57365" w:rsidP="00B67A30">
            <w:pPr>
              <w:ind w:firstLine="0"/>
              <w:jc w:val="center"/>
              <w:rPr>
                <w:lang w:val="en-US"/>
              </w:rPr>
            </w:pPr>
            <w:r>
              <w:rPr>
                <w:lang w:val="en-US"/>
              </w:rPr>
              <w:t>decimal</w:t>
            </w:r>
          </w:p>
        </w:tc>
        <w:tc>
          <w:tcPr>
            <w:tcW w:w="4149" w:type="dxa"/>
            <w:vAlign w:val="center"/>
          </w:tcPr>
          <w:p w14:paraId="06A26A9E" w14:textId="68BD0135" w:rsidR="00E57365" w:rsidRDefault="00E57365" w:rsidP="00B67A30">
            <w:pPr>
              <w:ind w:firstLine="0"/>
              <w:jc w:val="center"/>
            </w:pPr>
            <w:r>
              <w:t>Chiều cao</w:t>
            </w:r>
          </w:p>
        </w:tc>
      </w:tr>
      <w:tr w:rsidR="00E57365" w14:paraId="4853A5F5" w14:textId="77777777" w:rsidTr="007A77AE">
        <w:trPr>
          <w:jc w:val="center"/>
        </w:trPr>
        <w:tc>
          <w:tcPr>
            <w:tcW w:w="2405" w:type="dxa"/>
            <w:vAlign w:val="center"/>
          </w:tcPr>
          <w:p w14:paraId="788AB2DA" w14:textId="6161A294" w:rsidR="00E57365" w:rsidRPr="003E5674" w:rsidRDefault="00E57365" w:rsidP="00B67A30">
            <w:pPr>
              <w:ind w:firstLine="0"/>
              <w:jc w:val="center"/>
              <w:rPr>
                <w:lang w:val="en-US"/>
              </w:rPr>
            </w:pPr>
            <w:r>
              <w:rPr>
                <w:lang w:val="en-US"/>
              </w:rPr>
              <w:t>weight</w:t>
            </w:r>
          </w:p>
        </w:tc>
        <w:tc>
          <w:tcPr>
            <w:tcW w:w="2552" w:type="dxa"/>
            <w:vAlign w:val="center"/>
          </w:tcPr>
          <w:p w14:paraId="7BFC3FD1" w14:textId="7E8F4805" w:rsidR="00E57365" w:rsidRPr="003E5674" w:rsidRDefault="00E57365" w:rsidP="00B67A30">
            <w:pPr>
              <w:ind w:firstLine="0"/>
              <w:jc w:val="center"/>
              <w:rPr>
                <w:lang w:val="en-US"/>
              </w:rPr>
            </w:pPr>
            <w:r>
              <w:rPr>
                <w:lang w:val="en-US"/>
              </w:rPr>
              <w:t>decimal</w:t>
            </w:r>
          </w:p>
        </w:tc>
        <w:tc>
          <w:tcPr>
            <w:tcW w:w="4149" w:type="dxa"/>
            <w:vAlign w:val="center"/>
          </w:tcPr>
          <w:p w14:paraId="1729210D" w14:textId="549670A2" w:rsidR="00E57365" w:rsidRDefault="00E57365" w:rsidP="00B67A30">
            <w:pPr>
              <w:ind w:firstLine="0"/>
              <w:jc w:val="center"/>
            </w:pPr>
            <w:r>
              <w:t>Cân nặng</w:t>
            </w:r>
          </w:p>
        </w:tc>
      </w:tr>
      <w:tr w:rsidR="00E57365" w14:paraId="37E550BF" w14:textId="77777777" w:rsidTr="007A77AE">
        <w:trPr>
          <w:jc w:val="center"/>
        </w:trPr>
        <w:tc>
          <w:tcPr>
            <w:tcW w:w="2405" w:type="dxa"/>
            <w:vAlign w:val="center"/>
          </w:tcPr>
          <w:p w14:paraId="4C1280CB" w14:textId="799B8FCB" w:rsidR="00E57365" w:rsidRPr="003E5674" w:rsidRDefault="00E57365" w:rsidP="00B67A30">
            <w:pPr>
              <w:ind w:firstLine="0"/>
              <w:jc w:val="center"/>
              <w:rPr>
                <w:lang w:val="en-US"/>
              </w:rPr>
            </w:pPr>
            <w:r>
              <w:rPr>
                <w:lang w:val="en-US"/>
              </w:rPr>
              <w:t>health_issues</w:t>
            </w:r>
          </w:p>
        </w:tc>
        <w:tc>
          <w:tcPr>
            <w:tcW w:w="2552" w:type="dxa"/>
            <w:vAlign w:val="center"/>
          </w:tcPr>
          <w:p w14:paraId="7CE3CEF3" w14:textId="5EEB033A" w:rsidR="00E57365" w:rsidRPr="003E5674" w:rsidRDefault="00E57365" w:rsidP="00B67A30">
            <w:pPr>
              <w:ind w:firstLine="0"/>
              <w:jc w:val="center"/>
              <w:rPr>
                <w:lang w:val="en-US"/>
              </w:rPr>
            </w:pPr>
            <w:r>
              <w:rPr>
                <w:lang w:val="en-US"/>
              </w:rPr>
              <w:t>text</w:t>
            </w:r>
          </w:p>
        </w:tc>
        <w:tc>
          <w:tcPr>
            <w:tcW w:w="4149" w:type="dxa"/>
            <w:vAlign w:val="center"/>
          </w:tcPr>
          <w:p w14:paraId="4A872CFF" w14:textId="20182835" w:rsidR="00E57365" w:rsidRDefault="00E57365" w:rsidP="00B67A30">
            <w:pPr>
              <w:ind w:firstLine="0"/>
              <w:jc w:val="center"/>
            </w:pPr>
            <w:r>
              <w:t>Vấn đề sức khỏe</w:t>
            </w:r>
          </w:p>
        </w:tc>
      </w:tr>
      <w:tr w:rsidR="00E57365" w14:paraId="6397981B" w14:textId="77777777" w:rsidTr="007A77AE">
        <w:trPr>
          <w:jc w:val="center"/>
        </w:trPr>
        <w:tc>
          <w:tcPr>
            <w:tcW w:w="2405" w:type="dxa"/>
            <w:vAlign w:val="center"/>
          </w:tcPr>
          <w:p w14:paraId="73578B2C" w14:textId="7DD96D63" w:rsidR="00E57365" w:rsidRPr="003E5674" w:rsidRDefault="00E57365" w:rsidP="00B67A30">
            <w:pPr>
              <w:ind w:firstLine="0"/>
              <w:jc w:val="center"/>
              <w:rPr>
                <w:lang w:val="en-US"/>
              </w:rPr>
            </w:pPr>
            <w:r>
              <w:rPr>
                <w:lang w:val="en-US"/>
              </w:rPr>
              <w:t>image_url</w:t>
            </w:r>
          </w:p>
        </w:tc>
        <w:tc>
          <w:tcPr>
            <w:tcW w:w="2552" w:type="dxa"/>
            <w:vAlign w:val="center"/>
          </w:tcPr>
          <w:p w14:paraId="00830462" w14:textId="6AA2D50E" w:rsidR="00E57365" w:rsidRPr="003E5674" w:rsidRDefault="00E57365" w:rsidP="00B67A30">
            <w:pPr>
              <w:ind w:firstLine="0"/>
              <w:jc w:val="center"/>
              <w:rPr>
                <w:lang w:val="en-US"/>
              </w:rPr>
            </w:pPr>
            <w:r>
              <w:rPr>
                <w:lang w:val="en-US"/>
              </w:rPr>
              <w:t>text</w:t>
            </w:r>
          </w:p>
        </w:tc>
        <w:tc>
          <w:tcPr>
            <w:tcW w:w="4149" w:type="dxa"/>
            <w:vAlign w:val="center"/>
          </w:tcPr>
          <w:p w14:paraId="3D4BDE92" w14:textId="766D3491" w:rsidR="00E57365" w:rsidRDefault="00E57365" w:rsidP="00B67A30">
            <w:pPr>
              <w:ind w:firstLine="0"/>
              <w:jc w:val="center"/>
            </w:pPr>
            <w:r>
              <w:t>Ảnh đại diện</w:t>
            </w:r>
          </w:p>
        </w:tc>
      </w:tr>
      <w:tr w:rsidR="00E57365" w14:paraId="1DC866EA" w14:textId="77777777" w:rsidTr="007A77AE">
        <w:trPr>
          <w:jc w:val="center"/>
        </w:trPr>
        <w:tc>
          <w:tcPr>
            <w:tcW w:w="2405" w:type="dxa"/>
            <w:vAlign w:val="center"/>
          </w:tcPr>
          <w:p w14:paraId="49B32F7B" w14:textId="595A5746" w:rsidR="00E57365" w:rsidRPr="003E5674" w:rsidRDefault="00E57365" w:rsidP="00B67A30">
            <w:pPr>
              <w:ind w:firstLine="0"/>
              <w:jc w:val="center"/>
              <w:rPr>
                <w:lang w:val="en-US"/>
              </w:rPr>
            </w:pPr>
            <w:r>
              <w:rPr>
                <w:lang w:val="en-US"/>
              </w:rPr>
              <w:t>status</w:t>
            </w:r>
          </w:p>
        </w:tc>
        <w:tc>
          <w:tcPr>
            <w:tcW w:w="2552" w:type="dxa"/>
            <w:vAlign w:val="center"/>
          </w:tcPr>
          <w:p w14:paraId="7A315C32" w14:textId="61671D2A" w:rsidR="00E57365" w:rsidRPr="003E5674" w:rsidRDefault="00E57365" w:rsidP="00B67A30">
            <w:pPr>
              <w:ind w:firstLine="0"/>
              <w:jc w:val="center"/>
              <w:rPr>
                <w:lang w:val="en-US"/>
              </w:rPr>
            </w:pPr>
            <w:r>
              <w:rPr>
                <w:lang w:val="en-US"/>
              </w:rPr>
              <w:t>varchar</w:t>
            </w:r>
          </w:p>
        </w:tc>
        <w:tc>
          <w:tcPr>
            <w:tcW w:w="4149" w:type="dxa"/>
            <w:vAlign w:val="center"/>
          </w:tcPr>
          <w:p w14:paraId="52AAD430" w14:textId="422D018E" w:rsidR="00E57365" w:rsidRDefault="00E57365" w:rsidP="00B67A30">
            <w:pPr>
              <w:ind w:firstLine="0"/>
              <w:jc w:val="center"/>
            </w:pPr>
            <w:r>
              <w:t>Trạng thái tài khoản</w:t>
            </w:r>
          </w:p>
        </w:tc>
      </w:tr>
      <w:tr w:rsidR="00E57365" w14:paraId="5B7EE6C5" w14:textId="77777777" w:rsidTr="007A77AE">
        <w:trPr>
          <w:jc w:val="center"/>
        </w:trPr>
        <w:tc>
          <w:tcPr>
            <w:tcW w:w="2405" w:type="dxa"/>
            <w:vAlign w:val="center"/>
          </w:tcPr>
          <w:p w14:paraId="2C20ED76" w14:textId="6609EBF8" w:rsidR="00E57365" w:rsidRPr="003E5674" w:rsidRDefault="00E57365" w:rsidP="00B67A30">
            <w:pPr>
              <w:ind w:firstLine="0"/>
              <w:jc w:val="center"/>
              <w:rPr>
                <w:lang w:val="en-US"/>
              </w:rPr>
            </w:pPr>
            <w:r>
              <w:rPr>
                <w:lang w:val="en-US"/>
              </w:rPr>
              <w:t>balance</w:t>
            </w:r>
          </w:p>
        </w:tc>
        <w:tc>
          <w:tcPr>
            <w:tcW w:w="2552" w:type="dxa"/>
            <w:vAlign w:val="center"/>
          </w:tcPr>
          <w:p w14:paraId="0642822A" w14:textId="44564084" w:rsidR="00E57365" w:rsidRPr="003E5674" w:rsidRDefault="00E57365" w:rsidP="00B67A30">
            <w:pPr>
              <w:ind w:firstLine="0"/>
              <w:jc w:val="center"/>
              <w:rPr>
                <w:lang w:val="en-US"/>
              </w:rPr>
            </w:pPr>
            <w:r>
              <w:rPr>
                <w:lang w:val="en-US"/>
              </w:rPr>
              <w:t>int</w:t>
            </w:r>
          </w:p>
        </w:tc>
        <w:tc>
          <w:tcPr>
            <w:tcW w:w="4149" w:type="dxa"/>
            <w:vAlign w:val="center"/>
          </w:tcPr>
          <w:p w14:paraId="408844DF" w14:textId="6D29EDB8" w:rsidR="00E57365" w:rsidRDefault="00E57365" w:rsidP="00B67A30">
            <w:pPr>
              <w:ind w:firstLine="0"/>
              <w:jc w:val="center"/>
            </w:pPr>
            <w:r>
              <w:t>Số dư (Defaut=0)</w:t>
            </w:r>
          </w:p>
        </w:tc>
      </w:tr>
      <w:tr w:rsidR="00E57365" w14:paraId="288A465F" w14:textId="77777777" w:rsidTr="007A77AE">
        <w:trPr>
          <w:jc w:val="center"/>
        </w:trPr>
        <w:tc>
          <w:tcPr>
            <w:tcW w:w="2405" w:type="dxa"/>
            <w:vAlign w:val="center"/>
          </w:tcPr>
          <w:p w14:paraId="2E67F81F" w14:textId="3F13BED1" w:rsidR="00E57365" w:rsidRPr="003E5674" w:rsidRDefault="00E57365" w:rsidP="00B67A30">
            <w:pPr>
              <w:ind w:firstLine="0"/>
              <w:jc w:val="center"/>
              <w:rPr>
                <w:lang w:val="en-US"/>
              </w:rPr>
            </w:pPr>
            <w:r>
              <w:rPr>
                <w:lang w:val="en-US"/>
              </w:rPr>
              <w:t>branch_id</w:t>
            </w:r>
          </w:p>
        </w:tc>
        <w:tc>
          <w:tcPr>
            <w:tcW w:w="2552" w:type="dxa"/>
            <w:vAlign w:val="center"/>
          </w:tcPr>
          <w:p w14:paraId="65A68DF5" w14:textId="7486A853" w:rsidR="00E57365" w:rsidRPr="003E5674" w:rsidRDefault="00E57365" w:rsidP="00B67A30">
            <w:pPr>
              <w:ind w:firstLine="0"/>
              <w:jc w:val="center"/>
              <w:rPr>
                <w:lang w:val="en-US"/>
              </w:rPr>
            </w:pPr>
            <w:r>
              <w:rPr>
                <w:lang w:val="en-US"/>
              </w:rPr>
              <w:t>varchar(36)</w:t>
            </w:r>
          </w:p>
        </w:tc>
        <w:tc>
          <w:tcPr>
            <w:tcW w:w="4149" w:type="dxa"/>
            <w:vAlign w:val="center"/>
          </w:tcPr>
          <w:p w14:paraId="41A0E1E5" w14:textId="565EB277" w:rsidR="00E57365" w:rsidRDefault="00E57365" w:rsidP="008C11AC">
            <w:pPr>
              <w:ind w:firstLine="0"/>
              <w:jc w:val="center"/>
            </w:pPr>
            <w:r>
              <w:t>Mã branch (FK)</w:t>
            </w:r>
          </w:p>
        </w:tc>
      </w:tr>
      <w:tr w:rsidR="00E57365" w14:paraId="7D123870" w14:textId="77777777" w:rsidTr="007A77AE">
        <w:trPr>
          <w:jc w:val="center"/>
        </w:trPr>
        <w:tc>
          <w:tcPr>
            <w:tcW w:w="2405" w:type="dxa"/>
            <w:vAlign w:val="center"/>
          </w:tcPr>
          <w:p w14:paraId="5BBA7DE8" w14:textId="42972432" w:rsidR="00E57365" w:rsidRPr="003E5674" w:rsidRDefault="00E57365" w:rsidP="00B67A30">
            <w:pPr>
              <w:ind w:firstLine="0"/>
              <w:jc w:val="center"/>
              <w:rPr>
                <w:lang w:val="en-US"/>
              </w:rPr>
            </w:pPr>
            <w:r>
              <w:rPr>
                <w:lang w:val="en-US"/>
              </w:rPr>
              <w:t>created_at</w:t>
            </w:r>
          </w:p>
        </w:tc>
        <w:tc>
          <w:tcPr>
            <w:tcW w:w="2552" w:type="dxa"/>
            <w:vAlign w:val="center"/>
          </w:tcPr>
          <w:p w14:paraId="1C7D0D7E" w14:textId="182675D0" w:rsidR="00E57365" w:rsidRPr="003E5674" w:rsidRDefault="00E57365" w:rsidP="00B67A30">
            <w:pPr>
              <w:ind w:firstLine="0"/>
              <w:jc w:val="center"/>
              <w:rPr>
                <w:lang w:val="en-US"/>
              </w:rPr>
            </w:pPr>
            <w:r>
              <w:rPr>
                <w:lang w:val="en-US"/>
              </w:rPr>
              <w:t>datetime</w:t>
            </w:r>
          </w:p>
        </w:tc>
        <w:tc>
          <w:tcPr>
            <w:tcW w:w="4149" w:type="dxa"/>
            <w:vAlign w:val="center"/>
          </w:tcPr>
          <w:p w14:paraId="047B56F2" w14:textId="7BDF41D5" w:rsidR="00E57365" w:rsidRDefault="00E57365" w:rsidP="00B67A30">
            <w:pPr>
              <w:ind w:firstLine="0"/>
              <w:jc w:val="center"/>
            </w:pPr>
            <w:r>
              <w:t>Ngày tạo (Auto)</w:t>
            </w:r>
          </w:p>
        </w:tc>
      </w:tr>
      <w:tr w:rsidR="00E57365" w14:paraId="284DB3BD" w14:textId="77777777" w:rsidTr="007A77AE">
        <w:trPr>
          <w:jc w:val="center"/>
        </w:trPr>
        <w:tc>
          <w:tcPr>
            <w:tcW w:w="2405" w:type="dxa"/>
            <w:vAlign w:val="center"/>
          </w:tcPr>
          <w:p w14:paraId="3F0C1A5F" w14:textId="3DB1259A" w:rsidR="00E57365" w:rsidRPr="003E5674" w:rsidRDefault="00E57365" w:rsidP="00B67A30">
            <w:pPr>
              <w:ind w:firstLine="0"/>
              <w:jc w:val="center"/>
              <w:rPr>
                <w:lang w:val="en-US"/>
              </w:rPr>
            </w:pPr>
            <w:r>
              <w:rPr>
                <w:lang w:val="en-US"/>
              </w:rPr>
              <w:t>updated_at</w:t>
            </w:r>
          </w:p>
        </w:tc>
        <w:tc>
          <w:tcPr>
            <w:tcW w:w="2552" w:type="dxa"/>
            <w:vAlign w:val="center"/>
          </w:tcPr>
          <w:p w14:paraId="4E5C87C0" w14:textId="73F69BC1" w:rsidR="00E57365" w:rsidRPr="003E5674" w:rsidRDefault="00E57365" w:rsidP="00B67A30">
            <w:pPr>
              <w:ind w:firstLine="0"/>
              <w:jc w:val="center"/>
              <w:rPr>
                <w:lang w:val="en-US"/>
              </w:rPr>
            </w:pPr>
            <w:r>
              <w:rPr>
                <w:lang w:val="en-US"/>
              </w:rPr>
              <w:t>datetime</w:t>
            </w:r>
          </w:p>
        </w:tc>
        <w:tc>
          <w:tcPr>
            <w:tcW w:w="4149" w:type="dxa"/>
            <w:vAlign w:val="center"/>
          </w:tcPr>
          <w:p w14:paraId="4ED0B767" w14:textId="2EF8251E" w:rsidR="00E57365" w:rsidRDefault="00E57365" w:rsidP="00B67A30">
            <w:pPr>
              <w:ind w:firstLine="0"/>
              <w:jc w:val="center"/>
            </w:pPr>
            <w:r>
              <w:t>Ngày cập nhật (Auto)</w:t>
            </w:r>
          </w:p>
        </w:tc>
      </w:tr>
    </w:tbl>
    <w:p w14:paraId="1CA5EFAC" w14:textId="77777777" w:rsidR="00DC4627" w:rsidRPr="00F070FE" w:rsidRDefault="00DC4627" w:rsidP="004C1ED3">
      <w:pPr>
        <w:ind w:firstLine="0"/>
        <w:jc w:val="left"/>
      </w:pPr>
    </w:p>
    <w:p w14:paraId="04651F73" w14:textId="40D771BC" w:rsidR="00F070FE" w:rsidRDefault="00F070FE" w:rsidP="00597A24">
      <w:pPr>
        <w:pStyle w:val="Bng"/>
      </w:pPr>
      <w:bookmarkStart w:id="210" w:name="_Toc197965787"/>
      <w:r w:rsidRPr="00F070FE">
        <w:t xml:space="preserve">Bảng </w:t>
      </w:r>
      <w:r w:rsidR="00BD6CC6">
        <w:t>4.</w:t>
      </w:r>
      <w:r w:rsidRPr="00F070FE">
        <w:t>2: role</w:t>
      </w:r>
      <w:bookmarkEnd w:id="210"/>
    </w:p>
    <w:tbl>
      <w:tblPr>
        <w:tblStyle w:val="TableGrid"/>
        <w:tblW w:w="0" w:type="auto"/>
        <w:jc w:val="center"/>
        <w:tblLook w:val="04A0" w:firstRow="1" w:lastRow="0" w:firstColumn="1" w:lastColumn="0" w:noHBand="0" w:noVBand="1"/>
      </w:tblPr>
      <w:tblGrid>
        <w:gridCol w:w="3037"/>
        <w:gridCol w:w="3037"/>
        <w:gridCol w:w="3037"/>
      </w:tblGrid>
      <w:tr w:rsidR="001B0F83" w14:paraId="30E1FC67" w14:textId="77777777" w:rsidTr="001B0F83">
        <w:trPr>
          <w:jc w:val="center"/>
        </w:trPr>
        <w:tc>
          <w:tcPr>
            <w:tcW w:w="3037" w:type="dxa"/>
            <w:vAlign w:val="center"/>
          </w:tcPr>
          <w:p w14:paraId="5E9EE973" w14:textId="6BD3BB94" w:rsidR="001B0F83" w:rsidRPr="001B0F83" w:rsidRDefault="001B0F83" w:rsidP="001B0F83">
            <w:pPr>
              <w:ind w:firstLine="0"/>
              <w:jc w:val="center"/>
              <w:rPr>
                <w:b/>
                <w:bCs/>
              </w:rPr>
            </w:pPr>
            <w:r w:rsidRPr="001B0F83">
              <w:rPr>
                <w:b/>
                <w:bCs/>
              </w:rPr>
              <w:t>Thuộc tính</w:t>
            </w:r>
          </w:p>
        </w:tc>
        <w:tc>
          <w:tcPr>
            <w:tcW w:w="3037" w:type="dxa"/>
            <w:vAlign w:val="center"/>
          </w:tcPr>
          <w:p w14:paraId="116EC077" w14:textId="02562435" w:rsidR="001B0F83" w:rsidRPr="001B0F83" w:rsidRDefault="001B0F83" w:rsidP="001B0F83">
            <w:pPr>
              <w:ind w:firstLine="0"/>
              <w:jc w:val="center"/>
              <w:rPr>
                <w:b/>
                <w:bCs/>
              </w:rPr>
            </w:pPr>
            <w:r w:rsidRPr="001B0F83">
              <w:rPr>
                <w:b/>
                <w:bCs/>
              </w:rPr>
              <w:t>Kiểu dữ liệu</w:t>
            </w:r>
          </w:p>
        </w:tc>
        <w:tc>
          <w:tcPr>
            <w:tcW w:w="3037" w:type="dxa"/>
            <w:vAlign w:val="center"/>
          </w:tcPr>
          <w:p w14:paraId="60DA46FB" w14:textId="4C8D70FA" w:rsidR="001B0F83" w:rsidRPr="001B0F83" w:rsidRDefault="001B0F83" w:rsidP="001B0F83">
            <w:pPr>
              <w:ind w:firstLine="0"/>
              <w:jc w:val="center"/>
              <w:rPr>
                <w:b/>
                <w:bCs/>
              </w:rPr>
            </w:pPr>
            <w:r w:rsidRPr="001B0F83">
              <w:rPr>
                <w:b/>
                <w:bCs/>
              </w:rPr>
              <w:t>Mô tả</w:t>
            </w:r>
          </w:p>
        </w:tc>
      </w:tr>
      <w:tr w:rsidR="001B0F83" w14:paraId="33AC2DB9" w14:textId="77777777" w:rsidTr="001B0F83">
        <w:trPr>
          <w:jc w:val="center"/>
        </w:trPr>
        <w:tc>
          <w:tcPr>
            <w:tcW w:w="3037" w:type="dxa"/>
            <w:vAlign w:val="center"/>
          </w:tcPr>
          <w:p w14:paraId="689CC080" w14:textId="13DD39C2" w:rsidR="001B0F83" w:rsidRDefault="001B0F83" w:rsidP="001B0F83">
            <w:pPr>
              <w:ind w:firstLine="0"/>
              <w:jc w:val="center"/>
            </w:pPr>
            <w:r>
              <w:t>name</w:t>
            </w:r>
          </w:p>
        </w:tc>
        <w:tc>
          <w:tcPr>
            <w:tcW w:w="3037" w:type="dxa"/>
            <w:vAlign w:val="center"/>
          </w:tcPr>
          <w:p w14:paraId="6091DA78" w14:textId="5B235C0F" w:rsidR="001B0F83" w:rsidRDefault="001B0F83" w:rsidP="001B0F83">
            <w:pPr>
              <w:ind w:firstLine="0"/>
              <w:jc w:val="center"/>
            </w:pPr>
            <w:r>
              <w:t>varchar</w:t>
            </w:r>
          </w:p>
        </w:tc>
        <w:tc>
          <w:tcPr>
            <w:tcW w:w="3037" w:type="dxa"/>
            <w:vAlign w:val="center"/>
          </w:tcPr>
          <w:p w14:paraId="567723FB" w14:textId="22D48E02" w:rsidR="001B0F83" w:rsidRDefault="001B0F83" w:rsidP="0075408D">
            <w:pPr>
              <w:ind w:firstLine="0"/>
              <w:jc w:val="center"/>
            </w:pPr>
            <w:r>
              <w:t>Tên vai trò</w:t>
            </w:r>
            <w:r w:rsidR="0075408D">
              <w:t xml:space="preserve"> </w:t>
            </w:r>
            <w:r>
              <w:t>(PK)</w:t>
            </w:r>
          </w:p>
        </w:tc>
      </w:tr>
      <w:tr w:rsidR="001B0F83" w14:paraId="4FA9CDFE" w14:textId="77777777" w:rsidTr="001B0F83">
        <w:trPr>
          <w:jc w:val="center"/>
        </w:trPr>
        <w:tc>
          <w:tcPr>
            <w:tcW w:w="3037" w:type="dxa"/>
            <w:vAlign w:val="center"/>
          </w:tcPr>
          <w:p w14:paraId="6F62EE5E" w14:textId="0A3D3AD1" w:rsidR="001B0F83" w:rsidRDefault="001B0F83" w:rsidP="001B0F83">
            <w:pPr>
              <w:ind w:firstLine="0"/>
              <w:jc w:val="center"/>
            </w:pPr>
            <w:r>
              <w:t>description</w:t>
            </w:r>
          </w:p>
        </w:tc>
        <w:tc>
          <w:tcPr>
            <w:tcW w:w="3037" w:type="dxa"/>
            <w:vAlign w:val="center"/>
          </w:tcPr>
          <w:p w14:paraId="415F7606" w14:textId="47B2FE5E" w:rsidR="001B0F83" w:rsidRDefault="001B0F83" w:rsidP="001B0F83">
            <w:pPr>
              <w:ind w:firstLine="0"/>
              <w:jc w:val="center"/>
            </w:pPr>
            <w:r>
              <w:t>text</w:t>
            </w:r>
          </w:p>
        </w:tc>
        <w:tc>
          <w:tcPr>
            <w:tcW w:w="3037" w:type="dxa"/>
            <w:vAlign w:val="center"/>
          </w:tcPr>
          <w:p w14:paraId="063F90FC" w14:textId="73441F48" w:rsidR="001B0F83" w:rsidRDefault="001B0F83" w:rsidP="001B0F83">
            <w:pPr>
              <w:ind w:firstLine="0"/>
              <w:jc w:val="center"/>
            </w:pPr>
            <w:r>
              <w:t>Mô tả vai trò</w:t>
            </w:r>
          </w:p>
        </w:tc>
      </w:tr>
    </w:tbl>
    <w:p w14:paraId="16E95091" w14:textId="77777777" w:rsidR="005B63E9" w:rsidRPr="00F070FE" w:rsidRDefault="005B63E9" w:rsidP="005B63E9">
      <w:pPr>
        <w:ind w:firstLine="0"/>
      </w:pPr>
    </w:p>
    <w:p w14:paraId="38586E9E" w14:textId="25280FA8" w:rsidR="00F070FE" w:rsidRDefault="00F070FE" w:rsidP="00597A24">
      <w:pPr>
        <w:pStyle w:val="Bng"/>
      </w:pPr>
      <w:bookmarkStart w:id="211" w:name="_Toc197965788"/>
      <w:r w:rsidRPr="00F070FE">
        <w:lastRenderedPageBreak/>
        <w:t xml:space="preserve">Bảng </w:t>
      </w:r>
      <w:r w:rsidR="00BD6CC6">
        <w:t>4.</w:t>
      </w:r>
      <w:r w:rsidRPr="00F070FE">
        <w:t>3: permission</w:t>
      </w:r>
      <w:bookmarkEnd w:id="211"/>
    </w:p>
    <w:tbl>
      <w:tblPr>
        <w:tblStyle w:val="TableGrid"/>
        <w:tblW w:w="0" w:type="auto"/>
        <w:jc w:val="center"/>
        <w:tblLook w:val="04A0" w:firstRow="1" w:lastRow="0" w:firstColumn="1" w:lastColumn="0" w:noHBand="0" w:noVBand="1"/>
      </w:tblPr>
      <w:tblGrid>
        <w:gridCol w:w="3037"/>
        <w:gridCol w:w="3037"/>
        <w:gridCol w:w="3037"/>
      </w:tblGrid>
      <w:tr w:rsidR="008815E2" w14:paraId="18C52DE9" w14:textId="77777777" w:rsidTr="00CB1262">
        <w:trPr>
          <w:jc w:val="center"/>
        </w:trPr>
        <w:tc>
          <w:tcPr>
            <w:tcW w:w="3037" w:type="dxa"/>
            <w:vAlign w:val="center"/>
          </w:tcPr>
          <w:p w14:paraId="689028ED" w14:textId="3BEAE132" w:rsidR="008815E2" w:rsidRPr="00CB1262" w:rsidRDefault="008815E2" w:rsidP="00CB1262">
            <w:pPr>
              <w:ind w:firstLine="0"/>
              <w:jc w:val="center"/>
              <w:rPr>
                <w:b/>
                <w:bCs/>
              </w:rPr>
            </w:pPr>
            <w:r w:rsidRPr="00CB1262">
              <w:rPr>
                <w:b/>
                <w:bCs/>
              </w:rPr>
              <w:t>Thuộc tính</w:t>
            </w:r>
          </w:p>
        </w:tc>
        <w:tc>
          <w:tcPr>
            <w:tcW w:w="3037" w:type="dxa"/>
            <w:vAlign w:val="center"/>
          </w:tcPr>
          <w:p w14:paraId="7D7EF299" w14:textId="5843D8BF" w:rsidR="008815E2" w:rsidRPr="00CB1262" w:rsidRDefault="008815E2" w:rsidP="00CB1262">
            <w:pPr>
              <w:ind w:firstLine="0"/>
              <w:jc w:val="center"/>
              <w:rPr>
                <w:b/>
                <w:bCs/>
              </w:rPr>
            </w:pPr>
            <w:r w:rsidRPr="00CB1262">
              <w:rPr>
                <w:b/>
                <w:bCs/>
              </w:rPr>
              <w:t>Kiểu dữ liệu</w:t>
            </w:r>
          </w:p>
        </w:tc>
        <w:tc>
          <w:tcPr>
            <w:tcW w:w="3037" w:type="dxa"/>
            <w:vAlign w:val="center"/>
          </w:tcPr>
          <w:p w14:paraId="0A2DC402" w14:textId="3D79111F" w:rsidR="008815E2" w:rsidRPr="00CB1262" w:rsidRDefault="008815E2" w:rsidP="00CB1262">
            <w:pPr>
              <w:ind w:firstLine="0"/>
              <w:jc w:val="center"/>
              <w:rPr>
                <w:b/>
                <w:bCs/>
              </w:rPr>
            </w:pPr>
            <w:r w:rsidRPr="00CB1262">
              <w:rPr>
                <w:b/>
                <w:bCs/>
              </w:rPr>
              <w:t>Mô tả</w:t>
            </w:r>
          </w:p>
        </w:tc>
      </w:tr>
      <w:tr w:rsidR="008815E2" w14:paraId="050E2E29" w14:textId="77777777" w:rsidTr="00CB1262">
        <w:trPr>
          <w:jc w:val="center"/>
        </w:trPr>
        <w:tc>
          <w:tcPr>
            <w:tcW w:w="3037" w:type="dxa"/>
            <w:vAlign w:val="center"/>
          </w:tcPr>
          <w:p w14:paraId="5F7F0B6D" w14:textId="492A7B55" w:rsidR="008815E2" w:rsidRDefault="008815E2" w:rsidP="00CB1262">
            <w:pPr>
              <w:ind w:firstLine="0"/>
              <w:jc w:val="center"/>
            </w:pPr>
            <w:r>
              <w:t>name</w:t>
            </w:r>
          </w:p>
        </w:tc>
        <w:tc>
          <w:tcPr>
            <w:tcW w:w="3037" w:type="dxa"/>
            <w:vAlign w:val="center"/>
          </w:tcPr>
          <w:p w14:paraId="27E62EE3" w14:textId="1D893D0C" w:rsidR="008815E2" w:rsidRDefault="008815E2" w:rsidP="00CB1262">
            <w:pPr>
              <w:ind w:firstLine="0"/>
              <w:jc w:val="center"/>
            </w:pPr>
            <w:r>
              <w:t>varchar</w:t>
            </w:r>
          </w:p>
        </w:tc>
        <w:tc>
          <w:tcPr>
            <w:tcW w:w="3037" w:type="dxa"/>
            <w:vAlign w:val="center"/>
          </w:tcPr>
          <w:p w14:paraId="44A18F95" w14:textId="15CC1771" w:rsidR="008815E2" w:rsidRDefault="008815E2" w:rsidP="00030867">
            <w:pPr>
              <w:ind w:firstLine="0"/>
              <w:jc w:val="center"/>
            </w:pPr>
            <w:r>
              <w:t>Tên quyền</w:t>
            </w:r>
            <w:r w:rsidR="00030867">
              <w:t xml:space="preserve"> </w:t>
            </w:r>
            <w:r>
              <w:t>(PK)</w:t>
            </w:r>
          </w:p>
        </w:tc>
      </w:tr>
      <w:tr w:rsidR="008815E2" w14:paraId="59B5121C" w14:textId="77777777" w:rsidTr="00CB1262">
        <w:trPr>
          <w:jc w:val="center"/>
        </w:trPr>
        <w:tc>
          <w:tcPr>
            <w:tcW w:w="3037" w:type="dxa"/>
            <w:vAlign w:val="center"/>
          </w:tcPr>
          <w:p w14:paraId="0C0D8502" w14:textId="1B9FBC40" w:rsidR="008815E2" w:rsidRDefault="008815E2" w:rsidP="00CB1262">
            <w:pPr>
              <w:ind w:firstLine="0"/>
              <w:jc w:val="center"/>
            </w:pPr>
            <w:r>
              <w:t>description</w:t>
            </w:r>
          </w:p>
        </w:tc>
        <w:tc>
          <w:tcPr>
            <w:tcW w:w="3037" w:type="dxa"/>
            <w:vAlign w:val="center"/>
          </w:tcPr>
          <w:p w14:paraId="7DB45459" w14:textId="707AAA08" w:rsidR="008815E2" w:rsidRDefault="008815E2" w:rsidP="00CB1262">
            <w:pPr>
              <w:ind w:firstLine="0"/>
              <w:jc w:val="center"/>
            </w:pPr>
            <w:r>
              <w:t>text</w:t>
            </w:r>
          </w:p>
        </w:tc>
        <w:tc>
          <w:tcPr>
            <w:tcW w:w="3037" w:type="dxa"/>
            <w:vAlign w:val="center"/>
          </w:tcPr>
          <w:p w14:paraId="0A14C422" w14:textId="2B34E985" w:rsidR="008815E2" w:rsidRDefault="008815E2" w:rsidP="00CB1262">
            <w:pPr>
              <w:ind w:firstLine="0"/>
              <w:jc w:val="center"/>
            </w:pPr>
            <w:r>
              <w:t>Mô tả chi tiết</w:t>
            </w:r>
          </w:p>
        </w:tc>
      </w:tr>
    </w:tbl>
    <w:p w14:paraId="25C58F93" w14:textId="77777777" w:rsidR="004C1399" w:rsidRDefault="004C1399" w:rsidP="00886D90">
      <w:pPr>
        <w:ind w:firstLine="0"/>
      </w:pPr>
    </w:p>
    <w:p w14:paraId="7F8EFFAE" w14:textId="050B5BA8" w:rsidR="00F070FE" w:rsidRDefault="00F070FE" w:rsidP="00597A24">
      <w:pPr>
        <w:pStyle w:val="Bng"/>
      </w:pPr>
      <w:bookmarkStart w:id="212" w:name="_Toc197965789"/>
      <w:r w:rsidRPr="00F070FE">
        <w:t xml:space="preserve">Bảng </w:t>
      </w:r>
      <w:r w:rsidR="00642EEF">
        <w:t>4.</w:t>
      </w:r>
      <w:r w:rsidRPr="00F070FE">
        <w:t>4: user_roles</w:t>
      </w:r>
      <w:bookmarkEnd w:id="212"/>
    </w:p>
    <w:tbl>
      <w:tblPr>
        <w:tblStyle w:val="TableGrid"/>
        <w:tblW w:w="0" w:type="auto"/>
        <w:jc w:val="center"/>
        <w:tblLook w:val="04A0" w:firstRow="1" w:lastRow="0" w:firstColumn="1" w:lastColumn="0" w:noHBand="0" w:noVBand="1"/>
      </w:tblPr>
      <w:tblGrid>
        <w:gridCol w:w="3037"/>
        <w:gridCol w:w="3037"/>
        <w:gridCol w:w="3037"/>
      </w:tblGrid>
      <w:tr w:rsidR="00BB7696" w14:paraId="6B322C03" w14:textId="77777777" w:rsidTr="00A6218B">
        <w:trPr>
          <w:jc w:val="center"/>
        </w:trPr>
        <w:tc>
          <w:tcPr>
            <w:tcW w:w="3037" w:type="dxa"/>
            <w:vAlign w:val="center"/>
          </w:tcPr>
          <w:p w14:paraId="7F0FADEB" w14:textId="18CC67E1" w:rsidR="00BB7696" w:rsidRPr="00A6218B" w:rsidRDefault="00BB7696" w:rsidP="00A6218B">
            <w:pPr>
              <w:ind w:firstLine="0"/>
              <w:jc w:val="center"/>
              <w:rPr>
                <w:b/>
                <w:bCs/>
              </w:rPr>
            </w:pPr>
            <w:r w:rsidRPr="00A6218B">
              <w:rPr>
                <w:b/>
                <w:bCs/>
              </w:rPr>
              <w:t>Thuộc tính</w:t>
            </w:r>
          </w:p>
        </w:tc>
        <w:tc>
          <w:tcPr>
            <w:tcW w:w="3037" w:type="dxa"/>
            <w:vAlign w:val="center"/>
          </w:tcPr>
          <w:p w14:paraId="17900650" w14:textId="791522DA" w:rsidR="00BB7696" w:rsidRPr="00A6218B" w:rsidRDefault="00BB7696" w:rsidP="00A6218B">
            <w:pPr>
              <w:ind w:firstLine="0"/>
              <w:jc w:val="center"/>
              <w:rPr>
                <w:b/>
                <w:bCs/>
              </w:rPr>
            </w:pPr>
            <w:r w:rsidRPr="00A6218B">
              <w:rPr>
                <w:b/>
                <w:bCs/>
              </w:rPr>
              <w:t>Kiểu dữ liệu</w:t>
            </w:r>
          </w:p>
        </w:tc>
        <w:tc>
          <w:tcPr>
            <w:tcW w:w="3037" w:type="dxa"/>
            <w:vAlign w:val="center"/>
          </w:tcPr>
          <w:p w14:paraId="0B4EDAF2" w14:textId="5CAC03DF" w:rsidR="00BB7696" w:rsidRPr="00A6218B" w:rsidRDefault="00BB7696" w:rsidP="00A6218B">
            <w:pPr>
              <w:ind w:firstLine="0"/>
              <w:jc w:val="center"/>
              <w:rPr>
                <w:b/>
                <w:bCs/>
              </w:rPr>
            </w:pPr>
            <w:r w:rsidRPr="00A6218B">
              <w:rPr>
                <w:b/>
                <w:bCs/>
              </w:rPr>
              <w:t>Mô tả</w:t>
            </w:r>
          </w:p>
        </w:tc>
      </w:tr>
      <w:tr w:rsidR="00BB7696" w14:paraId="67B61116" w14:textId="77777777" w:rsidTr="00A6218B">
        <w:trPr>
          <w:jc w:val="center"/>
        </w:trPr>
        <w:tc>
          <w:tcPr>
            <w:tcW w:w="3037" w:type="dxa"/>
            <w:vAlign w:val="center"/>
          </w:tcPr>
          <w:p w14:paraId="7ECF4E78" w14:textId="3C8D848D" w:rsidR="00BB7696" w:rsidRDefault="00BB7696" w:rsidP="00A6218B">
            <w:pPr>
              <w:ind w:firstLine="0"/>
              <w:jc w:val="center"/>
            </w:pPr>
            <w:r>
              <w:t>user_user_id</w:t>
            </w:r>
          </w:p>
        </w:tc>
        <w:tc>
          <w:tcPr>
            <w:tcW w:w="3037" w:type="dxa"/>
            <w:vAlign w:val="center"/>
          </w:tcPr>
          <w:p w14:paraId="72025AA3" w14:textId="30F75942" w:rsidR="00BB7696" w:rsidRDefault="00BB7696" w:rsidP="00A6218B">
            <w:pPr>
              <w:ind w:firstLine="0"/>
              <w:jc w:val="center"/>
            </w:pPr>
            <w:r>
              <w:t>varchar(36)</w:t>
            </w:r>
          </w:p>
        </w:tc>
        <w:tc>
          <w:tcPr>
            <w:tcW w:w="3037" w:type="dxa"/>
            <w:vAlign w:val="center"/>
          </w:tcPr>
          <w:p w14:paraId="5F5C0198" w14:textId="0A48E9F9" w:rsidR="00BB7696" w:rsidRDefault="00BB7696" w:rsidP="00A6218B">
            <w:pPr>
              <w:ind w:firstLine="0"/>
              <w:jc w:val="center"/>
            </w:pPr>
            <w:r>
              <w:t>FK</w:t>
            </w:r>
          </w:p>
        </w:tc>
      </w:tr>
      <w:tr w:rsidR="00BB7696" w14:paraId="4A1671AB" w14:textId="77777777" w:rsidTr="00A6218B">
        <w:trPr>
          <w:jc w:val="center"/>
        </w:trPr>
        <w:tc>
          <w:tcPr>
            <w:tcW w:w="3037" w:type="dxa"/>
            <w:vAlign w:val="center"/>
          </w:tcPr>
          <w:p w14:paraId="4EBA7646" w14:textId="05D89246" w:rsidR="00BB7696" w:rsidRDefault="00BB7696" w:rsidP="00A6218B">
            <w:pPr>
              <w:ind w:firstLine="0"/>
              <w:jc w:val="center"/>
            </w:pPr>
            <w:r>
              <w:t>role_name</w:t>
            </w:r>
          </w:p>
        </w:tc>
        <w:tc>
          <w:tcPr>
            <w:tcW w:w="3037" w:type="dxa"/>
            <w:vAlign w:val="center"/>
          </w:tcPr>
          <w:p w14:paraId="625829E1" w14:textId="1CAFA710" w:rsidR="00BB7696" w:rsidRDefault="00BB7696" w:rsidP="00A6218B">
            <w:pPr>
              <w:ind w:firstLine="0"/>
              <w:jc w:val="center"/>
            </w:pPr>
            <w:r>
              <w:t>varchar</w:t>
            </w:r>
          </w:p>
        </w:tc>
        <w:tc>
          <w:tcPr>
            <w:tcW w:w="3037" w:type="dxa"/>
            <w:vAlign w:val="center"/>
          </w:tcPr>
          <w:p w14:paraId="6B4B7D65" w14:textId="7666D3C7" w:rsidR="00BB7696" w:rsidRDefault="00BB7696" w:rsidP="00A6218B">
            <w:pPr>
              <w:ind w:firstLine="0"/>
              <w:jc w:val="center"/>
            </w:pPr>
            <w:r>
              <w:t>FK</w:t>
            </w:r>
          </w:p>
        </w:tc>
      </w:tr>
    </w:tbl>
    <w:p w14:paraId="5CB574A6" w14:textId="77777777" w:rsidR="000061D9" w:rsidRPr="00F070FE" w:rsidRDefault="000061D9" w:rsidP="00E608EA"/>
    <w:p w14:paraId="22F98102" w14:textId="766AC6DA" w:rsidR="00F070FE" w:rsidRDefault="00F070FE" w:rsidP="00597A24">
      <w:pPr>
        <w:pStyle w:val="Bng"/>
      </w:pPr>
      <w:bookmarkStart w:id="213" w:name="_Toc197965790"/>
      <w:r w:rsidRPr="00F070FE">
        <w:t xml:space="preserve">Bảng </w:t>
      </w:r>
      <w:r w:rsidR="00642EEF">
        <w:t>4.</w:t>
      </w:r>
      <w:r w:rsidRPr="00F070FE">
        <w:t>5: coach</w:t>
      </w:r>
      <w:bookmarkEnd w:id="213"/>
    </w:p>
    <w:tbl>
      <w:tblPr>
        <w:tblStyle w:val="TableGrid"/>
        <w:tblW w:w="0" w:type="auto"/>
        <w:jc w:val="center"/>
        <w:tblLook w:val="04A0" w:firstRow="1" w:lastRow="0" w:firstColumn="1" w:lastColumn="0" w:noHBand="0" w:noVBand="1"/>
      </w:tblPr>
      <w:tblGrid>
        <w:gridCol w:w="3037"/>
        <w:gridCol w:w="3037"/>
        <w:gridCol w:w="3037"/>
      </w:tblGrid>
      <w:tr w:rsidR="0028306F" w14:paraId="247C4825" w14:textId="77777777" w:rsidTr="002B12E4">
        <w:trPr>
          <w:jc w:val="center"/>
        </w:trPr>
        <w:tc>
          <w:tcPr>
            <w:tcW w:w="3037" w:type="dxa"/>
            <w:vAlign w:val="center"/>
          </w:tcPr>
          <w:p w14:paraId="028A854B" w14:textId="644A9B8D" w:rsidR="0028306F" w:rsidRPr="002B12E4" w:rsidRDefault="0028306F" w:rsidP="002B12E4">
            <w:pPr>
              <w:ind w:firstLine="0"/>
              <w:jc w:val="center"/>
              <w:rPr>
                <w:b/>
                <w:bCs/>
              </w:rPr>
            </w:pPr>
            <w:r w:rsidRPr="002B12E4">
              <w:rPr>
                <w:b/>
                <w:bCs/>
              </w:rPr>
              <w:t>Thuộc tính</w:t>
            </w:r>
          </w:p>
        </w:tc>
        <w:tc>
          <w:tcPr>
            <w:tcW w:w="3037" w:type="dxa"/>
            <w:vAlign w:val="center"/>
          </w:tcPr>
          <w:p w14:paraId="17282D28" w14:textId="73573388" w:rsidR="0028306F" w:rsidRPr="002B12E4" w:rsidRDefault="0028306F" w:rsidP="002B12E4">
            <w:pPr>
              <w:ind w:firstLine="0"/>
              <w:jc w:val="center"/>
              <w:rPr>
                <w:b/>
                <w:bCs/>
              </w:rPr>
            </w:pPr>
            <w:r w:rsidRPr="002B12E4">
              <w:rPr>
                <w:b/>
                <w:bCs/>
              </w:rPr>
              <w:t>Kiểu dữ liệu</w:t>
            </w:r>
          </w:p>
        </w:tc>
        <w:tc>
          <w:tcPr>
            <w:tcW w:w="3037" w:type="dxa"/>
            <w:vAlign w:val="center"/>
          </w:tcPr>
          <w:p w14:paraId="7B591B61" w14:textId="34F95D64" w:rsidR="0028306F" w:rsidRPr="002B12E4" w:rsidRDefault="0028306F" w:rsidP="002B12E4">
            <w:pPr>
              <w:ind w:firstLine="0"/>
              <w:jc w:val="center"/>
              <w:rPr>
                <w:b/>
                <w:bCs/>
              </w:rPr>
            </w:pPr>
            <w:r w:rsidRPr="002B12E4">
              <w:rPr>
                <w:b/>
                <w:bCs/>
              </w:rPr>
              <w:t>Mô tả</w:t>
            </w:r>
          </w:p>
        </w:tc>
      </w:tr>
      <w:tr w:rsidR="0028306F" w14:paraId="700D274B" w14:textId="77777777" w:rsidTr="002B12E4">
        <w:trPr>
          <w:jc w:val="center"/>
        </w:trPr>
        <w:tc>
          <w:tcPr>
            <w:tcW w:w="3037" w:type="dxa"/>
            <w:vAlign w:val="center"/>
          </w:tcPr>
          <w:p w14:paraId="4EE884E3" w14:textId="66D7EEF9" w:rsidR="0028306F" w:rsidRPr="0028306F" w:rsidRDefault="0028306F" w:rsidP="002B12E4">
            <w:pPr>
              <w:ind w:firstLine="0"/>
              <w:jc w:val="center"/>
              <w:rPr>
                <w:lang w:val="en-US"/>
              </w:rPr>
            </w:pPr>
            <w:r>
              <w:t>coach_id</w:t>
            </w:r>
          </w:p>
        </w:tc>
        <w:tc>
          <w:tcPr>
            <w:tcW w:w="3037" w:type="dxa"/>
            <w:vAlign w:val="center"/>
          </w:tcPr>
          <w:p w14:paraId="493EE350" w14:textId="3F551984" w:rsidR="0028306F" w:rsidRPr="008E2993" w:rsidRDefault="008E2993" w:rsidP="002B12E4">
            <w:pPr>
              <w:ind w:firstLine="0"/>
              <w:jc w:val="center"/>
              <w:rPr>
                <w:lang w:val="en-US"/>
              </w:rPr>
            </w:pPr>
            <w:r>
              <w:rPr>
                <w:lang w:val="en-US"/>
              </w:rPr>
              <w:t>varchar(36)</w:t>
            </w:r>
          </w:p>
        </w:tc>
        <w:tc>
          <w:tcPr>
            <w:tcW w:w="3037" w:type="dxa"/>
            <w:vAlign w:val="center"/>
          </w:tcPr>
          <w:p w14:paraId="0CA34EA7" w14:textId="57676F48" w:rsidR="0028306F" w:rsidRDefault="00CB452B" w:rsidP="002B12E4">
            <w:pPr>
              <w:ind w:firstLine="0"/>
              <w:jc w:val="center"/>
            </w:pPr>
            <w:r>
              <w:t>Mã Coach (PK)</w:t>
            </w:r>
          </w:p>
        </w:tc>
      </w:tr>
      <w:tr w:rsidR="0028306F" w14:paraId="5A07BED0" w14:textId="77777777" w:rsidTr="002B12E4">
        <w:trPr>
          <w:jc w:val="center"/>
        </w:trPr>
        <w:tc>
          <w:tcPr>
            <w:tcW w:w="3037" w:type="dxa"/>
            <w:vAlign w:val="center"/>
          </w:tcPr>
          <w:p w14:paraId="43A96527" w14:textId="7C294571" w:rsidR="0028306F" w:rsidRPr="0028306F" w:rsidRDefault="0028306F" w:rsidP="002B12E4">
            <w:pPr>
              <w:ind w:firstLine="0"/>
              <w:jc w:val="center"/>
              <w:rPr>
                <w:lang w:val="en-US"/>
              </w:rPr>
            </w:pPr>
            <w:r>
              <w:rPr>
                <w:lang w:val="en-US"/>
              </w:rPr>
              <w:t>user_id</w:t>
            </w:r>
          </w:p>
        </w:tc>
        <w:tc>
          <w:tcPr>
            <w:tcW w:w="3037" w:type="dxa"/>
            <w:vAlign w:val="center"/>
          </w:tcPr>
          <w:p w14:paraId="549A5B37" w14:textId="49940F75" w:rsidR="0028306F" w:rsidRPr="008E2993" w:rsidRDefault="008E2993" w:rsidP="002B12E4">
            <w:pPr>
              <w:ind w:firstLine="0"/>
              <w:jc w:val="center"/>
              <w:rPr>
                <w:lang w:val="en-US"/>
              </w:rPr>
            </w:pPr>
            <w:r>
              <w:rPr>
                <w:lang w:val="en-US"/>
              </w:rPr>
              <w:t>varchar(36)</w:t>
            </w:r>
          </w:p>
        </w:tc>
        <w:tc>
          <w:tcPr>
            <w:tcW w:w="3037" w:type="dxa"/>
            <w:vAlign w:val="center"/>
          </w:tcPr>
          <w:p w14:paraId="40AA22D9" w14:textId="26246674" w:rsidR="0028306F" w:rsidRDefault="00CB452B" w:rsidP="002B12E4">
            <w:pPr>
              <w:ind w:firstLine="0"/>
              <w:jc w:val="center"/>
            </w:pPr>
            <w:r>
              <w:t>Mã user (FK)</w:t>
            </w:r>
          </w:p>
        </w:tc>
      </w:tr>
      <w:tr w:rsidR="0028306F" w14:paraId="66F7233F" w14:textId="77777777" w:rsidTr="002B12E4">
        <w:trPr>
          <w:jc w:val="center"/>
        </w:trPr>
        <w:tc>
          <w:tcPr>
            <w:tcW w:w="3037" w:type="dxa"/>
            <w:vAlign w:val="center"/>
          </w:tcPr>
          <w:p w14:paraId="7630258C" w14:textId="48512931" w:rsidR="0028306F" w:rsidRPr="0028306F" w:rsidRDefault="0028306F" w:rsidP="002B12E4">
            <w:pPr>
              <w:ind w:firstLine="0"/>
              <w:jc w:val="center"/>
              <w:rPr>
                <w:lang w:val="en-US"/>
              </w:rPr>
            </w:pPr>
            <w:r>
              <w:rPr>
                <w:lang w:val="en-US"/>
              </w:rPr>
              <w:t>branch_id</w:t>
            </w:r>
          </w:p>
        </w:tc>
        <w:tc>
          <w:tcPr>
            <w:tcW w:w="3037" w:type="dxa"/>
            <w:vAlign w:val="center"/>
          </w:tcPr>
          <w:p w14:paraId="301D72F5" w14:textId="16B0755C" w:rsidR="0028306F" w:rsidRPr="008E2993" w:rsidRDefault="008E2993" w:rsidP="002B12E4">
            <w:pPr>
              <w:ind w:firstLine="0"/>
              <w:jc w:val="center"/>
              <w:rPr>
                <w:lang w:val="en-US"/>
              </w:rPr>
            </w:pPr>
            <w:r>
              <w:rPr>
                <w:lang w:val="en-US"/>
              </w:rPr>
              <w:t>varchar(36)</w:t>
            </w:r>
          </w:p>
        </w:tc>
        <w:tc>
          <w:tcPr>
            <w:tcW w:w="3037" w:type="dxa"/>
            <w:vAlign w:val="center"/>
          </w:tcPr>
          <w:p w14:paraId="74CFE7A9" w14:textId="21078682" w:rsidR="0028306F" w:rsidRDefault="00CB452B" w:rsidP="002B12E4">
            <w:pPr>
              <w:ind w:firstLine="0"/>
              <w:jc w:val="center"/>
            </w:pPr>
            <w:r>
              <w:t>Mã Branch (FK)</w:t>
            </w:r>
          </w:p>
        </w:tc>
      </w:tr>
      <w:tr w:rsidR="0028306F" w14:paraId="35438755" w14:textId="77777777" w:rsidTr="002B12E4">
        <w:trPr>
          <w:jc w:val="center"/>
        </w:trPr>
        <w:tc>
          <w:tcPr>
            <w:tcW w:w="3037" w:type="dxa"/>
            <w:vAlign w:val="center"/>
          </w:tcPr>
          <w:p w14:paraId="3210149C" w14:textId="1C9516BC" w:rsidR="0028306F" w:rsidRPr="0028306F" w:rsidRDefault="0028306F" w:rsidP="002B12E4">
            <w:pPr>
              <w:ind w:firstLine="0"/>
              <w:jc w:val="center"/>
              <w:rPr>
                <w:lang w:val="en-US"/>
              </w:rPr>
            </w:pPr>
            <w:r>
              <w:rPr>
                <w:lang w:val="en-US"/>
              </w:rPr>
              <w:t>salary</w:t>
            </w:r>
          </w:p>
        </w:tc>
        <w:tc>
          <w:tcPr>
            <w:tcW w:w="3037" w:type="dxa"/>
            <w:vAlign w:val="center"/>
          </w:tcPr>
          <w:p w14:paraId="2DF36DA7" w14:textId="4E645C06" w:rsidR="0028306F" w:rsidRPr="008E2993" w:rsidRDefault="008E2993" w:rsidP="002B12E4">
            <w:pPr>
              <w:ind w:firstLine="0"/>
              <w:jc w:val="center"/>
              <w:rPr>
                <w:lang w:val="en-US"/>
              </w:rPr>
            </w:pPr>
            <w:r>
              <w:rPr>
                <w:lang w:val="en-US"/>
              </w:rPr>
              <w:t>int</w:t>
            </w:r>
          </w:p>
        </w:tc>
        <w:tc>
          <w:tcPr>
            <w:tcW w:w="3037" w:type="dxa"/>
            <w:vAlign w:val="center"/>
          </w:tcPr>
          <w:p w14:paraId="6EC2765C" w14:textId="668B9C98" w:rsidR="0028306F" w:rsidRDefault="00CB452B" w:rsidP="002B12E4">
            <w:pPr>
              <w:ind w:firstLine="0"/>
              <w:jc w:val="center"/>
            </w:pPr>
            <w:r>
              <w:t>Mức lương</w:t>
            </w:r>
          </w:p>
        </w:tc>
      </w:tr>
      <w:tr w:rsidR="0028306F" w14:paraId="703CB006" w14:textId="77777777" w:rsidTr="002B12E4">
        <w:trPr>
          <w:jc w:val="center"/>
        </w:trPr>
        <w:tc>
          <w:tcPr>
            <w:tcW w:w="3037" w:type="dxa"/>
            <w:vAlign w:val="center"/>
          </w:tcPr>
          <w:p w14:paraId="7AAB8E88" w14:textId="09963499" w:rsidR="0028306F" w:rsidRPr="0028306F" w:rsidRDefault="0028306F" w:rsidP="002B12E4">
            <w:pPr>
              <w:ind w:firstLine="0"/>
              <w:jc w:val="center"/>
              <w:rPr>
                <w:lang w:val="en-US"/>
              </w:rPr>
            </w:pPr>
            <w:r>
              <w:rPr>
                <w:lang w:val="en-US"/>
              </w:rPr>
              <w:t>specialization</w:t>
            </w:r>
          </w:p>
        </w:tc>
        <w:tc>
          <w:tcPr>
            <w:tcW w:w="3037" w:type="dxa"/>
            <w:vAlign w:val="center"/>
          </w:tcPr>
          <w:p w14:paraId="228802A0" w14:textId="7E620DDA" w:rsidR="0028306F" w:rsidRPr="008E2993" w:rsidRDefault="008E2993" w:rsidP="002B12E4">
            <w:pPr>
              <w:ind w:firstLine="0"/>
              <w:jc w:val="center"/>
              <w:rPr>
                <w:lang w:val="en-US"/>
              </w:rPr>
            </w:pPr>
            <w:r>
              <w:rPr>
                <w:lang w:val="en-US"/>
              </w:rPr>
              <w:t>varchar</w:t>
            </w:r>
          </w:p>
        </w:tc>
        <w:tc>
          <w:tcPr>
            <w:tcW w:w="3037" w:type="dxa"/>
            <w:vAlign w:val="center"/>
          </w:tcPr>
          <w:p w14:paraId="56D97A7B" w14:textId="036CCD4F" w:rsidR="0028306F" w:rsidRDefault="00CB452B" w:rsidP="002B12E4">
            <w:pPr>
              <w:ind w:firstLine="0"/>
              <w:jc w:val="center"/>
            </w:pPr>
            <w:r>
              <w:t>Chuyên môn</w:t>
            </w:r>
          </w:p>
        </w:tc>
      </w:tr>
      <w:tr w:rsidR="0028306F" w14:paraId="24523CE4" w14:textId="77777777" w:rsidTr="002B12E4">
        <w:trPr>
          <w:jc w:val="center"/>
        </w:trPr>
        <w:tc>
          <w:tcPr>
            <w:tcW w:w="3037" w:type="dxa"/>
            <w:vAlign w:val="center"/>
          </w:tcPr>
          <w:p w14:paraId="6339D33C" w14:textId="696DBD8C" w:rsidR="0028306F" w:rsidRPr="0028306F" w:rsidRDefault="0028306F" w:rsidP="002B12E4">
            <w:pPr>
              <w:ind w:firstLine="0"/>
              <w:jc w:val="center"/>
              <w:rPr>
                <w:lang w:val="en-US"/>
              </w:rPr>
            </w:pPr>
            <w:r>
              <w:rPr>
                <w:lang w:val="en-US"/>
              </w:rPr>
              <w:t>experience_years</w:t>
            </w:r>
          </w:p>
        </w:tc>
        <w:tc>
          <w:tcPr>
            <w:tcW w:w="3037" w:type="dxa"/>
            <w:vAlign w:val="center"/>
          </w:tcPr>
          <w:p w14:paraId="3C6984C8" w14:textId="21F3CCF1" w:rsidR="0028306F" w:rsidRPr="008E2993" w:rsidRDefault="008E2993" w:rsidP="002B12E4">
            <w:pPr>
              <w:ind w:firstLine="0"/>
              <w:jc w:val="center"/>
              <w:rPr>
                <w:lang w:val="en-US"/>
              </w:rPr>
            </w:pPr>
            <w:r>
              <w:rPr>
                <w:lang w:val="en-US"/>
              </w:rPr>
              <w:t>int</w:t>
            </w:r>
          </w:p>
        </w:tc>
        <w:tc>
          <w:tcPr>
            <w:tcW w:w="3037" w:type="dxa"/>
            <w:vAlign w:val="center"/>
          </w:tcPr>
          <w:p w14:paraId="3717BA48" w14:textId="1441F0BA" w:rsidR="0028306F" w:rsidRDefault="00CB452B" w:rsidP="002B12E4">
            <w:pPr>
              <w:ind w:firstLine="0"/>
              <w:jc w:val="center"/>
            </w:pPr>
            <w:r>
              <w:t>Năm kinh nghiệm</w:t>
            </w:r>
          </w:p>
        </w:tc>
      </w:tr>
      <w:tr w:rsidR="0028306F" w14:paraId="645979E8" w14:textId="77777777" w:rsidTr="002B12E4">
        <w:trPr>
          <w:jc w:val="center"/>
        </w:trPr>
        <w:tc>
          <w:tcPr>
            <w:tcW w:w="3037" w:type="dxa"/>
            <w:vAlign w:val="center"/>
          </w:tcPr>
          <w:p w14:paraId="01F6BD6A" w14:textId="7307ED16" w:rsidR="0028306F" w:rsidRPr="0028306F" w:rsidRDefault="0028306F" w:rsidP="002B12E4">
            <w:pPr>
              <w:ind w:firstLine="0"/>
              <w:jc w:val="center"/>
              <w:rPr>
                <w:lang w:val="en-US"/>
              </w:rPr>
            </w:pPr>
            <w:r>
              <w:rPr>
                <w:lang w:val="en-US"/>
              </w:rPr>
              <w:t>certifications</w:t>
            </w:r>
          </w:p>
        </w:tc>
        <w:tc>
          <w:tcPr>
            <w:tcW w:w="3037" w:type="dxa"/>
            <w:vAlign w:val="center"/>
          </w:tcPr>
          <w:p w14:paraId="71CD4307" w14:textId="290CE153" w:rsidR="0028306F" w:rsidRPr="008E2993" w:rsidRDefault="008E2993" w:rsidP="002B12E4">
            <w:pPr>
              <w:ind w:firstLine="0"/>
              <w:jc w:val="center"/>
              <w:rPr>
                <w:lang w:val="en-US"/>
              </w:rPr>
            </w:pPr>
            <w:r>
              <w:rPr>
                <w:lang w:val="en-US"/>
              </w:rPr>
              <w:t>text</w:t>
            </w:r>
          </w:p>
        </w:tc>
        <w:tc>
          <w:tcPr>
            <w:tcW w:w="3037" w:type="dxa"/>
            <w:vAlign w:val="center"/>
          </w:tcPr>
          <w:p w14:paraId="6A91543C" w14:textId="4F6F3FC7" w:rsidR="0028306F" w:rsidRDefault="00CB452B" w:rsidP="002B12E4">
            <w:pPr>
              <w:ind w:firstLine="0"/>
              <w:jc w:val="center"/>
            </w:pPr>
            <w:r>
              <w:t>Bằng cấp/Chứng chỉ</w:t>
            </w:r>
          </w:p>
        </w:tc>
      </w:tr>
      <w:tr w:rsidR="0028306F" w14:paraId="04DA94DA" w14:textId="77777777" w:rsidTr="002B12E4">
        <w:trPr>
          <w:jc w:val="center"/>
        </w:trPr>
        <w:tc>
          <w:tcPr>
            <w:tcW w:w="3037" w:type="dxa"/>
            <w:vAlign w:val="center"/>
          </w:tcPr>
          <w:p w14:paraId="57A699A3" w14:textId="55BC06FB" w:rsidR="0028306F" w:rsidRPr="0028306F" w:rsidRDefault="0028306F" w:rsidP="002B12E4">
            <w:pPr>
              <w:ind w:firstLine="0"/>
              <w:jc w:val="center"/>
              <w:rPr>
                <w:lang w:val="en-US"/>
              </w:rPr>
            </w:pPr>
            <w:r>
              <w:rPr>
                <w:lang w:val="en-US"/>
              </w:rPr>
              <w:t>created_at</w:t>
            </w:r>
          </w:p>
        </w:tc>
        <w:tc>
          <w:tcPr>
            <w:tcW w:w="3037" w:type="dxa"/>
            <w:vAlign w:val="center"/>
          </w:tcPr>
          <w:p w14:paraId="2D60F2AF" w14:textId="6156CED6" w:rsidR="0028306F" w:rsidRPr="008E2993" w:rsidRDefault="008E2993" w:rsidP="002B12E4">
            <w:pPr>
              <w:ind w:firstLine="0"/>
              <w:jc w:val="center"/>
              <w:rPr>
                <w:lang w:val="en-US"/>
              </w:rPr>
            </w:pPr>
            <w:r>
              <w:rPr>
                <w:lang w:val="en-US"/>
              </w:rPr>
              <w:t>datetime</w:t>
            </w:r>
          </w:p>
        </w:tc>
        <w:tc>
          <w:tcPr>
            <w:tcW w:w="3037" w:type="dxa"/>
            <w:vAlign w:val="center"/>
          </w:tcPr>
          <w:p w14:paraId="7B4AEFB3" w14:textId="64144C27" w:rsidR="0028306F" w:rsidRDefault="00CB452B" w:rsidP="002B12E4">
            <w:pPr>
              <w:ind w:firstLine="0"/>
              <w:jc w:val="center"/>
            </w:pPr>
            <w:r>
              <w:t>Ngày tạo</w:t>
            </w:r>
          </w:p>
        </w:tc>
      </w:tr>
      <w:tr w:rsidR="0028306F" w14:paraId="7E20E475" w14:textId="77777777" w:rsidTr="002B12E4">
        <w:trPr>
          <w:jc w:val="center"/>
        </w:trPr>
        <w:tc>
          <w:tcPr>
            <w:tcW w:w="3037" w:type="dxa"/>
            <w:vAlign w:val="center"/>
          </w:tcPr>
          <w:p w14:paraId="508D152F" w14:textId="18F316AD" w:rsidR="0028306F" w:rsidRPr="0028306F" w:rsidRDefault="0028306F" w:rsidP="002B12E4">
            <w:pPr>
              <w:ind w:firstLine="0"/>
              <w:jc w:val="center"/>
              <w:rPr>
                <w:lang w:val="en-US"/>
              </w:rPr>
            </w:pPr>
            <w:r>
              <w:rPr>
                <w:lang w:val="en-US"/>
              </w:rPr>
              <w:t>updated_at</w:t>
            </w:r>
          </w:p>
        </w:tc>
        <w:tc>
          <w:tcPr>
            <w:tcW w:w="3037" w:type="dxa"/>
            <w:vAlign w:val="center"/>
          </w:tcPr>
          <w:p w14:paraId="4F72896F" w14:textId="34EBA904" w:rsidR="0028306F" w:rsidRPr="008E2993" w:rsidRDefault="008E2993" w:rsidP="002B12E4">
            <w:pPr>
              <w:ind w:firstLine="0"/>
              <w:jc w:val="center"/>
              <w:rPr>
                <w:lang w:val="en-US"/>
              </w:rPr>
            </w:pPr>
            <w:r>
              <w:rPr>
                <w:lang w:val="en-US"/>
              </w:rPr>
              <w:t>datetime</w:t>
            </w:r>
          </w:p>
        </w:tc>
        <w:tc>
          <w:tcPr>
            <w:tcW w:w="3037" w:type="dxa"/>
            <w:vAlign w:val="center"/>
          </w:tcPr>
          <w:p w14:paraId="780F4D99" w14:textId="79804B57" w:rsidR="0028306F" w:rsidRDefault="00CB452B" w:rsidP="002B12E4">
            <w:pPr>
              <w:ind w:firstLine="0"/>
              <w:jc w:val="center"/>
            </w:pPr>
            <w:r>
              <w:t>Ngày cập nhật</w:t>
            </w:r>
          </w:p>
        </w:tc>
      </w:tr>
    </w:tbl>
    <w:p w14:paraId="2D939B39" w14:textId="77777777" w:rsidR="00D0470E" w:rsidRDefault="00D0470E" w:rsidP="00D0470E">
      <w:pPr>
        <w:ind w:firstLine="0"/>
      </w:pPr>
    </w:p>
    <w:p w14:paraId="3E5A4CD4" w14:textId="7259B5E6" w:rsidR="00F070FE" w:rsidRDefault="00F070FE" w:rsidP="00597A24">
      <w:pPr>
        <w:pStyle w:val="Bng"/>
      </w:pPr>
      <w:bookmarkStart w:id="214" w:name="_Toc197965791"/>
      <w:r w:rsidRPr="00F070FE">
        <w:t xml:space="preserve">Bảng </w:t>
      </w:r>
      <w:r w:rsidR="00642EEF">
        <w:t>4.</w:t>
      </w:r>
      <w:r w:rsidRPr="00F070FE">
        <w:t>6: branch</w:t>
      </w:r>
      <w:bookmarkEnd w:id="214"/>
    </w:p>
    <w:tbl>
      <w:tblPr>
        <w:tblStyle w:val="TableGrid"/>
        <w:tblW w:w="0" w:type="auto"/>
        <w:jc w:val="center"/>
        <w:tblLook w:val="04A0" w:firstRow="1" w:lastRow="0" w:firstColumn="1" w:lastColumn="0" w:noHBand="0" w:noVBand="1"/>
      </w:tblPr>
      <w:tblGrid>
        <w:gridCol w:w="3037"/>
        <w:gridCol w:w="3037"/>
        <w:gridCol w:w="3037"/>
      </w:tblGrid>
      <w:tr w:rsidR="009C22D8" w14:paraId="1B5EA681" w14:textId="77777777" w:rsidTr="00535D77">
        <w:trPr>
          <w:jc w:val="center"/>
        </w:trPr>
        <w:tc>
          <w:tcPr>
            <w:tcW w:w="3037" w:type="dxa"/>
            <w:vAlign w:val="center"/>
          </w:tcPr>
          <w:p w14:paraId="520BB6A7" w14:textId="7BCB358C" w:rsidR="009C22D8" w:rsidRPr="00535D77" w:rsidRDefault="009C22D8" w:rsidP="00535D77">
            <w:pPr>
              <w:ind w:firstLine="0"/>
              <w:jc w:val="center"/>
              <w:rPr>
                <w:b/>
                <w:bCs/>
              </w:rPr>
            </w:pPr>
            <w:r w:rsidRPr="00535D77">
              <w:rPr>
                <w:b/>
                <w:bCs/>
              </w:rPr>
              <w:t>Thuộc tính</w:t>
            </w:r>
          </w:p>
        </w:tc>
        <w:tc>
          <w:tcPr>
            <w:tcW w:w="3037" w:type="dxa"/>
            <w:vAlign w:val="center"/>
          </w:tcPr>
          <w:p w14:paraId="266B161C" w14:textId="52965FE2" w:rsidR="009C22D8" w:rsidRPr="00535D77" w:rsidRDefault="009C22D8" w:rsidP="00535D77">
            <w:pPr>
              <w:ind w:firstLine="0"/>
              <w:jc w:val="center"/>
              <w:rPr>
                <w:b/>
                <w:bCs/>
              </w:rPr>
            </w:pPr>
            <w:r w:rsidRPr="00535D77">
              <w:rPr>
                <w:b/>
                <w:bCs/>
              </w:rPr>
              <w:t>Kiểu dữ liệu</w:t>
            </w:r>
          </w:p>
        </w:tc>
        <w:tc>
          <w:tcPr>
            <w:tcW w:w="3037" w:type="dxa"/>
            <w:vAlign w:val="center"/>
          </w:tcPr>
          <w:p w14:paraId="753C0A28" w14:textId="3DD23E63" w:rsidR="009C22D8" w:rsidRPr="00535D77" w:rsidRDefault="009C22D8" w:rsidP="00535D77">
            <w:pPr>
              <w:ind w:firstLine="0"/>
              <w:jc w:val="center"/>
              <w:rPr>
                <w:b/>
                <w:bCs/>
              </w:rPr>
            </w:pPr>
            <w:r w:rsidRPr="00535D77">
              <w:rPr>
                <w:b/>
                <w:bCs/>
              </w:rPr>
              <w:t>Mô tả</w:t>
            </w:r>
          </w:p>
        </w:tc>
      </w:tr>
      <w:tr w:rsidR="009C22D8" w14:paraId="1F21F3AC" w14:textId="77777777" w:rsidTr="00535D77">
        <w:trPr>
          <w:jc w:val="center"/>
        </w:trPr>
        <w:tc>
          <w:tcPr>
            <w:tcW w:w="3037" w:type="dxa"/>
            <w:vAlign w:val="center"/>
          </w:tcPr>
          <w:p w14:paraId="19267403" w14:textId="1289C285" w:rsidR="009C22D8" w:rsidRDefault="009C22D8" w:rsidP="00535D77">
            <w:pPr>
              <w:ind w:firstLine="0"/>
              <w:jc w:val="center"/>
            </w:pPr>
            <w:r>
              <w:t>branch_id</w:t>
            </w:r>
          </w:p>
        </w:tc>
        <w:tc>
          <w:tcPr>
            <w:tcW w:w="3037" w:type="dxa"/>
            <w:vAlign w:val="center"/>
          </w:tcPr>
          <w:p w14:paraId="733D6610" w14:textId="0D7ED8B0" w:rsidR="009C22D8" w:rsidRPr="009C22D8" w:rsidRDefault="009C22D8" w:rsidP="00535D77">
            <w:pPr>
              <w:ind w:firstLine="0"/>
              <w:jc w:val="center"/>
              <w:rPr>
                <w:lang w:val="en-US"/>
              </w:rPr>
            </w:pPr>
            <w:r>
              <w:t>varchar(36)</w:t>
            </w:r>
          </w:p>
        </w:tc>
        <w:tc>
          <w:tcPr>
            <w:tcW w:w="3037" w:type="dxa"/>
            <w:vAlign w:val="center"/>
          </w:tcPr>
          <w:p w14:paraId="15815EE3" w14:textId="37E3C9CA" w:rsidR="009C22D8" w:rsidRDefault="009C22D8" w:rsidP="00535D77">
            <w:pPr>
              <w:ind w:firstLine="0"/>
              <w:jc w:val="center"/>
            </w:pPr>
            <w:r>
              <w:t>Mã chi nhánh</w:t>
            </w:r>
            <w:r w:rsidR="00917BF4">
              <w:t xml:space="preserve"> </w:t>
            </w:r>
            <w:r>
              <w:t>(</w:t>
            </w:r>
            <w:r w:rsidR="005077A6">
              <w:t>PK</w:t>
            </w:r>
            <w:r>
              <w:t>)</w:t>
            </w:r>
          </w:p>
        </w:tc>
      </w:tr>
      <w:tr w:rsidR="009C22D8" w14:paraId="7C1D5067" w14:textId="77777777" w:rsidTr="00535D77">
        <w:trPr>
          <w:jc w:val="center"/>
        </w:trPr>
        <w:tc>
          <w:tcPr>
            <w:tcW w:w="3037" w:type="dxa"/>
            <w:vAlign w:val="center"/>
          </w:tcPr>
          <w:p w14:paraId="748DD2B7" w14:textId="211D158D" w:rsidR="009C22D8" w:rsidRDefault="009C22D8" w:rsidP="00535D77">
            <w:pPr>
              <w:ind w:firstLine="0"/>
              <w:jc w:val="center"/>
            </w:pPr>
            <w:r>
              <w:t>branch_name</w:t>
            </w:r>
          </w:p>
        </w:tc>
        <w:tc>
          <w:tcPr>
            <w:tcW w:w="3037" w:type="dxa"/>
            <w:vAlign w:val="center"/>
          </w:tcPr>
          <w:p w14:paraId="7FD9B063" w14:textId="6B756D72" w:rsidR="009C22D8" w:rsidRPr="009C22D8" w:rsidRDefault="009C22D8" w:rsidP="00535D77">
            <w:pPr>
              <w:ind w:firstLine="0"/>
              <w:jc w:val="center"/>
              <w:rPr>
                <w:lang w:val="en-US"/>
              </w:rPr>
            </w:pPr>
            <w:r>
              <w:rPr>
                <w:lang w:val="en-US"/>
              </w:rPr>
              <w:t>varchar</w:t>
            </w:r>
          </w:p>
        </w:tc>
        <w:tc>
          <w:tcPr>
            <w:tcW w:w="3037" w:type="dxa"/>
            <w:vAlign w:val="center"/>
          </w:tcPr>
          <w:p w14:paraId="5D50B42F" w14:textId="064BCF43" w:rsidR="009C22D8" w:rsidRDefault="003F3551" w:rsidP="00535D77">
            <w:pPr>
              <w:ind w:firstLine="0"/>
              <w:jc w:val="center"/>
            </w:pPr>
            <w:r>
              <w:t>Tên chi nhánh</w:t>
            </w:r>
          </w:p>
        </w:tc>
      </w:tr>
      <w:tr w:rsidR="009C22D8" w14:paraId="3233F092" w14:textId="77777777" w:rsidTr="00535D77">
        <w:trPr>
          <w:jc w:val="center"/>
        </w:trPr>
        <w:tc>
          <w:tcPr>
            <w:tcW w:w="3037" w:type="dxa"/>
            <w:vAlign w:val="center"/>
          </w:tcPr>
          <w:p w14:paraId="0BA27DC0" w14:textId="579F9EED" w:rsidR="009C22D8" w:rsidRDefault="009C22D8" w:rsidP="00535D77">
            <w:pPr>
              <w:ind w:firstLine="0"/>
              <w:jc w:val="center"/>
            </w:pPr>
            <w:r>
              <w:lastRenderedPageBreak/>
              <w:t>address</w:t>
            </w:r>
          </w:p>
        </w:tc>
        <w:tc>
          <w:tcPr>
            <w:tcW w:w="3037" w:type="dxa"/>
            <w:vAlign w:val="center"/>
          </w:tcPr>
          <w:p w14:paraId="73BEEBD0" w14:textId="62319EAD" w:rsidR="009C22D8" w:rsidRPr="009C22D8" w:rsidRDefault="009C22D8" w:rsidP="00535D77">
            <w:pPr>
              <w:ind w:firstLine="0"/>
              <w:jc w:val="center"/>
              <w:rPr>
                <w:lang w:val="en-US"/>
              </w:rPr>
            </w:pPr>
            <w:r>
              <w:rPr>
                <w:lang w:val="en-US"/>
              </w:rPr>
              <w:t>text</w:t>
            </w:r>
          </w:p>
        </w:tc>
        <w:tc>
          <w:tcPr>
            <w:tcW w:w="3037" w:type="dxa"/>
            <w:vAlign w:val="center"/>
          </w:tcPr>
          <w:p w14:paraId="7E698C2F" w14:textId="5569B610" w:rsidR="009C22D8" w:rsidRDefault="003F3551" w:rsidP="00535D77">
            <w:pPr>
              <w:ind w:firstLine="0"/>
              <w:jc w:val="center"/>
            </w:pPr>
            <w:r>
              <w:t>Địa chỉ</w:t>
            </w:r>
          </w:p>
        </w:tc>
      </w:tr>
      <w:tr w:rsidR="009C22D8" w14:paraId="6C5652B2" w14:textId="77777777" w:rsidTr="00535D77">
        <w:trPr>
          <w:jc w:val="center"/>
        </w:trPr>
        <w:tc>
          <w:tcPr>
            <w:tcW w:w="3037" w:type="dxa"/>
            <w:vAlign w:val="center"/>
          </w:tcPr>
          <w:p w14:paraId="0DA0D082" w14:textId="08DA3A43" w:rsidR="009C22D8" w:rsidRDefault="009C22D8" w:rsidP="00535D77">
            <w:pPr>
              <w:ind w:firstLine="0"/>
              <w:jc w:val="center"/>
            </w:pPr>
            <w:r>
              <w:t>phone</w:t>
            </w:r>
          </w:p>
        </w:tc>
        <w:tc>
          <w:tcPr>
            <w:tcW w:w="3037" w:type="dxa"/>
            <w:vAlign w:val="center"/>
          </w:tcPr>
          <w:p w14:paraId="6D6BB8EE" w14:textId="62DCB7D3" w:rsidR="009C22D8" w:rsidRPr="009C22D8" w:rsidRDefault="009C22D8" w:rsidP="00535D77">
            <w:pPr>
              <w:ind w:firstLine="0"/>
              <w:jc w:val="center"/>
              <w:rPr>
                <w:lang w:val="en-US"/>
              </w:rPr>
            </w:pPr>
            <w:r>
              <w:rPr>
                <w:lang w:val="en-US"/>
              </w:rPr>
              <w:t>varchar</w:t>
            </w:r>
          </w:p>
        </w:tc>
        <w:tc>
          <w:tcPr>
            <w:tcW w:w="3037" w:type="dxa"/>
            <w:vAlign w:val="center"/>
          </w:tcPr>
          <w:p w14:paraId="58A27B05" w14:textId="66DAC252" w:rsidR="009C22D8" w:rsidRDefault="003F3551" w:rsidP="00535D77">
            <w:pPr>
              <w:ind w:firstLine="0"/>
              <w:jc w:val="center"/>
            </w:pPr>
            <w:r>
              <w:t>Số điện thoại</w:t>
            </w:r>
          </w:p>
        </w:tc>
      </w:tr>
      <w:tr w:rsidR="009C22D8" w14:paraId="6B31F34C" w14:textId="77777777" w:rsidTr="00535D77">
        <w:trPr>
          <w:jc w:val="center"/>
        </w:trPr>
        <w:tc>
          <w:tcPr>
            <w:tcW w:w="3037" w:type="dxa"/>
            <w:vAlign w:val="center"/>
          </w:tcPr>
          <w:p w14:paraId="46AF5560" w14:textId="63583018" w:rsidR="009C22D8" w:rsidRDefault="009C22D8" w:rsidP="00535D77">
            <w:pPr>
              <w:ind w:firstLine="0"/>
              <w:jc w:val="center"/>
            </w:pPr>
            <w:r>
              <w:t>status</w:t>
            </w:r>
          </w:p>
        </w:tc>
        <w:tc>
          <w:tcPr>
            <w:tcW w:w="3037" w:type="dxa"/>
            <w:vAlign w:val="center"/>
          </w:tcPr>
          <w:p w14:paraId="4F6B0E21" w14:textId="796D814F" w:rsidR="009C22D8" w:rsidRPr="009C22D8" w:rsidRDefault="009C22D8" w:rsidP="00535D77">
            <w:pPr>
              <w:ind w:firstLine="0"/>
              <w:jc w:val="center"/>
              <w:rPr>
                <w:lang w:val="en-US"/>
              </w:rPr>
            </w:pPr>
            <w:r>
              <w:rPr>
                <w:lang w:val="en-US"/>
              </w:rPr>
              <w:t>varchar</w:t>
            </w:r>
          </w:p>
        </w:tc>
        <w:tc>
          <w:tcPr>
            <w:tcW w:w="3037" w:type="dxa"/>
            <w:vAlign w:val="center"/>
          </w:tcPr>
          <w:p w14:paraId="5909E20D" w14:textId="144E16CA" w:rsidR="009C22D8" w:rsidRDefault="003F3551" w:rsidP="00535D77">
            <w:pPr>
              <w:ind w:firstLine="0"/>
              <w:jc w:val="center"/>
            </w:pPr>
            <w:r>
              <w:t>Trạng thái</w:t>
            </w:r>
          </w:p>
        </w:tc>
      </w:tr>
      <w:tr w:rsidR="009C22D8" w14:paraId="38A75EDC" w14:textId="77777777" w:rsidTr="00535D77">
        <w:trPr>
          <w:jc w:val="center"/>
        </w:trPr>
        <w:tc>
          <w:tcPr>
            <w:tcW w:w="3037" w:type="dxa"/>
            <w:vAlign w:val="center"/>
          </w:tcPr>
          <w:p w14:paraId="764F9DFF" w14:textId="0946F9DA" w:rsidR="009C22D8" w:rsidRDefault="009C22D8" w:rsidP="00535D77">
            <w:pPr>
              <w:ind w:firstLine="0"/>
              <w:jc w:val="center"/>
            </w:pPr>
            <w:r>
              <w:t>created_at</w:t>
            </w:r>
          </w:p>
        </w:tc>
        <w:tc>
          <w:tcPr>
            <w:tcW w:w="3037" w:type="dxa"/>
            <w:vAlign w:val="center"/>
          </w:tcPr>
          <w:p w14:paraId="676D3559" w14:textId="3CD39A8D" w:rsidR="009C22D8" w:rsidRPr="009C22D8" w:rsidRDefault="009C22D8" w:rsidP="00535D77">
            <w:pPr>
              <w:ind w:firstLine="0"/>
              <w:jc w:val="center"/>
              <w:rPr>
                <w:lang w:val="en-US"/>
              </w:rPr>
            </w:pPr>
            <w:r>
              <w:rPr>
                <w:lang w:val="en-US"/>
              </w:rPr>
              <w:t>datetime</w:t>
            </w:r>
          </w:p>
        </w:tc>
        <w:tc>
          <w:tcPr>
            <w:tcW w:w="3037" w:type="dxa"/>
            <w:vAlign w:val="center"/>
          </w:tcPr>
          <w:p w14:paraId="63A47EF5" w14:textId="6D238EFB" w:rsidR="009C22D8" w:rsidRDefault="003F3551" w:rsidP="00535D77">
            <w:pPr>
              <w:ind w:firstLine="0"/>
              <w:jc w:val="center"/>
            </w:pPr>
            <w:r>
              <w:t>Ngày tạo</w:t>
            </w:r>
            <w:r w:rsidR="009D61CD">
              <w:t xml:space="preserve"> (Auto)</w:t>
            </w:r>
          </w:p>
        </w:tc>
      </w:tr>
      <w:tr w:rsidR="009C22D8" w14:paraId="011D219A" w14:textId="77777777" w:rsidTr="00535D77">
        <w:trPr>
          <w:jc w:val="center"/>
        </w:trPr>
        <w:tc>
          <w:tcPr>
            <w:tcW w:w="3037" w:type="dxa"/>
            <w:vAlign w:val="center"/>
          </w:tcPr>
          <w:p w14:paraId="07EF004E" w14:textId="70E0D401" w:rsidR="009C22D8" w:rsidRDefault="009C22D8" w:rsidP="00535D77">
            <w:pPr>
              <w:ind w:firstLine="0"/>
              <w:jc w:val="center"/>
            </w:pPr>
            <w:r>
              <w:t>updated_at</w:t>
            </w:r>
          </w:p>
        </w:tc>
        <w:tc>
          <w:tcPr>
            <w:tcW w:w="3037" w:type="dxa"/>
            <w:vAlign w:val="center"/>
          </w:tcPr>
          <w:p w14:paraId="76EB76C4" w14:textId="37B5AA3B" w:rsidR="009C22D8" w:rsidRPr="009C22D8" w:rsidRDefault="009C22D8" w:rsidP="00535D77">
            <w:pPr>
              <w:ind w:firstLine="0"/>
              <w:jc w:val="center"/>
              <w:rPr>
                <w:lang w:val="en-US"/>
              </w:rPr>
            </w:pPr>
            <w:r>
              <w:rPr>
                <w:lang w:val="en-US"/>
              </w:rPr>
              <w:t>datetime</w:t>
            </w:r>
          </w:p>
        </w:tc>
        <w:tc>
          <w:tcPr>
            <w:tcW w:w="3037" w:type="dxa"/>
            <w:vAlign w:val="center"/>
          </w:tcPr>
          <w:p w14:paraId="42383384" w14:textId="01817425" w:rsidR="009C22D8" w:rsidRDefault="003F3551" w:rsidP="00535D77">
            <w:pPr>
              <w:ind w:firstLine="0"/>
              <w:jc w:val="center"/>
            </w:pPr>
            <w:r>
              <w:t>Ngày cập nhật</w:t>
            </w:r>
            <w:r w:rsidR="009D61CD">
              <w:t xml:space="preserve"> (Auto)</w:t>
            </w:r>
          </w:p>
        </w:tc>
      </w:tr>
    </w:tbl>
    <w:p w14:paraId="2318CB04" w14:textId="77777777" w:rsidR="0059142B" w:rsidRPr="00F070FE" w:rsidRDefault="0059142B" w:rsidP="00AD123F">
      <w:pPr>
        <w:ind w:firstLine="0"/>
      </w:pPr>
    </w:p>
    <w:p w14:paraId="780691FE" w14:textId="7EB27D47" w:rsidR="00F070FE" w:rsidRDefault="00F070FE" w:rsidP="00597A24">
      <w:pPr>
        <w:pStyle w:val="Bng"/>
      </w:pPr>
      <w:bookmarkStart w:id="215" w:name="_Toc197965792"/>
      <w:r w:rsidRPr="00F070FE">
        <w:t xml:space="preserve">Bảng </w:t>
      </w:r>
      <w:r w:rsidR="00642EEF">
        <w:t>4.</w:t>
      </w:r>
      <w:r w:rsidRPr="00F070FE">
        <w:t>7: branch_facility</w:t>
      </w:r>
      <w:bookmarkEnd w:id="215"/>
    </w:p>
    <w:tbl>
      <w:tblPr>
        <w:tblStyle w:val="TableGrid"/>
        <w:tblW w:w="0" w:type="auto"/>
        <w:jc w:val="center"/>
        <w:tblLook w:val="04A0" w:firstRow="1" w:lastRow="0" w:firstColumn="1" w:lastColumn="0" w:noHBand="0" w:noVBand="1"/>
      </w:tblPr>
      <w:tblGrid>
        <w:gridCol w:w="3037"/>
        <w:gridCol w:w="2487"/>
        <w:gridCol w:w="3587"/>
      </w:tblGrid>
      <w:tr w:rsidR="00220141" w14:paraId="4B451E1C" w14:textId="77777777" w:rsidTr="009749DB">
        <w:trPr>
          <w:jc w:val="center"/>
        </w:trPr>
        <w:tc>
          <w:tcPr>
            <w:tcW w:w="3037" w:type="dxa"/>
            <w:vAlign w:val="center"/>
          </w:tcPr>
          <w:p w14:paraId="2A979AFA" w14:textId="10FAA74C" w:rsidR="00220141" w:rsidRPr="007478E9" w:rsidRDefault="00220141" w:rsidP="00207E6F">
            <w:pPr>
              <w:ind w:firstLine="0"/>
              <w:jc w:val="center"/>
              <w:rPr>
                <w:b/>
                <w:bCs/>
              </w:rPr>
            </w:pPr>
            <w:r w:rsidRPr="007478E9">
              <w:rPr>
                <w:b/>
                <w:bCs/>
              </w:rPr>
              <w:t>Thuộc tính</w:t>
            </w:r>
          </w:p>
        </w:tc>
        <w:tc>
          <w:tcPr>
            <w:tcW w:w="2487" w:type="dxa"/>
            <w:vAlign w:val="center"/>
          </w:tcPr>
          <w:p w14:paraId="15213D7E" w14:textId="264D2B03" w:rsidR="00220141" w:rsidRPr="007478E9" w:rsidRDefault="00220141" w:rsidP="00207E6F">
            <w:pPr>
              <w:ind w:firstLine="0"/>
              <w:jc w:val="center"/>
              <w:rPr>
                <w:b/>
                <w:bCs/>
              </w:rPr>
            </w:pPr>
            <w:r w:rsidRPr="007478E9">
              <w:rPr>
                <w:b/>
                <w:bCs/>
              </w:rPr>
              <w:t>Kiểu dữ liệu</w:t>
            </w:r>
          </w:p>
        </w:tc>
        <w:tc>
          <w:tcPr>
            <w:tcW w:w="3587" w:type="dxa"/>
            <w:vAlign w:val="center"/>
          </w:tcPr>
          <w:p w14:paraId="3740C7FE" w14:textId="625E702F" w:rsidR="00220141" w:rsidRPr="007478E9" w:rsidRDefault="00220141" w:rsidP="00207E6F">
            <w:pPr>
              <w:ind w:firstLine="0"/>
              <w:jc w:val="center"/>
              <w:rPr>
                <w:b/>
                <w:bCs/>
              </w:rPr>
            </w:pPr>
            <w:r w:rsidRPr="007478E9">
              <w:rPr>
                <w:b/>
                <w:bCs/>
              </w:rPr>
              <w:t>Mô tả</w:t>
            </w:r>
          </w:p>
        </w:tc>
      </w:tr>
      <w:tr w:rsidR="00220141" w14:paraId="6371102A" w14:textId="77777777" w:rsidTr="009749DB">
        <w:trPr>
          <w:jc w:val="center"/>
        </w:trPr>
        <w:tc>
          <w:tcPr>
            <w:tcW w:w="3037" w:type="dxa"/>
            <w:vAlign w:val="center"/>
          </w:tcPr>
          <w:p w14:paraId="35A0F2E9" w14:textId="226C2402" w:rsidR="00220141" w:rsidRDefault="00220141" w:rsidP="00207E6F">
            <w:pPr>
              <w:ind w:firstLine="0"/>
              <w:jc w:val="center"/>
            </w:pPr>
            <w:r>
              <w:t>facility_id</w:t>
            </w:r>
          </w:p>
        </w:tc>
        <w:tc>
          <w:tcPr>
            <w:tcW w:w="2487" w:type="dxa"/>
            <w:vAlign w:val="center"/>
          </w:tcPr>
          <w:p w14:paraId="7A93AD35" w14:textId="69843F7F" w:rsidR="00220141" w:rsidRPr="00E2500F" w:rsidRDefault="00E2500F" w:rsidP="00207E6F">
            <w:pPr>
              <w:ind w:firstLine="0"/>
              <w:jc w:val="center"/>
              <w:rPr>
                <w:lang w:val="en-US"/>
              </w:rPr>
            </w:pPr>
            <w:r>
              <w:rPr>
                <w:lang w:val="en-US"/>
              </w:rPr>
              <w:t>varchar(36)</w:t>
            </w:r>
          </w:p>
        </w:tc>
        <w:tc>
          <w:tcPr>
            <w:tcW w:w="3587" w:type="dxa"/>
            <w:vAlign w:val="center"/>
          </w:tcPr>
          <w:p w14:paraId="0E68BEEC" w14:textId="09735C30" w:rsidR="00220141" w:rsidRPr="0096541D" w:rsidRDefault="0096541D" w:rsidP="00207E6F">
            <w:pPr>
              <w:ind w:firstLine="0"/>
              <w:jc w:val="center"/>
            </w:pPr>
            <w:r>
              <w:t>Mã khu vực tập (PK)</w:t>
            </w:r>
          </w:p>
        </w:tc>
      </w:tr>
      <w:tr w:rsidR="00220141" w14:paraId="72AFE718" w14:textId="77777777" w:rsidTr="009749DB">
        <w:trPr>
          <w:jc w:val="center"/>
        </w:trPr>
        <w:tc>
          <w:tcPr>
            <w:tcW w:w="3037" w:type="dxa"/>
            <w:vAlign w:val="center"/>
          </w:tcPr>
          <w:p w14:paraId="03861073" w14:textId="3D8E504F" w:rsidR="00220141" w:rsidRPr="00220141" w:rsidRDefault="00220141" w:rsidP="00207E6F">
            <w:pPr>
              <w:ind w:firstLine="0"/>
              <w:jc w:val="center"/>
              <w:rPr>
                <w:lang w:val="en-US"/>
              </w:rPr>
            </w:pPr>
            <w:r>
              <w:t>br</w:t>
            </w:r>
            <w:r>
              <w:rPr>
                <w:lang w:val="en-US"/>
              </w:rPr>
              <w:t>anch_id</w:t>
            </w:r>
          </w:p>
        </w:tc>
        <w:tc>
          <w:tcPr>
            <w:tcW w:w="2487" w:type="dxa"/>
            <w:vAlign w:val="center"/>
          </w:tcPr>
          <w:p w14:paraId="4931C28D" w14:textId="35A2A7AE" w:rsidR="00220141" w:rsidRPr="00E2500F" w:rsidRDefault="00E2500F" w:rsidP="00207E6F">
            <w:pPr>
              <w:ind w:firstLine="0"/>
              <w:jc w:val="center"/>
              <w:rPr>
                <w:lang w:val="en-US"/>
              </w:rPr>
            </w:pPr>
            <w:r>
              <w:rPr>
                <w:lang w:val="en-US"/>
              </w:rPr>
              <w:t>varchar(36)</w:t>
            </w:r>
          </w:p>
        </w:tc>
        <w:tc>
          <w:tcPr>
            <w:tcW w:w="3587" w:type="dxa"/>
            <w:vAlign w:val="center"/>
          </w:tcPr>
          <w:p w14:paraId="15016C99" w14:textId="4870DF50" w:rsidR="00220141" w:rsidRDefault="0096541D" w:rsidP="00207E6F">
            <w:pPr>
              <w:ind w:firstLine="0"/>
              <w:jc w:val="center"/>
            </w:pPr>
            <w:r>
              <w:t>Mã branch (FK)</w:t>
            </w:r>
          </w:p>
        </w:tc>
      </w:tr>
      <w:tr w:rsidR="00220141" w14:paraId="0D698C65" w14:textId="77777777" w:rsidTr="009749DB">
        <w:trPr>
          <w:jc w:val="center"/>
        </w:trPr>
        <w:tc>
          <w:tcPr>
            <w:tcW w:w="3037" w:type="dxa"/>
            <w:vAlign w:val="center"/>
          </w:tcPr>
          <w:p w14:paraId="614188CA" w14:textId="66AC13D5" w:rsidR="00220141" w:rsidRPr="00220141" w:rsidRDefault="00220141" w:rsidP="00207E6F">
            <w:pPr>
              <w:ind w:firstLine="0"/>
              <w:jc w:val="center"/>
              <w:rPr>
                <w:lang w:val="en-US"/>
              </w:rPr>
            </w:pPr>
            <w:r>
              <w:rPr>
                <w:lang w:val="en-US"/>
              </w:rPr>
              <w:t>facility_name</w:t>
            </w:r>
          </w:p>
        </w:tc>
        <w:tc>
          <w:tcPr>
            <w:tcW w:w="2487" w:type="dxa"/>
            <w:vAlign w:val="center"/>
          </w:tcPr>
          <w:p w14:paraId="2A299E00" w14:textId="7FE809E1" w:rsidR="00220141" w:rsidRPr="00E2500F" w:rsidRDefault="00E2500F" w:rsidP="00207E6F">
            <w:pPr>
              <w:ind w:firstLine="0"/>
              <w:jc w:val="center"/>
              <w:rPr>
                <w:lang w:val="en-US"/>
              </w:rPr>
            </w:pPr>
            <w:r>
              <w:rPr>
                <w:lang w:val="en-US"/>
              </w:rPr>
              <w:t>varchar</w:t>
            </w:r>
          </w:p>
        </w:tc>
        <w:tc>
          <w:tcPr>
            <w:tcW w:w="3587" w:type="dxa"/>
            <w:vAlign w:val="center"/>
          </w:tcPr>
          <w:p w14:paraId="199F4011" w14:textId="3BBD29A7" w:rsidR="00220141" w:rsidRDefault="0096541D" w:rsidP="00207E6F">
            <w:pPr>
              <w:ind w:firstLine="0"/>
              <w:jc w:val="center"/>
            </w:pPr>
            <w:r>
              <w:t>Tên khu vực tập</w:t>
            </w:r>
          </w:p>
        </w:tc>
      </w:tr>
      <w:tr w:rsidR="00220141" w14:paraId="5D00BBEA" w14:textId="77777777" w:rsidTr="009749DB">
        <w:trPr>
          <w:jc w:val="center"/>
        </w:trPr>
        <w:tc>
          <w:tcPr>
            <w:tcW w:w="3037" w:type="dxa"/>
            <w:vAlign w:val="center"/>
          </w:tcPr>
          <w:p w14:paraId="253BA55B" w14:textId="2623452D" w:rsidR="00220141" w:rsidRPr="00220141" w:rsidRDefault="00220141" w:rsidP="00207E6F">
            <w:pPr>
              <w:ind w:firstLine="0"/>
              <w:jc w:val="center"/>
              <w:rPr>
                <w:lang w:val="en-US"/>
              </w:rPr>
            </w:pPr>
            <w:r>
              <w:rPr>
                <w:lang w:val="en-US"/>
              </w:rPr>
              <w:t>status</w:t>
            </w:r>
          </w:p>
        </w:tc>
        <w:tc>
          <w:tcPr>
            <w:tcW w:w="2487" w:type="dxa"/>
            <w:vAlign w:val="center"/>
          </w:tcPr>
          <w:p w14:paraId="7C436368" w14:textId="08AB2EA1" w:rsidR="00220141" w:rsidRPr="00E2500F" w:rsidRDefault="00E2500F" w:rsidP="00207E6F">
            <w:pPr>
              <w:ind w:firstLine="0"/>
              <w:jc w:val="center"/>
              <w:rPr>
                <w:lang w:val="en-US"/>
              </w:rPr>
            </w:pPr>
            <w:r>
              <w:rPr>
                <w:lang w:val="en-US"/>
              </w:rPr>
              <w:t>varchar</w:t>
            </w:r>
          </w:p>
        </w:tc>
        <w:tc>
          <w:tcPr>
            <w:tcW w:w="3587" w:type="dxa"/>
            <w:vAlign w:val="center"/>
          </w:tcPr>
          <w:p w14:paraId="40497455" w14:textId="4B77008F" w:rsidR="00220141" w:rsidRDefault="0096541D" w:rsidP="00207E6F">
            <w:pPr>
              <w:ind w:firstLine="0"/>
              <w:jc w:val="center"/>
            </w:pPr>
            <w:r>
              <w:t>Trạng thái sử dụng</w:t>
            </w:r>
          </w:p>
        </w:tc>
      </w:tr>
      <w:tr w:rsidR="00220141" w14:paraId="361A4B35" w14:textId="77777777" w:rsidTr="009749DB">
        <w:trPr>
          <w:jc w:val="center"/>
        </w:trPr>
        <w:tc>
          <w:tcPr>
            <w:tcW w:w="3037" w:type="dxa"/>
            <w:vAlign w:val="center"/>
          </w:tcPr>
          <w:p w14:paraId="0035F473" w14:textId="37AFDA71" w:rsidR="00220141" w:rsidRPr="00220141" w:rsidRDefault="00220141" w:rsidP="00207E6F">
            <w:pPr>
              <w:ind w:firstLine="0"/>
              <w:jc w:val="center"/>
              <w:rPr>
                <w:lang w:val="en-US"/>
              </w:rPr>
            </w:pPr>
            <w:r>
              <w:rPr>
                <w:lang w:val="en-US"/>
              </w:rPr>
              <w:t>capacity</w:t>
            </w:r>
          </w:p>
        </w:tc>
        <w:tc>
          <w:tcPr>
            <w:tcW w:w="2487" w:type="dxa"/>
            <w:vAlign w:val="center"/>
          </w:tcPr>
          <w:p w14:paraId="30EF9D98" w14:textId="0021475C" w:rsidR="00220141" w:rsidRPr="00E2500F" w:rsidRDefault="00E2500F" w:rsidP="00207E6F">
            <w:pPr>
              <w:ind w:firstLine="0"/>
              <w:jc w:val="center"/>
              <w:rPr>
                <w:lang w:val="en-US"/>
              </w:rPr>
            </w:pPr>
            <w:r>
              <w:rPr>
                <w:lang w:val="en-US"/>
              </w:rPr>
              <w:t>int</w:t>
            </w:r>
          </w:p>
        </w:tc>
        <w:tc>
          <w:tcPr>
            <w:tcW w:w="3587" w:type="dxa"/>
            <w:vAlign w:val="center"/>
          </w:tcPr>
          <w:p w14:paraId="737DA470" w14:textId="7DA09503" w:rsidR="00220141" w:rsidRDefault="0096541D" w:rsidP="00207E6F">
            <w:pPr>
              <w:ind w:firstLine="0"/>
              <w:jc w:val="center"/>
            </w:pPr>
            <w:r>
              <w:t>Sức chứa</w:t>
            </w:r>
          </w:p>
        </w:tc>
      </w:tr>
      <w:tr w:rsidR="00220141" w14:paraId="3CBFA5F5" w14:textId="77777777" w:rsidTr="009749DB">
        <w:trPr>
          <w:jc w:val="center"/>
        </w:trPr>
        <w:tc>
          <w:tcPr>
            <w:tcW w:w="3037" w:type="dxa"/>
            <w:vAlign w:val="center"/>
          </w:tcPr>
          <w:p w14:paraId="29C40719" w14:textId="7907A4EB" w:rsidR="00220141" w:rsidRPr="00220141" w:rsidRDefault="00220141" w:rsidP="00207E6F">
            <w:pPr>
              <w:ind w:firstLine="0"/>
              <w:jc w:val="center"/>
              <w:rPr>
                <w:lang w:val="en-US"/>
              </w:rPr>
            </w:pPr>
            <w:r>
              <w:rPr>
                <w:lang w:val="en-US"/>
              </w:rPr>
              <w:t>default_minutes_duration</w:t>
            </w:r>
          </w:p>
        </w:tc>
        <w:tc>
          <w:tcPr>
            <w:tcW w:w="2487" w:type="dxa"/>
            <w:vAlign w:val="center"/>
          </w:tcPr>
          <w:p w14:paraId="60511190" w14:textId="28503BB4" w:rsidR="00220141" w:rsidRPr="00E2500F" w:rsidRDefault="00E2500F" w:rsidP="00207E6F">
            <w:pPr>
              <w:ind w:firstLine="0"/>
              <w:jc w:val="center"/>
              <w:rPr>
                <w:lang w:val="en-US"/>
              </w:rPr>
            </w:pPr>
            <w:r>
              <w:rPr>
                <w:lang w:val="en-US"/>
              </w:rPr>
              <w:t>int</w:t>
            </w:r>
          </w:p>
        </w:tc>
        <w:tc>
          <w:tcPr>
            <w:tcW w:w="3587" w:type="dxa"/>
            <w:vAlign w:val="center"/>
          </w:tcPr>
          <w:p w14:paraId="211BA618" w14:textId="16630DCF" w:rsidR="00220141" w:rsidRDefault="0096541D" w:rsidP="00207E6F">
            <w:pPr>
              <w:ind w:firstLine="0"/>
              <w:jc w:val="center"/>
            </w:pPr>
            <w:r>
              <w:t>Thời lượng mặc định (phút)</w:t>
            </w:r>
          </w:p>
        </w:tc>
      </w:tr>
      <w:tr w:rsidR="00220141" w14:paraId="6FAF6473" w14:textId="77777777" w:rsidTr="009749DB">
        <w:trPr>
          <w:jc w:val="center"/>
        </w:trPr>
        <w:tc>
          <w:tcPr>
            <w:tcW w:w="3037" w:type="dxa"/>
            <w:vAlign w:val="center"/>
          </w:tcPr>
          <w:p w14:paraId="1F4E8D89" w14:textId="4AC873DC" w:rsidR="00220141" w:rsidRPr="00220141" w:rsidRDefault="00220141" w:rsidP="00207E6F">
            <w:pPr>
              <w:ind w:firstLine="0"/>
              <w:jc w:val="center"/>
              <w:rPr>
                <w:lang w:val="en-US"/>
              </w:rPr>
            </w:pPr>
            <w:r>
              <w:rPr>
                <w:lang w:val="en-US"/>
              </w:rPr>
              <w:t>thumbnail_url</w:t>
            </w:r>
          </w:p>
        </w:tc>
        <w:tc>
          <w:tcPr>
            <w:tcW w:w="2487" w:type="dxa"/>
            <w:vAlign w:val="center"/>
          </w:tcPr>
          <w:p w14:paraId="239878F8" w14:textId="426A15D6" w:rsidR="00220141" w:rsidRPr="00E2500F" w:rsidRDefault="00E2500F" w:rsidP="00207E6F">
            <w:pPr>
              <w:ind w:firstLine="0"/>
              <w:jc w:val="center"/>
              <w:rPr>
                <w:lang w:val="en-US"/>
              </w:rPr>
            </w:pPr>
            <w:r>
              <w:rPr>
                <w:lang w:val="en-US"/>
              </w:rPr>
              <w:t>text</w:t>
            </w:r>
          </w:p>
        </w:tc>
        <w:tc>
          <w:tcPr>
            <w:tcW w:w="3587" w:type="dxa"/>
            <w:vAlign w:val="center"/>
          </w:tcPr>
          <w:p w14:paraId="2B657E6A" w14:textId="4AC0C696" w:rsidR="00220141" w:rsidRDefault="0096541D" w:rsidP="00207E6F">
            <w:pPr>
              <w:ind w:firstLine="0"/>
              <w:jc w:val="center"/>
            </w:pPr>
            <w:r>
              <w:t>Ảnh đại diện</w:t>
            </w:r>
          </w:p>
        </w:tc>
      </w:tr>
      <w:tr w:rsidR="00220141" w14:paraId="55464605" w14:textId="77777777" w:rsidTr="009749DB">
        <w:trPr>
          <w:jc w:val="center"/>
        </w:trPr>
        <w:tc>
          <w:tcPr>
            <w:tcW w:w="3037" w:type="dxa"/>
            <w:vAlign w:val="center"/>
          </w:tcPr>
          <w:p w14:paraId="36AD759B" w14:textId="23C28E6A" w:rsidR="00220141" w:rsidRPr="00220141" w:rsidRDefault="00220141" w:rsidP="00207E6F">
            <w:pPr>
              <w:ind w:firstLine="0"/>
              <w:jc w:val="center"/>
              <w:rPr>
                <w:lang w:val="en-US"/>
              </w:rPr>
            </w:pPr>
            <w:r>
              <w:rPr>
                <w:lang w:val="en-US"/>
              </w:rPr>
              <w:t>created_at</w:t>
            </w:r>
          </w:p>
        </w:tc>
        <w:tc>
          <w:tcPr>
            <w:tcW w:w="2487" w:type="dxa"/>
            <w:vAlign w:val="center"/>
          </w:tcPr>
          <w:p w14:paraId="37858F74" w14:textId="0625E41E" w:rsidR="00220141" w:rsidRPr="00E2500F" w:rsidRDefault="00E2500F" w:rsidP="00207E6F">
            <w:pPr>
              <w:ind w:firstLine="0"/>
              <w:jc w:val="center"/>
              <w:rPr>
                <w:lang w:val="en-US"/>
              </w:rPr>
            </w:pPr>
            <w:r>
              <w:rPr>
                <w:lang w:val="en-US"/>
              </w:rPr>
              <w:t>datetime</w:t>
            </w:r>
          </w:p>
        </w:tc>
        <w:tc>
          <w:tcPr>
            <w:tcW w:w="3587" w:type="dxa"/>
            <w:vAlign w:val="center"/>
          </w:tcPr>
          <w:p w14:paraId="19DD2E4F" w14:textId="395BAA85" w:rsidR="00220141" w:rsidRDefault="0096541D" w:rsidP="00207E6F">
            <w:pPr>
              <w:ind w:firstLine="0"/>
              <w:jc w:val="center"/>
            </w:pPr>
            <w:r>
              <w:t>Ngày tạo</w:t>
            </w:r>
            <w:r w:rsidR="003854E9">
              <w:t xml:space="preserve"> (Auto)</w:t>
            </w:r>
          </w:p>
        </w:tc>
      </w:tr>
      <w:tr w:rsidR="00220141" w14:paraId="1DDC1762" w14:textId="77777777" w:rsidTr="009749DB">
        <w:trPr>
          <w:jc w:val="center"/>
        </w:trPr>
        <w:tc>
          <w:tcPr>
            <w:tcW w:w="3037" w:type="dxa"/>
            <w:vAlign w:val="center"/>
          </w:tcPr>
          <w:p w14:paraId="01D80860" w14:textId="5CAADBDF" w:rsidR="00220141" w:rsidRDefault="00220141" w:rsidP="00207E6F">
            <w:pPr>
              <w:ind w:firstLine="0"/>
              <w:jc w:val="center"/>
              <w:rPr>
                <w:lang w:val="en-US"/>
              </w:rPr>
            </w:pPr>
            <w:r>
              <w:rPr>
                <w:lang w:val="en-US"/>
              </w:rPr>
              <w:t>updated_at</w:t>
            </w:r>
          </w:p>
        </w:tc>
        <w:tc>
          <w:tcPr>
            <w:tcW w:w="2487" w:type="dxa"/>
            <w:vAlign w:val="center"/>
          </w:tcPr>
          <w:p w14:paraId="57C5F2D0" w14:textId="4E7DCBAE" w:rsidR="00220141" w:rsidRPr="00E2500F" w:rsidRDefault="00E2500F" w:rsidP="00207E6F">
            <w:pPr>
              <w:ind w:firstLine="0"/>
              <w:jc w:val="center"/>
              <w:rPr>
                <w:lang w:val="en-US"/>
              </w:rPr>
            </w:pPr>
            <w:r>
              <w:rPr>
                <w:lang w:val="en-US"/>
              </w:rPr>
              <w:t>datetime</w:t>
            </w:r>
          </w:p>
        </w:tc>
        <w:tc>
          <w:tcPr>
            <w:tcW w:w="3587" w:type="dxa"/>
            <w:vAlign w:val="center"/>
          </w:tcPr>
          <w:p w14:paraId="6000E849" w14:textId="0F3EDBF8" w:rsidR="00220141" w:rsidRDefault="0096541D" w:rsidP="00207E6F">
            <w:pPr>
              <w:ind w:firstLine="0"/>
              <w:jc w:val="center"/>
            </w:pPr>
            <w:r>
              <w:t>Ngày cập nhật</w:t>
            </w:r>
            <w:r w:rsidR="003854E9">
              <w:t xml:space="preserve"> (Auto)</w:t>
            </w:r>
          </w:p>
        </w:tc>
      </w:tr>
    </w:tbl>
    <w:p w14:paraId="7D0E8EFD" w14:textId="77777777" w:rsidR="005349CD" w:rsidRPr="00F070FE" w:rsidRDefault="005349CD" w:rsidP="005349CD">
      <w:pPr>
        <w:ind w:firstLine="0"/>
      </w:pPr>
    </w:p>
    <w:p w14:paraId="1B3783D6" w14:textId="2BADEDF5" w:rsidR="00F070FE" w:rsidRDefault="00F070FE" w:rsidP="00597A24">
      <w:pPr>
        <w:pStyle w:val="Bng"/>
      </w:pPr>
      <w:bookmarkStart w:id="216" w:name="_Toc197965793"/>
      <w:r w:rsidRPr="00F070FE">
        <w:t xml:space="preserve">Bảng </w:t>
      </w:r>
      <w:r w:rsidR="00642EEF">
        <w:t>4.</w:t>
      </w:r>
      <w:r w:rsidRPr="00F070FE">
        <w:t>8: equipment</w:t>
      </w:r>
      <w:bookmarkEnd w:id="216"/>
    </w:p>
    <w:tbl>
      <w:tblPr>
        <w:tblStyle w:val="TableGrid"/>
        <w:tblW w:w="0" w:type="auto"/>
        <w:jc w:val="center"/>
        <w:tblLook w:val="04A0" w:firstRow="1" w:lastRow="0" w:firstColumn="1" w:lastColumn="0" w:noHBand="0" w:noVBand="1"/>
      </w:tblPr>
      <w:tblGrid>
        <w:gridCol w:w="3037"/>
        <w:gridCol w:w="3037"/>
        <w:gridCol w:w="3037"/>
      </w:tblGrid>
      <w:tr w:rsidR="003C22C1" w14:paraId="377E4FAC" w14:textId="77777777" w:rsidTr="00894562">
        <w:trPr>
          <w:jc w:val="center"/>
        </w:trPr>
        <w:tc>
          <w:tcPr>
            <w:tcW w:w="3037" w:type="dxa"/>
            <w:vAlign w:val="center"/>
          </w:tcPr>
          <w:p w14:paraId="58FE36C9" w14:textId="5D3EC791" w:rsidR="003C22C1" w:rsidRPr="00894562" w:rsidRDefault="003C22C1" w:rsidP="00894562">
            <w:pPr>
              <w:ind w:firstLine="0"/>
              <w:jc w:val="center"/>
              <w:rPr>
                <w:b/>
                <w:bCs/>
              </w:rPr>
            </w:pPr>
            <w:r w:rsidRPr="00894562">
              <w:rPr>
                <w:b/>
                <w:bCs/>
              </w:rPr>
              <w:t>Thuộc  tính</w:t>
            </w:r>
          </w:p>
        </w:tc>
        <w:tc>
          <w:tcPr>
            <w:tcW w:w="3037" w:type="dxa"/>
            <w:vAlign w:val="center"/>
          </w:tcPr>
          <w:p w14:paraId="2B88998F" w14:textId="1E81FBD3" w:rsidR="003C22C1" w:rsidRPr="00894562" w:rsidRDefault="003C22C1" w:rsidP="00894562">
            <w:pPr>
              <w:ind w:firstLine="0"/>
              <w:jc w:val="center"/>
              <w:rPr>
                <w:b/>
                <w:bCs/>
              </w:rPr>
            </w:pPr>
            <w:r w:rsidRPr="00894562">
              <w:rPr>
                <w:b/>
                <w:bCs/>
              </w:rPr>
              <w:t>Kiểu dữ liệu</w:t>
            </w:r>
          </w:p>
        </w:tc>
        <w:tc>
          <w:tcPr>
            <w:tcW w:w="3037" w:type="dxa"/>
            <w:vAlign w:val="center"/>
          </w:tcPr>
          <w:p w14:paraId="3277C2F0" w14:textId="1A08245B" w:rsidR="003C22C1" w:rsidRPr="00894562" w:rsidRDefault="003C22C1" w:rsidP="00894562">
            <w:pPr>
              <w:ind w:firstLine="0"/>
              <w:jc w:val="center"/>
              <w:rPr>
                <w:b/>
                <w:bCs/>
              </w:rPr>
            </w:pPr>
            <w:r w:rsidRPr="00894562">
              <w:rPr>
                <w:b/>
                <w:bCs/>
              </w:rPr>
              <w:t>Mô tả</w:t>
            </w:r>
          </w:p>
        </w:tc>
      </w:tr>
      <w:tr w:rsidR="003C22C1" w14:paraId="65F38970" w14:textId="77777777" w:rsidTr="00894562">
        <w:trPr>
          <w:jc w:val="center"/>
        </w:trPr>
        <w:tc>
          <w:tcPr>
            <w:tcW w:w="3037" w:type="dxa"/>
            <w:vAlign w:val="center"/>
          </w:tcPr>
          <w:p w14:paraId="03C35533" w14:textId="14BF869F" w:rsidR="003C22C1" w:rsidRPr="003C22C1" w:rsidRDefault="003C22C1" w:rsidP="00894562">
            <w:pPr>
              <w:ind w:firstLine="0"/>
              <w:jc w:val="center"/>
              <w:rPr>
                <w:lang w:val="en-US"/>
              </w:rPr>
            </w:pPr>
            <w:r>
              <w:t>equi</w:t>
            </w:r>
            <w:r>
              <w:rPr>
                <w:lang w:val="en-US"/>
              </w:rPr>
              <w:t>pment_id</w:t>
            </w:r>
          </w:p>
        </w:tc>
        <w:tc>
          <w:tcPr>
            <w:tcW w:w="3037" w:type="dxa"/>
            <w:vAlign w:val="center"/>
          </w:tcPr>
          <w:p w14:paraId="77A84597" w14:textId="28EC8721" w:rsidR="003C22C1" w:rsidRPr="00A3239A" w:rsidRDefault="00A3239A" w:rsidP="00894562">
            <w:pPr>
              <w:ind w:firstLine="0"/>
              <w:jc w:val="center"/>
              <w:rPr>
                <w:lang w:val="en-US"/>
              </w:rPr>
            </w:pPr>
            <w:r>
              <w:rPr>
                <w:lang w:val="en-US"/>
              </w:rPr>
              <w:t>varchar(36)</w:t>
            </w:r>
          </w:p>
        </w:tc>
        <w:tc>
          <w:tcPr>
            <w:tcW w:w="3037" w:type="dxa"/>
            <w:vAlign w:val="center"/>
          </w:tcPr>
          <w:p w14:paraId="0D829750" w14:textId="4D9AC7A1" w:rsidR="003C22C1" w:rsidRPr="004D5ABD" w:rsidRDefault="004D5ABD" w:rsidP="00894562">
            <w:pPr>
              <w:ind w:firstLine="0"/>
              <w:jc w:val="center"/>
            </w:pPr>
            <w:r>
              <w:t>Mã thiết bị (PK)</w:t>
            </w:r>
          </w:p>
        </w:tc>
      </w:tr>
      <w:tr w:rsidR="003C22C1" w14:paraId="45F63208" w14:textId="77777777" w:rsidTr="00894562">
        <w:trPr>
          <w:jc w:val="center"/>
        </w:trPr>
        <w:tc>
          <w:tcPr>
            <w:tcW w:w="3037" w:type="dxa"/>
            <w:vAlign w:val="center"/>
          </w:tcPr>
          <w:p w14:paraId="4AEC826D" w14:textId="3B9CEE14" w:rsidR="003C22C1" w:rsidRPr="003C22C1" w:rsidRDefault="003C22C1" w:rsidP="00894562">
            <w:pPr>
              <w:ind w:firstLine="0"/>
              <w:jc w:val="center"/>
              <w:rPr>
                <w:lang w:val="en-US"/>
              </w:rPr>
            </w:pPr>
            <w:r>
              <w:rPr>
                <w:lang w:val="en-US"/>
              </w:rPr>
              <w:t>equipment_name</w:t>
            </w:r>
          </w:p>
        </w:tc>
        <w:tc>
          <w:tcPr>
            <w:tcW w:w="3037" w:type="dxa"/>
            <w:vAlign w:val="center"/>
          </w:tcPr>
          <w:p w14:paraId="6E546949" w14:textId="4F0D39A1" w:rsidR="003C22C1" w:rsidRPr="00A3239A" w:rsidRDefault="00A3239A" w:rsidP="00894562">
            <w:pPr>
              <w:ind w:firstLine="0"/>
              <w:jc w:val="center"/>
              <w:rPr>
                <w:lang w:val="en-US"/>
              </w:rPr>
            </w:pPr>
            <w:r>
              <w:rPr>
                <w:lang w:val="en-US"/>
              </w:rPr>
              <w:t>varchar</w:t>
            </w:r>
          </w:p>
        </w:tc>
        <w:tc>
          <w:tcPr>
            <w:tcW w:w="3037" w:type="dxa"/>
            <w:vAlign w:val="center"/>
          </w:tcPr>
          <w:p w14:paraId="3757FF9E" w14:textId="091B03F3" w:rsidR="003C22C1" w:rsidRDefault="004D5ABD" w:rsidP="00894562">
            <w:pPr>
              <w:ind w:firstLine="0"/>
              <w:jc w:val="center"/>
            </w:pPr>
            <w:r>
              <w:t>Tên thiết bị</w:t>
            </w:r>
          </w:p>
        </w:tc>
      </w:tr>
      <w:tr w:rsidR="003C22C1" w14:paraId="18C2D3E1" w14:textId="77777777" w:rsidTr="00894562">
        <w:trPr>
          <w:jc w:val="center"/>
        </w:trPr>
        <w:tc>
          <w:tcPr>
            <w:tcW w:w="3037" w:type="dxa"/>
            <w:vAlign w:val="center"/>
          </w:tcPr>
          <w:p w14:paraId="10EA2A63" w14:textId="4063D341" w:rsidR="003C22C1" w:rsidRPr="003C22C1" w:rsidRDefault="003C22C1" w:rsidP="00894562">
            <w:pPr>
              <w:ind w:firstLine="0"/>
              <w:jc w:val="center"/>
              <w:rPr>
                <w:lang w:val="en-US"/>
              </w:rPr>
            </w:pPr>
            <w:r>
              <w:rPr>
                <w:lang w:val="en-US"/>
              </w:rPr>
              <w:t>location</w:t>
            </w:r>
          </w:p>
        </w:tc>
        <w:tc>
          <w:tcPr>
            <w:tcW w:w="3037" w:type="dxa"/>
            <w:vAlign w:val="center"/>
          </w:tcPr>
          <w:p w14:paraId="0268C467" w14:textId="0CBBC5F1" w:rsidR="003C22C1" w:rsidRPr="00A3239A" w:rsidRDefault="00A3239A" w:rsidP="00894562">
            <w:pPr>
              <w:ind w:firstLine="0"/>
              <w:jc w:val="center"/>
              <w:rPr>
                <w:lang w:val="en-US"/>
              </w:rPr>
            </w:pPr>
            <w:r>
              <w:rPr>
                <w:lang w:val="en-US"/>
              </w:rPr>
              <w:t>varchar</w:t>
            </w:r>
          </w:p>
        </w:tc>
        <w:tc>
          <w:tcPr>
            <w:tcW w:w="3037" w:type="dxa"/>
            <w:vAlign w:val="center"/>
          </w:tcPr>
          <w:p w14:paraId="08434BE2" w14:textId="72CFA842" w:rsidR="003C22C1" w:rsidRDefault="004D5ABD" w:rsidP="00894562">
            <w:pPr>
              <w:ind w:firstLine="0"/>
              <w:jc w:val="center"/>
            </w:pPr>
            <w:r>
              <w:t>Vị trí</w:t>
            </w:r>
          </w:p>
        </w:tc>
      </w:tr>
      <w:tr w:rsidR="003C22C1" w14:paraId="4B549939" w14:textId="77777777" w:rsidTr="00894562">
        <w:trPr>
          <w:jc w:val="center"/>
        </w:trPr>
        <w:tc>
          <w:tcPr>
            <w:tcW w:w="3037" w:type="dxa"/>
            <w:vAlign w:val="center"/>
          </w:tcPr>
          <w:p w14:paraId="054720BF" w14:textId="1B69565D" w:rsidR="003C22C1" w:rsidRPr="003C22C1" w:rsidRDefault="003C22C1" w:rsidP="00894562">
            <w:pPr>
              <w:ind w:firstLine="0"/>
              <w:jc w:val="center"/>
              <w:rPr>
                <w:lang w:val="en-US"/>
              </w:rPr>
            </w:pPr>
            <w:r>
              <w:rPr>
                <w:lang w:val="en-US"/>
              </w:rPr>
              <w:t>status</w:t>
            </w:r>
          </w:p>
        </w:tc>
        <w:tc>
          <w:tcPr>
            <w:tcW w:w="3037" w:type="dxa"/>
            <w:vAlign w:val="center"/>
          </w:tcPr>
          <w:p w14:paraId="14BFE497" w14:textId="55C9B796" w:rsidR="003C22C1" w:rsidRPr="00A3239A" w:rsidRDefault="00A3239A" w:rsidP="00894562">
            <w:pPr>
              <w:ind w:firstLine="0"/>
              <w:jc w:val="center"/>
              <w:rPr>
                <w:lang w:val="en-US"/>
              </w:rPr>
            </w:pPr>
            <w:r>
              <w:rPr>
                <w:lang w:val="en-US"/>
              </w:rPr>
              <w:t>varchar</w:t>
            </w:r>
          </w:p>
        </w:tc>
        <w:tc>
          <w:tcPr>
            <w:tcW w:w="3037" w:type="dxa"/>
            <w:vAlign w:val="center"/>
          </w:tcPr>
          <w:p w14:paraId="20B14299" w14:textId="6019150C" w:rsidR="003C22C1" w:rsidRDefault="004D5ABD" w:rsidP="00894562">
            <w:pPr>
              <w:ind w:firstLine="0"/>
              <w:jc w:val="center"/>
            </w:pPr>
            <w:r>
              <w:t>Trạng thái</w:t>
            </w:r>
          </w:p>
        </w:tc>
      </w:tr>
      <w:tr w:rsidR="003C22C1" w14:paraId="22A21D76" w14:textId="77777777" w:rsidTr="00894562">
        <w:trPr>
          <w:jc w:val="center"/>
        </w:trPr>
        <w:tc>
          <w:tcPr>
            <w:tcW w:w="3037" w:type="dxa"/>
            <w:vAlign w:val="center"/>
          </w:tcPr>
          <w:p w14:paraId="0786F34B" w14:textId="0A8374EE" w:rsidR="003C22C1" w:rsidRPr="003C22C1" w:rsidRDefault="003C22C1" w:rsidP="00894562">
            <w:pPr>
              <w:ind w:firstLine="0"/>
              <w:jc w:val="center"/>
              <w:rPr>
                <w:lang w:val="en-US"/>
              </w:rPr>
            </w:pPr>
            <w:r>
              <w:rPr>
                <w:lang w:val="en-US"/>
              </w:rPr>
              <w:t>notes</w:t>
            </w:r>
          </w:p>
        </w:tc>
        <w:tc>
          <w:tcPr>
            <w:tcW w:w="3037" w:type="dxa"/>
            <w:vAlign w:val="center"/>
          </w:tcPr>
          <w:p w14:paraId="5F303C4A" w14:textId="1AEBD388" w:rsidR="003C22C1" w:rsidRPr="00A3239A" w:rsidRDefault="00A3239A" w:rsidP="00894562">
            <w:pPr>
              <w:ind w:firstLine="0"/>
              <w:jc w:val="center"/>
              <w:rPr>
                <w:lang w:val="en-US"/>
              </w:rPr>
            </w:pPr>
            <w:r>
              <w:rPr>
                <w:lang w:val="en-US"/>
              </w:rPr>
              <w:t>varchar</w:t>
            </w:r>
          </w:p>
        </w:tc>
        <w:tc>
          <w:tcPr>
            <w:tcW w:w="3037" w:type="dxa"/>
            <w:vAlign w:val="center"/>
          </w:tcPr>
          <w:p w14:paraId="5885DDFD" w14:textId="35CA9593" w:rsidR="003C22C1" w:rsidRDefault="008131C5" w:rsidP="00894562">
            <w:pPr>
              <w:ind w:firstLine="0"/>
              <w:jc w:val="center"/>
            </w:pPr>
            <w:r>
              <w:t>Ghi chú</w:t>
            </w:r>
          </w:p>
        </w:tc>
      </w:tr>
      <w:tr w:rsidR="003C22C1" w14:paraId="57DD92CF" w14:textId="77777777" w:rsidTr="00894562">
        <w:trPr>
          <w:jc w:val="center"/>
        </w:trPr>
        <w:tc>
          <w:tcPr>
            <w:tcW w:w="3037" w:type="dxa"/>
            <w:vAlign w:val="center"/>
          </w:tcPr>
          <w:p w14:paraId="4050F695" w14:textId="6095A03E" w:rsidR="003C22C1" w:rsidRPr="003C22C1" w:rsidRDefault="003C22C1" w:rsidP="00894562">
            <w:pPr>
              <w:ind w:firstLine="0"/>
              <w:jc w:val="center"/>
              <w:rPr>
                <w:lang w:val="en-US"/>
              </w:rPr>
            </w:pPr>
            <w:r>
              <w:rPr>
                <w:lang w:val="en-US"/>
              </w:rPr>
              <w:t>branch_id</w:t>
            </w:r>
          </w:p>
        </w:tc>
        <w:tc>
          <w:tcPr>
            <w:tcW w:w="3037" w:type="dxa"/>
            <w:vAlign w:val="center"/>
          </w:tcPr>
          <w:p w14:paraId="7D108D3D" w14:textId="620FBB6A" w:rsidR="003C22C1" w:rsidRPr="00A3239A" w:rsidRDefault="00A3239A" w:rsidP="00894562">
            <w:pPr>
              <w:ind w:firstLine="0"/>
              <w:jc w:val="center"/>
              <w:rPr>
                <w:lang w:val="en-US"/>
              </w:rPr>
            </w:pPr>
            <w:r>
              <w:rPr>
                <w:lang w:val="en-US"/>
              </w:rPr>
              <w:t>text</w:t>
            </w:r>
          </w:p>
        </w:tc>
        <w:tc>
          <w:tcPr>
            <w:tcW w:w="3037" w:type="dxa"/>
            <w:vAlign w:val="center"/>
          </w:tcPr>
          <w:p w14:paraId="7F075890" w14:textId="39935561" w:rsidR="003C22C1" w:rsidRDefault="008131C5" w:rsidP="00894562">
            <w:pPr>
              <w:ind w:firstLine="0"/>
              <w:jc w:val="center"/>
            </w:pPr>
            <w:r>
              <w:t>Mã branch (FK)</w:t>
            </w:r>
          </w:p>
        </w:tc>
      </w:tr>
      <w:tr w:rsidR="003C22C1" w14:paraId="62501DBC" w14:textId="77777777" w:rsidTr="00894562">
        <w:trPr>
          <w:jc w:val="center"/>
        </w:trPr>
        <w:tc>
          <w:tcPr>
            <w:tcW w:w="3037" w:type="dxa"/>
            <w:vAlign w:val="center"/>
          </w:tcPr>
          <w:p w14:paraId="6A55EAD6" w14:textId="589EE147" w:rsidR="003C22C1" w:rsidRPr="003C22C1" w:rsidRDefault="003C22C1" w:rsidP="00894562">
            <w:pPr>
              <w:ind w:firstLine="0"/>
              <w:jc w:val="center"/>
              <w:rPr>
                <w:lang w:val="en-US"/>
              </w:rPr>
            </w:pPr>
            <w:r>
              <w:rPr>
                <w:lang w:val="en-US"/>
              </w:rPr>
              <w:lastRenderedPageBreak/>
              <w:t>created_at</w:t>
            </w:r>
          </w:p>
        </w:tc>
        <w:tc>
          <w:tcPr>
            <w:tcW w:w="3037" w:type="dxa"/>
            <w:vAlign w:val="center"/>
          </w:tcPr>
          <w:p w14:paraId="7D1EF333" w14:textId="40DBA190" w:rsidR="003C22C1" w:rsidRPr="00A3239A" w:rsidRDefault="00A3239A" w:rsidP="00894562">
            <w:pPr>
              <w:ind w:firstLine="0"/>
              <w:jc w:val="center"/>
              <w:rPr>
                <w:lang w:val="en-US"/>
              </w:rPr>
            </w:pPr>
            <w:r>
              <w:rPr>
                <w:lang w:val="en-US"/>
              </w:rPr>
              <w:t>datetime</w:t>
            </w:r>
          </w:p>
        </w:tc>
        <w:tc>
          <w:tcPr>
            <w:tcW w:w="3037" w:type="dxa"/>
            <w:vAlign w:val="center"/>
          </w:tcPr>
          <w:p w14:paraId="2764D51A" w14:textId="5F9120C9" w:rsidR="003C22C1" w:rsidRDefault="008131C5" w:rsidP="00894562">
            <w:pPr>
              <w:ind w:firstLine="0"/>
              <w:jc w:val="center"/>
            </w:pPr>
            <w:r>
              <w:t>Ngày tạo</w:t>
            </w:r>
            <w:r w:rsidR="00AE2FA8">
              <w:t xml:space="preserve"> (Auto)</w:t>
            </w:r>
          </w:p>
        </w:tc>
      </w:tr>
      <w:tr w:rsidR="003C22C1" w14:paraId="423AE88E" w14:textId="77777777" w:rsidTr="00894562">
        <w:trPr>
          <w:jc w:val="center"/>
        </w:trPr>
        <w:tc>
          <w:tcPr>
            <w:tcW w:w="3037" w:type="dxa"/>
            <w:vAlign w:val="center"/>
          </w:tcPr>
          <w:p w14:paraId="4D111948" w14:textId="76934581" w:rsidR="003C22C1" w:rsidRDefault="003C22C1" w:rsidP="00894562">
            <w:pPr>
              <w:ind w:firstLine="0"/>
              <w:jc w:val="center"/>
              <w:rPr>
                <w:lang w:val="en-US"/>
              </w:rPr>
            </w:pPr>
            <w:r>
              <w:rPr>
                <w:lang w:val="en-US"/>
              </w:rPr>
              <w:t>updated_at</w:t>
            </w:r>
          </w:p>
        </w:tc>
        <w:tc>
          <w:tcPr>
            <w:tcW w:w="3037" w:type="dxa"/>
            <w:vAlign w:val="center"/>
          </w:tcPr>
          <w:p w14:paraId="2403B075" w14:textId="4558D3AA" w:rsidR="003C22C1" w:rsidRPr="00A3239A" w:rsidRDefault="00A3239A" w:rsidP="00894562">
            <w:pPr>
              <w:ind w:firstLine="0"/>
              <w:jc w:val="center"/>
              <w:rPr>
                <w:lang w:val="en-US"/>
              </w:rPr>
            </w:pPr>
            <w:r>
              <w:rPr>
                <w:lang w:val="en-US"/>
              </w:rPr>
              <w:t>datetime</w:t>
            </w:r>
          </w:p>
        </w:tc>
        <w:tc>
          <w:tcPr>
            <w:tcW w:w="3037" w:type="dxa"/>
            <w:vAlign w:val="center"/>
          </w:tcPr>
          <w:p w14:paraId="3C952F0D" w14:textId="742039A4" w:rsidR="003C22C1" w:rsidRDefault="008131C5" w:rsidP="00894562">
            <w:pPr>
              <w:ind w:firstLine="0"/>
              <w:jc w:val="center"/>
            </w:pPr>
            <w:r>
              <w:t>Ngày cập nhật</w:t>
            </w:r>
            <w:r w:rsidR="00AE2FA8">
              <w:t xml:space="preserve"> (Auto)</w:t>
            </w:r>
          </w:p>
        </w:tc>
      </w:tr>
    </w:tbl>
    <w:p w14:paraId="760F1F63" w14:textId="77777777" w:rsidR="0068518B" w:rsidRPr="00F070FE" w:rsidRDefault="0068518B" w:rsidP="0068518B">
      <w:pPr>
        <w:ind w:firstLine="0"/>
      </w:pPr>
    </w:p>
    <w:p w14:paraId="0058F039" w14:textId="1EA590E0" w:rsidR="00F070FE" w:rsidRDefault="00F070FE" w:rsidP="00597A24">
      <w:pPr>
        <w:pStyle w:val="Bng"/>
      </w:pPr>
      <w:bookmarkStart w:id="217" w:name="_Toc197965794"/>
      <w:r w:rsidRPr="00F070FE">
        <w:t xml:space="preserve">Bảng </w:t>
      </w:r>
      <w:r w:rsidR="00642EEF">
        <w:t>4.</w:t>
      </w:r>
      <w:r w:rsidRPr="00F070FE">
        <w:t>9: class_schedule</w:t>
      </w:r>
      <w:bookmarkEnd w:id="217"/>
    </w:p>
    <w:tbl>
      <w:tblPr>
        <w:tblStyle w:val="TableGrid"/>
        <w:tblW w:w="0" w:type="auto"/>
        <w:jc w:val="center"/>
        <w:tblLook w:val="04A0" w:firstRow="1" w:lastRow="0" w:firstColumn="1" w:lastColumn="0" w:noHBand="0" w:noVBand="1"/>
      </w:tblPr>
      <w:tblGrid>
        <w:gridCol w:w="3037"/>
        <w:gridCol w:w="3037"/>
        <w:gridCol w:w="3037"/>
      </w:tblGrid>
      <w:tr w:rsidR="00455B4B" w14:paraId="04584633" w14:textId="77777777" w:rsidTr="00C370CB">
        <w:trPr>
          <w:jc w:val="center"/>
        </w:trPr>
        <w:tc>
          <w:tcPr>
            <w:tcW w:w="3037" w:type="dxa"/>
            <w:vAlign w:val="center"/>
          </w:tcPr>
          <w:p w14:paraId="14DC3105" w14:textId="1CF5288D" w:rsidR="00455B4B" w:rsidRPr="00C370CB" w:rsidRDefault="00624993" w:rsidP="00C370CB">
            <w:pPr>
              <w:ind w:firstLine="0"/>
              <w:jc w:val="center"/>
              <w:rPr>
                <w:b/>
                <w:bCs/>
              </w:rPr>
            </w:pPr>
            <w:r w:rsidRPr="00C370CB">
              <w:rPr>
                <w:b/>
                <w:bCs/>
              </w:rPr>
              <w:t>Thuộc tính</w:t>
            </w:r>
          </w:p>
        </w:tc>
        <w:tc>
          <w:tcPr>
            <w:tcW w:w="3037" w:type="dxa"/>
            <w:vAlign w:val="center"/>
          </w:tcPr>
          <w:p w14:paraId="5E513B32" w14:textId="6FB4CE0C" w:rsidR="00455B4B" w:rsidRPr="00C370CB" w:rsidRDefault="00624993" w:rsidP="00C370CB">
            <w:pPr>
              <w:ind w:firstLine="0"/>
              <w:jc w:val="center"/>
              <w:rPr>
                <w:b/>
                <w:bCs/>
              </w:rPr>
            </w:pPr>
            <w:r w:rsidRPr="00C370CB">
              <w:rPr>
                <w:b/>
                <w:bCs/>
              </w:rPr>
              <w:t>Kiểu dữ liệu</w:t>
            </w:r>
          </w:p>
        </w:tc>
        <w:tc>
          <w:tcPr>
            <w:tcW w:w="3037" w:type="dxa"/>
            <w:vAlign w:val="center"/>
          </w:tcPr>
          <w:p w14:paraId="6D58D7B6" w14:textId="4872E864" w:rsidR="00455B4B" w:rsidRPr="00C370CB" w:rsidRDefault="00624993" w:rsidP="00C370CB">
            <w:pPr>
              <w:ind w:firstLine="0"/>
              <w:jc w:val="center"/>
              <w:rPr>
                <w:b/>
                <w:bCs/>
              </w:rPr>
            </w:pPr>
            <w:r w:rsidRPr="00C370CB">
              <w:rPr>
                <w:b/>
                <w:bCs/>
              </w:rPr>
              <w:t>Mô tả</w:t>
            </w:r>
          </w:p>
        </w:tc>
      </w:tr>
      <w:tr w:rsidR="00455B4B" w14:paraId="62BF8545" w14:textId="77777777" w:rsidTr="00C370CB">
        <w:trPr>
          <w:jc w:val="center"/>
        </w:trPr>
        <w:tc>
          <w:tcPr>
            <w:tcW w:w="3037" w:type="dxa"/>
            <w:vAlign w:val="center"/>
          </w:tcPr>
          <w:p w14:paraId="4989C75A" w14:textId="2DAD49EB" w:rsidR="00455B4B" w:rsidRPr="0086499E" w:rsidRDefault="00624993" w:rsidP="00C370CB">
            <w:pPr>
              <w:ind w:firstLine="0"/>
              <w:jc w:val="center"/>
              <w:rPr>
                <w:lang w:val="en-US"/>
              </w:rPr>
            </w:pPr>
            <w:r>
              <w:t>class_</w:t>
            </w:r>
            <w:r w:rsidR="0086499E">
              <w:t>schedule_</w:t>
            </w:r>
            <w:r w:rsidR="00B9654C">
              <w:t>i</w:t>
            </w:r>
            <w:r w:rsidR="0086499E">
              <w:rPr>
                <w:lang w:val="en-US"/>
              </w:rPr>
              <w:t>d</w:t>
            </w:r>
          </w:p>
        </w:tc>
        <w:tc>
          <w:tcPr>
            <w:tcW w:w="3037" w:type="dxa"/>
            <w:vAlign w:val="center"/>
          </w:tcPr>
          <w:p w14:paraId="45B1A3B5" w14:textId="752E1552" w:rsidR="00455B4B" w:rsidRPr="0086499E" w:rsidRDefault="0086499E" w:rsidP="00C370CB">
            <w:pPr>
              <w:ind w:firstLine="0"/>
              <w:jc w:val="center"/>
              <w:rPr>
                <w:lang w:val="en-US"/>
              </w:rPr>
            </w:pPr>
            <w:r>
              <w:rPr>
                <w:lang w:val="en-US"/>
              </w:rPr>
              <w:t>varchar(36)</w:t>
            </w:r>
          </w:p>
        </w:tc>
        <w:tc>
          <w:tcPr>
            <w:tcW w:w="3037" w:type="dxa"/>
            <w:vAlign w:val="center"/>
          </w:tcPr>
          <w:p w14:paraId="4AE232B1" w14:textId="1556278B" w:rsidR="00455B4B" w:rsidRDefault="0086499E" w:rsidP="00C370CB">
            <w:pPr>
              <w:ind w:firstLine="0"/>
              <w:jc w:val="center"/>
            </w:pPr>
            <w:r>
              <w:t>Mã lịch học (PK)</w:t>
            </w:r>
          </w:p>
        </w:tc>
      </w:tr>
      <w:tr w:rsidR="00455B4B" w14:paraId="56F1E31A" w14:textId="77777777" w:rsidTr="00C370CB">
        <w:trPr>
          <w:jc w:val="center"/>
        </w:trPr>
        <w:tc>
          <w:tcPr>
            <w:tcW w:w="3037" w:type="dxa"/>
            <w:vAlign w:val="center"/>
          </w:tcPr>
          <w:p w14:paraId="68688127" w14:textId="49B17F49" w:rsidR="00455B4B" w:rsidRPr="0086499E" w:rsidRDefault="0086499E" w:rsidP="00C370CB">
            <w:pPr>
              <w:ind w:firstLine="0"/>
              <w:jc w:val="center"/>
              <w:rPr>
                <w:lang w:val="en-US"/>
              </w:rPr>
            </w:pPr>
            <w:r>
              <w:rPr>
                <w:lang w:val="en-US"/>
              </w:rPr>
              <w:t>branch_id</w:t>
            </w:r>
          </w:p>
        </w:tc>
        <w:tc>
          <w:tcPr>
            <w:tcW w:w="3037" w:type="dxa"/>
            <w:vAlign w:val="center"/>
          </w:tcPr>
          <w:p w14:paraId="0C2FB440" w14:textId="3F6E65D7" w:rsidR="00455B4B" w:rsidRPr="0086499E" w:rsidRDefault="0086499E" w:rsidP="00C370CB">
            <w:pPr>
              <w:ind w:firstLine="0"/>
              <w:jc w:val="center"/>
              <w:rPr>
                <w:lang w:val="en-US"/>
              </w:rPr>
            </w:pPr>
            <w:r>
              <w:rPr>
                <w:lang w:val="en-US"/>
              </w:rPr>
              <w:t>varchar(36)</w:t>
            </w:r>
          </w:p>
        </w:tc>
        <w:tc>
          <w:tcPr>
            <w:tcW w:w="3037" w:type="dxa"/>
            <w:vAlign w:val="center"/>
          </w:tcPr>
          <w:p w14:paraId="1D22B120" w14:textId="3E53969D" w:rsidR="00455B4B" w:rsidRDefault="0086499E" w:rsidP="00C370CB">
            <w:pPr>
              <w:ind w:firstLine="0"/>
              <w:jc w:val="center"/>
            </w:pPr>
            <w:r>
              <w:t>Mã branch (FK)</w:t>
            </w:r>
          </w:p>
        </w:tc>
      </w:tr>
      <w:tr w:rsidR="00455B4B" w14:paraId="57FCAC34" w14:textId="77777777" w:rsidTr="00C370CB">
        <w:trPr>
          <w:jc w:val="center"/>
        </w:trPr>
        <w:tc>
          <w:tcPr>
            <w:tcW w:w="3037" w:type="dxa"/>
            <w:vAlign w:val="center"/>
          </w:tcPr>
          <w:p w14:paraId="18A24B6B" w14:textId="7C18C24A" w:rsidR="00455B4B" w:rsidRPr="0086499E" w:rsidRDefault="0086499E" w:rsidP="00C370CB">
            <w:pPr>
              <w:ind w:firstLine="0"/>
              <w:jc w:val="center"/>
              <w:rPr>
                <w:lang w:val="en-US"/>
              </w:rPr>
            </w:pPr>
            <w:r>
              <w:rPr>
                <w:lang w:val="en-US"/>
              </w:rPr>
              <w:t>facility_id</w:t>
            </w:r>
          </w:p>
        </w:tc>
        <w:tc>
          <w:tcPr>
            <w:tcW w:w="3037" w:type="dxa"/>
            <w:vAlign w:val="center"/>
          </w:tcPr>
          <w:p w14:paraId="2533FBB9" w14:textId="3561E3D7" w:rsidR="00455B4B" w:rsidRPr="0086499E" w:rsidRDefault="0086499E" w:rsidP="00C370CB">
            <w:pPr>
              <w:ind w:firstLine="0"/>
              <w:jc w:val="center"/>
              <w:rPr>
                <w:lang w:val="en-US"/>
              </w:rPr>
            </w:pPr>
            <w:r>
              <w:rPr>
                <w:lang w:val="en-US"/>
              </w:rPr>
              <w:t>varchar(36)</w:t>
            </w:r>
          </w:p>
        </w:tc>
        <w:tc>
          <w:tcPr>
            <w:tcW w:w="3037" w:type="dxa"/>
            <w:vAlign w:val="center"/>
          </w:tcPr>
          <w:p w14:paraId="564CB65B" w14:textId="0ED28235" w:rsidR="00455B4B" w:rsidRDefault="0086499E" w:rsidP="00C370CB">
            <w:pPr>
              <w:ind w:firstLine="0"/>
              <w:jc w:val="center"/>
            </w:pPr>
            <w:r>
              <w:t>Mã khu vực tập (FK)</w:t>
            </w:r>
          </w:p>
        </w:tc>
      </w:tr>
      <w:tr w:rsidR="00455B4B" w14:paraId="72C3A4C8" w14:textId="77777777" w:rsidTr="00C370CB">
        <w:trPr>
          <w:jc w:val="center"/>
        </w:trPr>
        <w:tc>
          <w:tcPr>
            <w:tcW w:w="3037" w:type="dxa"/>
            <w:vAlign w:val="center"/>
          </w:tcPr>
          <w:p w14:paraId="13673D5B" w14:textId="2B975061" w:rsidR="00455B4B" w:rsidRDefault="009822DF" w:rsidP="00C370CB">
            <w:pPr>
              <w:ind w:firstLine="0"/>
              <w:jc w:val="center"/>
            </w:pPr>
            <w:r>
              <w:t>coach_id</w:t>
            </w:r>
          </w:p>
        </w:tc>
        <w:tc>
          <w:tcPr>
            <w:tcW w:w="3037" w:type="dxa"/>
            <w:vAlign w:val="center"/>
          </w:tcPr>
          <w:p w14:paraId="7AA98633" w14:textId="5CD2FF08" w:rsidR="00455B4B" w:rsidRDefault="009822DF" w:rsidP="00C370CB">
            <w:pPr>
              <w:ind w:firstLine="0"/>
              <w:jc w:val="center"/>
            </w:pPr>
            <w:r>
              <w:t>varchar(36)</w:t>
            </w:r>
          </w:p>
        </w:tc>
        <w:tc>
          <w:tcPr>
            <w:tcW w:w="3037" w:type="dxa"/>
            <w:vAlign w:val="center"/>
          </w:tcPr>
          <w:p w14:paraId="548E50EE" w14:textId="7133982F" w:rsidR="00455B4B" w:rsidRDefault="009822DF" w:rsidP="00C370CB">
            <w:pPr>
              <w:ind w:firstLine="0"/>
              <w:jc w:val="center"/>
            </w:pPr>
            <w:r>
              <w:t>Mã coach (FK)</w:t>
            </w:r>
          </w:p>
        </w:tc>
      </w:tr>
      <w:tr w:rsidR="00455B4B" w14:paraId="79914585" w14:textId="77777777" w:rsidTr="00C370CB">
        <w:trPr>
          <w:jc w:val="center"/>
        </w:trPr>
        <w:tc>
          <w:tcPr>
            <w:tcW w:w="3037" w:type="dxa"/>
            <w:vAlign w:val="center"/>
          </w:tcPr>
          <w:p w14:paraId="56958331" w14:textId="69FD26FB" w:rsidR="00455B4B" w:rsidRDefault="009822DF" w:rsidP="00C370CB">
            <w:pPr>
              <w:ind w:firstLine="0"/>
              <w:jc w:val="center"/>
            </w:pPr>
            <w:r>
              <w:t>start_time</w:t>
            </w:r>
          </w:p>
        </w:tc>
        <w:tc>
          <w:tcPr>
            <w:tcW w:w="3037" w:type="dxa"/>
            <w:vAlign w:val="center"/>
          </w:tcPr>
          <w:p w14:paraId="40D6D66D" w14:textId="029DA324" w:rsidR="00455B4B" w:rsidRDefault="009822DF" w:rsidP="00C370CB">
            <w:pPr>
              <w:ind w:firstLine="0"/>
              <w:jc w:val="center"/>
            </w:pPr>
            <w:r>
              <w:t>datetime</w:t>
            </w:r>
          </w:p>
        </w:tc>
        <w:tc>
          <w:tcPr>
            <w:tcW w:w="3037" w:type="dxa"/>
            <w:vAlign w:val="center"/>
          </w:tcPr>
          <w:p w14:paraId="0CECF575" w14:textId="18CBBC22" w:rsidR="00455B4B" w:rsidRDefault="009822DF" w:rsidP="00C370CB">
            <w:pPr>
              <w:ind w:firstLine="0"/>
              <w:jc w:val="center"/>
            </w:pPr>
            <w:r>
              <w:t>Thời gian bắt đầu</w:t>
            </w:r>
          </w:p>
        </w:tc>
      </w:tr>
      <w:tr w:rsidR="00455B4B" w14:paraId="67EFFCAE" w14:textId="77777777" w:rsidTr="00C370CB">
        <w:trPr>
          <w:jc w:val="center"/>
        </w:trPr>
        <w:tc>
          <w:tcPr>
            <w:tcW w:w="3037" w:type="dxa"/>
            <w:vAlign w:val="center"/>
          </w:tcPr>
          <w:p w14:paraId="5524EC1C" w14:textId="2CB94657" w:rsidR="00455B4B" w:rsidRDefault="009822DF" w:rsidP="00C370CB">
            <w:pPr>
              <w:ind w:firstLine="0"/>
              <w:jc w:val="center"/>
            </w:pPr>
            <w:r>
              <w:t>end_time</w:t>
            </w:r>
          </w:p>
        </w:tc>
        <w:tc>
          <w:tcPr>
            <w:tcW w:w="3037" w:type="dxa"/>
            <w:vAlign w:val="center"/>
          </w:tcPr>
          <w:p w14:paraId="0482E47D" w14:textId="68EBD344" w:rsidR="00455B4B" w:rsidRDefault="009822DF" w:rsidP="00C370CB">
            <w:pPr>
              <w:ind w:firstLine="0"/>
              <w:jc w:val="center"/>
            </w:pPr>
            <w:r>
              <w:t>datetime</w:t>
            </w:r>
          </w:p>
        </w:tc>
        <w:tc>
          <w:tcPr>
            <w:tcW w:w="3037" w:type="dxa"/>
            <w:vAlign w:val="center"/>
          </w:tcPr>
          <w:p w14:paraId="2C843B9F" w14:textId="3DB83B6D" w:rsidR="00455B4B" w:rsidRDefault="009822DF" w:rsidP="00C370CB">
            <w:pPr>
              <w:ind w:firstLine="0"/>
              <w:jc w:val="center"/>
            </w:pPr>
            <w:r>
              <w:t>Thời gian kết thúc</w:t>
            </w:r>
          </w:p>
        </w:tc>
      </w:tr>
      <w:tr w:rsidR="00455B4B" w14:paraId="5F7A1B1A" w14:textId="77777777" w:rsidTr="00C370CB">
        <w:trPr>
          <w:jc w:val="center"/>
        </w:trPr>
        <w:tc>
          <w:tcPr>
            <w:tcW w:w="3037" w:type="dxa"/>
            <w:vAlign w:val="center"/>
          </w:tcPr>
          <w:p w14:paraId="7CBD88B5" w14:textId="7FCB4D5F" w:rsidR="00455B4B" w:rsidRDefault="009822DF" w:rsidP="00C370CB">
            <w:pPr>
              <w:ind w:firstLine="0"/>
              <w:jc w:val="center"/>
            </w:pPr>
            <w:r>
              <w:t>status</w:t>
            </w:r>
          </w:p>
        </w:tc>
        <w:tc>
          <w:tcPr>
            <w:tcW w:w="3037" w:type="dxa"/>
            <w:vAlign w:val="center"/>
          </w:tcPr>
          <w:p w14:paraId="0E327E5E" w14:textId="64BE54AB" w:rsidR="00455B4B" w:rsidRDefault="009822DF" w:rsidP="00C370CB">
            <w:pPr>
              <w:ind w:firstLine="0"/>
              <w:jc w:val="center"/>
            </w:pPr>
            <w:r>
              <w:t>varchar</w:t>
            </w:r>
          </w:p>
        </w:tc>
        <w:tc>
          <w:tcPr>
            <w:tcW w:w="3037" w:type="dxa"/>
            <w:vAlign w:val="center"/>
          </w:tcPr>
          <w:p w14:paraId="4226A44E" w14:textId="0821036B" w:rsidR="00455B4B" w:rsidRDefault="009822DF" w:rsidP="00C370CB">
            <w:pPr>
              <w:ind w:firstLine="0"/>
              <w:jc w:val="center"/>
            </w:pPr>
            <w:r>
              <w:t>Trạng thái lớp học</w:t>
            </w:r>
          </w:p>
        </w:tc>
      </w:tr>
      <w:tr w:rsidR="00455B4B" w14:paraId="39888E4F" w14:textId="77777777" w:rsidTr="00C370CB">
        <w:trPr>
          <w:jc w:val="center"/>
        </w:trPr>
        <w:tc>
          <w:tcPr>
            <w:tcW w:w="3037" w:type="dxa"/>
            <w:vAlign w:val="center"/>
          </w:tcPr>
          <w:p w14:paraId="6A6E9B52" w14:textId="25DC223E" w:rsidR="00455B4B" w:rsidRDefault="009822DF" w:rsidP="00C370CB">
            <w:pPr>
              <w:ind w:firstLine="0"/>
              <w:jc w:val="center"/>
            </w:pPr>
            <w:r>
              <w:t>class_type</w:t>
            </w:r>
          </w:p>
        </w:tc>
        <w:tc>
          <w:tcPr>
            <w:tcW w:w="3037" w:type="dxa"/>
            <w:vAlign w:val="center"/>
          </w:tcPr>
          <w:p w14:paraId="304981B1" w14:textId="761A6847" w:rsidR="00455B4B" w:rsidRDefault="009822DF" w:rsidP="00C370CB">
            <w:pPr>
              <w:ind w:firstLine="0"/>
              <w:jc w:val="center"/>
            </w:pPr>
            <w:r>
              <w:t>varchar</w:t>
            </w:r>
          </w:p>
        </w:tc>
        <w:tc>
          <w:tcPr>
            <w:tcW w:w="3037" w:type="dxa"/>
            <w:vAlign w:val="center"/>
          </w:tcPr>
          <w:p w14:paraId="0F01222B" w14:textId="649F1202" w:rsidR="00455B4B" w:rsidRDefault="00DA5416" w:rsidP="00C370CB">
            <w:pPr>
              <w:ind w:firstLine="0"/>
              <w:jc w:val="center"/>
            </w:pPr>
            <w:r>
              <w:t>online/offline</w:t>
            </w:r>
          </w:p>
        </w:tc>
      </w:tr>
      <w:tr w:rsidR="00455B4B" w14:paraId="0D11E904" w14:textId="77777777" w:rsidTr="00C370CB">
        <w:trPr>
          <w:jc w:val="center"/>
        </w:trPr>
        <w:tc>
          <w:tcPr>
            <w:tcW w:w="3037" w:type="dxa"/>
            <w:vAlign w:val="center"/>
          </w:tcPr>
          <w:p w14:paraId="46C83980" w14:textId="1FA3F2F4" w:rsidR="00455B4B" w:rsidRDefault="00DA5416" w:rsidP="00C370CB">
            <w:pPr>
              <w:ind w:firstLine="0"/>
              <w:jc w:val="center"/>
            </w:pPr>
            <w:r>
              <w:t>week_of_year</w:t>
            </w:r>
          </w:p>
        </w:tc>
        <w:tc>
          <w:tcPr>
            <w:tcW w:w="3037" w:type="dxa"/>
            <w:vAlign w:val="center"/>
          </w:tcPr>
          <w:p w14:paraId="0A52C450" w14:textId="4D8859B9" w:rsidR="00455B4B" w:rsidRDefault="00DA5416" w:rsidP="00C370CB">
            <w:pPr>
              <w:ind w:firstLine="0"/>
              <w:jc w:val="center"/>
            </w:pPr>
            <w:r>
              <w:t>int</w:t>
            </w:r>
          </w:p>
        </w:tc>
        <w:tc>
          <w:tcPr>
            <w:tcW w:w="3037" w:type="dxa"/>
            <w:vAlign w:val="center"/>
          </w:tcPr>
          <w:p w14:paraId="2441D841" w14:textId="1E1C5B54" w:rsidR="00455B4B" w:rsidRDefault="005672F9" w:rsidP="00C370CB">
            <w:pPr>
              <w:ind w:firstLine="0"/>
              <w:jc w:val="center"/>
            </w:pPr>
            <w:r>
              <w:t>Tuần</w:t>
            </w:r>
          </w:p>
        </w:tc>
      </w:tr>
      <w:tr w:rsidR="00455B4B" w14:paraId="507B1B1C" w14:textId="77777777" w:rsidTr="00C370CB">
        <w:trPr>
          <w:jc w:val="center"/>
        </w:trPr>
        <w:tc>
          <w:tcPr>
            <w:tcW w:w="3037" w:type="dxa"/>
            <w:vAlign w:val="center"/>
          </w:tcPr>
          <w:p w14:paraId="03250929" w14:textId="2B748B9F" w:rsidR="00455B4B" w:rsidRDefault="00DA5416" w:rsidP="00C370CB">
            <w:pPr>
              <w:ind w:firstLine="0"/>
              <w:jc w:val="center"/>
            </w:pPr>
            <w:r>
              <w:t>month</w:t>
            </w:r>
          </w:p>
        </w:tc>
        <w:tc>
          <w:tcPr>
            <w:tcW w:w="3037" w:type="dxa"/>
            <w:vAlign w:val="center"/>
          </w:tcPr>
          <w:p w14:paraId="3EDD210B" w14:textId="15A0D72B" w:rsidR="00455B4B" w:rsidRDefault="00DA5416" w:rsidP="00C370CB">
            <w:pPr>
              <w:ind w:firstLine="0"/>
              <w:jc w:val="center"/>
            </w:pPr>
            <w:r>
              <w:t>int</w:t>
            </w:r>
          </w:p>
        </w:tc>
        <w:tc>
          <w:tcPr>
            <w:tcW w:w="3037" w:type="dxa"/>
            <w:vAlign w:val="center"/>
          </w:tcPr>
          <w:p w14:paraId="444970D9" w14:textId="2A9C8FBD" w:rsidR="00455B4B" w:rsidRDefault="005672F9" w:rsidP="00C370CB">
            <w:pPr>
              <w:ind w:firstLine="0"/>
              <w:jc w:val="center"/>
            </w:pPr>
            <w:r>
              <w:t>Tháng</w:t>
            </w:r>
          </w:p>
        </w:tc>
      </w:tr>
      <w:tr w:rsidR="00455B4B" w14:paraId="6F7E245F" w14:textId="77777777" w:rsidTr="00C370CB">
        <w:trPr>
          <w:jc w:val="center"/>
        </w:trPr>
        <w:tc>
          <w:tcPr>
            <w:tcW w:w="3037" w:type="dxa"/>
            <w:vAlign w:val="center"/>
          </w:tcPr>
          <w:p w14:paraId="1DCBD8B1" w14:textId="5F482C4B" w:rsidR="00455B4B" w:rsidRDefault="00DA5416" w:rsidP="00C370CB">
            <w:pPr>
              <w:ind w:firstLine="0"/>
              <w:jc w:val="center"/>
            </w:pPr>
            <w:r>
              <w:t>year</w:t>
            </w:r>
          </w:p>
        </w:tc>
        <w:tc>
          <w:tcPr>
            <w:tcW w:w="3037" w:type="dxa"/>
            <w:vAlign w:val="center"/>
          </w:tcPr>
          <w:p w14:paraId="3044B7C6" w14:textId="5C9AF2A4" w:rsidR="00455B4B" w:rsidRDefault="00DA5416" w:rsidP="00C370CB">
            <w:pPr>
              <w:ind w:firstLine="0"/>
              <w:jc w:val="center"/>
            </w:pPr>
            <w:r>
              <w:t>int</w:t>
            </w:r>
          </w:p>
        </w:tc>
        <w:tc>
          <w:tcPr>
            <w:tcW w:w="3037" w:type="dxa"/>
            <w:vAlign w:val="center"/>
          </w:tcPr>
          <w:p w14:paraId="574AE69E" w14:textId="26056275" w:rsidR="00455B4B" w:rsidRDefault="005672F9" w:rsidP="00C370CB">
            <w:pPr>
              <w:ind w:firstLine="0"/>
              <w:jc w:val="center"/>
            </w:pPr>
            <w:r>
              <w:t>Năm</w:t>
            </w:r>
          </w:p>
        </w:tc>
      </w:tr>
      <w:tr w:rsidR="00455B4B" w14:paraId="19D9210A" w14:textId="77777777" w:rsidTr="00C370CB">
        <w:trPr>
          <w:jc w:val="center"/>
        </w:trPr>
        <w:tc>
          <w:tcPr>
            <w:tcW w:w="3037" w:type="dxa"/>
            <w:vAlign w:val="center"/>
          </w:tcPr>
          <w:p w14:paraId="55463CB5" w14:textId="4102C63D" w:rsidR="00455B4B" w:rsidRDefault="00DA5416" w:rsidP="00C370CB">
            <w:pPr>
              <w:ind w:firstLine="0"/>
              <w:jc w:val="center"/>
            </w:pPr>
            <w:r>
              <w:t>shift</w:t>
            </w:r>
          </w:p>
        </w:tc>
        <w:tc>
          <w:tcPr>
            <w:tcW w:w="3037" w:type="dxa"/>
            <w:vAlign w:val="center"/>
          </w:tcPr>
          <w:p w14:paraId="0293D0B0" w14:textId="5FC6B62F" w:rsidR="00455B4B" w:rsidRDefault="00DA5416" w:rsidP="00C370CB">
            <w:pPr>
              <w:ind w:firstLine="0"/>
              <w:jc w:val="center"/>
            </w:pPr>
            <w:r>
              <w:t>varchar</w:t>
            </w:r>
          </w:p>
        </w:tc>
        <w:tc>
          <w:tcPr>
            <w:tcW w:w="3037" w:type="dxa"/>
            <w:vAlign w:val="center"/>
          </w:tcPr>
          <w:p w14:paraId="7BB996BF" w14:textId="63B3181F" w:rsidR="00455B4B" w:rsidRDefault="005672F9" w:rsidP="00C370CB">
            <w:pPr>
              <w:ind w:firstLine="0"/>
              <w:jc w:val="center"/>
            </w:pPr>
            <w:r>
              <w:t>Ca học (sáng/chiều/tối)</w:t>
            </w:r>
          </w:p>
        </w:tc>
      </w:tr>
      <w:tr w:rsidR="00455B4B" w14:paraId="61481932" w14:textId="77777777" w:rsidTr="00C370CB">
        <w:trPr>
          <w:jc w:val="center"/>
        </w:trPr>
        <w:tc>
          <w:tcPr>
            <w:tcW w:w="3037" w:type="dxa"/>
            <w:vAlign w:val="center"/>
          </w:tcPr>
          <w:p w14:paraId="39D54C95" w14:textId="2A3F5EDB" w:rsidR="00455B4B" w:rsidRDefault="00DA5416" w:rsidP="00C370CB">
            <w:pPr>
              <w:ind w:firstLine="0"/>
              <w:jc w:val="center"/>
            </w:pPr>
            <w:r>
              <w:t>created_at</w:t>
            </w:r>
          </w:p>
        </w:tc>
        <w:tc>
          <w:tcPr>
            <w:tcW w:w="3037" w:type="dxa"/>
            <w:vAlign w:val="center"/>
          </w:tcPr>
          <w:p w14:paraId="46E7C2B3" w14:textId="40869D76" w:rsidR="00455B4B" w:rsidRDefault="00DA5416" w:rsidP="00C370CB">
            <w:pPr>
              <w:ind w:firstLine="0"/>
              <w:jc w:val="center"/>
            </w:pPr>
            <w:r>
              <w:t>datetime</w:t>
            </w:r>
          </w:p>
        </w:tc>
        <w:tc>
          <w:tcPr>
            <w:tcW w:w="3037" w:type="dxa"/>
            <w:vAlign w:val="center"/>
          </w:tcPr>
          <w:p w14:paraId="44252D4F" w14:textId="524156D8" w:rsidR="00455B4B" w:rsidRDefault="005672F9" w:rsidP="00C370CB">
            <w:pPr>
              <w:ind w:firstLine="0"/>
              <w:jc w:val="center"/>
            </w:pPr>
            <w:r>
              <w:t>Ngày tạo</w:t>
            </w:r>
            <w:r w:rsidR="00EA54F7">
              <w:t xml:space="preserve"> (Auto)</w:t>
            </w:r>
          </w:p>
        </w:tc>
      </w:tr>
      <w:tr w:rsidR="00DA5416" w14:paraId="59B5FA34" w14:textId="77777777" w:rsidTr="00C370CB">
        <w:trPr>
          <w:jc w:val="center"/>
        </w:trPr>
        <w:tc>
          <w:tcPr>
            <w:tcW w:w="3037" w:type="dxa"/>
            <w:vAlign w:val="center"/>
          </w:tcPr>
          <w:p w14:paraId="6C656D6E" w14:textId="427187D3" w:rsidR="00DA5416" w:rsidRDefault="00DA5416" w:rsidP="00C370CB">
            <w:pPr>
              <w:ind w:firstLine="0"/>
              <w:jc w:val="center"/>
            </w:pPr>
            <w:r>
              <w:t>updated_at</w:t>
            </w:r>
          </w:p>
        </w:tc>
        <w:tc>
          <w:tcPr>
            <w:tcW w:w="3037" w:type="dxa"/>
            <w:vAlign w:val="center"/>
          </w:tcPr>
          <w:p w14:paraId="0A23F5FF" w14:textId="12206097" w:rsidR="00DA5416" w:rsidRDefault="00DA5416" w:rsidP="00C370CB">
            <w:pPr>
              <w:ind w:firstLine="0"/>
              <w:jc w:val="center"/>
            </w:pPr>
            <w:r>
              <w:t>datetime</w:t>
            </w:r>
          </w:p>
        </w:tc>
        <w:tc>
          <w:tcPr>
            <w:tcW w:w="3037" w:type="dxa"/>
            <w:vAlign w:val="center"/>
          </w:tcPr>
          <w:p w14:paraId="20A0F3CE" w14:textId="57B88373" w:rsidR="00DA5416" w:rsidRDefault="005672F9" w:rsidP="00C370CB">
            <w:pPr>
              <w:ind w:firstLine="0"/>
              <w:jc w:val="center"/>
            </w:pPr>
            <w:r>
              <w:t>Ngày cập nhật</w:t>
            </w:r>
            <w:r w:rsidR="00EA54F7">
              <w:t xml:space="preserve"> (Auto)</w:t>
            </w:r>
          </w:p>
        </w:tc>
      </w:tr>
    </w:tbl>
    <w:p w14:paraId="6D3126FC" w14:textId="77777777" w:rsidR="0025572C" w:rsidRPr="00F070FE" w:rsidRDefault="0025572C" w:rsidP="00CF2A04">
      <w:pPr>
        <w:ind w:firstLine="0"/>
      </w:pPr>
    </w:p>
    <w:p w14:paraId="1EB789C4" w14:textId="5F474696" w:rsidR="00F070FE" w:rsidRDefault="00F070FE" w:rsidP="00597A24">
      <w:pPr>
        <w:pStyle w:val="Bng"/>
      </w:pPr>
      <w:bookmarkStart w:id="218" w:name="_Toc197965795"/>
      <w:r w:rsidRPr="00F070FE">
        <w:t xml:space="preserve">Bảng </w:t>
      </w:r>
      <w:r w:rsidR="00642EEF">
        <w:t>4.</w:t>
      </w:r>
      <w:r w:rsidRPr="00F070FE">
        <w:t>10: subscription_plan</w:t>
      </w:r>
      <w:bookmarkEnd w:id="218"/>
    </w:p>
    <w:tbl>
      <w:tblPr>
        <w:tblStyle w:val="TableGrid"/>
        <w:tblW w:w="0" w:type="auto"/>
        <w:jc w:val="center"/>
        <w:tblLook w:val="04A0" w:firstRow="1" w:lastRow="0" w:firstColumn="1" w:lastColumn="0" w:noHBand="0" w:noVBand="1"/>
      </w:tblPr>
      <w:tblGrid>
        <w:gridCol w:w="3037"/>
        <w:gridCol w:w="3037"/>
        <w:gridCol w:w="3037"/>
      </w:tblGrid>
      <w:tr w:rsidR="00F309F2" w14:paraId="1870B1A0" w14:textId="77777777" w:rsidTr="00EE3AB5">
        <w:trPr>
          <w:jc w:val="center"/>
        </w:trPr>
        <w:tc>
          <w:tcPr>
            <w:tcW w:w="3037" w:type="dxa"/>
            <w:vAlign w:val="center"/>
          </w:tcPr>
          <w:p w14:paraId="4FB27D75" w14:textId="4ACE0D12" w:rsidR="00F309F2" w:rsidRPr="00EE3AB5" w:rsidRDefault="00F309F2" w:rsidP="00EE3AB5">
            <w:pPr>
              <w:ind w:firstLine="0"/>
              <w:jc w:val="center"/>
              <w:rPr>
                <w:b/>
                <w:bCs/>
              </w:rPr>
            </w:pPr>
            <w:r w:rsidRPr="00EE3AB5">
              <w:rPr>
                <w:b/>
                <w:bCs/>
              </w:rPr>
              <w:t>Thuộc tính</w:t>
            </w:r>
          </w:p>
        </w:tc>
        <w:tc>
          <w:tcPr>
            <w:tcW w:w="3037" w:type="dxa"/>
            <w:vAlign w:val="center"/>
          </w:tcPr>
          <w:p w14:paraId="0D83CAE6" w14:textId="52879B44" w:rsidR="00F309F2" w:rsidRPr="00EE3AB5" w:rsidRDefault="00F309F2" w:rsidP="00EE3AB5">
            <w:pPr>
              <w:ind w:firstLine="0"/>
              <w:jc w:val="center"/>
              <w:rPr>
                <w:b/>
                <w:bCs/>
              </w:rPr>
            </w:pPr>
            <w:r w:rsidRPr="00EE3AB5">
              <w:rPr>
                <w:b/>
                <w:bCs/>
              </w:rPr>
              <w:t>Kiểu dữ liệu</w:t>
            </w:r>
          </w:p>
        </w:tc>
        <w:tc>
          <w:tcPr>
            <w:tcW w:w="3037" w:type="dxa"/>
            <w:vAlign w:val="center"/>
          </w:tcPr>
          <w:p w14:paraId="140B816B" w14:textId="4EC91DA5" w:rsidR="00F309F2" w:rsidRPr="00EE3AB5" w:rsidRDefault="00F309F2" w:rsidP="00EE3AB5">
            <w:pPr>
              <w:ind w:firstLine="0"/>
              <w:jc w:val="center"/>
              <w:rPr>
                <w:b/>
                <w:bCs/>
              </w:rPr>
            </w:pPr>
            <w:r w:rsidRPr="00EE3AB5">
              <w:rPr>
                <w:b/>
                <w:bCs/>
              </w:rPr>
              <w:t>Mô tả</w:t>
            </w:r>
          </w:p>
        </w:tc>
      </w:tr>
      <w:tr w:rsidR="00F309F2" w14:paraId="7524E2E9" w14:textId="77777777" w:rsidTr="00EE3AB5">
        <w:trPr>
          <w:jc w:val="center"/>
        </w:trPr>
        <w:tc>
          <w:tcPr>
            <w:tcW w:w="3037" w:type="dxa"/>
            <w:vAlign w:val="center"/>
          </w:tcPr>
          <w:p w14:paraId="365B131A" w14:textId="07748B81" w:rsidR="00F309F2" w:rsidRDefault="00F309F2" w:rsidP="00EE3AB5">
            <w:pPr>
              <w:ind w:firstLine="0"/>
              <w:jc w:val="center"/>
            </w:pPr>
            <w:r>
              <w:t>plan_id</w:t>
            </w:r>
          </w:p>
        </w:tc>
        <w:tc>
          <w:tcPr>
            <w:tcW w:w="3037" w:type="dxa"/>
            <w:vAlign w:val="center"/>
          </w:tcPr>
          <w:p w14:paraId="5EF8AD53" w14:textId="22B83EA2" w:rsidR="00F309F2" w:rsidRDefault="00F309F2" w:rsidP="00EE3AB5">
            <w:pPr>
              <w:ind w:firstLine="0"/>
              <w:jc w:val="center"/>
            </w:pPr>
            <w:r>
              <w:t>varchar(36)</w:t>
            </w:r>
          </w:p>
        </w:tc>
        <w:tc>
          <w:tcPr>
            <w:tcW w:w="3037" w:type="dxa"/>
            <w:vAlign w:val="center"/>
          </w:tcPr>
          <w:p w14:paraId="051E440A" w14:textId="7494E604" w:rsidR="00F309F2" w:rsidRDefault="00F309F2" w:rsidP="00EE3AB5">
            <w:pPr>
              <w:ind w:firstLine="0"/>
              <w:jc w:val="center"/>
            </w:pPr>
            <w:r>
              <w:t>Mã gói tập (PK)</w:t>
            </w:r>
          </w:p>
        </w:tc>
      </w:tr>
      <w:tr w:rsidR="00F309F2" w14:paraId="174EF7AD" w14:textId="77777777" w:rsidTr="00EE3AB5">
        <w:trPr>
          <w:jc w:val="center"/>
        </w:trPr>
        <w:tc>
          <w:tcPr>
            <w:tcW w:w="3037" w:type="dxa"/>
            <w:vAlign w:val="center"/>
          </w:tcPr>
          <w:p w14:paraId="2321F617" w14:textId="7408BCBE" w:rsidR="00F309F2" w:rsidRDefault="00F309F2" w:rsidP="00EE3AB5">
            <w:pPr>
              <w:ind w:firstLine="0"/>
              <w:jc w:val="center"/>
            </w:pPr>
            <w:r>
              <w:t>plan_name</w:t>
            </w:r>
          </w:p>
        </w:tc>
        <w:tc>
          <w:tcPr>
            <w:tcW w:w="3037" w:type="dxa"/>
            <w:vAlign w:val="center"/>
          </w:tcPr>
          <w:p w14:paraId="68EA8421" w14:textId="0142562D" w:rsidR="00F309F2" w:rsidRDefault="00F309F2" w:rsidP="00EE3AB5">
            <w:pPr>
              <w:ind w:firstLine="0"/>
              <w:jc w:val="center"/>
            </w:pPr>
            <w:r>
              <w:t>varchar</w:t>
            </w:r>
          </w:p>
        </w:tc>
        <w:tc>
          <w:tcPr>
            <w:tcW w:w="3037" w:type="dxa"/>
            <w:vAlign w:val="center"/>
          </w:tcPr>
          <w:p w14:paraId="07DBD38A" w14:textId="2669DA53" w:rsidR="00F309F2" w:rsidRDefault="00F309F2" w:rsidP="00EE3AB5">
            <w:pPr>
              <w:ind w:firstLine="0"/>
              <w:jc w:val="center"/>
            </w:pPr>
            <w:r>
              <w:t>Tên gói tập</w:t>
            </w:r>
          </w:p>
        </w:tc>
      </w:tr>
      <w:tr w:rsidR="00F309F2" w14:paraId="1BD2F8AB" w14:textId="77777777" w:rsidTr="00EE3AB5">
        <w:trPr>
          <w:jc w:val="center"/>
        </w:trPr>
        <w:tc>
          <w:tcPr>
            <w:tcW w:w="3037" w:type="dxa"/>
            <w:vAlign w:val="center"/>
          </w:tcPr>
          <w:p w14:paraId="4B807792" w14:textId="1CEE0E2F" w:rsidR="00F309F2" w:rsidRDefault="00F309F2" w:rsidP="00EE3AB5">
            <w:pPr>
              <w:ind w:firstLine="0"/>
              <w:jc w:val="center"/>
            </w:pPr>
            <w:r>
              <w:t>duration</w:t>
            </w:r>
          </w:p>
        </w:tc>
        <w:tc>
          <w:tcPr>
            <w:tcW w:w="3037" w:type="dxa"/>
            <w:vAlign w:val="center"/>
          </w:tcPr>
          <w:p w14:paraId="1A780012" w14:textId="68379EF2" w:rsidR="00F309F2" w:rsidRDefault="00F309F2" w:rsidP="00EE3AB5">
            <w:pPr>
              <w:ind w:firstLine="0"/>
              <w:jc w:val="center"/>
            </w:pPr>
            <w:r>
              <w:t>int</w:t>
            </w:r>
          </w:p>
        </w:tc>
        <w:tc>
          <w:tcPr>
            <w:tcW w:w="3037" w:type="dxa"/>
            <w:vAlign w:val="center"/>
          </w:tcPr>
          <w:p w14:paraId="08A778D3" w14:textId="61B05EF6" w:rsidR="00F309F2" w:rsidRDefault="00F309F2" w:rsidP="00EE3AB5">
            <w:pPr>
              <w:ind w:firstLine="0"/>
              <w:jc w:val="center"/>
            </w:pPr>
            <w:r>
              <w:t>Số ngày</w:t>
            </w:r>
          </w:p>
        </w:tc>
      </w:tr>
      <w:tr w:rsidR="00F309F2" w14:paraId="263BF03A" w14:textId="77777777" w:rsidTr="00EE3AB5">
        <w:trPr>
          <w:jc w:val="center"/>
        </w:trPr>
        <w:tc>
          <w:tcPr>
            <w:tcW w:w="3037" w:type="dxa"/>
            <w:vAlign w:val="center"/>
          </w:tcPr>
          <w:p w14:paraId="079A6C93" w14:textId="34B3B1E1" w:rsidR="00F309F2" w:rsidRDefault="00F309F2" w:rsidP="00EE3AB5">
            <w:pPr>
              <w:ind w:firstLine="0"/>
              <w:jc w:val="center"/>
            </w:pPr>
            <w:r>
              <w:t>price</w:t>
            </w:r>
          </w:p>
        </w:tc>
        <w:tc>
          <w:tcPr>
            <w:tcW w:w="3037" w:type="dxa"/>
            <w:vAlign w:val="center"/>
          </w:tcPr>
          <w:p w14:paraId="4A43FC93" w14:textId="57F2A699" w:rsidR="00F309F2" w:rsidRDefault="00F309F2" w:rsidP="00EE3AB5">
            <w:pPr>
              <w:ind w:firstLine="0"/>
              <w:jc w:val="center"/>
            </w:pPr>
            <w:r>
              <w:t>decimal</w:t>
            </w:r>
          </w:p>
        </w:tc>
        <w:tc>
          <w:tcPr>
            <w:tcW w:w="3037" w:type="dxa"/>
            <w:vAlign w:val="center"/>
          </w:tcPr>
          <w:p w14:paraId="2D3D5D95" w14:textId="30ED3AF3" w:rsidR="00F309F2" w:rsidRDefault="00F309F2" w:rsidP="00EE3AB5">
            <w:pPr>
              <w:ind w:firstLine="0"/>
              <w:jc w:val="center"/>
            </w:pPr>
            <w:r>
              <w:t>Giá tiền</w:t>
            </w:r>
          </w:p>
        </w:tc>
      </w:tr>
      <w:tr w:rsidR="00F309F2" w14:paraId="3E1B001B" w14:textId="77777777" w:rsidTr="00EE3AB5">
        <w:trPr>
          <w:jc w:val="center"/>
        </w:trPr>
        <w:tc>
          <w:tcPr>
            <w:tcW w:w="3037" w:type="dxa"/>
            <w:vAlign w:val="center"/>
          </w:tcPr>
          <w:p w14:paraId="647BA567" w14:textId="2B4BCD11" w:rsidR="00F309F2" w:rsidRDefault="00F309F2" w:rsidP="00EE3AB5">
            <w:pPr>
              <w:ind w:firstLine="0"/>
              <w:jc w:val="center"/>
            </w:pPr>
            <w:r>
              <w:lastRenderedPageBreak/>
              <w:t>description</w:t>
            </w:r>
          </w:p>
        </w:tc>
        <w:tc>
          <w:tcPr>
            <w:tcW w:w="3037" w:type="dxa"/>
            <w:vAlign w:val="center"/>
          </w:tcPr>
          <w:p w14:paraId="7685536E" w14:textId="36E8A3A2" w:rsidR="00F309F2" w:rsidRDefault="00F309F2" w:rsidP="00EE3AB5">
            <w:pPr>
              <w:ind w:firstLine="0"/>
              <w:jc w:val="center"/>
            </w:pPr>
            <w:r>
              <w:t>text</w:t>
            </w:r>
          </w:p>
        </w:tc>
        <w:tc>
          <w:tcPr>
            <w:tcW w:w="3037" w:type="dxa"/>
            <w:vAlign w:val="center"/>
          </w:tcPr>
          <w:p w14:paraId="73DE9C31" w14:textId="0193EC4C" w:rsidR="00F309F2" w:rsidRDefault="00F309F2" w:rsidP="00EE3AB5">
            <w:pPr>
              <w:ind w:firstLine="0"/>
              <w:jc w:val="center"/>
            </w:pPr>
            <w:r>
              <w:t>Mô tả chi tiết</w:t>
            </w:r>
          </w:p>
        </w:tc>
      </w:tr>
      <w:tr w:rsidR="00F309F2" w14:paraId="763F8B87" w14:textId="77777777" w:rsidTr="00EE3AB5">
        <w:trPr>
          <w:jc w:val="center"/>
        </w:trPr>
        <w:tc>
          <w:tcPr>
            <w:tcW w:w="3037" w:type="dxa"/>
            <w:vAlign w:val="center"/>
          </w:tcPr>
          <w:p w14:paraId="2CDFF2D6" w14:textId="5F5C48D9" w:rsidR="00F309F2" w:rsidRDefault="00E214E7" w:rsidP="00EE3AB5">
            <w:pPr>
              <w:ind w:firstLine="0"/>
              <w:jc w:val="center"/>
            </w:pPr>
            <w:r>
              <w:t>created_at</w:t>
            </w:r>
          </w:p>
        </w:tc>
        <w:tc>
          <w:tcPr>
            <w:tcW w:w="3037" w:type="dxa"/>
            <w:vAlign w:val="center"/>
          </w:tcPr>
          <w:p w14:paraId="2673CC38" w14:textId="06DA9AF0" w:rsidR="00F309F2" w:rsidRDefault="00BA1BD5" w:rsidP="00EE3AB5">
            <w:pPr>
              <w:ind w:firstLine="0"/>
              <w:jc w:val="center"/>
            </w:pPr>
            <w:r>
              <w:t>datetime</w:t>
            </w:r>
          </w:p>
        </w:tc>
        <w:tc>
          <w:tcPr>
            <w:tcW w:w="3037" w:type="dxa"/>
            <w:vAlign w:val="center"/>
          </w:tcPr>
          <w:p w14:paraId="436E36F7" w14:textId="6040615E" w:rsidR="00F309F2" w:rsidRDefault="00BA1BD5" w:rsidP="00EE3AB5">
            <w:pPr>
              <w:ind w:firstLine="0"/>
              <w:jc w:val="center"/>
            </w:pPr>
            <w:r>
              <w:t>Ngày tạo</w:t>
            </w:r>
            <w:r w:rsidR="009D7732">
              <w:t xml:space="preserve"> (Auto)</w:t>
            </w:r>
          </w:p>
        </w:tc>
      </w:tr>
      <w:tr w:rsidR="00BA1BD5" w14:paraId="5E04D418" w14:textId="77777777" w:rsidTr="00EE3AB5">
        <w:trPr>
          <w:jc w:val="center"/>
        </w:trPr>
        <w:tc>
          <w:tcPr>
            <w:tcW w:w="3037" w:type="dxa"/>
            <w:vAlign w:val="center"/>
          </w:tcPr>
          <w:p w14:paraId="2B4819A1" w14:textId="59DAF0DA" w:rsidR="00BA1BD5" w:rsidRDefault="00BA1BD5" w:rsidP="00EE3AB5">
            <w:pPr>
              <w:ind w:firstLine="0"/>
              <w:jc w:val="center"/>
            </w:pPr>
            <w:r>
              <w:t>updated_at</w:t>
            </w:r>
          </w:p>
        </w:tc>
        <w:tc>
          <w:tcPr>
            <w:tcW w:w="3037" w:type="dxa"/>
            <w:vAlign w:val="center"/>
          </w:tcPr>
          <w:p w14:paraId="080BF51B" w14:textId="69262E13" w:rsidR="00BA1BD5" w:rsidRDefault="00BA1BD5" w:rsidP="00EE3AB5">
            <w:pPr>
              <w:ind w:firstLine="0"/>
              <w:jc w:val="center"/>
            </w:pPr>
            <w:r>
              <w:t>datetime</w:t>
            </w:r>
          </w:p>
        </w:tc>
        <w:tc>
          <w:tcPr>
            <w:tcW w:w="3037" w:type="dxa"/>
            <w:vAlign w:val="center"/>
          </w:tcPr>
          <w:p w14:paraId="4DC6C873" w14:textId="47F1228A" w:rsidR="00BA1BD5" w:rsidRDefault="00BA1BD5" w:rsidP="00EE3AB5">
            <w:pPr>
              <w:ind w:firstLine="0"/>
              <w:jc w:val="center"/>
            </w:pPr>
            <w:r>
              <w:t>Ngày cập nhật</w:t>
            </w:r>
            <w:r w:rsidR="009D7732">
              <w:t xml:space="preserve"> (Auto)</w:t>
            </w:r>
          </w:p>
        </w:tc>
      </w:tr>
    </w:tbl>
    <w:p w14:paraId="20DF9F94" w14:textId="77777777" w:rsidR="00890F18" w:rsidRPr="00F070FE" w:rsidRDefault="00890F18" w:rsidP="009754BC">
      <w:pPr>
        <w:ind w:firstLine="0"/>
      </w:pPr>
    </w:p>
    <w:p w14:paraId="75933724" w14:textId="5B9641EA" w:rsidR="00F070FE" w:rsidRDefault="00F070FE" w:rsidP="00597A24">
      <w:pPr>
        <w:pStyle w:val="Bng"/>
      </w:pPr>
      <w:bookmarkStart w:id="219" w:name="_Toc197965796"/>
      <w:r w:rsidRPr="00F070FE">
        <w:t xml:space="preserve">Bảng </w:t>
      </w:r>
      <w:r w:rsidR="00642EEF">
        <w:t>4.</w:t>
      </w:r>
      <w:r w:rsidRPr="00F070FE">
        <w:t>11: user_subscription</w:t>
      </w:r>
      <w:bookmarkEnd w:id="219"/>
    </w:p>
    <w:tbl>
      <w:tblPr>
        <w:tblStyle w:val="TableGrid"/>
        <w:tblW w:w="0" w:type="auto"/>
        <w:jc w:val="center"/>
        <w:tblLook w:val="04A0" w:firstRow="1" w:lastRow="0" w:firstColumn="1" w:lastColumn="0" w:noHBand="0" w:noVBand="1"/>
      </w:tblPr>
      <w:tblGrid>
        <w:gridCol w:w="3037"/>
        <w:gridCol w:w="3037"/>
        <w:gridCol w:w="3037"/>
      </w:tblGrid>
      <w:tr w:rsidR="006816E1" w14:paraId="6B10A065" w14:textId="77777777" w:rsidTr="00CF58B4">
        <w:trPr>
          <w:jc w:val="center"/>
        </w:trPr>
        <w:tc>
          <w:tcPr>
            <w:tcW w:w="3037" w:type="dxa"/>
            <w:vAlign w:val="center"/>
          </w:tcPr>
          <w:p w14:paraId="20CFA532" w14:textId="109A1FFA" w:rsidR="006816E1" w:rsidRPr="00855289" w:rsidRDefault="006816E1" w:rsidP="00CF58B4">
            <w:pPr>
              <w:ind w:firstLine="0"/>
              <w:jc w:val="center"/>
              <w:rPr>
                <w:b/>
                <w:bCs/>
              </w:rPr>
            </w:pPr>
            <w:r w:rsidRPr="00855289">
              <w:rPr>
                <w:b/>
                <w:bCs/>
              </w:rPr>
              <w:t>Thuộc tính</w:t>
            </w:r>
          </w:p>
        </w:tc>
        <w:tc>
          <w:tcPr>
            <w:tcW w:w="3037" w:type="dxa"/>
            <w:vAlign w:val="center"/>
          </w:tcPr>
          <w:p w14:paraId="59012FD3" w14:textId="09811ECC" w:rsidR="006816E1" w:rsidRPr="00855289" w:rsidRDefault="006816E1" w:rsidP="00CF58B4">
            <w:pPr>
              <w:ind w:firstLine="0"/>
              <w:jc w:val="center"/>
              <w:rPr>
                <w:b/>
                <w:bCs/>
              </w:rPr>
            </w:pPr>
            <w:r w:rsidRPr="00855289">
              <w:rPr>
                <w:b/>
                <w:bCs/>
              </w:rPr>
              <w:t>Kiểu dữ liệu</w:t>
            </w:r>
          </w:p>
        </w:tc>
        <w:tc>
          <w:tcPr>
            <w:tcW w:w="3037" w:type="dxa"/>
            <w:vAlign w:val="center"/>
          </w:tcPr>
          <w:p w14:paraId="1D94A87E" w14:textId="674A0E9D" w:rsidR="006816E1" w:rsidRPr="00855289" w:rsidRDefault="006816E1" w:rsidP="00CF58B4">
            <w:pPr>
              <w:ind w:firstLine="0"/>
              <w:jc w:val="center"/>
              <w:rPr>
                <w:b/>
                <w:bCs/>
              </w:rPr>
            </w:pPr>
            <w:r w:rsidRPr="00855289">
              <w:rPr>
                <w:b/>
                <w:bCs/>
              </w:rPr>
              <w:t>Mô tả</w:t>
            </w:r>
          </w:p>
        </w:tc>
      </w:tr>
      <w:tr w:rsidR="006816E1" w14:paraId="168FA552" w14:textId="77777777" w:rsidTr="00CF58B4">
        <w:trPr>
          <w:jc w:val="center"/>
        </w:trPr>
        <w:tc>
          <w:tcPr>
            <w:tcW w:w="3037" w:type="dxa"/>
            <w:vAlign w:val="center"/>
          </w:tcPr>
          <w:p w14:paraId="77E62C7D" w14:textId="2050476D" w:rsidR="006816E1" w:rsidRDefault="006816E1" w:rsidP="00CF58B4">
            <w:pPr>
              <w:ind w:firstLine="0"/>
              <w:jc w:val="center"/>
            </w:pPr>
            <w:r>
              <w:t>user_subscription_id</w:t>
            </w:r>
          </w:p>
        </w:tc>
        <w:tc>
          <w:tcPr>
            <w:tcW w:w="3037" w:type="dxa"/>
            <w:vAlign w:val="center"/>
          </w:tcPr>
          <w:p w14:paraId="5445A388" w14:textId="5822E958" w:rsidR="006816E1" w:rsidRDefault="006816E1" w:rsidP="00CF58B4">
            <w:pPr>
              <w:ind w:firstLine="0"/>
              <w:jc w:val="center"/>
            </w:pPr>
            <w:r>
              <w:t>varcahr(36)</w:t>
            </w:r>
          </w:p>
        </w:tc>
        <w:tc>
          <w:tcPr>
            <w:tcW w:w="3037" w:type="dxa"/>
            <w:vAlign w:val="center"/>
          </w:tcPr>
          <w:p w14:paraId="0E9F7672" w14:textId="15E66149" w:rsidR="006816E1" w:rsidRDefault="006816E1" w:rsidP="00CF58B4">
            <w:pPr>
              <w:ind w:firstLine="0"/>
              <w:jc w:val="center"/>
            </w:pPr>
            <w:r>
              <w:t>Mã đăng ký (PK)</w:t>
            </w:r>
          </w:p>
        </w:tc>
      </w:tr>
      <w:tr w:rsidR="006816E1" w14:paraId="7B0FA016" w14:textId="77777777" w:rsidTr="00CF58B4">
        <w:trPr>
          <w:jc w:val="center"/>
        </w:trPr>
        <w:tc>
          <w:tcPr>
            <w:tcW w:w="3037" w:type="dxa"/>
            <w:vAlign w:val="center"/>
          </w:tcPr>
          <w:p w14:paraId="1FC5ED38" w14:textId="373BB6D8" w:rsidR="006816E1" w:rsidRDefault="006816E1" w:rsidP="00CF58B4">
            <w:pPr>
              <w:ind w:firstLine="0"/>
              <w:jc w:val="center"/>
            </w:pPr>
            <w:r>
              <w:t>user_id</w:t>
            </w:r>
          </w:p>
        </w:tc>
        <w:tc>
          <w:tcPr>
            <w:tcW w:w="3037" w:type="dxa"/>
            <w:vAlign w:val="center"/>
          </w:tcPr>
          <w:p w14:paraId="072A3A30" w14:textId="52BD56E0" w:rsidR="006816E1" w:rsidRDefault="006816E1" w:rsidP="00CF58B4">
            <w:pPr>
              <w:ind w:firstLine="0"/>
              <w:jc w:val="center"/>
            </w:pPr>
            <w:r>
              <w:t>varchar(36)</w:t>
            </w:r>
          </w:p>
        </w:tc>
        <w:tc>
          <w:tcPr>
            <w:tcW w:w="3037" w:type="dxa"/>
            <w:vAlign w:val="center"/>
          </w:tcPr>
          <w:p w14:paraId="7A0709CB" w14:textId="7F773873" w:rsidR="006816E1" w:rsidRDefault="006816E1" w:rsidP="00CF58B4">
            <w:pPr>
              <w:ind w:firstLine="0"/>
              <w:jc w:val="center"/>
            </w:pPr>
            <w:r>
              <w:t>Mã người đăng ký (FK)</w:t>
            </w:r>
          </w:p>
        </w:tc>
      </w:tr>
      <w:tr w:rsidR="006816E1" w14:paraId="69B74A5B" w14:textId="77777777" w:rsidTr="00CF58B4">
        <w:trPr>
          <w:jc w:val="center"/>
        </w:trPr>
        <w:tc>
          <w:tcPr>
            <w:tcW w:w="3037" w:type="dxa"/>
            <w:vAlign w:val="center"/>
          </w:tcPr>
          <w:p w14:paraId="217D6933" w14:textId="3B553251" w:rsidR="006816E1" w:rsidRDefault="006816E1" w:rsidP="00CF58B4">
            <w:pPr>
              <w:ind w:firstLine="0"/>
              <w:jc w:val="center"/>
            </w:pPr>
            <w:r>
              <w:t>plan_id</w:t>
            </w:r>
          </w:p>
        </w:tc>
        <w:tc>
          <w:tcPr>
            <w:tcW w:w="3037" w:type="dxa"/>
            <w:vAlign w:val="center"/>
          </w:tcPr>
          <w:p w14:paraId="63399115" w14:textId="109B2731" w:rsidR="006816E1" w:rsidRDefault="006816E1" w:rsidP="00CF58B4">
            <w:pPr>
              <w:ind w:firstLine="0"/>
              <w:jc w:val="center"/>
            </w:pPr>
            <w:r>
              <w:t>varchar(36)</w:t>
            </w:r>
          </w:p>
        </w:tc>
        <w:tc>
          <w:tcPr>
            <w:tcW w:w="3037" w:type="dxa"/>
            <w:vAlign w:val="center"/>
          </w:tcPr>
          <w:p w14:paraId="327FBE60" w14:textId="5248C7C2" w:rsidR="006816E1" w:rsidRDefault="006816E1" w:rsidP="00CF58B4">
            <w:pPr>
              <w:ind w:firstLine="0"/>
              <w:jc w:val="center"/>
            </w:pPr>
            <w:r>
              <w:t>Mã gói đăng ký (FK)</w:t>
            </w:r>
          </w:p>
        </w:tc>
      </w:tr>
      <w:tr w:rsidR="006816E1" w14:paraId="293F36E4" w14:textId="77777777" w:rsidTr="00CF58B4">
        <w:trPr>
          <w:jc w:val="center"/>
        </w:trPr>
        <w:tc>
          <w:tcPr>
            <w:tcW w:w="3037" w:type="dxa"/>
            <w:vAlign w:val="center"/>
          </w:tcPr>
          <w:p w14:paraId="37AC6AF6" w14:textId="3200253C" w:rsidR="006816E1" w:rsidRDefault="006816E1" w:rsidP="00CF58B4">
            <w:pPr>
              <w:ind w:firstLine="0"/>
              <w:jc w:val="center"/>
            </w:pPr>
            <w:r>
              <w:t>start_date</w:t>
            </w:r>
          </w:p>
        </w:tc>
        <w:tc>
          <w:tcPr>
            <w:tcW w:w="3037" w:type="dxa"/>
            <w:vAlign w:val="center"/>
          </w:tcPr>
          <w:p w14:paraId="6C903A67" w14:textId="178A2DBB" w:rsidR="006816E1" w:rsidRDefault="006816E1" w:rsidP="00CF58B4">
            <w:pPr>
              <w:ind w:firstLine="0"/>
              <w:jc w:val="center"/>
            </w:pPr>
            <w:r>
              <w:t>date</w:t>
            </w:r>
          </w:p>
        </w:tc>
        <w:tc>
          <w:tcPr>
            <w:tcW w:w="3037" w:type="dxa"/>
            <w:vAlign w:val="center"/>
          </w:tcPr>
          <w:p w14:paraId="741D75DB" w14:textId="236270B2" w:rsidR="006816E1" w:rsidRDefault="006816E1" w:rsidP="00CF58B4">
            <w:pPr>
              <w:ind w:firstLine="0"/>
              <w:jc w:val="center"/>
            </w:pPr>
            <w:r>
              <w:t>Ngày bắt đầu</w:t>
            </w:r>
          </w:p>
        </w:tc>
      </w:tr>
      <w:tr w:rsidR="006816E1" w14:paraId="2ACC6F94" w14:textId="77777777" w:rsidTr="00CF58B4">
        <w:trPr>
          <w:jc w:val="center"/>
        </w:trPr>
        <w:tc>
          <w:tcPr>
            <w:tcW w:w="3037" w:type="dxa"/>
            <w:vAlign w:val="center"/>
          </w:tcPr>
          <w:p w14:paraId="792984B1" w14:textId="22C7C102" w:rsidR="006816E1" w:rsidRDefault="006816E1" w:rsidP="00CF58B4">
            <w:pPr>
              <w:ind w:firstLine="0"/>
              <w:jc w:val="center"/>
            </w:pPr>
            <w:r>
              <w:t>end_date</w:t>
            </w:r>
          </w:p>
        </w:tc>
        <w:tc>
          <w:tcPr>
            <w:tcW w:w="3037" w:type="dxa"/>
            <w:vAlign w:val="center"/>
          </w:tcPr>
          <w:p w14:paraId="48D47F86" w14:textId="13D1715C" w:rsidR="006816E1" w:rsidRDefault="006816E1" w:rsidP="00CF58B4">
            <w:pPr>
              <w:ind w:firstLine="0"/>
              <w:jc w:val="center"/>
            </w:pPr>
            <w:r>
              <w:t>date</w:t>
            </w:r>
          </w:p>
        </w:tc>
        <w:tc>
          <w:tcPr>
            <w:tcW w:w="3037" w:type="dxa"/>
            <w:vAlign w:val="center"/>
          </w:tcPr>
          <w:p w14:paraId="1B2D1006" w14:textId="51D95DDB" w:rsidR="006816E1" w:rsidRDefault="006816E1" w:rsidP="00CF58B4">
            <w:pPr>
              <w:ind w:firstLine="0"/>
              <w:jc w:val="center"/>
            </w:pPr>
            <w:r>
              <w:t>Ngày kết thúc</w:t>
            </w:r>
          </w:p>
        </w:tc>
      </w:tr>
      <w:tr w:rsidR="006816E1" w14:paraId="245B9F15" w14:textId="77777777" w:rsidTr="00CF58B4">
        <w:trPr>
          <w:jc w:val="center"/>
        </w:trPr>
        <w:tc>
          <w:tcPr>
            <w:tcW w:w="3037" w:type="dxa"/>
            <w:vAlign w:val="center"/>
          </w:tcPr>
          <w:p w14:paraId="7FE1397C" w14:textId="0F38ED41" w:rsidR="006816E1" w:rsidRDefault="006816E1" w:rsidP="00CF58B4">
            <w:pPr>
              <w:ind w:firstLine="0"/>
              <w:jc w:val="center"/>
            </w:pPr>
            <w:r>
              <w:t>status</w:t>
            </w:r>
          </w:p>
        </w:tc>
        <w:tc>
          <w:tcPr>
            <w:tcW w:w="3037" w:type="dxa"/>
            <w:vAlign w:val="center"/>
          </w:tcPr>
          <w:p w14:paraId="7E673724" w14:textId="4501ED1A" w:rsidR="006816E1" w:rsidRDefault="006816E1" w:rsidP="00CF58B4">
            <w:pPr>
              <w:ind w:firstLine="0"/>
              <w:jc w:val="center"/>
            </w:pPr>
            <w:r>
              <w:t>varchar</w:t>
            </w:r>
          </w:p>
        </w:tc>
        <w:tc>
          <w:tcPr>
            <w:tcW w:w="3037" w:type="dxa"/>
            <w:vAlign w:val="center"/>
          </w:tcPr>
          <w:p w14:paraId="58BB4BE6" w14:textId="5AB3EED9" w:rsidR="006816E1" w:rsidRDefault="006816E1" w:rsidP="00CF58B4">
            <w:pPr>
              <w:ind w:firstLine="0"/>
              <w:jc w:val="center"/>
            </w:pPr>
            <w:r>
              <w:t>Trạng thái đăng ký</w:t>
            </w:r>
          </w:p>
        </w:tc>
      </w:tr>
      <w:tr w:rsidR="006816E1" w14:paraId="7072B87A" w14:textId="77777777" w:rsidTr="00CF58B4">
        <w:trPr>
          <w:jc w:val="center"/>
        </w:trPr>
        <w:tc>
          <w:tcPr>
            <w:tcW w:w="3037" w:type="dxa"/>
            <w:vAlign w:val="center"/>
          </w:tcPr>
          <w:p w14:paraId="69F2AB03" w14:textId="798E8CD7" w:rsidR="006816E1" w:rsidRDefault="006816E1" w:rsidP="00CF58B4">
            <w:pPr>
              <w:ind w:firstLine="0"/>
              <w:jc w:val="center"/>
            </w:pPr>
            <w:r>
              <w:t>created_at</w:t>
            </w:r>
          </w:p>
        </w:tc>
        <w:tc>
          <w:tcPr>
            <w:tcW w:w="3037" w:type="dxa"/>
            <w:vAlign w:val="center"/>
          </w:tcPr>
          <w:p w14:paraId="1D978FBF" w14:textId="41FB91CA" w:rsidR="006816E1" w:rsidRDefault="006949A7" w:rsidP="00CF58B4">
            <w:pPr>
              <w:ind w:firstLine="0"/>
              <w:jc w:val="center"/>
            </w:pPr>
            <w:r>
              <w:t>datetime</w:t>
            </w:r>
          </w:p>
        </w:tc>
        <w:tc>
          <w:tcPr>
            <w:tcW w:w="3037" w:type="dxa"/>
            <w:vAlign w:val="center"/>
          </w:tcPr>
          <w:p w14:paraId="5A725D50" w14:textId="18457F37" w:rsidR="006816E1" w:rsidRDefault="006949A7" w:rsidP="00CF58B4">
            <w:pPr>
              <w:ind w:firstLine="0"/>
              <w:jc w:val="center"/>
            </w:pPr>
            <w:r>
              <w:t>Ngày tạo</w:t>
            </w:r>
            <w:r w:rsidR="00D36D5A">
              <w:t xml:space="preserve"> (Auto)</w:t>
            </w:r>
          </w:p>
        </w:tc>
      </w:tr>
      <w:tr w:rsidR="006949A7" w14:paraId="5F46A9ED" w14:textId="77777777" w:rsidTr="00CF58B4">
        <w:trPr>
          <w:jc w:val="center"/>
        </w:trPr>
        <w:tc>
          <w:tcPr>
            <w:tcW w:w="3037" w:type="dxa"/>
            <w:vAlign w:val="center"/>
          </w:tcPr>
          <w:p w14:paraId="2CB82838" w14:textId="6CA9889B" w:rsidR="006949A7" w:rsidRDefault="006949A7" w:rsidP="00CF58B4">
            <w:pPr>
              <w:ind w:firstLine="0"/>
              <w:jc w:val="center"/>
            </w:pPr>
            <w:r>
              <w:t>updated_at</w:t>
            </w:r>
          </w:p>
        </w:tc>
        <w:tc>
          <w:tcPr>
            <w:tcW w:w="3037" w:type="dxa"/>
            <w:vAlign w:val="center"/>
          </w:tcPr>
          <w:p w14:paraId="2FEBBE8B" w14:textId="34D465AC" w:rsidR="006949A7" w:rsidRDefault="006949A7" w:rsidP="00CF58B4">
            <w:pPr>
              <w:ind w:firstLine="0"/>
              <w:jc w:val="center"/>
            </w:pPr>
            <w:r>
              <w:t>datetime</w:t>
            </w:r>
          </w:p>
        </w:tc>
        <w:tc>
          <w:tcPr>
            <w:tcW w:w="3037" w:type="dxa"/>
            <w:vAlign w:val="center"/>
          </w:tcPr>
          <w:p w14:paraId="01F997F1" w14:textId="2B1BA674" w:rsidR="006949A7" w:rsidRDefault="006949A7" w:rsidP="00CF58B4">
            <w:pPr>
              <w:ind w:firstLine="0"/>
              <w:jc w:val="center"/>
            </w:pPr>
            <w:r>
              <w:t>Ngày cập nhật</w:t>
            </w:r>
            <w:r w:rsidR="00D36D5A">
              <w:t xml:space="preserve"> (Auto)</w:t>
            </w:r>
          </w:p>
        </w:tc>
      </w:tr>
    </w:tbl>
    <w:p w14:paraId="4367025F" w14:textId="77777777" w:rsidR="00E371B7" w:rsidRPr="00F070FE" w:rsidRDefault="00E371B7" w:rsidP="00737F8A"/>
    <w:p w14:paraId="0762BB1A" w14:textId="20E17E62" w:rsidR="00F070FE" w:rsidRDefault="00F070FE" w:rsidP="00597A24">
      <w:pPr>
        <w:pStyle w:val="Bng"/>
      </w:pPr>
      <w:bookmarkStart w:id="220" w:name="_Toc197965797"/>
      <w:r w:rsidRPr="00F070FE">
        <w:t xml:space="preserve">Bảng </w:t>
      </w:r>
      <w:r w:rsidR="00642EEF">
        <w:t>4.</w:t>
      </w:r>
      <w:r w:rsidRPr="00F070FE">
        <w:t>12: payment</w:t>
      </w:r>
      <w:bookmarkEnd w:id="220"/>
    </w:p>
    <w:tbl>
      <w:tblPr>
        <w:tblStyle w:val="TableGrid"/>
        <w:tblW w:w="0" w:type="auto"/>
        <w:jc w:val="center"/>
        <w:tblLook w:val="04A0" w:firstRow="1" w:lastRow="0" w:firstColumn="1" w:lastColumn="0" w:noHBand="0" w:noVBand="1"/>
      </w:tblPr>
      <w:tblGrid>
        <w:gridCol w:w="3037"/>
        <w:gridCol w:w="3037"/>
        <w:gridCol w:w="3037"/>
      </w:tblGrid>
      <w:tr w:rsidR="00435C26" w14:paraId="289EA386" w14:textId="77777777" w:rsidTr="00BF5AE5">
        <w:trPr>
          <w:jc w:val="center"/>
        </w:trPr>
        <w:tc>
          <w:tcPr>
            <w:tcW w:w="3037" w:type="dxa"/>
            <w:vAlign w:val="center"/>
          </w:tcPr>
          <w:p w14:paraId="31DEBCBE" w14:textId="14C57EBC" w:rsidR="00435C26" w:rsidRPr="003D2CE9" w:rsidRDefault="00811B10" w:rsidP="00BF5AE5">
            <w:pPr>
              <w:ind w:firstLine="0"/>
              <w:jc w:val="center"/>
              <w:rPr>
                <w:b/>
                <w:bCs/>
              </w:rPr>
            </w:pPr>
            <w:r w:rsidRPr="003D2CE9">
              <w:rPr>
                <w:b/>
                <w:bCs/>
              </w:rPr>
              <w:t>Thuộc tính</w:t>
            </w:r>
          </w:p>
        </w:tc>
        <w:tc>
          <w:tcPr>
            <w:tcW w:w="3037" w:type="dxa"/>
            <w:vAlign w:val="center"/>
          </w:tcPr>
          <w:p w14:paraId="48FB835D" w14:textId="54D2C0F4" w:rsidR="00435C26" w:rsidRPr="003D2CE9" w:rsidRDefault="00811B10" w:rsidP="00BF5AE5">
            <w:pPr>
              <w:ind w:firstLine="0"/>
              <w:jc w:val="center"/>
              <w:rPr>
                <w:b/>
                <w:bCs/>
              </w:rPr>
            </w:pPr>
            <w:r w:rsidRPr="003D2CE9">
              <w:rPr>
                <w:b/>
                <w:bCs/>
              </w:rPr>
              <w:t>Kiểu dữ liệu</w:t>
            </w:r>
          </w:p>
        </w:tc>
        <w:tc>
          <w:tcPr>
            <w:tcW w:w="3037" w:type="dxa"/>
            <w:vAlign w:val="center"/>
          </w:tcPr>
          <w:p w14:paraId="73EB656B" w14:textId="47E331C7" w:rsidR="00435C26" w:rsidRPr="003D2CE9" w:rsidRDefault="00811B10" w:rsidP="00BF5AE5">
            <w:pPr>
              <w:ind w:firstLine="0"/>
              <w:jc w:val="center"/>
              <w:rPr>
                <w:b/>
                <w:bCs/>
              </w:rPr>
            </w:pPr>
            <w:r w:rsidRPr="003D2CE9">
              <w:rPr>
                <w:b/>
                <w:bCs/>
              </w:rPr>
              <w:t>Mô tả</w:t>
            </w:r>
          </w:p>
        </w:tc>
      </w:tr>
      <w:tr w:rsidR="00435C26" w14:paraId="7623439F" w14:textId="77777777" w:rsidTr="00BF5AE5">
        <w:trPr>
          <w:jc w:val="center"/>
        </w:trPr>
        <w:tc>
          <w:tcPr>
            <w:tcW w:w="3037" w:type="dxa"/>
            <w:vAlign w:val="center"/>
          </w:tcPr>
          <w:p w14:paraId="68F403A6" w14:textId="73FBBAC3" w:rsidR="00435C26" w:rsidRDefault="005D189E" w:rsidP="00BF5AE5">
            <w:pPr>
              <w:ind w:firstLine="0"/>
              <w:jc w:val="center"/>
            </w:pPr>
            <w:r>
              <w:t>payment_id</w:t>
            </w:r>
          </w:p>
        </w:tc>
        <w:tc>
          <w:tcPr>
            <w:tcW w:w="3037" w:type="dxa"/>
            <w:vAlign w:val="center"/>
          </w:tcPr>
          <w:p w14:paraId="743CEB71" w14:textId="42AB7773" w:rsidR="00435C26" w:rsidRDefault="00F242D4" w:rsidP="00BF5AE5">
            <w:pPr>
              <w:ind w:firstLine="0"/>
              <w:jc w:val="center"/>
            </w:pPr>
            <w:r>
              <w:t>varchar(36)</w:t>
            </w:r>
          </w:p>
        </w:tc>
        <w:tc>
          <w:tcPr>
            <w:tcW w:w="3037" w:type="dxa"/>
            <w:vAlign w:val="center"/>
          </w:tcPr>
          <w:p w14:paraId="60213CB8" w14:textId="3E01E423" w:rsidR="00435C26" w:rsidRDefault="00F242D4" w:rsidP="00BF5AE5">
            <w:pPr>
              <w:ind w:firstLine="0"/>
              <w:jc w:val="center"/>
            </w:pPr>
            <w:r>
              <w:t>Mã thanh toán (PK)</w:t>
            </w:r>
          </w:p>
        </w:tc>
      </w:tr>
      <w:tr w:rsidR="00435C26" w14:paraId="5BFED271" w14:textId="77777777" w:rsidTr="00BF5AE5">
        <w:trPr>
          <w:jc w:val="center"/>
        </w:trPr>
        <w:tc>
          <w:tcPr>
            <w:tcW w:w="3037" w:type="dxa"/>
            <w:vAlign w:val="center"/>
          </w:tcPr>
          <w:p w14:paraId="41E6105D" w14:textId="03E370AB" w:rsidR="00435C26" w:rsidRDefault="005D189E" w:rsidP="00BF5AE5">
            <w:pPr>
              <w:ind w:firstLine="0"/>
              <w:jc w:val="center"/>
            </w:pPr>
            <w:r>
              <w:t>user_id</w:t>
            </w:r>
          </w:p>
        </w:tc>
        <w:tc>
          <w:tcPr>
            <w:tcW w:w="3037" w:type="dxa"/>
            <w:vAlign w:val="center"/>
          </w:tcPr>
          <w:p w14:paraId="320EA550" w14:textId="4EA98C65" w:rsidR="00435C26" w:rsidRDefault="00F242D4" w:rsidP="00BF5AE5">
            <w:pPr>
              <w:ind w:firstLine="0"/>
              <w:jc w:val="center"/>
            </w:pPr>
            <w:r>
              <w:t>varchar(36)</w:t>
            </w:r>
          </w:p>
        </w:tc>
        <w:tc>
          <w:tcPr>
            <w:tcW w:w="3037" w:type="dxa"/>
            <w:vAlign w:val="center"/>
          </w:tcPr>
          <w:p w14:paraId="76E8CC9E" w14:textId="597F7541" w:rsidR="00435C26" w:rsidRDefault="00F242D4" w:rsidP="00BF5AE5">
            <w:pPr>
              <w:ind w:firstLine="0"/>
              <w:jc w:val="center"/>
            </w:pPr>
            <w:r>
              <w:t>Mã người thanh toán (FK)</w:t>
            </w:r>
          </w:p>
        </w:tc>
      </w:tr>
      <w:tr w:rsidR="00435C26" w14:paraId="4023713E" w14:textId="77777777" w:rsidTr="00BF5AE5">
        <w:trPr>
          <w:jc w:val="center"/>
        </w:trPr>
        <w:tc>
          <w:tcPr>
            <w:tcW w:w="3037" w:type="dxa"/>
            <w:vAlign w:val="center"/>
          </w:tcPr>
          <w:p w14:paraId="59DC1B6E" w14:textId="0996404C" w:rsidR="00435C26" w:rsidRDefault="005D189E" w:rsidP="00BF5AE5">
            <w:pPr>
              <w:ind w:firstLine="0"/>
              <w:jc w:val="center"/>
            </w:pPr>
            <w:r>
              <w:t>payment_method</w:t>
            </w:r>
          </w:p>
        </w:tc>
        <w:tc>
          <w:tcPr>
            <w:tcW w:w="3037" w:type="dxa"/>
            <w:vAlign w:val="center"/>
          </w:tcPr>
          <w:p w14:paraId="6C1537C1" w14:textId="1525BD2C" w:rsidR="00435C26" w:rsidRDefault="00F242D4" w:rsidP="00BF5AE5">
            <w:pPr>
              <w:ind w:firstLine="0"/>
              <w:jc w:val="center"/>
            </w:pPr>
            <w:r>
              <w:t>varchar</w:t>
            </w:r>
          </w:p>
        </w:tc>
        <w:tc>
          <w:tcPr>
            <w:tcW w:w="3037" w:type="dxa"/>
            <w:vAlign w:val="center"/>
          </w:tcPr>
          <w:p w14:paraId="0508DD6E" w14:textId="2A77A7A2" w:rsidR="00435C26" w:rsidRDefault="00F242D4" w:rsidP="00BF5AE5">
            <w:pPr>
              <w:ind w:firstLine="0"/>
              <w:jc w:val="center"/>
            </w:pPr>
            <w:r>
              <w:t>Phương thức thanh toán</w:t>
            </w:r>
          </w:p>
        </w:tc>
      </w:tr>
      <w:tr w:rsidR="00435C26" w14:paraId="0C6DEEB7" w14:textId="77777777" w:rsidTr="00BF5AE5">
        <w:trPr>
          <w:jc w:val="center"/>
        </w:trPr>
        <w:tc>
          <w:tcPr>
            <w:tcW w:w="3037" w:type="dxa"/>
            <w:vAlign w:val="center"/>
          </w:tcPr>
          <w:p w14:paraId="2ABC3EC7" w14:textId="174DC250" w:rsidR="00435C26" w:rsidRDefault="005D189E" w:rsidP="00BF5AE5">
            <w:pPr>
              <w:ind w:firstLine="0"/>
              <w:jc w:val="center"/>
            </w:pPr>
            <w:r>
              <w:t>amount</w:t>
            </w:r>
          </w:p>
        </w:tc>
        <w:tc>
          <w:tcPr>
            <w:tcW w:w="3037" w:type="dxa"/>
            <w:vAlign w:val="center"/>
          </w:tcPr>
          <w:p w14:paraId="12C11750" w14:textId="2DF6C96B" w:rsidR="00435C26" w:rsidRDefault="00F242D4" w:rsidP="00BF5AE5">
            <w:pPr>
              <w:ind w:firstLine="0"/>
              <w:jc w:val="center"/>
            </w:pPr>
            <w:r>
              <w:t>int</w:t>
            </w:r>
          </w:p>
        </w:tc>
        <w:tc>
          <w:tcPr>
            <w:tcW w:w="3037" w:type="dxa"/>
            <w:vAlign w:val="center"/>
          </w:tcPr>
          <w:p w14:paraId="14A80253" w14:textId="07254A3A" w:rsidR="00435C26" w:rsidRDefault="00F242D4" w:rsidP="00BF5AE5">
            <w:pPr>
              <w:ind w:firstLine="0"/>
              <w:jc w:val="center"/>
            </w:pPr>
            <w:r>
              <w:t>Số tiền thanh toán</w:t>
            </w:r>
          </w:p>
        </w:tc>
      </w:tr>
      <w:tr w:rsidR="00435C26" w14:paraId="7E14B636" w14:textId="77777777" w:rsidTr="00BF5AE5">
        <w:trPr>
          <w:jc w:val="center"/>
        </w:trPr>
        <w:tc>
          <w:tcPr>
            <w:tcW w:w="3037" w:type="dxa"/>
            <w:vAlign w:val="center"/>
          </w:tcPr>
          <w:p w14:paraId="706B9DAC" w14:textId="67DA0B4C" w:rsidR="00435C26" w:rsidRDefault="005D189E" w:rsidP="00BF5AE5">
            <w:pPr>
              <w:ind w:firstLine="0"/>
              <w:jc w:val="center"/>
            </w:pPr>
            <w:r>
              <w:t>transaction_id</w:t>
            </w:r>
          </w:p>
        </w:tc>
        <w:tc>
          <w:tcPr>
            <w:tcW w:w="3037" w:type="dxa"/>
            <w:vAlign w:val="center"/>
          </w:tcPr>
          <w:p w14:paraId="6B8CBC5A" w14:textId="0FD34832" w:rsidR="00435C26" w:rsidRDefault="00F242D4" w:rsidP="00BF5AE5">
            <w:pPr>
              <w:ind w:firstLine="0"/>
              <w:jc w:val="center"/>
            </w:pPr>
            <w:r>
              <w:t>varchar</w:t>
            </w:r>
          </w:p>
        </w:tc>
        <w:tc>
          <w:tcPr>
            <w:tcW w:w="3037" w:type="dxa"/>
            <w:vAlign w:val="center"/>
          </w:tcPr>
          <w:p w14:paraId="1122C60E" w14:textId="3AA99998" w:rsidR="00435C26" w:rsidRDefault="00F242D4" w:rsidP="00BF5AE5">
            <w:pPr>
              <w:ind w:firstLine="0"/>
              <w:jc w:val="center"/>
            </w:pPr>
            <w:r>
              <w:t>Mã giao dịch (unique)</w:t>
            </w:r>
          </w:p>
        </w:tc>
      </w:tr>
      <w:tr w:rsidR="00435C26" w14:paraId="7FE2A2BA" w14:textId="77777777" w:rsidTr="00BF5AE5">
        <w:trPr>
          <w:jc w:val="center"/>
        </w:trPr>
        <w:tc>
          <w:tcPr>
            <w:tcW w:w="3037" w:type="dxa"/>
            <w:vAlign w:val="center"/>
          </w:tcPr>
          <w:p w14:paraId="7B9F3F7B" w14:textId="505A7FA6" w:rsidR="00435C26" w:rsidRDefault="005D189E" w:rsidP="00BF5AE5">
            <w:pPr>
              <w:ind w:firstLine="0"/>
              <w:jc w:val="center"/>
            </w:pPr>
            <w:r>
              <w:t>status</w:t>
            </w:r>
          </w:p>
        </w:tc>
        <w:tc>
          <w:tcPr>
            <w:tcW w:w="3037" w:type="dxa"/>
            <w:vAlign w:val="center"/>
          </w:tcPr>
          <w:p w14:paraId="27535A48" w14:textId="30338E0C" w:rsidR="00435C26" w:rsidRDefault="00F242D4" w:rsidP="00BF5AE5">
            <w:pPr>
              <w:ind w:firstLine="0"/>
              <w:jc w:val="center"/>
            </w:pPr>
            <w:r>
              <w:t>varchar</w:t>
            </w:r>
          </w:p>
        </w:tc>
        <w:tc>
          <w:tcPr>
            <w:tcW w:w="3037" w:type="dxa"/>
            <w:vAlign w:val="center"/>
          </w:tcPr>
          <w:p w14:paraId="43BB34BA" w14:textId="1CBE3472" w:rsidR="00435C26" w:rsidRDefault="00DE5393" w:rsidP="00BF5AE5">
            <w:pPr>
              <w:ind w:firstLine="0"/>
              <w:jc w:val="center"/>
            </w:pPr>
            <w:r>
              <w:t>Trạng thái</w:t>
            </w:r>
          </w:p>
        </w:tc>
      </w:tr>
      <w:tr w:rsidR="00435C26" w14:paraId="342E3583" w14:textId="77777777" w:rsidTr="00BF5AE5">
        <w:trPr>
          <w:jc w:val="center"/>
        </w:trPr>
        <w:tc>
          <w:tcPr>
            <w:tcW w:w="3037" w:type="dxa"/>
            <w:vAlign w:val="center"/>
          </w:tcPr>
          <w:p w14:paraId="3489ADA3" w14:textId="31D4C544" w:rsidR="00435C26" w:rsidRDefault="005D189E" w:rsidP="00BF5AE5">
            <w:pPr>
              <w:ind w:firstLine="0"/>
              <w:jc w:val="center"/>
            </w:pPr>
            <w:r>
              <w:t>payment_date</w:t>
            </w:r>
          </w:p>
        </w:tc>
        <w:tc>
          <w:tcPr>
            <w:tcW w:w="3037" w:type="dxa"/>
            <w:vAlign w:val="center"/>
          </w:tcPr>
          <w:p w14:paraId="20D707A1" w14:textId="66F60D0D" w:rsidR="00435C26" w:rsidRDefault="00F242D4" w:rsidP="00BF5AE5">
            <w:pPr>
              <w:ind w:firstLine="0"/>
              <w:jc w:val="center"/>
            </w:pPr>
            <w:r>
              <w:t>datetime</w:t>
            </w:r>
          </w:p>
        </w:tc>
        <w:tc>
          <w:tcPr>
            <w:tcW w:w="3037" w:type="dxa"/>
            <w:vAlign w:val="center"/>
          </w:tcPr>
          <w:p w14:paraId="744C74EA" w14:textId="7423DE65" w:rsidR="00435C26" w:rsidRDefault="00092E39" w:rsidP="00BF5AE5">
            <w:pPr>
              <w:ind w:firstLine="0"/>
              <w:jc w:val="center"/>
            </w:pPr>
            <w:r>
              <w:t>Thời gian thanh toán</w:t>
            </w:r>
          </w:p>
        </w:tc>
      </w:tr>
      <w:tr w:rsidR="00435C26" w14:paraId="410BE734" w14:textId="77777777" w:rsidTr="00BF5AE5">
        <w:trPr>
          <w:jc w:val="center"/>
        </w:trPr>
        <w:tc>
          <w:tcPr>
            <w:tcW w:w="3037" w:type="dxa"/>
            <w:vAlign w:val="center"/>
          </w:tcPr>
          <w:p w14:paraId="6BC7A9D8" w14:textId="7D1477B7" w:rsidR="00435C26" w:rsidRDefault="005D189E" w:rsidP="00BF5AE5">
            <w:pPr>
              <w:ind w:firstLine="0"/>
              <w:jc w:val="center"/>
            </w:pPr>
            <w:r>
              <w:t>created_at</w:t>
            </w:r>
          </w:p>
        </w:tc>
        <w:tc>
          <w:tcPr>
            <w:tcW w:w="3037" w:type="dxa"/>
            <w:vAlign w:val="center"/>
          </w:tcPr>
          <w:p w14:paraId="65CBB9B4" w14:textId="38F59E50" w:rsidR="00435C26" w:rsidRDefault="00F242D4" w:rsidP="00BF5AE5">
            <w:pPr>
              <w:ind w:firstLine="0"/>
              <w:jc w:val="center"/>
            </w:pPr>
            <w:r>
              <w:t>datetime</w:t>
            </w:r>
          </w:p>
        </w:tc>
        <w:tc>
          <w:tcPr>
            <w:tcW w:w="3037" w:type="dxa"/>
            <w:vAlign w:val="center"/>
          </w:tcPr>
          <w:p w14:paraId="53A02081" w14:textId="7CC24EA9" w:rsidR="00435C26" w:rsidRDefault="00092E39" w:rsidP="00BF5AE5">
            <w:pPr>
              <w:ind w:firstLine="0"/>
              <w:jc w:val="center"/>
            </w:pPr>
            <w:r>
              <w:t>Ngày tạo</w:t>
            </w:r>
            <w:r w:rsidR="00907CD1">
              <w:t xml:space="preserve"> (Auto)</w:t>
            </w:r>
          </w:p>
        </w:tc>
      </w:tr>
      <w:tr w:rsidR="008E3F91" w14:paraId="07DC8510" w14:textId="77777777" w:rsidTr="00BF5AE5">
        <w:trPr>
          <w:jc w:val="center"/>
        </w:trPr>
        <w:tc>
          <w:tcPr>
            <w:tcW w:w="3037" w:type="dxa"/>
            <w:vAlign w:val="center"/>
          </w:tcPr>
          <w:p w14:paraId="0E365957" w14:textId="33D75A64" w:rsidR="008E3F91" w:rsidRDefault="006F2DB9" w:rsidP="00BF5AE5">
            <w:pPr>
              <w:ind w:firstLine="0"/>
              <w:jc w:val="center"/>
            </w:pPr>
            <w:r>
              <w:t>updated_at</w:t>
            </w:r>
          </w:p>
        </w:tc>
        <w:tc>
          <w:tcPr>
            <w:tcW w:w="3037" w:type="dxa"/>
            <w:vAlign w:val="center"/>
          </w:tcPr>
          <w:p w14:paraId="560E0544" w14:textId="0C35EE44" w:rsidR="008E3F91" w:rsidRDefault="00F242D4" w:rsidP="00BF5AE5">
            <w:pPr>
              <w:ind w:firstLine="0"/>
              <w:jc w:val="center"/>
            </w:pPr>
            <w:r>
              <w:t>datetime</w:t>
            </w:r>
          </w:p>
        </w:tc>
        <w:tc>
          <w:tcPr>
            <w:tcW w:w="3037" w:type="dxa"/>
            <w:vAlign w:val="center"/>
          </w:tcPr>
          <w:p w14:paraId="72ECF76A" w14:textId="425C0632" w:rsidR="008E3F91" w:rsidRDefault="00092E39" w:rsidP="00BF5AE5">
            <w:pPr>
              <w:ind w:firstLine="0"/>
              <w:jc w:val="center"/>
            </w:pPr>
            <w:r>
              <w:t>Ngày cập nhật</w:t>
            </w:r>
            <w:r w:rsidR="00907CD1">
              <w:t xml:space="preserve"> (Auto)</w:t>
            </w:r>
          </w:p>
        </w:tc>
      </w:tr>
    </w:tbl>
    <w:p w14:paraId="4948D905" w14:textId="3001B115" w:rsidR="00BF4CAE" w:rsidRDefault="00BF4CAE" w:rsidP="007A0AEB">
      <w:pPr>
        <w:ind w:firstLine="0"/>
      </w:pPr>
    </w:p>
    <w:p w14:paraId="4BF33E9B" w14:textId="60D25A8F" w:rsidR="006D432C" w:rsidRDefault="006D432C" w:rsidP="00AD2A35">
      <w:pPr>
        <w:pStyle w:val="Bng"/>
      </w:pPr>
      <w:bookmarkStart w:id="221" w:name="_Toc197965798"/>
      <w:r>
        <w:lastRenderedPageBreak/>
        <w:t>Bảng 4.13: class_schedule_participants</w:t>
      </w:r>
      <w:bookmarkEnd w:id="221"/>
    </w:p>
    <w:tbl>
      <w:tblPr>
        <w:tblStyle w:val="TableGrid"/>
        <w:tblW w:w="0" w:type="auto"/>
        <w:tblLook w:val="04A0" w:firstRow="1" w:lastRow="0" w:firstColumn="1" w:lastColumn="0" w:noHBand="0" w:noVBand="1"/>
      </w:tblPr>
      <w:tblGrid>
        <w:gridCol w:w="3037"/>
        <w:gridCol w:w="3037"/>
        <w:gridCol w:w="3037"/>
      </w:tblGrid>
      <w:tr w:rsidR="00B9654C" w14:paraId="41A8BA14" w14:textId="77777777" w:rsidTr="00B9654C">
        <w:tc>
          <w:tcPr>
            <w:tcW w:w="3037" w:type="dxa"/>
          </w:tcPr>
          <w:p w14:paraId="0AC420E6" w14:textId="4193AE2B" w:rsidR="00B9654C" w:rsidRDefault="00B9654C" w:rsidP="007A0AEB">
            <w:pPr>
              <w:ind w:firstLine="0"/>
            </w:pPr>
            <w:r>
              <w:t>Thuộc tính</w:t>
            </w:r>
          </w:p>
        </w:tc>
        <w:tc>
          <w:tcPr>
            <w:tcW w:w="3037" w:type="dxa"/>
          </w:tcPr>
          <w:p w14:paraId="212ECC75" w14:textId="698670EF" w:rsidR="00B9654C" w:rsidRDefault="00B9654C" w:rsidP="007A0AEB">
            <w:pPr>
              <w:ind w:firstLine="0"/>
            </w:pPr>
            <w:r>
              <w:t>Kiểu dữ liệu</w:t>
            </w:r>
          </w:p>
        </w:tc>
        <w:tc>
          <w:tcPr>
            <w:tcW w:w="3037" w:type="dxa"/>
          </w:tcPr>
          <w:p w14:paraId="1B666120" w14:textId="01875670" w:rsidR="00B9654C" w:rsidRDefault="00B9654C" w:rsidP="007A0AEB">
            <w:pPr>
              <w:ind w:firstLine="0"/>
            </w:pPr>
            <w:r>
              <w:t>Mô tả</w:t>
            </w:r>
          </w:p>
        </w:tc>
      </w:tr>
      <w:tr w:rsidR="00B9654C" w14:paraId="6C0DAA76" w14:textId="77777777" w:rsidTr="00B9654C">
        <w:tc>
          <w:tcPr>
            <w:tcW w:w="3037" w:type="dxa"/>
          </w:tcPr>
          <w:p w14:paraId="00F7669D" w14:textId="2C4092C1" w:rsidR="00B9654C" w:rsidRDefault="008011B4" w:rsidP="007A0AEB">
            <w:pPr>
              <w:ind w:firstLine="0"/>
            </w:pPr>
            <w:r>
              <w:t>class_schedule_i</w:t>
            </w:r>
            <w:r>
              <w:rPr>
                <w:lang w:val="en-US"/>
              </w:rPr>
              <w:t>d</w:t>
            </w:r>
          </w:p>
        </w:tc>
        <w:tc>
          <w:tcPr>
            <w:tcW w:w="3037" w:type="dxa"/>
          </w:tcPr>
          <w:p w14:paraId="2E28443E" w14:textId="5DFB5E37" w:rsidR="00B9654C" w:rsidRDefault="008011B4" w:rsidP="007A0AEB">
            <w:pPr>
              <w:ind w:firstLine="0"/>
            </w:pPr>
            <w:r>
              <w:t>varchar(36)</w:t>
            </w:r>
          </w:p>
        </w:tc>
        <w:tc>
          <w:tcPr>
            <w:tcW w:w="3037" w:type="dxa"/>
          </w:tcPr>
          <w:p w14:paraId="59CEC2A2" w14:textId="2B2900D7" w:rsidR="00B9654C" w:rsidRDefault="008011B4" w:rsidP="007A0AEB">
            <w:pPr>
              <w:ind w:firstLine="0"/>
            </w:pPr>
            <w:r>
              <w:t>Mã lớp học (PK)</w:t>
            </w:r>
          </w:p>
        </w:tc>
      </w:tr>
      <w:tr w:rsidR="00B9654C" w14:paraId="2574930F" w14:textId="77777777" w:rsidTr="00B9654C">
        <w:tc>
          <w:tcPr>
            <w:tcW w:w="3037" w:type="dxa"/>
          </w:tcPr>
          <w:p w14:paraId="63515EB6" w14:textId="06392AC1" w:rsidR="00B9654C" w:rsidRDefault="008011B4" w:rsidP="007A0AEB">
            <w:pPr>
              <w:ind w:firstLine="0"/>
            </w:pPr>
            <w:r>
              <w:t>user_id</w:t>
            </w:r>
          </w:p>
        </w:tc>
        <w:tc>
          <w:tcPr>
            <w:tcW w:w="3037" w:type="dxa"/>
          </w:tcPr>
          <w:p w14:paraId="43AB510C" w14:textId="5ED779EE" w:rsidR="00B9654C" w:rsidRDefault="008011B4" w:rsidP="007A0AEB">
            <w:pPr>
              <w:ind w:firstLine="0"/>
            </w:pPr>
            <w:r>
              <w:t>varchar(36)</w:t>
            </w:r>
          </w:p>
        </w:tc>
        <w:tc>
          <w:tcPr>
            <w:tcW w:w="3037" w:type="dxa"/>
          </w:tcPr>
          <w:p w14:paraId="1E51068A" w14:textId="3B5C4CA8" w:rsidR="00B9654C" w:rsidRDefault="008011B4" w:rsidP="007A0AEB">
            <w:pPr>
              <w:ind w:firstLine="0"/>
            </w:pPr>
            <w:r>
              <w:t>Mã người đăng ký (PK)</w:t>
            </w:r>
          </w:p>
        </w:tc>
      </w:tr>
    </w:tbl>
    <w:p w14:paraId="00E90A0D" w14:textId="597F492D" w:rsidR="006D432C" w:rsidRDefault="006D432C" w:rsidP="007A0AEB">
      <w:pPr>
        <w:ind w:firstLine="0"/>
      </w:pPr>
    </w:p>
    <w:p w14:paraId="032738C4" w14:textId="77777777" w:rsidR="00314F5D" w:rsidRDefault="00314F5D" w:rsidP="007A0AEB">
      <w:pPr>
        <w:ind w:firstLine="0"/>
      </w:pPr>
    </w:p>
    <w:p w14:paraId="77BEC841" w14:textId="3AA211AC" w:rsidR="00BF4CAE" w:rsidRDefault="00BF4CAE" w:rsidP="00BF4CAE">
      <w:pPr>
        <w:pStyle w:val="Heading3"/>
        <w:rPr>
          <w:lang w:val="en-US"/>
        </w:rPr>
      </w:pPr>
      <w:bookmarkStart w:id="222" w:name="_Toc197965749"/>
      <w:r>
        <w:t xml:space="preserve">Lược đồ </w:t>
      </w:r>
      <w:r>
        <w:rPr>
          <w:lang w:val="en-US"/>
        </w:rPr>
        <w:t>CSDL vật lý</w:t>
      </w:r>
      <w:r>
        <w:t xml:space="preserve"> gồm các thực thể bổ sung</w:t>
      </w:r>
      <w:bookmarkEnd w:id="222"/>
    </w:p>
    <w:p w14:paraId="4BFF48A8" w14:textId="77777777" w:rsidR="00BF4CAE" w:rsidRPr="00BF4CAE" w:rsidRDefault="00BF4CAE" w:rsidP="00C521F6">
      <w:r w:rsidRPr="00BF4CAE">
        <w:t>Bên cạnh các thực thể cốt lõi đã trình bày trước, hệ thống GYM CRM còn bao gồm một số thực thể quan trọng khác nhằm hỗ trợ vận hành nghiệp vụ và bảo mật hệ thống hiệu quả hơn.</w:t>
      </w:r>
    </w:p>
    <w:p w14:paraId="1B93317F" w14:textId="77777777" w:rsidR="00BF4CAE" w:rsidRPr="00BF4CAE" w:rsidRDefault="00BF4CAE" w:rsidP="00C521F6">
      <w:r w:rsidRPr="00BF4CAE">
        <w:t xml:space="preserve">Đầu tiên là thực thể </w:t>
      </w:r>
      <w:r w:rsidRPr="00BF4CAE">
        <w:rPr>
          <w:rFonts w:eastAsiaTheme="majorEastAsia"/>
        </w:rPr>
        <w:t>TimeOffRequest</w:t>
      </w:r>
      <w:r w:rsidRPr="00BF4CAE">
        <w:t xml:space="preserve">, dùng để quản lý yêu cầu nghỉ phép của giáo viên hoặc nhân viên. Mỗi bản ghi gồm </w:t>
      </w:r>
      <w:r w:rsidRPr="00BF4CAE">
        <w:rPr>
          <w:rFonts w:eastAsiaTheme="majorEastAsia"/>
        </w:rPr>
        <w:t>request_id</w:t>
      </w:r>
      <w:r w:rsidRPr="00BF4CAE">
        <w:t xml:space="preserve"> là khóa chính, liên kết đến người xin nghỉ thông qua </w:t>
      </w:r>
      <w:r w:rsidRPr="00BF4CAE">
        <w:rPr>
          <w:rFonts w:eastAsiaTheme="majorEastAsia"/>
        </w:rPr>
        <w:t>user_id</w:t>
      </w:r>
      <w:r w:rsidRPr="00BF4CAE">
        <w:t xml:space="preserve"> (FK đến bảng </w:t>
      </w:r>
      <w:r w:rsidRPr="00BF4CAE">
        <w:rPr>
          <w:rFonts w:eastAsiaTheme="majorEastAsia"/>
        </w:rPr>
        <w:t>user</w:t>
      </w:r>
      <w:r w:rsidRPr="00BF4CAE">
        <w:t xml:space="preserve">). Ngoài ra, còn có các thuộc tính như </w:t>
      </w:r>
      <w:r w:rsidRPr="00BF4CAE">
        <w:rPr>
          <w:rFonts w:eastAsiaTheme="majorEastAsia"/>
        </w:rPr>
        <w:t>start_date</w:t>
      </w:r>
      <w:r w:rsidRPr="00BF4CAE">
        <w:t xml:space="preserve">, </w:t>
      </w:r>
      <w:r w:rsidRPr="00BF4CAE">
        <w:rPr>
          <w:rFonts w:eastAsiaTheme="majorEastAsia"/>
        </w:rPr>
        <w:t>end_date</w:t>
      </w:r>
      <w:r w:rsidRPr="00BF4CAE">
        <w:t xml:space="preserve"> để xác định thời gian nghỉ, </w:t>
      </w:r>
      <w:r w:rsidRPr="00BF4CAE">
        <w:rPr>
          <w:rFonts w:eastAsiaTheme="majorEastAsia"/>
        </w:rPr>
        <w:t>reason</w:t>
      </w:r>
      <w:r w:rsidRPr="00BF4CAE">
        <w:t xml:space="preserve"> (lý do nghỉ) và </w:t>
      </w:r>
      <w:r w:rsidRPr="00BF4CAE">
        <w:rPr>
          <w:rFonts w:eastAsiaTheme="majorEastAsia"/>
        </w:rPr>
        <w:t>status</w:t>
      </w:r>
      <w:r w:rsidRPr="00BF4CAE">
        <w:t xml:space="preserve"> (trạng thái phê duyệt: </w:t>
      </w:r>
      <w:r w:rsidRPr="00BF4CAE">
        <w:rPr>
          <w:rFonts w:eastAsiaTheme="majorEastAsia"/>
        </w:rPr>
        <w:t>pending</w:t>
      </w:r>
      <w:r w:rsidRPr="00BF4CAE">
        <w:t xml:space="preserve">, </w:t>
      </w:r>
      <w:r w:rsidRPr="00BF4CAE">
        <w:rPr>
          <w:rFonts w:eastAsiaTheme="majorEastAsia"/>
        </w:rPr>
        <w:t>approved</w:t>
      </w:r>
      <w:r w:rsidRPr="00BF4CAE">
        <w:t xml:space="preserve">, </w:t>
      </w:r>
      <w:r w:rsidRPr="00BF4CAE">
        <w:rPr>
          <w:rFonts w:eastAsiaTheme="majorEastAsia"/>
        </w:rPr>
        <w:t>rejected</w:t>
      </w:r>
      <w:r w:rsidRPr="00BF4CAE">
        <w:t>). Bảng này giúp hệ thống chủ động điều phối lịch dạy thay và phân bổ lại nguồn lực.</w:t>
      </w:r>
    </w:p>
    <w:p w14:paraId="78DE8E27" w14:textId="77777777" w:rsidR="00BF4CAE" w:rsidRPr="00BF4CAE" w:rsidRDefault="00BF4CAE" w:rsidP="00C521F6">
      <w:r w:rsidRPr="00BF4CAE">
        <w:t xml:space="preserve">Thực thể </w:t>
      </w:r>
      <w:r w:rsidRPr="00BF4CAE">
        <w:rPr>
          <w:rFonts w:eastAsiaTheme="majorEastAsia"/>
        </w:rPr>
        <w:t>Attendance</w:t>
      </w:r>
      <w:r w:rsidRPr="00BF4CAE">
        <w:t xml:space="preserve"> (hoặc </w:t>
      </w:r>
      <w:r w:rsidRPr="00BF4CAE">
        <w:rPr>
          <w:rFonts w:eastAsiaTheme="majorEastAsia"/>
        </w:rPr>
        <w:t>TimeKeeping</w:t>
      </w:r>
      <w:r w:rsidRPr="00BF4CAE">
        <w:t xml:space="preserve">) hỗ trợ tính năng chấm công cho nhân viên và giáo viên. Mỗi bản ghi chứa </w:t>
      </w:r>
      <w:r w:rsidRPr="00BF4CAE">
        <w:rPr>
          <w:rFonts w:eastAsiaTheme="majorEastAsia"/>
        </w:rPr>
        <w:t>attendance_id</w:t>
      </w:r>
      <w:r w:rsidRPr="00BF4CAE">
        <w:t xml:space="preserve">, khóa ngoại </w:t>
      </w:r>
      <w:r w:rsidRPr="00BF4CAE">
        <w:rPr>
          <w:rFonts w:eastAsiaTheme="majorEastAsia"/>
        </w:rPr>
        <w:t>user_id</w:t>
      </w:r>
      <w:r w:rsidRPr="00BF4CAE">
        <w:t xml:space="preserve">, thời gian </w:t>
      </w:r>
      <w:r w:rsidRPr="00BF4CAE">
        <w:rPr>
          <w:rFonts w:eastAsiaTheme="majorEastAsia"/>
        </w:rPr>
        <w:t>check_in</w:t>
      </w:r>
      <w:r w:rsidRPr="00BF4CAE">
        <w:t xml:space="preserve"> và </w:t>
      </w:r>
      <w:r w:rsidRPr="00BF4CAE">
        <w:rPr>
          <w:rFonts w:eastAsiaTheme="majorEastAsia"/>
        </w:rPr>
        <w:t>check_out</w:t>
      </w:r>
      <w:r w:rsidRPr="00BF4CAE">
        <w:t xml:space="preserve">, cùng với </w:t>
      </w:r>
      <w:r w:rsidRPr="00BF4CAE">
        <w:rPr>
          <w:rFonts w:eastAsiaTheme="majorEastAsia"/>
        </w:rPr>
        <w:t>total_hours</w:t>
      </w:r>
      <w:r w:rsidRPr="00BF4CAE">
        <w:t xml:space="preserve"> (số giờ làm việc trong ca). Thông tin này có thể phục vụ cho việc tính lương theo giờ hoặc theo ca.</w:t>
      </w:r>
    </w:p>
    <w:p w14:paraId="0D007724" w14:textId="77777777" w:rsidR="00BF4CAE" w:rsidRPr="00BF4CAE" w:rsidRDefault="00BF4CAE" w:rsidP="00C521F6">
      <w:r w:rsidRPr="00BF4CAE">
        <w:t xml:space="preserve">Để quản lý tài chính, hệ thống sử dụng bảng </w:t>
      </w:r>
      <w:r w:rsidRPr="00BF4CAE">
        <w:rPr>
          <w:rFonts w:eastAsiaTheme="majorEastAsia"/>
        </w:rPr>
        <w:t>Expense</w:t>
      </w:r>
      <w:r w:rsidRPr="00BF4CAE">
        <w:t xml:space="preserve"> nhằm lưu các khoản chi tiêu định kỳ của từng chi nhánh. Mỗi chi phí bao gồm </w:t>
      </w:r>
      <w:r w:rsidRPr="00BF4CAE">
        <w:rPr>
          <w:rFonts w:eastAsiaTheme="majorEastAsia"/>
        </w:rPr>
        <w:t>expense_id</w:t>
      </w:r>
      <w:r w:rsidRPr="00BF4CAE">
        <w:t xml:space="preserve">, </w:t>
      </w:r>
      <w:r w:rsidRPr="00BF4CAE">
        <w:rPr>
          <w:rFonts w:eastAsiaTheme="majorEastAsia"/>
        </w:rPr>
        <w:t>branch_id</w:t>
      </w:r>
      <w:r w:rsidRPr="00BF4CAE">
        <w:t xml:space="preserve"> (FK đến bảng </w:t>
      </w:r>
      <w:r w:rsidRPr="00BF4CAE">
        <w:rPr>
          <w:rFonts w:eastAsiaTheme="majorEastAsia"/>
        </w:rPr>
        <w:t>branch</w:t>
      </w:r>
      <w:r w:rsidRPr="00BF4CAE">
        <w:t xml:space="preserve">), </w:t>
      </w:r>
      <w:r w:rsidRPr="00BF4CAE">
        <w:rPr>
          <w:rFonts w:eastAsiaTheme="majorEastAsia"/>
        </w:rPr>
        <w:t>expense_type</w:t>
      </w:r>
      <w:r w:rsidRPr="00BF4CAE">
        <w:t xml:space="preserve"> (như: lương, điện nước, bảo trì...), </w:t>
      </w:r>
      <w:r w:rsidRPr="00BF4CAE">
        <w:rPr>
          <w:rFonts w:eastAsiaTheme="majorEastAsia"/>
        </w:rPr>
        <w:t>amount</w:t>
      </w:r>
      <w:r w:rsidRPr="00BF4CAE">
        <w:t xml:space="preserve">, </w:t>
      </w:r>
      <w:r w:rsidRPr="00BF4CAE">
        <w:rPr>
          <w:rFonts w:eastAsiaTheme="majorEastAsia"/>
        </w:rPr>
        <w:t>description</w:t>
      </w:r>
      <w:r w:rsidRPr="00BF4CAE">
        <w:t xml:space="preserve"> và </w:t>
      </w:r>
      <w:r w:rsidRPr="00BF4CAE">
        <w:rPr>
          <w:rFonts w:eastAsiaTheme="majorEastAsia"/>
        </w:rPr>
        <w:t>expense_date</w:t>
      </w:r>
      <w:r w:rsidRPr="00BF4CAE">
        <w:t>. Điều này giúp nhà quản lý theo dõi dòng tiền và hiệu quả vận hành theo từng cơ sở.</w:t>
      </w:r>
    </w:p>
    <w:p w14:paraId="65E7550D" w14:textId="77777777" w:rsidR="00BF4CAE" w:rsidRPr="00BF4CAE" w:rsidRDefault="00BF4CAE" w:rsidP="00C521F6">
      <w:r w:rsidRPr="00BF4CAE">
        <w:t xml:space="preserve">Về mảng bán hàng, hệ thống hỗ trợ tính năng bán sản phẩm thông qua bảng </w:t>
      </w:r>
      <w:r w:rsidRPr="00BF4CAE">
        <w:rPr>
          <w:rFonts w:eastAsiaTheme="majorEastAsia"/>
        </w:rPr>
        <w:t>Product</w:t>
      </w:r>
      <w:r w:rsidRPr="00BF4CAE">
        <w:t xml:space="preserve">. Mỗi sản phẩm có </w:t>
      </w:r>
      <w:r w:rsidRPr="00BF4CAE">
        <w:rPr>
          <w:rFonts w:eastAsiaTheme="majorEastAsia"/>
        </w:rPr>
        <w:t>product_id</w:t>
      </w:r>
      <w:r w:rsidRPr="00BF4CAE">
        <w:t xml:space="preserve">, </w:t>
      </w:r>
      <w:r w:rsidRPr="00BF4CAE">
        <w:rPr>
          <w:rFonts w:eastAsiaTheme="majorEastAsia"/>
        </w:rPr>
        <w:t>product_name</w:t>
      </w:r>
      <w:r w:rsidRPr="00BF4CAE">
        <w:t xml:space="preserve">, </w:t>
      </w:r>
      <w:r w:rsidRPr="00BF4CAE">
        <w:rPr>
          <w:rFonts w:eastAsiaTheme="majorEastAsia"/>
        </w:rPr>
        <w:t>category</w:t>
      </w:r>
      <w:r w:rsidRPr="00BF4CAE">
        <w:t xml:space="preserve">, </w:t>
      </w:r>
      <w:r w:rsidRPr="00BF4CAE">
        <w:rPr>
          <w:rFonts w:eastAsiaTheme="majorEastAsia"/>
        </w:rPr>
        <w:t>price</w:t>
      </w:r>
      <w:r w:rsidRPr="00BF4CAE">
        <w:t xml:space="preserve">, </w:t>
      </w:r>
      <w:r w:rsidRPr="00BF4CAE">
        <w:rPr>
          <w:rFonts w:eastAsiaTheme="majorEastAsia"/>
        </w:rPr>
        <w:t>stock</w:t>
      </w:r>
      <w:r w:rsidRPr="00BF4CAE">
        <w:t xml:space="preserve"> (tồn kho), </w:t>
      </w:r>
      <w:r w:rsidRPr="00BF4CAE">
        <w:rPr>
          <w:rFonts w:eastAsiaTheme="majorEastAsia"/>
        </w:rPr>
        <w:lastRenderedPageBreak/>
        <w:t>description</w:t>
      </w:r>
      <w:r w:rsidRPr="00BF4CAE">
        <w:t xml:space="preserve">, cùng các trường thời gian. Đơn hàng của người dùng được lưu trong bảng </w:t>
      </w:r>
      <w:r w:rsidRPr="00BF4CAE">
        <w:rPr>
          <w:rFonts w:eastAsiaTheme="majorEastAsia"/>
        </w:rPr>
        <w:t>Order</w:t>
      </w:r>
      <w:r w:rsidRPr="00BF4CAE">
        <w:t xml:space="preserve">, liên kết với bảng </w:t>
      </w:r>
      <w:r w:rsidRPr="00BF4CAE">
        <w:rPr>
          <w:rFonts w:eastAsiaTheme="majorEastAsia"/>
        </w:rPr>
        <w:t>User</w:t>
      </w:r>
      <w:r w:rsidRPr="00BF4CAE">
        <w:t xml:space="preserve"> qua </w:t>
      </w:r>
      <w:r w:rsidRPr="00BF4CAE">
        <w:rPr>
          <w:rFonts w:eastAsiaTheme="majorEastAsia"/>
        </w:rPr>
        <w:t>user_id</w:t>
      </w:r>
      <w:r w:rsidRPr="00BF4CAE">
        <w:t xml:space="preserve">, và bao gồm các thông tin như </w:t>
      </w:r>
      <w:r w:rsidRPr="00BF4CAE">
        <w:rPr>
          <w:rFonts w:eastAsiaTheme="majorEastAsia"/>
        </w:rPr>
        <w:t>order_date</w:t>
      </w:r>
      <w:r w:rsidRPr="00BF4CAE">
        <w:t xml:space="preserve">, </w:t>
      </w:r>
      <w:r w:rsidRPr="00BF4CAE">
        <w:rPr>
          <w:rFonts w:eastAsiaTheme="majorEastAsia"/>
        </w:rPr>
        <w:t>status</w:t>
      </w:r>
      <w:r w:rsidRPr="00BF4CAE">
        <w:t xml:space="preserve"> (tình trạng xử lý), </w:t>
      </w:r>
      <w:r w:rsidRPr="00BF4CAE">
        <w:rPr>
          <w:rFonts w:eastAsiaTheme="majorEastAsia"/>
        </w:rPr>
        <w:t>payment_method</w:t>
      </w:r>
      <w:r w:rsidRPr="00BF4CAE">
        <w:t xml:space="preserve">, </w:t>
      </w:r>
      <w:r w:rsidRPr="00BF4CAE">
        <w:rPr>
          <w:rFonts w:eastAsiaTheme="majorEastAsia"/>
        </w:rPr>
        <w:t>shipping_address</w:t>
      </w:r>
      <w:r w:rsidRPr="00BF4CAE">
        <w:t xml:space="preserve"> và </w:t>
      </w:r>
      <w:r w:rsidRPr="00BF4CAE">
        <w:rPr>
          <w:rFonts w:eastAsiaTheme="majorEastAsia"/>
        </w:rPr>
        <w:t>total_amount</w:t>
      </w:r>
      <w:r w:rsidRPr="00BF4CAE">
        <w:t xml:space="preserve">. Mỗi đơn hàng có thể chứa nhiều sản phẩm, được mô tả chi tiết trong bảng </w:t>
      </w:r>
      <w:r w:rsidRPr="00BF4CAE">
        <w:rPr>
          <w:rFonts w:eastAsiaTheme="majorEastAsia"/>
        </w:rPr>
        <w:t>OrderDetail</w:t>
      </w:r>
      <w:r w:rsidRPr="00BF4CAE">
        <w:t xml:space="preserve">, gồm </w:t>
      </w:r>
      <w:r w:rsidRPr="00BF4CAE">
        <w:rPr>
          <w:rFonts w:eastAsiaTheme="majorEastAsia"/>
        </w:rPr>
        <w:t>order_detail_id</w:t>
      </w:r>
      <w:r w:rsidRPr="00BF4CAE">
        <w:t xml:space="preserve">, </w:t>
      </w:r>
      <w:r w:rsidRPr="00BF4CAE">
        <w:rPr>
          <w:rFonts w:eastAsiaTheme="majorEastAsia"/>
        </w:rPr>
        <w:t>order_id</w:t>
      </w:r>
      <w:r w:rsidRPr="00BF4CAE">
        <w:t xml:space="preserve"> (FK đến </w:t>
      </w:r>
      <w:r w:rsidRPr="00BF4CAE">
        <w:rPr>
          <w:rFonts w:eastAsiaTheme="majorEastAsia"/>
        </w:rPr>
        <w:t>order</w:t>
      </w:r>
      <w:r w:rsidRPr="00BF4CAE">
        <w:t xml:space="preserve">), </w:t>
      </w:r>
      <w:r w:rsidRPr="00BF4CAE">
        <w:rPr>
          <w:rFonts w:eastAsiaTheme="majorEastAsia"/>
        </w:rPr>
        <w:t>product_id</w:t>
      </w:r>
      <w:r w:rsidRPr="00BF4CAE">
        <w:t xml:space="preserve"> (FK đến </w:t>
      </w:r>
      <w:r w:rsidRPr="00BF4CAE">
        <w:rPr>
          <w:rFonts w:eastAsiaTheme="majorEastAsia"/>
        </w:rPr>
        <w:t>product</w:t>
      </w:r>
      <w:r w:rsidRPr="00BF4CAE">
        <w:t xml:space="preserve">), </w:t>
      </w:r>
      <w:r w:rsidRPr="00BF4CAE">
        <w:rPr>
          <w:rFonts w:eastAsiaTheme="majorEastAsia"/>
        </w:rPr>
        <w:t>quantity</w:t>
      </w:r>
      <w:r w:rsidRPr="00BF4CAE">
        <w:t xml:space="preserve"> và </w:t>
      </w:r>
      <w:r w:rsidRPr="00BF4CAE">
        <w:rPr>
          <w:rFonts w:eastAsiaTheme="majorEastAsia"/>
        </w:rPr>
        <w:t>unit_price</w:t>
      </w:r>
      <w:r w:rsidRPr="00BF4CAE">
        <w:t>. Cặp bảng này phản ánh mối quan hệ một-nhiều giữa đơn hàng và sản phẩm.</w:t>
      </w:r>
    </w:p>
    <w:p w14:paraId="76B6BDAB" w14:textId="77777777" w:rsidR="00BF4CAE" w:rsidRPr="00BF4CAE" w:rsidRDefault="00BF4CAE" w:rsidP="00C521F6">
      <w:r w:rsidRPr="00BF4CAE">
        <w:t xml:space="preserve">Về mặt kiểm soát hệ thống, bảng </w:t>
      </w:r>
      <w:r w:rsidRPr="00BF4CAE">
        <w:rPr>
          <w:rFonts w:eastAsiaTheme="majorEastAsia"/>
        </w:rPr>
        <w:t>ActivityLog</w:t>
      </w:r>
      <w:r w:rsidRPr="00BF4CAE">
        <w:t xml:space="preserve"> cho phép lưu lại toàn bộ hoạt động của người dùng như đăng nhập, chỉnh sửa thông tin, tạo hoặc xoá dữ liệu... Mỗi bản ghi gồm </w:t>
      </w:r>
      <w:r w:rsidRPr="00BF4CAE">
        <w:rPr>
          <w:rFonts w:eastAsiaTheme="majorEastAsia"/>
        </w:rPr>
        <w:t>log_id</w:t>
      </w:r>
      <w:r w:rsidRPr="00BF4CAE">
        <w:t xml:space="preserve">, </w:t>
      </w:r>
      <w:r w:rsidRPr="00BF4CAE">
        <w:rPr>
          <w:rFonts w:eastAsiaTheme="majorEastAsia"/>
        </w:rPr>
        <w:t>user_id</w:t>
      </w:r>
      <w:r w:rsidRPr="00BF4CAE">
        <w:t xml:space="preserve">, </w:t>
      </w:r>
      <w:r w:rsidRPr="00BF4CAE">
        <w:rPr>
          <w:rFonts w:eastAsiaTheme="majorEastAsia"/>
        </w:rPr>
        <w:t>action_type</w:t>
      </w:r>
      <w:r w:rsidRPr="00BF4CAE">
        <w:t xml:space="preserve">, </w:t>
      </w:r>
      <w:r w:rsidRPr="00BF4CAE">
        <w:rPr>
          <w:rFonts w:eastAsiaTheme="majorEastAsia"/>
        </w:rPr>
        <w:t>action_time</w:t>
      </w:r>
      <w:r w:rsidRPr="00BF4CAE">
        <w:t xml:space="preserve">, và </w:t>
      </w:r>
      <w:r w:rsidRPr="00BF4CAE">
        <w:rPr>
          <w:rFonts w:eastAsiaTheme="majorEastAsia"/>
        </w:rPr>
        <w:t>details</w:t>
      </w:r>
      <w:r w:rsidRPr="00BF4CAE">
        <w:t>, hỗ trợ việc theo dõi, kiểm tra và bảo mật vận hành.</w:t>
      </w:r>
    </w:p>
    <w:p w14:paraId="5B97432E" w14:textId="77777777" w:rsidR="00BF4CAE" w:rsidRPr="00BF4CAE" w:rsidRDefault="00BF4CAE" w:rsidP="00C521F6">
      <w:r w:rsidRPr="00BF4CAE">
        <w:t xml:space="preserve">Trong trường hợp hệ thống triển khai dịch vụ huấn luyện cá nhân (PT), bảng </w:t>
      </w:r>
      <w:r w:rsidRPr="00BF4CAE">
        <w:rPr>
          <w:rFonts w:eastAsiaTheme="majorEastAsia"/>
        </w:rPr>
        <w:t>Appointment</w:t>
      </w:r>
      <w:r w:rsidRPr="00BF4CAE">
        <w:t xml:space="preserve"> cho phép thiết lập lịch hẹn giữa học viên (</w:t>
      </w:r>
      <w:r w:rsidRPr="00BF4CAE">
        <w:rPr>
          <w:rFonts w:eastAsiaTheme="majorEastAsia"/>
        </w:rPr>
        <w:t>student_id</w:t>
      </w:r>
      <w:r w:rsidRPr="00BF4CAE">
        <w:t>) và huấn luyện viên (</w:t>
      </w:r>
      <w:r w:rsidRPr="00BF4CAE">
        <w:rPr>
          <w:rFonts w:eastAsiaTheme="majorEastAsia"/>
        </w:rPr>
        <w:t>teacher_id</w:t>
      </w:r>
      <w:r w:rsidRPr="00BF4CAE">
        <w:t xml:space="preserve">) với thông tin như </w:t>
      </w:r>
      <w:r w:rsidRPr="00BF4CAE">
        <w:rPr>
          <w:rFonts w:eastAsiaTheme="majorEastAsia"/>
        </w:rPr>
        <w:t>appointment_date</w:t>
      </w:r>
      <w:r w:rsidRPr="00BF4CAE">
        <w:t xml:space="preserve">, </w:t>
      </w:r>
      <w:r w:rsidRPr="00BF4CAE">
        <w:rPr>
          <w:rFonts w:eastAsiaTheme="majorEastAsia"/>
        </w:rPr>
        <w:t>type</w:t>
      </w:r>
      <w:r w:rsidRPr="00BF4CAE">
        <w:t xml:space="preserve"> (online hoặc offline), </w:t>
      </w:r>
      <w:r w:rsidRPr="00BF4CAE">
        <w:rPr>
          <w:rFonts w:eastAsiaTheme="majorEastAsia"/>
        </w:rPr>
        <w:t>location</w:t>
      </w:r>
      <w:r w:rsidRPr="00BF4CAE">
        <w:t xml:space="preserve">, </w:t>
      </w:r>
      <w:r w:rsidRPr="00BF4CAE">
        <w:rPr>
          <w:rFonts w:eastAsiaTheme="majorEastAsia"/>
        </w:rPr>
        <w:t>status</w:t>
      </w:r>
      <w:r w:rsidRPr="00BF4CAE">
        <w:t xml:space="preserve"> (tình trạng hẹn), và các ghi chú kèm theo. Mặc dù bảng này được đánh dấu là "tùy chọn", nhưng có thể tích hợp vào hệ thống để nâng cao trải nghiệm học viên.</w:t>
      </w:r>
    </w:p>
    <w:p w14:paraId="6EF4DC5A" w14:textId="77777777" w:rsidR="00BF4CAE" w:rsidRPr="00BF4CAE" w:rsidRDefault="00BF4CAE" w:rsidP="00BF4CAE">
      <w:pPr>
        <w:rPr>
          <w:lang w:val="en-US"/>
        </w:rPr>
      </w:pPr>
    </w:p>
    <w:p w14:paraId="04445B9F" w14:textId="675F9DBC" w:rsidR="00BF4CAE" w:rsidRPr="00BF4CAE" w:rsidRDefault="00BF4CAE" w:rsidP="00BF4CAE">
      <w:pPr>
        <w:spacing w:before="100" w:beforeAutospacing="1" w:after="100" w:afterAutospacing="1" w:line="240" w:lineRule="auto"/>
        <w:ind w:firstLine="0"/>
        <w:jc w:val="left"/>
        <w:rPr>
          <w:sz w:val="24"/>
          <w:szCs w:val="24"/>
          <w:lang w:val="en-US"/>
        </w:rPr>
      </w:pPr>
      <w:r w:rsidRPr="00BF4CAE">
        <w:rPr>
          <w:noProof/>
          <w:sz w:val="24"/>
          <w:szCs w:val="24"/>
          <w:lang w:val="en-US"/>
        </w:rPr>
        <w:lastRenderedPageBreak/>
        <w:drawing>
          <wp:inline distT="0" distB="0" distL="0" distR="0" wp14:anchorId="40291CD8" wp14:editId="511E42A0">
            <wp:extent cx="5791835" cy="6786245"/>
            <wp:effectExtent l="0" t="0" r="0" b="0"/>
            <wp:docPr id="1958839758" name="Picture 6"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9758" name="Picture 6" descr="A computer screen shot of a dia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91835" cy="6786245"/>
                    </a:xfrm>
                    <a:prstGeom prst="rect">
                      <a:avLst/>
                    </a:prstGeom>
                    <a:noFill/>
                    <a:ln>
                      <a:noFill/>
                    </a:ln>
                  </pic:spPr>
                </pic:pic>
              </a:graphicData>
            </a:graphic>
          </wp:inline>
        </w:drawing>
      </w:r>
    </w:p>
    <w:p w14:paraId="1EDCE671" w14:textId="77777777" w:rsidR="00BF4CAE" w:rsidRDefault="00BF4CAE" w:rsidP="00BF4CAE">
      <w:pPr>
        <w:pStyle w:val="Nidungvnbn"/>
        <w:ind w:firstLine="0"/>
      </w:pPr>
    </w:p>
    <w:p w14:paraId="3D9FF62F" w14:textId="501BAF3B" w:rsidR="001302A2" w:rsidRDefault="00274303" w:rsidP="001302A2">
      <w:pPr>
        <w:pStyle w:val="Heading2"/>
        <w:rPr>
          <w:lang w:val="en-US"/>
        </w:rPr>
      </w:pPr>
      <w:bookmarkStart w:id="223" w:name="_Toc197965750"/>
      <w:r>
        <w:rPr>
          <w:lang w:val="en-US"/>
        </w:rPr>
        <w:lastRenderedPageBreak/>
        <w:t xml:space="preserve">Lược đồ </w:t>
      </w:r>
      <w:r w:rsidR="00BF4CAE">
        <w:rPr>
          <w:lang w:val="en-US"/>
        </w:rPr>
        <w:t>ERD</w:t>
      </w:r>
      <w:bookmarkEnd w:id="223"/>
    </w:p>
    <w:p w14:paraId="52402EF0" w14:textId="2787EEB8" w:rsidR="00F34D8A" w:rsidRPr="00F34D8A" w:rsidRDefault="00F34D8A" w:rsidP="00F34D8A">
      <w:pPr>
        <w:spacing w:before="100" w:beforeAutospacing="1" w:after="100" w:afterAutospacing="1" w:line="240" w:lineRule="auto"/>
        <w:ind w:firstLine="0"/>
        <w:jc w:val="left"/>
        <w:rPr>
          <w:sz w:val="24"/>
          <w:szCs w:val="24"/>
          <w:lang w:val="en-US"/>
        </w:rPr>
      </w:pPr>
      <w:r w:rsidRPr="00F34D8A">
        <w:rPr>
          <w:noProof/>
          <w:sz w:val="24"/>
          <w:szCs w:val="24"/>
          <w:lang w:val="en-US"/>
        </w:rPr>
        <w:drawing>
          <wp:inline distT="0" distB="0" distL="0" distR="0" wp14:anchorId="0B8D9956" wp14:editId="5A9319D5">
            <wp:extent cx="5791835" cy="4147185"/>
            <wp:effectExtent l="0" t="0" r="0" b="5715"/>
            <wp:docPr id="3917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91835" cy="4147185"/>
                    </a:xfrm>
                    <a:prstGeom prst="rect">
                      <a:avLst/>
                    </a:prstGeom>
                    <a:noFill/>
                    <a:ln>
                      <a:noFill/>
                    </a:ln>
                  </pic:spPr>
                </pic:pic>
              </a:graphicData>
            </a:graphic>
          </wp:inline>
        </w:drawing>
      </w:r>
    </w:p>
    <w:p w14:paraId="212BFCD1" w14:textId="77777777" w:rsidR="00F34D8A" w:rsidRPr="00F34D8A" w:rsidRDefault="00F34D8A" w:rsidP="00F34D8A">
      <w:pPr>
        <w:rPr>
          <w:lang w:val="en-US"/>
        </w:rPr>
      </w:pPr>
    </w:p>
    <w:p w14:paraId="7692FF76" w14:textId="35AAED33" w:rsidR="00F34D8A" w:rsidRDefault="00F34D8A" w:rsidP="00F34D8A">
      <w:pPr>
        <w:pStyle w:val="Heading3"/>
        <w:rPr>
          <w:lang w:val="en-US"/>
        </w:rPr>
      </w:pPr>
      <w:bookmarkStart w:id="224" w:name="_Toc197965751"/>
      <w:r>
        <w:rPr>
          <w:lang w:val="en-US"/>
        </w:rPr>
        <w:lastRenderedPageBreak/>
        <w:t>Lược đồ quan hệ từ ERD</w:t>
      </w:r>
      <w:bookmarkEnd w:id="224"/>
    </w:p>
    <w:p w14:paraId="1DF9A410" w14:textId="745ACDB9" w:rsidR="00F34D8A" w:rsidRPr="00F34D8A" w:rsidRDefault="00F34D8A" w:rsidP="00F34D8A">
      <w:pPr>
        <w:spacing w:before="100" w:beforeAutospacing="1" w:after="100" w:afterAutospacing="1" w:line="240" w:lineRule="auto"/>
        <w:ind w:firstLine="0"/>
        <w:jc w:val="left"/>
        <w:rPr>
          <w:sz w:val="24"/>
          <w:szCs w:val="24"/>
          <w:lang w:val="en-US"/>
        </w:rPr>
      </w:pPr>
      <w:r w:rsidRPr="00F34D8A">
        <w:rPr>
          <w:noProof/>
          <w:sz w:val="24"/>
          <w:szCs w:val="24"/>
          <w:lang w:val="en-US"/>
        </w:rPr>
        <w:drawing>
          <wp:inline distT="0" distB="0" distL="0" distR="0" wp14:anchorId="7AF18148" wp14:editId="767B5438">
            <wp:extent cx="5791835" cy="4610100"/>
            <wp:effectExtent l="0" t="0" r="0" b="0"/>
            <wp:docPr id="1867751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91835" cy="4610100"/>
                    </a:xfrm>
                    <a:prstGeom prst="rect">
                      <a:avLst/>
                    </a:prstGeom>
                    <a:noFill/>
                    <a:ln>
                      <a:noFill/>
                    </a:ln>
                  </pic:spPr>
                </pic:pic>
              </a:graphicData>
            </a:graphic>
          </wp:inline>
        </w:drawing>
      </w:r>
    </w:p>
    <w:p w14:paraId="6E42D145" w14:textId="77777777" w:rsidR="00F34D8A" w:rsidRPr="00F34D8A" w:rsidRDefault="00F34D8A" w:rsidP="00F34D8A">
      <w:pPr>
        <w:rPr>
          <w:lang w:val="en-US"/>
        </w:rPr>
      </w:pPr>
    </w:p>
    <w:p w14:paraId="7287910A" w14:textId="77777777" w:rsidR="00BF4CAE" w:rsidRPr="00BF4CAE" w:rsidRDefault="00BF4CAE" w:rsidP="00BF4CAE">
      <w:pPr>
        <w:ind w:firstLine="0"/>
        <w:rPr>
          <w:lang w:val="en-US"/>
        </w:rPr>
      </w:pPr>
    </w:p>
    <w:p w14:paraId="5A3EB723" w14:textId="5C95B771" w:rsidR="002B7690" w:rsidRPr="008A54B1" w:rsidRDefault="002B7690" w:rsidP="00E85732">
      <w:r w:rsidRPr="00E85732">
        <w:rPr>
          <w:strike/>
        </w:rPr>
        <w:br w:type="page"/>
      </w:r>
    </w:p>
    <w:p w14:paraId="5B3D1D9D" w14:textId="77777777" w:rsidR="00A061A3" w:rsidRDefault="002B7690" w:rsidP="00FF6802">
      <w:pPr>
        <w:pStyle w:val="Heading1"/>
      </w:pPr>
      <w:bookmarkStart w:id="225" w:name="_Toc180790145"/>
      <w:bookmarkStart w:id="226" w:name="_Toc180790340"/>
      <w:bookmarkStart w:id="227" w:name="_Hlk182611680"/>
      <w:bookmarkStart w:id="228" w:name="_Toc197965752"/>
      <w:r>
        <w:lastRenderedPageBreak/>
        <w:t>DEMO</w:t>
      </w:r>
      <w:bookmarkEnd w:id="225"/>
      <w:bookmarkEnd w:id="226"/>
      <w:bookmarkEnd w:id="228"/>
    </w:p>
    <w:p w14:paraId="4FBCF300" w14:textId="10468F4D" w:rsidR="00EB62BF" w:rsidRDefault="00EB62BF" w:rsidP="006A0825">
      <w:pPr>
        <w:pStyle w:val="Image"/>
        <w:spacing w:line="360" w:lineRule="auto"/>
        <w:rPr>
          <w:lang w:val="en-US"/>
        </w:rPr>
      </w:pPr>
    </w:p>
    <w:p w14:paraId="20C4E2D3" w14:textId="7DF42CA0" w:rsidR="006A0825" w:rsidRDefault="006A0825" w:rsidP="00543062">
      <w:pPr>
        <w:pStyle w:val="Caption"/>
      </w:pPr>
      <w:bookmarkStart w:id="229" w:name="_Hlk182644823"/>
      <w:r>
        <w:br w:type="page"/>
      </w:r>
    </w:p>
    <w:p w14:paraId="711255E3" w14:textId="7EEC3FAB" w:rsidR="007B1A23" w:rsidRPr="00601DF9" w:rsidRDefault="002B7690" w:rsidP="00FF6802">
      <w:pPr>
        <w:pStyle w:val="Heading1"/>
      </w:pPr>
      <w:bookmarkStart w:id="230" w:name="_Toc180790146"/>
      <w:bookmarkStart w:id="231" w:name="_Toc180790341"/>
      <w:bookmarkStart w:id="232" w:name="_Toc197965753"/>
      <w:bookmarkEnd w:id="227"/>
      <w:bookmarkEnd w:id="229"/>
      <w:r>
        <w:lastRenderedPageBreak/>
        <w:t>KẾT LUẬN</w:t>
      </w:r>
      <w:bookmarkEnd w:id="230"/>
      <w:bookmarkEnd w:id="231"/>
      <w:r w:rsidR="00D400B3">
        <w:t xml:space="preserve"> VÀ HƯỚNG PHÁT TRIỂN</w:t>
      </w:r>
      <w:bookmarkEnd w:id="232"/>
    </w:p>
    <w:p w14:paraId="0D2A8F1D" w14:textId="507F42C5" w:rsidR="00A061A3" w:rsidRDefault="00D400B3" w:rsidP="00FF6802">
      <w:pPr>
        <w:pStyle w:val="Heading2"/>
      </w:pPr>
      <w:bookmarkStart w:id="233" w:name="_Toc153039784"/>
      <w:bookmarkStart w:id="234" w:name="_Toc197965754"/>
      <w:r>
        <w:t>Kết luận</w:t>
      </w:r>
      <w:bookmarkEnd w:id="234"/>
    </w:p>
    <w:p w14:paraId="3D8A1D75" w14:textId="2E186850" w:rsidR="0054342C" w:rsidRDefault="00B35ED1" w:rsidP="00B35ED1">
      <w:r>
        <w:t xml:space="preserve">Những điều mà nhóm đã xây dựng được </w:t>
      </w:r>
      <w:r w:rsidRPr="00B35ED1">
        <w:t xml:space="preserve">trong việc xây dựng và triển khai một hệ thống quản lý </w:t>
      </w:r>
      <w:r w:rsidR="00F423A8">
        <w:t>phòng tập thể dục thể thao</w:t>
      </w:r>
      <w:r w:rsidRPr="00B35ED1">
        <w:t>. Các mục tiêu cơ bản của dự án đã được hoàn thành, bao gồm</w:t>
      </w:r>
      <w:r>
        <w:t xml:space="preserve"> các mục như đã mô tả ở chương 4. </w:t>
      </w:r>
      <w:r w:rsidR="0054342C">
        <w:t xml:space="preserve">Mặc dù </w:t>
      </w:r>
      <w:r w:rsidR="00D400B3">
        <w:t>website</w:t>
      </w:r>
      <w:r w:rsidR="0054342C">
        <w:t xml:space="preserve"> đã đáp ứng được các yêu cầu cơ bản, nhưng vẫn còn một </w:t>
      </w:r>
      <w:r w:rsidR="00D400B3">
        <w:t>hạn chế</w:t>
      </w:r>
      <w:r w:rsidR="0054342C">
        <w:t>:</w:t>
      </w:r>
    </w:p>
    <w:p w14:paraId="6D7A827A" w14:textId="0FEC787D" w:rsidR="00A061A3" w:rsidRDefault="00A061A3" w:rsidP="00FF6802">
      <w:pPr>
        <w:pStyle w:val="Heading2"/>
      </w:pPr>
      <w:bookmarkStart w:id="235" w:name="_Toc197965755"/>
      <w:r>
        <w:t>Hướng phát triển</w:t>
      </w:r>
      <w:bookmarkEnd w:id="235"/>
      <w:r>
        <w:t xml:space="preserve"> </w:t>
      </w:r>
    </w:p>
    <w:p w14:paraId="647A11CD" w14:textId="23726E70" w:rsidR="00A061A3" w:rsidRDefault="00B35ED1" w:rsidP="00C166D9">
      <w:r>
        <w:t>Đ</w:t>
      </w:r>
      <w:r w:rsidRPr="00B35ED1">
        <w:t xml:space="preserve">ể nâng cao hiệu quả sử dụng và đáp ứng tốt hơn yêu cầu của các đối tượng người dùng, </w:t>
      </w:r>
      <w:r>
        <w:t>nhóm đã đưa</w:t>
      </w:r>
      <w:r w:rsidRPr="00B35ED1">
        <w:t xml:space="preserve"> </w:t>
      </w:r>
      <w:r>
        <w:t>ra hướng</w:t>
      </w:r>
      <w:r w:rsidRPr="00B35ED1">
        <w:t xml:space="preserve"> phát triển và cải tiến </w:t>
      </w:r>
      <w:r>
        <w:t xml:space="preserve">như </w:t>
      </w:r>
      <w:r w:rsidR="00C166D9">
        <w:t>sau:</w:t>
      </w:r>
      <w:r w:rsidR="00A061A3">
        <w:br w:type="page"/>
      </w:r>
    </w:p>
    <w:p w14:paraId="6E8BF00D" w14:textId="3A09C7A1" w:rsidR="007E7FF7" w:rsidRPr="007E6AB9" w:rsidRDefault="00A061A3" w:rsidP="00F75FB8">
      <w:pPr>
        <w:pStyle w:val="Heading1"/>
        <w:numPr>
          <w:ilvl w:val="0"/>
          <w:numId w:val="0"/>
        </w:numPr>
        <w:jc w:val="center"/>
      </w:pPr>
      <w:bookmarkStart w:id="236" w:name="_Toc180790147"/>
      <w:bookmarkStart w:id="237" w:name="_Toc180790342"/>
      <w:bookmarkStart w:id="238" w:name="_Toc197965756"/>
      <w:r>
        <w:lastRenderedPageBreak/>
        <w:t>TÀI LIỆU THAM KHẢO</w:t>
      </w:r>
      <w:bookmarkEnd w:id="233"/>
      <w:bookmarkEnd w:id="236"/>
      <w:bookmarkEnd w:id="237"/>
      <w:bookmarkEnd w:id="238"/>
    </w:p>
    <w:p w14:paraId="00AF1A7A" w14:textId="35A4CE26" w:rsidR="00515F0D" w:rsidRPr="00D4364A" w:rsidRDefault="00515F0D" w:rsidP="00D4364A">
      <w:pPr>
        <w:spacing w:before="100" w:beforeAutospacing="1"/>
        <w:ind w:firstLine="0"/>
        <w:rPr>
          <w:b/>
          <w:bCs/>
        </w:rPr>
      </w:pPr>
      <w:r w:rsidRPr="00D4364A">
        <w:rPr>
          <w:b/>
          <w:bCs/>
        </w:rPr>
        <w:t>Tiếng Việt</w:t>
      </w:r>
    </w:p>
    <w:p w14:paraId="3461EC8F" w14:textId="3027D50B" w:rsidR="005C0DCE" w:rsidRPr="00565507" w:rsidRDefault="005C0DCE" w:rsidP="00565507">
      <w:pPr>
        <w:ind w:left="142" w:firstLine="0"/>
        <w:rPr>
          <w:bCs/>
        </w:rPr>
      </w:pPr>
    </w:p>
    <w:p w14:paraId="4185645E" w14:textId="3ED089DF" w:rsidR="005C0DCE" w:rsidRPr="005C0DCE" w:rsidRDefault="005C0DCE" w:rsidP="005C0DCE">
      <w:pPr>
        <w:spacing w:before="100" w:beforeAutospacing="1"/>
        <w:ind w:firstLine="0"/>
        <w:rPr>
          <w:b/>
          <w:bCs/>
        </w:rPr>
      </w:pPr>
      <w:r w:rsidRPr="005C0DCE">
        <w:rPr>
          <w:b/>
          <w:bCs/>
        </w:rPr>
        <w:t>Tiếng Anh</w:t>
      </w:r>
    </w:p>
    <w:p w14:paraId="3DC86E66" w14:textId="77777777" w:rsidR="009F79CC" w:rsidRPr="005858E6" w:rsidRDefault="009F79CC" w:rsidP="005858E6">
      <w:pPr>
        <w:pStyle w:val="ListParagraph"/>
        <w:numPr>
          <w:ilvl w:val="0"/>
          <w:numId w:val="23"/>
        </w:numPr>
        <w:rPr>
          <w:lang w:val="en-US"/>
        </w:rPr>
      </w:pPr>
      <w:r w:rsidRPr="005858E6">
        <w:rPr>
          <w:lang w:val="en-US"/>
        </w:rPr>
        <w:t>B. Christudas, Các mẫu kiến ​​trúc vi dịch vụ thực tế: vi dịch vụ Java dựa trên sự kiện với Spring Boot và Spring Cloud . Apress, 2019.</w:t>
      </w:r>
    </w:p>
    <w:p w14:paraId="1FABA8B3" w14:textId="77777777" w:rsidR="00E56A32" w:rsidRPr="005858E6" w:rsidRDefault="009F79CC" w:rsidP="005858E6">
      <w:pPr>
        <w:pStyle w:val="ListParagraph"/>
        <w:numPr>
          <w:ilvl w:val="0"/>
          <w:numId w:val="23"/>
        </w:numPr>
        <w:rPr>
          <w:lang w:val="en-US"/>
        </w:rPr>
      </w:pPr>
      <w:r w:rsidRPr="005858E6">
        <w:rPr>
          <w:lang w:val="en-US"/>
        </w:rPr>
        <w:t>D. Green. "Java Spring Boot: 3 cuốn sách trong 1-" Từ người mới bắt đầu đến chuyên nghiệp-Hướng dẫn toàn diện về phát triển Java hiện đại"," trong Tạp chí là bắt buộc!, 2024.</w:t>
      </w:r>
    </w:p>
    <w:p w14:paraId="24F2EEB1" w14:textId="77777777" w:rsidR="005573C3" w:rsidRPr="005858E6" w:rsidRDefault="00537C5F" w:rsidP="005858E6">
      <w:pPr>
        <w:pStyle w:val="ListParagraph"/>
        <w:numPr>
          <w:ilvl w:val="0"/>
          <w:numId w:val="23"/>
        </w:numPr>
        <w:rPr>
          <w:lang w:val="en-US"/>
        </w:rPr>
      </w:pPr>
      <w:r w:rsidRPr="005858E6">
        <w:rPr>
          <w:lang w:val="en-US"/>
        </w:rPr>
        <w:t>M. Kozak. "Phân tích Spring Boot và Spring Cloud trong việc phát triển các ứng dụng đám mây Java", trong Tạp chí Viện Khoa học Máy tính , tập 27, trang 112–120, 2023.</w:t>
      </w:r>
    </w:p>
    <w:p w14:paraId="1CC62D1D" w14:textId="151910E5" w:rsidR="005573C3" w:rsidRDefault="00E53750" w:rsidP="005858E6">
      <w:pPr>
        <w:pStyle w:val="ListParagraph"/>
        <w:numPr>
          <w:ilvl w:val="0"/>
          <w:numId w:val="23"/>
        </w:numPr>
        <w:rPr>
          <w:lang w:val="en-US"/>
        </w:rPr>
      </w:pPr>
      <w:r w:rsidRPr="005858E6">
        <w:rPr>
          <w:lang w:val="en-US"/>
        </w:rPr>
        <w:t>M. Nardone, C. Scarioni, Pro Spring Security: Bảo mật các ứng dụng Java dựa trên Spring Framework 6 và Boot 3. Springer, 2024.</w:t>
      </w:r>
    </w:p>
    <w:p w14:paraId="69D85262" w14:textId="0129FBD6" w:rsidR="005573C3" w:rsidRPr="005858E6" w:rsidRDefault="0029502E" w:rsidP="005858E6">
      <w:pPr>
        <w:pStyle w:val="ListParagraph"/>
        <w:numPr>
          <w:ilvl w:val="0"/>
          <w:numId w:val="23"/>
        </w:numPr>
        <w:rPr>
          <w:lang w:val="en-US"/>
        </w:rPr>
      </w:pPr>
      <w:r w:rsidRPr="005858E6">
        <w:rPr>
          <w:lang w:val="en-US"/>
        </w:rPr>
        <w:t>Fedosejev, React.js essentials . Packt Publishing Ltd, 2015.</w:t>
      </w:r>
    </w:p>
    <w:p w14:paraId="4D250A0A" w14:textId="0AE1E4AE" w:rsidR="0029502E" w:rsidRPr="005858E6" w:rsidRDefault="00F860AF" w:rsidP="005858E6">
      <w:pPr>
        <w:pStyle w:val="ListParagraph"/>
        <w:numPr>
          <w:ilvl w:val="0"/>
          <w:numId w:val="23"/>
        </w:numPr>
        <w:rPr>
          <w:lang w:val="en-US"/>
        </w:rPr>
      </w:pPr>
      <w:r w:rsidRPr="005858E6">
        <w:rPr>
          <w:lang w:val="en-US"/>
        </w:rPr>
        <w:t>S. Aggarwal, chưa xác định. những người khác. "Phát triển web hiện đại sử dụng reactjs," trong Tạp chí quốc tế về các khía cạnh nghiên cứu gần đây , tập 5, số 1, trang 133–137, 2018.</w:t>
      </w:r>
    </w:p>
    <w:p w14:paraId="0F88875A" w14:textId="77777777" w:rsidR="00E83A55" w:rsidRPr="005858E6" w:rsidRDefault="00516E12" w:rsidP="005858E6">
      <w:pPr>
        <w:pStyle w:val="ListParagraph"/>
        <w:numPr>
          <w:ilvl w:val="0"/>
          <w:numId w:val="23"/>
        </w:numPr>
        <w:rPr>
          <w:lang w:val="en-US"/>
        </w:rPr>
      </w:pPr>
      <w:r w:rsidRPr="005858E6">
        <w:rPr>
          <w:lang w:val="en-US"/>
        </w:rPr>
        <w:t>M. Lazuardy, D. Anggraini. "Kiến trúc web front-end hiện đại với react.js và next.js," trong Tạp chí nghiên cứu khoa học và kỹ thuật tiên tiến , tập 7, số 1, trang 132–141, 2022.</w:t>
      </w:r>
    </w:p>
    <w:p w14:paraId="722581E2" w14:textId="40270D24" w:rsidR="005C0DCE" w:rsidRPr="005C3EB3" w:rsidRDefault="00E83A55" w:rsidP="005C3EB3">
      <w:pPr>
        <w:pStyle w:val="ListParagraph"/>
        <w:numPr>
          <w:ilvl w:val="0"/>
          <w:numId w:val="23"/>
        </w:numPr>
        <w:rPr>
          <w:lang w:val="en-US"/>
        </w:rPr>
      </w:pPr>
      <w:r w:rsidRPr="005858E6">
        <w:rPr>
          <w:lang w:val="en-US"/>
        </w:rPr>
        <w:t>E. Saks. "JavaScript Frameworks: Angular vs React vs Vue.," trong Tạp chí là bắt buộc!, 2019.</w:t>
      </w:r>
    </w:p>
    <w:sectPr w:rsidR="005C0DCE" w:rsidRPr="005C3EB3" w:rsidSect="00AD4E4F">
      <w:headerReference w:type="default" r:id="rId47"/>
      <w:pgSz w:w="12240" w:h="15840"/>
      <w:pgMar w:top="1985" w:right="1134" w:bottom="1559"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692BA" w14:textId="77777777" w:rsidR="00E7063E" w:rsidRDefault="00E7063E" w:rsidP="00C37F4E">
      <w:r>
        <w:separator/>
      </w:r>
    </w:p>
  </w:endnote>
  <w:endnote w:type="continuationSeparator" w:id="0">
    <w:p w14:paraId="5C7ED4B9" w14:textId="77777777" w:rsidR="00E7063E" w:rsidRDefault="00E7063E" w:rsidP="00C37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9A32C" w14:textId="77777777" w:rsidR="00E7063E" w:rsidRDefault="00E7063E" w:rsidP="00C37F4E">
      <w:r>
        <w:separator/>
      </w:r>
    </w:p>
  </w:footnote>
  <w:footnote w:type="continuationSeparator" w:id="0">
    <w:p w14:paraId="212F6AD2" w14:textId="77777777" w:rsidR="00E7063E" w:rsidRDefault="00E7063E" w:rsidP="00C37F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81403" w14:textId="77777777" w:rsidR="00A87A31" w:rsidRDefault="00A87A31" w:rsidP="00C37F4E">
    <w:pPr>
      <w:pStyle w:val="Header"/>
    </w:pPr>
  </w:p>
  <w:p w14:paraId="1314B160" w14:textId="77777777" w:rsidR="00A87A31" w:rsidRDefault="00A87A31" w:rsidP="00C37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18FD0" w14:textId="77777777" w:rsidR="00163001" w:rsidRDefault="00163001" w:rsidP="00C37F4E">
    <w:pPr>
      <w:pStyle w:val="Header"/>
    </w:pPr>
  </w:p>
  <w:p w14:paraId="7FD728E0" w14:textId="77777777" w:rsidR="00163001" w:rsidRDefault="00163001" w:rsidP="00C37F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docPartObj>
        <w:docPartGallery w:val="Page Numbers (Top of Page)"/>
        <w:docPartUnique/>
      </w:docPartObj>
    </w:sdtPr>
    <w:sdtEndPr/>
    <w:sdtContent>
      <w:p w14:paraId="5B6EF902" w14:textId="77777777" w:rsidR="00E3703F" w:rsidRDefault="00E3703F" w:rsidP="004314D5">
        <w:pPr>
          <w:pStyle w:val="Header"/>
          <w:tabs>
            <w:tab w:val="clear" w:pos="4680"/>
            <w:tab w:val="clear" w:pos="9360"/>
          </w:tabs>
          <w:ind w:firstLine="0"/>
          <w:jc w:val="center"/>
        </w:pPr>
        <w:r>
          <w:fldChar w:fldCharType="begin"/>
        </w:r>
        <w:r>
          <w:instrText xml:space="preserve"> PAGE   \* MERGEFORMAT </w:instrText>
        </w:r>
        <w:r>
          <w:fldChar w:fldCharType="separate"/>
        </w:r>
        <w:r>
          <w:t>iv</w:t>
        </w:r>
        <w:r>
          <w:fldChar w:fldCharType="end"/>
        </w:r>
      </w:p>
    </w:sdtContent>
  </w:sdt>
  <w:p w14:paraId="4B53ABF9" w14:textId="77777777" w:rsidR="00E3703F" w:rsidRDefault="00E3703F" w:rsidP="00C37F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docPartObj>
        <w:docPartGallery w:val="Page Numbers (Top of Page)"/>
        <w:docPartUnique/>
      </w:docPartObj>
    </w:sdtPr>
    <w:sdtEndPr>
      <w:rPr>
        <w:noProof/>
      </w:rPr>
    </w:sdtEndPr>
    <w:sdtContent>
      <w:p w14:paraId="7F3F4FA2" w14:textId="77777777" w:rsidR="00DB7595" w:rsidRDefault="00DB7595" w:rsidP="00226EEE">
        <w:pPr>
          <w:pStyle w:val="Header"/>
          <w:tabs>
            <w:tab w:val="clear" w:pos="4680"/>
            <w:tab w:val="clear" w:pos="9360"/>
          </w:tabs>
          <w:ind w:firstLine="0"/>
          <w:jc w:val="center"/>
        </w:pPr>
        <w:r>
          <w:fldChar w:fldCharType="begin"/>
        </w:r>
        <w:r>
          <w:instrText xml:space="preserve"> PAGE   \* MERGEFORMAT </w:instrText>
        </w:r>
        <w:r>
          <w:fldChar w:fldCharType="separate"/>
        </w:r>
        <w:r w:rsidR="00E766EA">
          <w:rPr>
            <w:noProof/>
          </w:rPr>
          <w:t>13</w:t>
        </w:r>
        <w:r>
          <w:rPr>
            <w:noProof/>
          </w:rPr>
          <w:fldChar w:fldCharType="end"/>
        </w:r>
      </w:p>
    </w:sdtContent>
  </w:sdt>
  <w:p w14:paraId="3ADEFF99" w14:textId="77777777" w:rsidR="00DB7595" w:rsidRDefault="00DB7595" w:rsidP="00C37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CE3C5A"/>
    <w:multiLevelType w:val="hybridMultilevel"/>
    <w:tmpl w:val="3D869CB6"/>
    <w:lvl w:ilvl="0" w:tplc="FFFFFFFF">
      <w:start w:val="1"/>
      <w:numFmt w:val="decimal"/>
      <w:lvlText w:val="%1."/>
      <w:lvlJc w:val="left"/>
      <w:pPr>
        <w:ind w:left="502" w:hanging="360"/>
      </w:pPr>
      <w:rPr>
        <w:i w:val="0"/>
        <w:iCs w:val="0"/>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2" w15:restartNumberingAfterBreak="0">
    <w:nsid w:val="19C0075B"/>
    <w:multiLevelType w:val="hybridMultilevel"/>
    <w:tmpl w:val="3D869CB6"/>
    <w:lvl w:ilvl="0" w:tplc="64240DE6">
      <w:start w:val="1"/>
      <w:numFmt w:val="decimal"/>
      <w:lvlText w:val="%1."/>
      <w:lvlJc w:val="left"/>
      <w:pPr>
        <w:ind w:left="502" w:hanging="360"/>
      </w:pPr>
      <w:rPr>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1FF540E2"/>
    <w:multiLevelType w:val="hybridMultilevel"/>
    <w:tmpl w:val="D58C0BC6"/>
    <w:lvl w:ilvl="0" w:tplc="7F16FA88">
      <w:start w:val="2"/>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21492F28"/>
    <w:multiLevelType w:val="hybridMultilevel"/>
    <w:tmpl w:val="A0381156"/>
    <w:lvl w:ilvl="0" w:tplc="7F16FA88">
      <w:start w:val="2"/>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26C872B0"/>
    <w:multiLevelType w:val="hybridMultilevel"/>
    <w:tmpl w:val="4CDCF4C2"/>
    <w:lvl w:ilvl="0" w:tplc="8DF0BB9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27285B08"/>
    <w:multiLevelType w:val="hybridMultilevel"/>
    <w:tmpl w:val="855C9914"/>
    <w:lvl w:ilvl="0" w:tplc="0409000F">
      <w:start w:val="1"/>
      <w:numFmt w:val="decimal"/>
      <w:lvlText w:val="%1."/>
      <w:lvlJc w:val="left"/>
      <w:pPr>
        <w:ind w:left="1440" w:hanging="360"/>
      </w:pPr>
    </w:lvl>
    <w:lvl w:ilvl="1" w:tplc="3326C3D4">
      <w:start w:val="1"/>
      <w:numFmt w:val="upp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C723F0A"/>
    <w:multiLevelType w:val="hybridMultilevel"/>
    <w:tmpl w:val="3EB629E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D473BA0"/>
    <w:multiLevelType w:val="hybridMultilevel"/>
    <w:tmpl w:val="734C9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250C7B"/>
    <w:multiLevelType w:val="hybridMultilevel"/>
    <w:tmpl w:val="F5A438E4"/>
    <w:lvl w:ilvl="0" w:tplc="9D287D8C">
      <w:numFmt w:val="bullet"/>
      <w:lvlText w:val="-"/>
      <w:lvlJc w:val="left"/>
      <w:pPr>
        <w:ind w:left="1440" w:hanging="360"/>
      </w:pPr>
      <w:rPr>
        <w:rFonts w:ascii="Times New Roman" w:eastAsia="Times New Roman" w:hAnsi="Times New Roman" w:cs="Times New Roman" w:hint="default"/>
        <w:color w:val="333333"/>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5828B3"/>
    <w:multiLevelType w:val="multilevel"/>
    <w:tmpl w:val="08561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2E380A"/>
    <w:multiLevelType w:val="hybridMultilevel"/>
    <w:tmpl w:val="206E664A"/>
    <w:lvl w:ilvl="0" w:tplc="7F16FA88">
      <w:start w:val="2"/>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F8D44E9"/>
    <w:multiLevelType w:val="hybridMultilevel"/>
    <w:tmpl w:val="8712545C"/>
    <w:lvl w:ilvl="0" w:tplc="7F16FA88">
      <w:start w:val="2"/>
      <w:numFmt w:val="bullet"/>
      <w:lvlText w:val="-"/>
      <w:lvlJc w:val="left"/>
      <w:pPr>
        <w:ind w:left="1080" w:hanging="360"/>
      </w:pPr>
      <w:rPr>
        <w:rFonts w:ascii="Times New Roman" w:eastAsiaTheme="minorHAnsi"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66604BC"/>
    <w:multiLevelType w:val="hybridMultilevel"/>
    <w:tmpl w:val="921E2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DCB1BCB"/>
    <w:multiLevelType w:val="multilevel"/>
    <w:tmpl w:val="DE0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E3F79"/>
    <w:multiLevelType w:val="multilevel"/>
    <w:tmpl w:val="8E7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0122C"/>
    <w:multiLevelType w:val="hybridMultilevel"/>
    <w:tmpl w:val="8A9C1C0C"/>
    <w:lvl w:ilvl="0" w:tplc="DD14FF9E">
      <w:start w:val="2"/>
      <w:numFmt w:val="bullet"/>
      <w:pStyle w:val="ListParagraph"/>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0F72356"/>
    <w:multiLevelType w:val="hybridMultilevel"/>
    <w:tmpl w:val="D4DCA120"/>
    <w:lvl w:ilvl="0" w:tplc="7F16FA88">
      <w:start w:val="2"/>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6319716F"/>
    <w:multiLevelType w:val="hybridMultilevel"/>
    <w:tmpl w:val="F5AC6B12"/>
    <w:lvl w:ilvl="0" w:tplc="9D287D8C">
      <w:numFmt w:val="bullet"/>
      <w:lvlText w:val="-"/>
      <w:lvlJc w:val="left"/>
      <w:pPr>
        <w:ind w:left="1440" w:hanging="360"/>
      </w:pPr>
      <w:rPr>
        <w:rFonts w:ascii="Times New Roman" w:eastAsia="Times New Roman" w:hAnsi="Times New Roman" w:cs="Times New Roman" w:hint="default"/>
        <w:color w:val="333333"/>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6760566"/>
    <w:multiLevelType w:val="hybridMultilevel"/>
    <w:tmpl w:val="9ED610D8"/>
    <w:lvl w:ilvl="0" w:tplc="9D287D8C">
      <w:numFmt w:val="bullet"/>
      <w:lvlText w:val="-"/>
      <w:lvlJc w:val="left"/>
      <w:pPr>
        <w:ind w:left="1440" w:hanging="360"/>
      </w:pPr>
      <w:rPr>
        <w:rFonts w:ascii="Times New Roman" w:eastAsia="Times New Roman" w:hAnsi="Times New Roman" w:cs="Times New Roman" w:hint="default"/>
        <w:color w:val="333333"/>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401586"/>
    <w:multiLevelType w:val="multilevel"/>
    <w:tmpl w:val="806078D0"/>
    <w:lvl w:ilvl="0">
      <w:start w:val="1"/>
      <w:numFmt w:val="decimal"/>
      <w:pStyle w:val="Heading1"/>
      <w:suff w:val="space"/>
      <w:lvlText w:val="CHƯƠNG %1. "/>
      <w:lvlJc w:val="left"/>
      <w:pPr>
        <w:ind w:left="3687" w:hanging="284"/>
      </w:pPr>
      <w:rPr>
        <w:rFonts w:hint="default"/>
      </w:rPr>
    </w:lvl>
    <w:lvl w:ilvl="1">
      <w:start w:val="1"/>
      <w:numFmt w:val="decimal"/>
      <w:pStyle w:val="Heading2"/>
      <w:suff w:val="space"/>
      <w:lvlText w:val="%1.%2"/>
      <w:lvlJc w:val="left"/>
      <w:pPr>
        <w:ind w:left="426" w:hanging="284"/>
      </w:pPr>
      <w:rPr>
        <w:rFonts w:ascii="Times New Roman" w:hAnsi="Times New Roman" w:cs="Times New Roman" w:hint="default"/>
      </w:rPr>
    </w:lvl>
    <w:lvl w:ilvl="2">
      <w:start w:val="1"/>
      <w:numFmt w:val="decimal"/>
      <w:pStyle w:val="Heading3"/>
      <w:suff w:val="space"/>
      <w:lvlText w:val="%1.%2.%3"/>
      <w:lvlJc w:val="left"/>
      <w:pPr>
        <w:ind w:left="2695" w:hanging="284"/>
      </w:pPr>
      <w:rPr>
        <w:rFonts w:hint="default"/>
      </w:rPr>
    </w:lvl>
    <w:lvl w:ilvl="3">
      <w:start w:val="1"/>
      <w:numFmt w:val="decimal"/>
      <w:pStyle w:val="Heading4"/>
      <w:suff w:val="space"/>
      <w:lvlText w:val="%1.%2.%3.%4"/>
      <w:lvlJc w:val="left"/>
      <w:pPr>
        <w:ind w:left="710" w:hanging="284"/>
      </w:p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1" w15:restartNumberingAfterBreak="0">
    <w:nsid w:val="7BD57954"/>
    <w:multiLevelType w:val="hybridMultilevel"/>
    <w:tmpl w:val="E0F23336"/>
    <w:lvl w:ilvl="0" w:tplc="7F16FA88">
      <w:start w:val="2"/>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7DFD2903"/>
    <w:multiLevelType w:val="hybridMultilevel"/>
    <w:tmpl w:val="1CC8A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9"/>
  </w:num>
  <w:num w:numId="4">
    <w:abstractNumId w:val="18"/>
  </w:num>
  <w:num w:numId="5">
    <w:abstractNumId w:val="19"/>
  </w:num>
  <w:num w:numId="6">
    <w:abstractNumId w:val="4"/>
  </w:num>
  <w:num w:numId="7">
    <w:abstractNumId w:val="3"/>
  </w:num>
  <w:num w:numId="8">
    <w:abstractNumId w:val="21"/>
  </w:num>
  <w:num w:numId="9">
    <w:abstractNumId w:val="20"/>
  </w:num>
  <w:num w:numId="10">
    <w:abstractNumId w:val="11"/>
  </w:num>
  <w:num w:numId="11">
    <w:abstractNumId w:val="15"/>
  </w:num>
  <w:num w:numId="12">
    <w:abstractNumId w:val="0"/>
  </w:num>
  <w:num w:numId="13">
    <w:abstractNumId w:val="17"/>
  </w:num>
  <w:num w:numId="14">
    <w:abstractNumId w:val="5"/>
  </w:num>
  <w:num w:numId="15">
    <w:abstractNumId w:val="12"/>
  </w:num>
  <w:num w:numId="16">
    <w:abstractNumId w:val="1"/>
  </w:num>
  <w:num w:numId="17">
    <w:abstractNumId w:val="7"/>
  </w:num>
  <w:num w:numId="18">
    <w:abstractNumId w:val="14"/>
  </w:num>
  <w:num w:numId="19">
    <w:abstractNumId w:val="10"/>
  </w:num>
  <w:num w:numId="20">
    <w:abstractNumId w:val="8"/>
  </w:num>
  <w:num w:numId="21">
    <w:abstractNumId w:val="13"/>
  </w:num>
  <w:num w:numId="22">
    <w:abstractNumId w:val="22"/>
  </w:num>
  <w:num w:numId="2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6F"/>
    <w:rsid w:val="00000863"/>
    <w:rsid w:val="00000F22"/>
    <w:rsid w:val="00000FCE"/>
    <w:rsid w:val="0000110E"/>
    <w:rsid w:val="00003667"/>
    <w:rsid w:val="0000366A"/>
    <w:rsid w:val="00003C42"/>
    <w:rsid w:val="00003E48"/>
    <w:rsid w:val="00003FA2"/>
    <w:rsid w:val="00004418"/>
    <w:rsid w:val="0000467D"/>
    <w:rsid w:val="00005174"/>
    <w:rsid w:val="000059C5"/>
    <w:rsid w:val="000061D9"/>
    <w:rsid w:val="0000624E"/>
    <w:rsid w:val="00007432"/>
    <w:rsid w:val="00007472"/>
    <w:rsid w:val="00007499"/>
    <w:rsid w:val="000075AF"/>
    <w:rsid w:val="00007C1C"/>
    <w:rsid w:val="000101EA"/>
    <w:rsid w:val="000105A1"/>
    <w:rsid w:val="0001093A"/>
    <w:rsid w:val="0001128F"/>
    <w:rsid w:val="000117BB"/>
    <w:rsid w:val="0001200A"/>
    <w:rsid w:val="0001369B"/>
    <w:rsid w:val="000143D6"/>
    <w:rsid w:val="00015ADD"/>
    <w:rsid w:val="0001691B"/>
    <w:rsid w:val="00016A83"/>
    <w:rsid w:val="00016BAE"/>
    <w:rsid w:val="0001710A"/>
    <w:rsid w:val="000176C7"/>
    <w:rsid w:val="00017BC6"/>
    <w:rsid w:val="000205A0"/>
    <w:rsid w:val="000206DA"/>
    <w:rsid w:val="00020979"/>
    <w:rsid w:val="00021F31"/>
    <w:rsid w:val="00022DAC"/>
    <w:rsid w:val="0002380D"/>
    <w:rsid w:val="00024496"/>
    <w:rsid w:val="0002458F"/>
    <w:rsid w:val="000250AA"/>
    <w:rsid w:val="00025854"/>
    <w:rsid w:val="00027A79"/>
    <w:rsid w:val="00027AA0"/>
    <w:rsid w:val="00030867"/>
    <w:rsid w:val="00031327"/>
    <w:rsid w:val="00032D6A"/>
    <w:rsid w:val="0003372A"/>
    <w:rsid w:val="000354A1"/>
    <w:rsid w:val="00036173"/>
    <w:rsid w:val="00036D82"/>
    <w:rsid w:val="0003711B"/>
    <w:rsid w:val="00037826"/>
    <w:rsid w:val="00040E82"/>
    <w:rsid w:val="00042D95"/>
    <w:rsid w:val="00043231"/>
    <w:rsid w:val="00043954"/>
    <w:rsid w:val="00043D23"/>
    <w:rsid w:val="000445E7"/>
    <w:rsid w:val="00044EA6"/>
    <w:rsid w:val="0004503C"/>
    <w:rsid w:val="000451A5"/>
    <w:rsid w:val="00045C61"/>
    <w:rsid w:val="00046EEF"/>
    <w:rsid w:val="00047425"/>
    <w:rsid w:val="00047864"/>
    <w:rsid w:val="000512A2"/>
    <w:rsid w:val="00052119"/>
    <w:rsid w:val="000526EC"/>
    <w:rsid w:val="00052A4C"/>
    <w:rsid w:val="00052E6E"/>
    <w:rsid w:val="00052E95"/>
    <w:rsid w:val="0005302E"/>
    <w:rsid w:val="00053E4B"/>
    <w:rsid w:val="00054F58"/>
    <w:rsid w:val="0005553F"/>
    <w:rsid w:val="0005630B"/>
    <w:rsid w:val="00056376"/>
    <w:rsid w:val="00056680"/>
    <w:rsid w:val="00056721"/>
    <w:rsid w:val="000612AD"/>
    <w:rsid w:val="00061F30"/>
    <w:rsid w:val="00064B3B"/>
    <w:rsid w:val="00064B3E"/>
    <w:rsid w:val="0006571D"/>
    <w:rsid w:val="00066007"/>
    <w:rsid w:val="00066494"/>
    <w:rsid w:val="00066D8D"/>
    <w:rsid w:val="0006719F"/>
    <w:rsid w:val="00070BAB"/>
    <w:rsid w:val="0007100F"/>
    <w:rsid w:val="000718AA"/>
    <w:rsid w:val="000732CE"/>
    <w:rsid w:val="0007331A"/>
    <w:rsid w:val="00074DCE"/>
    <w:rsid w:val="00075A21"/>
    <w:rsid w:val="00076361"/>
    <w:rsid w:val="0007643C"/>
    <w:rsid w:val="00077056"/>
    <w:rsid w:val="00077E86"/>
    <w:rsid w:val="00080002"/>
    <w:rsid w:val="0008078C"/>
    <w:rsid w:val="00081628"/>
    <w:rsid w:val="00081912"/>
    <w:rsid w:val="0008337B"/>
    <w:rsid w:val="00083B56"/>
    <w:rsid w:val="000840D2"/>
    <w:rsid w:val="00084822"/>
    <w:rsid w:val="00084A0F"/>
    <w:rsid w:val="00084C45"/>
    <w:rsid w:val="000855BA"/>
    <w:rsid w:val="00086E0F"/>
    <w:rsid w:val="000878D7"/>
    <w:rsid w:val="00087C06"/>
    <w:rsid w:val="00087D7B"/>
    <w:rsid w:val="0009033C"/>
    <w:rsid w:val="000915E0"/>
    <w:rsid w:val="00091924"/>
    <w:rsid w:val="00091D52"/>
    <w:rsid w:val="00092051"/>
    <w:rsid w:val="000929A4"/>
    <w:rsid w:val="00092E39"/>
    <w:rsid w:val="000936AF"/>
    <w:rsid w:val="00094CA6"/>
    <w:rsid w:val="00094DE7"/>
    <w:rsid w:val="00095073"/>
    <w:rsid w:val="0009543D"/>
    <w:rsid w:val="00095607"/>
    <w:rsid w:val="0009710F"/>
    <w:rsid w:val="00097286"/>
    <w:rsid w:val="00097F23"/>
    <w:rsid w:val="000A01D6"/>
    <w:rsid w:val="000A06CA"/>
    <w:rsid w:val="000A0E10"/>
    <w:rsid w:val="000A0FCF"/>
    <w:rsid w:val="000A1309"/>
    <w:rsid w:val="000A2BFC"/>
    <w:rsid w:val="000A31DE"/>
    <w:rsid w:val="000A40B0"/>
    <w:rsid w:val="000A43AE"/>
    <w:rsid w:val="000A45E7"/>
    <w:rsid w:val="000A5BC1"/>
    <w:rsid w:val="000A5EAF"/>
    <w:rsid w:val="000A5EB0"/>
    <w:rsid w:val="000A6313"/>
    <w:rsid w:val="000A78A9"/>
    <w:rsid w:val="000A7FA5"/>
    <w:rsid w:val="000B04B3"/>
    <w:rsid w:val="000B1235"/>
    <w:rsid w:val="000B161E"/>
    <w:rsid w:val="000B1EA4"/>
    <w:rsid w:val="000B2473"/>
    <w:rsid w:val="000B3316"/>
    <w:rsid w:val="000B36B6"/>
    <w:rsid w:val="000B3B07"/>
    <w:rsid w:val="000B3D45"/>
    <w:rsid w:val="000B4416"/>
    <w:rsid w:val="000B46A3"/>
    <w:rsid w:val="000B4C00"/>
    <w:rsid w:val="000B50A4"/>
    <w:rsid w:val="000B5358"/>
    <w:rsid w:val="000B5E66"/>
    <w:rsid w:val="000B5F57"/>
    <w:rsid w:val="000B5FF6"/>
    <w:rsid w:val="000B6C47"/>
    <w:rsid w:val="000B71A1"/>
    <w:rsid w:val="000B7227"/>
    <w:rsid w:val="000B764F"/>
    <w:rsid w:val="000B7EE9"/>
    <w:rsid w:val="000C02CB"/>
    <w:rsid w:val="000C0E15"/>
    <w:rsid w:val="000C18BF"/>
    <w:rsid w:val="000C326E"/>
    <w:rsid w:val="000C33B7"/>
    <w:rsid w:val="000C41F3"/>
    <w:rsid w:val="000C4800"/>
    <w:rsid w:val="000C4DC0"/>
    <w:rsid w:val="000C4E2D"/>
    <w:rsid w:val="000C5246"/>
    <w:rsid w:val="000C5598"/>
    <w:rsid w:val="000C56E4"/>
    <w:rsid w:val="000C672A"/>
    <w:rsid w:val="000C6EBC"/>
    <w:rsid w:val="000C7362"/>
    <w:rsid w:val="000D098F"/>
    <w:rsid w:val="000D1D65"/>
    <w:rsid w:val="000D229D"/>
    <w:rsid w:val="000D2D08"/>
    <w:rsid w:val="000D33D3"/>
    <w:rsid w:val="000D4067"/>
    <w:rsid w:val="000D49EF"/>
    <w:rsid w:val="000D4DD0"/>
    <w:rsid w:val="000D6203"/>
    <w:rsid w:val="000E07FE"/>
    <w:rsid w:val="000E0EDE"/>
    <w:rsid w:val="000E136E"/>
    <w:rsid w:val="000E1379"/>
    <w:rsid w:val="000E22CE"/>
    <w:rsid w:val="000E5CD1"/>
    <w:rsid w:val="000E6102"/>
    <w:rsid w:val="000E6751"/>
    <w:rsid w:val="000E7872"/>
    <w:rsid w:val="000E7BE2"/>
    <w:rsid w:val="000F08EA"/>
    <w:rsid w:val="000F0D4F"/>
    <w:rsid w:val="000F15EE"/>
    <w:rsid w:val="000F1E67"/>
    <w:rsid w:val="000F1FD7"/>
    <w:rsid w:val="000F2630"/>
    <w:rsid w:val="000F2936"/>
    <w:rsid w:val="000F4358"/>
    <w:rsid w:val="000F44F0"/>
    <w:rsid w:val="000F498A"/>
    <w:rsid w:val="000F4D9F"/>
    <w:rsid w:val="000F5479"/>
    <w:rsid w:val="000F5BB0"/>
    <w:rsid w:val="000F60B0"/>
    <w:rsid w:val="000F62F2"/>
    <w:rsid w:val="001001C8"/>
    <w:rsid w:val="0010023B"/>
    <w:rsid w:val="00100766"/>
    <w:rsid w:val="00101066"/>
    <w:rsid w:val="001012A0"/>
    <w:rsid w:val="001018E2"/>
    <w:rsid w:val="00102927"/>
    <w:rsid w:val="00102A53"/>
    <w:rsid w:val="00102E33"/>
    <w:rsid w:val="00103868"/>
    <w:rsid w:val="00103921"/>
    <w:rsid w:val="00103E5C"/>
    <w:rsid w:val="00106277"/>
    <w:rsid w:val="00106A25"/>
    <w:rsid w:val="00106CC1"/>
    <w:rsid w:val="001073E7"/>
    <w:rsid w:val="001102DB"/>
    <w:rsid w:val="00110773"/>
    <w:rsid w:val="001112E9"/>
    <w:rsid w:val="00111520"/>
    <w:rsid w:val="00111713"/>
    <w:rsid w:val="001123F0"/>
    <w:rsid w:val="0011331D"/>
    <w:rsid w:val="00113463"/>
    <w:rsid w:val="0011385D"/>
    <w:rsid w:val="001139F1"/>
    <w:rsid w:val="00113F17"/>
    <w:rsid w:val="00115094"/>
    <w:rsid w:val="001151C8"/>
    <w:rsid w:val="001158CA"/>
    <w:rsid w:val="00115C14"/>
    <w:rsid w:val="00115C35"/>
    <w:rsid w:val="0011775B"/>
    <w:rsid w:val="0012021E"/>
    <w:rsid w:val="001203D2"/>
    <w:rsid w:val="001205C2"/>
    <w:rsid w:val="00120D86"/>
    <w:rsid w:val="0012235E"/>
    <w:rsid w:val="001238D7"/>
    <w:rsid w:val="00125BEB"/>
    <w:rsid w:val="00127403"/>
    <w:rsid w:val="001302A2"/>
    <w:rsid w:val="001318A4"/>
    <w:rsid w:val="00132CFA"/>
    <w:rsid w:val="00132DB8"/>
    <w:rsid w:val="00132FC4"/>
    <w:rsid w:val="00133467"/>
    <w:rsid w:val="00133EEF"/>
    <w:rsid w:val="001349B6"/>
    <w:rsid w:val="00134CD3"/>
    <w:rsid w:val="0013563B"/>
    <w:rsid w:val="00135BF2"/>
    <w:rsid w:val="00135EC8"/>
    <w:rsid w:val="00136A0D"/>
    <w:rsid w:val="00136D42"/>
    <w:rsid w:val="00137133"/>
    <w:rsid w:val="0013744E"/>
    <w:rsid w:val="00137BF4"/>
    <w:rsid w:val="00137D4A"/>
    <w:rsid w:val="00141304"/>
    <w:rsid w:val="00141702"/>
    <w:rsid w:val="00141FE8"/>
    <w:rsid w:val="00142F1B"/>
    <w:rsid w:val="00143671"/>
    <w:rsid w:val="00144583"/>
    <w:rsid w:val="00144C50"/>
    <w:rsid w:val="00144E4B"/>
    <w:rsid w:val="001456C8"/>
    <w:rsid w:val="00146EFF"/>
    <w:rsid w:val="00147948"/>
    <w:rsid w:val="0015058B"/>
    <w:rsid w:val="001524C5"/>
    <w:rsid w:val="001528D9"/>
    <w:rsid w:val="00153F92"/>
    <w:rsid w:val="001544FE"/>
    <w:rsid w:val="001556FD"/>
    <w:rsid w:val="00155E21"/>
    <w:rsid w:val="00156892"/>
    <w:rsid w:val="00156FC2"/>
    <w:rsid w:val="00157007"/>
    <w:rsid w:val="001575E6"/>
    <w:rsid w:val="00157B65"/>
    <w:rsid w:val="00160C73"/>
    <w:rsid w:val="001611EE"/>
    <w:rsid w:val="00162173"/>
    <w:rsid w:val="00163001"/>
    <w:rsid w:val="001637D7"/>
    <w:rsid w:val="0016553D"/>
    <w:rsid w:val="001655CE"/>
    <w:rsid w:val="00165673"/>
    <w:rsid w:val="00165B48"/>
    <w:rsid w:val="00167198"/>
    <w:rsid w:val="00170143"/>
    <w:rsid w:val="001707A4"/>
    <w:rsid w:val="00170B3C"/>
    <w:rsid w:val="00170CF9"/>
    <w:rsid w:val="00170EDC"/>
    <w:rsid w:val="00171F44"/>
    <w:rsid w:val="00172414"/>
    <w:rsid w:val="00172711"/>
    <w:rsid w:val="00172DD1"/>
    <w:rsid w:val="001731C0"/>
    <w:rsid w:val="001733D1"/>
    <w:rsid w:val="001741FC"/>
    <w:rsid w:val="0017427B"/>
    <w:rsid w:val="00174328"/>
    <w:rsid w:val="00174F03"/>
    <w:rsid w:val="0017593D"/>
    <w:rsid w:val="001768E7"/>
    <w:rsid w:val="00176A27"/>
    <w:rsid w:val="00177301"/>
    <w:rsid w:val="001778F9"/>
    <w:rsid w:val="00180AC8"/>
    <w:rsid w:val="00180C25"/>
    <w:rsid w:val="00182004"/>
    <w:rsid w:val="00183C55"/>
    <w:rsid w:val="0018451D"/>
    <w:rsid w:val="0018517B"/>
    <w:rsid w:val="00187327"/>
    <w:rsid w:val="00187616"/>
    <w:rsid w:val="00187806"/>
    <w:rsid w:val="00190CA6"/>
    <w:rsid w:val="00190D91"/>
    <w:rsid w:val="001915BB"/>
    <w:rsid w:val="00191FC9"/>
    <w:rsid w:val="00192A22"/>
    <w:rsid w:val="00192AB6"/>
    <w:rsid w:val="00192B49"/>
    <w:rsid w:val="00192C20"/>
    <w:rsid w:val="001931FC"/>
    <w:rsid w:val="00193331"/>
    <w:rsid w:val="001935A4"/>
    <w:rsid w:val="00193D4F"/>
    <w:rsid w:val="00193FF2"/>
    <w:rsid w:val="001943E4"/>
    <w:rsid w:val="00195EC4"/>
    <w:rsid w:val="00196D96"/>
    <w:rsid w:val="00197658"/>
    <w:rsid w:val="001A099B"/>
    <w:rsid w:val="001A0B44"/>
    <w:rsid w:val="001A1338"/>
    <w:rsid w:val="001A16D4"/>
    <w:rsid w:val="001A17F6"/>
    <w:rsid w:val="001A1A03"/>
    <w:rsid w:val="001A2B28"/>
    <w:rsid w:val="001A627C"/>
    <w:rsid w:val="001A72CD"/>
    <w:rsid w:val="001A757F"/>
    <w:rsid w:val="001A7BAA"/>
    <w:rsid w:val="001B023D"/>
    <w:rsid w:val="001B0833"/>
    <w:rsid w:val="001B0C6D"/>
    <w:rsid w:val="001B0D11"/>
    <w:rsid w:val="001B0F83"/>
    <w:rsid w:val="001B14F1"/>
    <w:rsid w:val="001B1D01"/>
    <w:rsid w:val="001B27A3"/>
    <w:rsid w:val="001B2EC1"/>
    <w:rsid w:val="001B46AB"/>
    <w:rsid w:val="001C00BB"/>
    <w:rsid w:val="001C03D4"/>
    <w:rsid w:val="001C18E0"/>
    <w:rsid w:val="001C1A82"/>
    <w:rsid w:val="001C2416"/>
    <w:rsid w:val="001C2746"/>
    <w:rsid w:val="001C346C"/>
    <w:rsid w:val="001C53AB"/>
    <w:rsid w:val="001C58F1"/>
    <w:rsid w:val="001C672D"/>
    <w:rsid w:val="001C6CD7"/>
    <w:rsid w:val="001C7B9C"/>
    <w:rsid w:val="001D0655"/>
    <w:rsid w:val="001D07A1"/>
    <w:rsid w:val="001D0896"/>
    <w:rsid w:val="001D0A16"/>
    <w:rsid w:val="001D10BA"/>
    <w:rsid w:val="001D15BD"/>
    <w:rsid w:val="001D28D6"/>
    <w:rsid w:val="001D2B2D"/>
    <w:rsid w:val="001D2EAD"/>
    <w:rsid w:val="001D3480"/>
    <w:rsid w:val="001D38F9"/>
    <w:rsid w:val="001D62AE"/>
    <w:rsid w:val="001D65EC"/>
    <w:rsid w:val="001D67DE"/>
    <w:rsid w:val="001D6EE3"/>
    <w:rsid w:val="001D6F7C"/>
    <w:rsid w:val="001D77C7"/>
    <w:rsid w:val="001E0009"/>
    <w:rsid w:val="001E02B1"/>
    <w:rsid w:val="001E1002"/>
    <w:rsid w:val="001E1183"/>
    <w:rsid w:val="001E39DB"/>
    <w:rsid w:val="001E3CC0"/>
    <w:rsid w:val="001E3CC8"/>
    <w:rsid w:val="001E41AD"/>
    <w:rsid w:val="001E469B"/>
    <w:rsid w:val="001E48D6"/>
    <w:rsid w:val="001E4BAC"/>
    <w:rsid w:val="001E51F4"/>
    <w:rsid w:val="001E5746"/>
    <w:rsid w:val="001E5E44"/>
    <w:rsid w:val="001E6CEF"/>
    <w:rsid w:val="001E7008"/>
    <w:rsid w:val="001E72D4"/>
    <w:rsid w:val="001E77FA"/>
    <w:rsid w:val="001E7AF2"/>
    <w:rsid w:val="001F0DE2"/>
    <w:rsid w:val="001F10A1"/>
    <w:rsid w:val="001F19F4"/>
    <w:rsid w:val="001F1CDF"/>
    <w:rsid w:val="001F2E1C"/>
    <w:rsid w:val="001F343B"/>
    <w:rsid w:val="001F3816"/>
    <w:rsid w:val="001F3BB1"/>
    <w:rsid w:val="001F4CF9"/>
    <w:rsid w:val="001F5238"/>
    <w:rsid w:val="001F6294"/>
    <w:rsid w:val="001F6A3C"/>
    <w:rsid w:val="001F6B98"/>
    <w:rsid w:val="00200552"/>
    <w:rsid w:val="00200D38"/>
    <w:rsid w:val="00203753"/>
    <w:rsid w:val="0020454F"/>
    <w:rsid w:val="0020500D"/>
    <w:rsid w:val="00205543"/>
    <w:rsid w:val="00205638"/>
    <w:rsid w:val="00205D86"/>
    <w:rsid w:val="0020734A"/>
    <w:rsid w:val="00207D12"/>
    <w:rsid w:val="00207DC2"/>
    <w:rsid w:val="00207E6F"/>
    <w:rsid w:val="00210A10"/>
    <w:rsid w:val="00210DEE"/>
    <w:rsid w:val="00210E49"/>
    <w:rsid w:val="0021214B"/>
    <w:rsid w:val="00213CA4"/>
    <w:rsid w:val="0021470E"/>
    <w:rsid w:val="00215D39"/>
    <w:rsid w:val="00220141"/>
    <w:rsid w:val="00220DE2"/>
    <w:rsid w:val="0022182D"/>
    <w:rsid w:val="002228FF"/>
    <w:rsid w:val="0022336E"/>
    <w:rsid w:val="00223598"/>
    <w:rsid w:val="002237B2"/>
    <w:rsid w:val="00223EF1"/>
    <w:rsid w:val="00224A8B"/>
    <w:rsid w:val="00224D1F"/>
    <w:rsid w:val="00225DF9"/>
    <w:rsid w:val="00226EEE"/>
    <w:rsid w:val="0022740F"/>
    <w:rsid w:val="002311F6"/>
    <w:rsid w:val="00231609"/>
    <w:rsid w:val="00231C8A"/>
    <w:rsid w:val="00233213"/>
    <w:rsid w:val="002339EC"/>
    <w:rsid w:val="00234551"/>
    <w:rsid w:val="00235741"/>
    <w:rsid w:val="00235BCF"/>
    <w:rsid w:val="002372FA"/>
    <w:rsid w:val="00237996"/>
    <w:rsid w:val="002414C3"/>
    <w:rsid w:val="00241D7D"/>
    <w:rsid w:val="00242401"/>
    <w:rsid w:val="002428EC"/>
    <w:rsid w:val="00244132"/>
    <w:rsid w:val="0024475E"/>
    <w:rsid w:val="00244FEA"/>
    <w:rsid w:val="0024500C"/>
    <w:rsid w:val="0024550B"/>
    <w:rsid w:val="00245B3C"/>
    <w:rsid w:val="00246B7B"/>
    <w:rsid w:val="00247899"/>
    <w:rsid w:val="00247B64"/>
    <w:rsid w:val="00250537"/>
    <w:rsid w:val="00251974"/>
    <w:rsid w:val="002525C8"/>
    <w:rsid w:val="00252EB6"/>
    <w:rsid w:val="00252F26"/>
    <w:rsid w:val="00253892"/>
    <w:rsid w:val="002539C6"/>
    <w:rsid w:val="00254457"/>
    <w:rsid w:val="00254686"/>
    <w:rsid w:val="0025572C"/>
    <w:rsid w:val="00255883"/>
    <w:rsid w:val="0025627F"/>
    <w:rsid w:val="0025682C"/>
    <w:rsid w:val="00260E01"/>
    <w:rsid w:val="00260F39"/>
    <w:rsid w:val="0026189C"/>
    <w:rsid w:val="00262336"/>
    <w:rsid w:val="00262748"/>
    <w:rsid w:val="00263375"/>
    <w:rsid w:val="00263855"/>
    <w:rsid w:val="00263F1A"/>
    <w:rsid w:val="0026422B"/>
    <w:rsid w:val="00264538"/>
    <w:rsid w:val="0026607A"/>
    <w:rsid w:val="002661E0"/>
    <w:rsid w:val="002665C6"/>
    <w:rsid w:val="0026689B"/>
    <w:rsid w:val="00266E18"/>
    <w:rsid w:val="002674C3"/>
    <w:rsid w:val="00270DBB"/>
    <w:rsid w:val="00270F60"/>
    <w:rsid w:val="0027156F"/>
    <w:rsid w:val="0027329F"/>
    <w:rsid w:val="00274303"/>
    <w:rsid w:val="00275376"/>
    <w:rsid w:val="00275988"/>
    <w:rsid w:val="002763A9"/>
    <w:rsid w:val="00277D42"/>
    <w:rsid w:val="00277DC6"/>
    <w:rsid w:val="0028051F"/>
    <w:rsid w:val="00280542"/>
    <w:rsid w:val="00280B3C"/>
    <w:rsid w:val="0028157A"/>
    <w:rsid w:val="00281714"/>
    <w:rsid w:val="00281D26"/>
    <w:rsid w:val="0028306F"/>
    <w:rsid w:val="00283747"/>
    <w:rsid w:val="00283DCA"/>
    <w:rsid w:val="0028438D"/>
    <w:rsid w:val="00284597"/>
    <w:rsid w:val="00285555"/>
    <w:rsid w:val="00285A10"/>
    <w:rsid w:val="002866EF"/>
    <w:rsid w:val="00291482"/>
    <w:rsid w:val="00291721"/>
    <w:rsid w:val="0029215B"/>
    <w:rsid w:val="00294014"/>
    <w:rsid w:val="00294240"/>
    <w:rsid w:val="002944E3"/>
    <w:rsid w:val="00294D2F"/>
    <w:rsid w:val="0029502E"/>
    <w:rsid w:val="002952D9"/>
    <w:rsid w:val="002956F5"/>
    <w:rsid w:val="002957DB"/>
    <w:rsid w:val="00295B8B"/>
    <w:rsid w:val="00296014"/>
    <w:rsid w:val="00296208"/>
    <w:rsid w:val="00296C5F"/>
    <w:rsid w:val="002977A3"/>
    <w:rsid w:val="002A0172"/>
    <w:rsid w:val="002A1018"/>
    <w:rsid w:val="002A27D8"/>
    <w:rsid w:val="002A2AF7"/>
    <w:rsid w:val="002A358C"/>
    <w:rsid w:val="002A374E"/>
    <w:rsid w:val="002A3FDD"/>
    <w:rsid w:val="002A6AC9"/>
    <w:rsid w:val="002A6B5A"/>
    <w:rsid w:val="002A6BA5"/>
    <w:rsid w:val="002A7FD1"/>
    <w:rsid w:val="002B02FE"/>
    <w:rsid w:val="002B0CEC"/>
    <w:rsid w:val="002B12E4"/>
    <w:rsid w:val="002B15B9"/>
    <w:rsid w:val="002B16C9"/>
    <w:rsid w:val="002B1ACC"/>
    <w:rsid w:val="002B2086"/>
    <w:rsid w:val="002B259E"/>
    <w:rsid w:val="002B2A99"/>
    <w:rsid w:val="002B3149"/>
    <w:rsid w:val="002B3625"/>
    <w:rsid w:val="002B3C99"/>
    <w:rsid w:val="002B4E7C"/>
    <w:rsid w:val="002B559F"/>
    <w:rsid w:val="002B6035"/>
    <w:rsid w:val="002B6117"/>
    <w:rsid w:val="002B6D75"/>
    <w:rsid w:val="002B7690"/>
    <w:rsid w:val="002C003B"/>
    <w:rsid w:val="002C25AF"/>
    <w:rsid w:val="002C31EB"/>
    <w:rsid w:val="002C3BC0"/>
    <w:rsid w:val="002C3CCE"/>
    <w:rsid w:val="002C560A"/>
    <w:rsid w:val="002C57DF"/>
    <w:rsid w:val="002C5F58"/>
    <w:rsid w:val="002C653A"/>
    <w:rsid w:val="002C6950"/>
    <w:rsid w:val="002C6B38"/>
    <w:rsid w:val="002C7432"/>
    <w:rsid w:val="002C7758"/>
    <w:rsid w:val="002C7D01"/>
    <w:rsid w:val="002D09B9"/>
    <w:rsid w:val="002D0B31"/>
    <w:rsid w:val="002D2D61"/>
    <w:rsid w:val="002D439F"/>
    <w:rsid w:val="002D4629"/>
    <w:rsid w:val="002D4870"/>
    <w:rsid w:val="002D593E"/>
    <w:rsid w:val="002D608E"/>
    <w:rsid w:val="002D77B1"/>
    <w:rsid w:val="002D796D"/>
    <w:rsid w:val="002D7EFC"/>
    <w:rsid w:val="002E0A95"/>
    <w:rsid w:val="002E16A7"/>
    <w:rsid w:val="002E2FAE"/>
    <w:rsid w:val="002E3586"/>
    <w:rsid w:val="002E5235"/>
    <w:rsid w:val="002E587A"/>
    <w:rsid w:val="002E601C"/>
    <w:rsid w:val="002E6921"/>
    <w:rsid w:val="002E6FE4"/>
    <w:rsid w:val="002E72F6"/>
    <w:rsid w:val="002E7E5F"/>
    <w:rsid w:val="002F00A3"/>
    <w:rsid w:val="002F0442"/>
    <w:rsid w:val="002F1385"/>
    <w:rsid w:val="002F37F5"/>
    <w:rsid w:val="002F3D69"/>
    <w:rsid w:val="002F467A"/>
    <w:rsid w:val="002F5010"/>
    <w:rsid w:val="002F5124"/>
    <w:rsid w:val="002F5C75"/>
    <w:rsid w:val="002F7834"/>
    <w:rsid w:val="002F7E31"/>
    <w:rsid w:val="003001BA"/>
    <w:rsid w:val="003002DE"/>
    <w:rsid w:val="00300784"/>
    <w:rsid w:val="0030082B"/>
    <w:rsid w:val="00300AD7"/>
    <w:rsid w:val="003012D6"/>
    <w:rsid w:val="0030130A"/>
    <w:rsid w:val="00301478"/>
    <w:rsid w:val="0030147D"/>
    <w:rsid w:val="003017F3"/>
    <w:rsid w:val="00301AC2"/>
    <w:rsid w:val="00301AE7"/>
    <w:rsid w:val="00301B0B"/>
    <w:rsid w:val="00301EC7"/>
    <w:rsid w:val="00302178"/>
    <w:rsid w:val="00302BCD"/>
    <w:rsid w:val="00302D65"/>
    <w:rsid w:val="0030359E"/>
    <w:rsid w:val="003038D0"/>
    <w:rsid w:val="0030448F"/>
    <w:rsid w:val="00305ACA"/>
    <w:rsid w:val="00306455"/>
    <w:rsid w:val="003066AD"/>
    <w:rsid w:val="00307EA9"/>
    <w:rsid w:val="00310099"/>
    <w:rsid w:val="00310D0B"/>
    <w:rsid w:val="0031140B"/>
    <w:rsid w:val="00312330"/>
    <w:rsid w:val="003125BB"/>
    <w:rsid w:val="0031261E"/>
    <w:rsid w:val="00312668"/>
    <w:rsid w:val="00313EF4"/>
    <w:rsid w:val="00314F5D"/>
    <w:rsid w:val="0031562A"/>
    <w:rsid w:val="00315EB9"/>
    <w:rsid w:val="00317352"/>
    <w:rsid w:val="003176BD"/>
    <w:rsid w:val="0031773C"/>
    <w:rsid w:val="003178AE"/>
    <w:rsid w:val="00317B72"/>
    <w:rsid w:val="003211AB"/>
    <w:rsid w:val="003218FF"/>
    <w:rsid w:val="00321B44"/>
    <w:rsid w:val="00322DE8"/>
    <w:rsid w:val="0032334D"/>
    <w:rsid w:val="00323948"/>
    <w:rsid w:val="00323E57"/>
    <w:rsid w:val="00325950"/>
    <w:rsid w:val="00326C50"/>
    <w:rsid w:val="00326E08"/>
    <w:rsid w:val="003278FE"/>
    <w:rsid w:val="00327A10"/>
    <w:rsid w:val="00327A16"/>
    <w:rsid w:val="0033004F"/>
    <w:rsid w:val="00330761"/>
    <w:rsid w:val="00331642"/>
    <w:rsid w:val="00331C16"/>
    <w:rsid w:val="003324B0"/>
    <w:rsid w:val="003327AF"/>
    <w:rsid w:val="00333386"/>
    <w:rsid w:val="0033371A"/>
    <w:rsid w:val="003338B4"/>
    <w:rsid w:val="00333C9C"/>
    <w:rsid w:val="00333D8A"/>
    <w:rsid w:val="00334384"/>
    <w:rsid w:val="00334C13"/>
    <w:rsid w:val="00334FDE"/>
    <w:rsid w:val="0033574D"/>
    <w:rsid w:val="00336381"/>
    <w:rsid w:val="003374D4"/>
    <w:rsid w:val="00341159"/>
    <w:rsid w:val="0034122F"/>
    <w:rsid w:val="00341593"/>
    <w:rsid w:val="00342BD9"/>
    <w:rsid w:val="00344AEE"/>
    <w:rsid w:val="00344C31"/>
    <w:rsid w:val="0034529C"/>
    <w:rsid w:val="00346049"/>
    <w:rsid w:val="00346BA3"/>
    <w:rsid w:val="003472EA"/>
    <w:rsid w:val="00347FFB"/>
    <w:rsid w:val="0035016E"/>
    <w:rsid w:val="00350970"/>
    <w:rsid w:val="00350BC4"/>
    <w:rsid w:val="00351906"/>
    <w:rsid w:val="003522FB"/>
    <w:rsid w:val="0035382B"/>
    <w:rsid w:val="00353B6D"/>
    <w:rsid w:val="00354152"/>
    <w:rsid w:val="003544A8"/>
    <w:rsid w:val="0035487C"/>
    <w:rsid w:val="003559F6"/>
    <w:rsid w:val="00356124"/>
    <w:rsid w:val="003562E1"/>
    <w:rsid w:val="00356D76"/>
    <w:rsid w:val="00357206"/>
    <w:rsid w:val="003576DE"/>
    <w:rsid w:val="00357847"/>
    <w:rsid w:val="0036040C"/>
    <w:rsid w:val="0036054A"/>
    <w:rsid w:val="00361210"/>
    <w:rsid w:val="003623D4"/>
    <w:rsid w:val="0036425D"/>
    <w:rsid w:val="00364680"/>
    <w:rsid w:val="00364FB8"/>
    <w:rsid w:val="0036510C"/>
    <w:rsid w:val="00365F55"/>
    <w:rsid w:val="003677F2"/>
    <w:rsid w:val="0037028C"/>
    <w:rsid w:val="00370A87"/>
    <w:rsid w:val="0037182F"/>
    <w:rsid w:val="003719DF"/>
    <w:rsid w:val="00371C32"/>
    <w:rsid w:val="00371D6E"/>
    <w:rsid w:val="00371EA9"/>
    <w:rsid w:val="003728F6"/>
    <w:rsid w:val="00372D93"/>
    <w:rsid w:val="00373359"/>
    <w:rsid w:val="0037384B"/>
    <w:rsid w:val="00373FB5"/>
    <w:rsid w:val="00374D13"/>
    <w:rsid w:val="00375943"/>
    <w:rsid w:val="0037615A"/>
    <w:rsid w:val="003761A9"/>
    <w:rsid w:val="00380EAD"/>
    <w:rsid w:val="00381E94"/>
    <w:rsid w:val="003825C7"/>
    <w:rsid w:val="00382F08"/>
    <w:rsid w:val="0038333E"/>
    <w:rsid w:val="003845B3"/>
    <w:rsid w:val="003853E2"/>
    <w:rsid w:val="003854E9"/>
    <w:rsid w:val="003863C6"/>
    <w:rsid w:val="00386745"/>
    <w:rsid w:val="0038723B"/>
    <w:rsid w:val="00390981"/>
    <w:rsid w:val="00390C85"/>
    <w:rsid w:val="00391820"/>
    <w:rsid w:val="0039225F"/>
    <w:rsid w:val="0039301B"/>
    <w:rsid w:val="003935C2"/>
    <w:rsid w:val="00393F73"/>
    <w:rsid w:val="00394217"/>
    <w:rsid w:val="00394277"/>
    <w:rsid w:val="00395833"/>
    <w:rsid w:val="00397B00"/>
    <w:rsid w:val="00397F8C"/>
    <w:rsid w:val="003A0E28"/>
    <w:rsid w:val="003A2443"/>
    <w:rsid w:val="003A33E0"/>
    <w:rsid w:val="003A3478"/>
    <w:rsid w:val="003A3627"/>
    <w:rsid w:val="003A4387"/>
    <w:rsid w:val="003A4EA6"/>
    <w:rsid w:val="003A5240"/>
    <w:rsid w:val="003A5A56"/>
    <w:rsid w:val="003A7844"/>
    <w:rsid w:val="003B03D5"/>
    <w:rsid w:val="003B075C"/>
    <w:rsid w:val="003B0987"/>
    <w:rsid w:val="003B1B18"/>
    <w:rsid w:val="003B28C2"/>
    <w:rsid w:val="003B2900"/>
    <w:rsid w:val="003B3262"/>
    <w:rsid w:val="003B4B66"/>
    <w:rsid w:val="003B4BD9"/>
    <w:rsid w:val="003B526C"/>
    <w:rsid w:val="003B5473"/>
    <w:rsid w:val="003B6118"/>
    <w:rsid w:val="003B72F6"/>
    <w:rsid w:val="003B7C3D"/>
    <w:rsid w:val="003C1F58"/>
    <w:rsid w:val="003C22C1"/>
    <w:rsid w:val="003C354D"/>
    <w:rsid w:val="003C4AED"/>
    <w:rsid w:val="003C562D"/>
    <w:rsid w:val="003C5B62"/>
    <w:rsid w:val="003D0384"/>
    <w:rsid w:val="003D0DCF"/>
    <w:rsid w:val="003D1B90"/>
    <w:rsid w:val="003D23E0"/>
    <w:rsid w:val="003D2518"/>
    <w:rsid w:val="003D25B9"/>
    <w:rsid w:val="003D2CE9"/>
    <w:rsid w:val="003D3D80"/>
    <w:rsid w:val="003D55CB"/>
    <w:rsid w:val="003D5695"/>
    <w:rsid w:val="003D5CB3"/>
    <w:rsid w:val="003D5EA1"/>
    <w:rsid w:val="003D6C7D"/>
    <w:rsid w:val="003D6D5C"/>
    <w:rsid w:val="003D7117"/>
    <w:rsid w:val="003E085A"/>
    <w:rsid w:val="003E0F68"/>
    <w:rsid w:val="003E1C01"/>
    <w:rsid w:val="003E2DFE"/>
    <w:rsid w:val="003E32A4"/>
    <w:rsid w:val="003E4E35"/>
    <w:rsid w:val="003E5343"/>
    <w:rsid w:val="003E5674"/>
    <w:rsid w:val="003E6AFE"/>
    <w:rsid w:val="003F0237"/>
    <w:rsid w:val="003F0E01"/>
    <w:rsid w:val="003F0E66"/>
    <w:rsid w:val="003F20B6"/>
    <w:rsid w:val="003F23E6"/>
    <w:rsid w:val="003F3551"/>
    <w:rsid w:val="003F3948"/>
    <w:rsid w:val="003F3BAC"/>
    <w:rsid w:val="003F3CEC"/>
    <w:rsid w:val="003F4BFD"/>
    <w:rsid w:val="003F62C4"/>
    <w:rsid w:val="003F6AD2"/>
    <w:rsid w:val="003F7671"/>
    <w:rsid w:val="003F7729"/>
    <w:rsid w:val="003F7A78"/>
    <w:rsid w:val="003F7CFF"/>
    <w:rsid w:val="00401549"/>
    <w:rsid w:val="0040176F"/>
    <w:rsid w:val="00402EB9"/>
    <w:rsid w:val="004041B3"/>
    <w:rsid w:val="0040532D"/>
    <w:rsid w:val="00405960"/>
    <w:rsid w:val="00406476"/>
    <w:rsid w:val="00406628"/>
    <w:rsid w:val="004068CF"/>
    <w:rsid w:val="0040750C"/>
    <w:rsid w:val="00407577"/>
    <w:rsid w:val="004075A7"/>
    <w:rsid w:val="00407D7E"/>
    <w:rsid w:val="00411657"/>
    <w:rsid w:val="0041190C"/>
    <w:rsid w:val="00411919"/>
    <w:rsid w:val="00411CC0"/>
    <w:rsid w:val="00413700"/>
    <w:rsid w:val="00415452"/>
    <w:rsid w:val="00416448"/>
    <w:rsid w:val="00416C62"/>
    <w:rsid w:val="00417059"/>
    <w:rsid w:val="004175C7"/>
    <w:rsid w:val="00417AAF"/>
    <w:rsid w:val="00420C66"/>
    <w:rsid w:val="00421059"/>
    <w:rsid w:val="004214EF"/>
    <w:rsid w:val="00422EB0"/>
    <w:rsid w:val="00423014"/>
    <w:rsid w:val="00423A49"/>
    <w:rsid w:val="004242BE"/>
    <w:rsid w:val="00424E31"/>
    <w:rsid w:val="00425114"/>
    <w:rsid w:val="00425D62"/>
    <w:rsid w:val="004264DC"/>
    <w:rsid w:val="00427092"/>
    <w:rsid w:val="00427D90"/>
    <w:rsid w:val="00430A1C"/>
    <w:rsid w:val="004314D5"/>
    <w:rsid w:val="004321F4"/>
    <w:rsid w:val="004324E2"/>
    <w:rsid w:val="0043260B"/>
    <w:rsid w:val="00433080"/>
    <w:rsid w:val="00433812"/>
    <w:rsid w:val="00433D93"/>
    <w:rsid w:val="00434B3B"/>
    <w:rsid w:val="0043515D"/>
    <w:rsid w:val="00435C26"/>
    <w:rsid w:val="0043699B"/>
    <w:rsid w:val="0043771A"/>
    <w:rsid w:val="00437795"/>
    <w:rsid w:val="00437CDD"/>
    <w:rsid w:val="00437F06"/>
    <w:rsid w:val="00440206"/>
    <w:rsid w:val="00440A7D"/>
    <w:rsid w:val="00442CB3"/>
    <w:rsid w:val="00442D42"/>
    <w:rsid w:val="00443324"/>
    <w:rsid w:val="00443E82"/>
    <w:rsid w:val="00444349"/>
    <w:rsid w:val="004452B7"/>
    <w:rsid w:val="0044600E"/>
    <w:rsid w:val="004464C7"/>
    <w:rsid w:val="00446E38"/>
    <w:rsid w:val="004476FA"/>
    <w:rsid w:val="00447915"/>
    <w:rsid w:val="00447D66"/>
    <w:rsid w:val="00450A52"/>
    <w:rsid w:val="00451BB2"/>
    <w:rsid w:val="00451C08"/>
    <w:rsid w:val="00451F2F"/>
    <w:rsid w:val="004527B2"/>
    <w:rsid w:val="00452E60"/>
    <w:rsid w:val="00453251"/>
    <w:rsid w:val="00453AB1"/>
    <w:rsid w:val="00454180"/>
    <w:rsid w:val="00454E4B"/>
    <w:rsid w:val="00455B0A"/>
    <w:rsid w:val="00455B4B"/>
    <w:rsid w:val="00457047"/>
    <w:rsid w:val="004573DA"/>
    <w:rsid w:val="0045786E"/>
    <w:rsid w:val="004578E0"/>
    <w:rsid w:val="004601A2"/>
    <w:rsid w:val="0046134C"/>
    <w:rsid w:val="00461464"/>
    <w:rsid w:val="00461FB0"/>
    <w:rsid w:val="00462100"/>
    <w:rsid w:val="00462B58"/>
    <w:rsid w:val="00462EC5"/>
    <w:rsid w:val="00464A23"/>
    <w:rsid w:val="00464B13"/>
    <w:rsid w:val="00464B6A"/>
    <w:rsid w:val="00464DA1"/>
    <w:rsid w:val="00465079"/>
    <w:rsid w:val="004655AD"/>
    <w:rsid w:val="00466246"/>
    <w:rsid w:val="00470055"/>
    <w:rsid w:val="0047008C"/>
    <w:rsid w:val="004701C6"/>
    <w:rsid w:val="004715A5"/>
    <w:rsid w:val="00471B98"/>
    <w:rsid w:val="004731FA"/>
    <w:rsid w:val="004738B8"/>
    <w:rsid w:val="00473B91"/>
    <w:rsid w:val="00474555"/>
    <w:rsid w:val="004777CB"/>
    <w:rsid w:val="0048177B"/>
    <w:rsid w:val="00481F6C"/>
    <w:rsid w:val="00482B40"/>
    <w:rsid w:val="00483E77"/>
    <w:rsid w:val="004845EF"/>
    <w:rsid w:val="00485183"/>
    <w:rsid w:val="00485EFD"/>
    <w:rsid w:val="00486F5A"/>
    <w:rsid w:val="004879CB"/>
    <w:rsid w:val="00487D74"/>
    <w:rsid w:val="0049038B"/>
    <w:rsid w:val="004912AC"/>
    <w:rsid w:val="004922F3"/>
    <w:rsid w:val="00492379"/>
    <w:rsid w:val="00494C72"/>
    <w:rsid w:val="0049595E"/>
    <w:rsid w:val="00495C65"/>
    <w:rsid w:val="004968FD"/>
    <w:rsid w:val="004969C0"/>
    <w:rsid w:val="00496B95"/>
    <w:rsid w:val="00496EC4"/>
    <w:rsid w:val="004A002C"/>
    <w:rsid w:val="004A056F"/>
    <w:rsid w:val="004A18A7"/>
    <w:rsid w:val="004A289A"/>
    <w:rsid w:val="004A2F37"/>
    <w:rsid w:val="004A451F"/>
    <w:rsid w:val="004A4EC6"/>
    <w:rsid w:val="004A5391"/>
    <w:rsid w:val="004A5D74"/>
    <w:rsid w:val="004A6586"/>
    <w:rsid w:val="004A7C39"/>
    <w:rsid w:val="004B0403"/>
    <w:rsid w:val="004B0735"/>
    <w:rsid w:val="004B4647"/>
    <w:rsid w:val="004B616F"/>
    <w:rsid w:val="004B62F8"/>
    <w:rsid w:val="004B633E"/>
    <w:rsid w:val="004B67D7"/>
    <w:rsid w:val="004B6AD5"/>
    <w:rsid w:val="004B713F"/>
    <w:rsid w:val="004B77BE"/>
    <w:rsid w:val="004C0068"/>
    <w:rsid w:val="004C0E3D"/>
    <w:rsid w:val="004C1399"/>
    <w:rsid w:val="004C187D"/>
    <w:rsid w:val="004C1D17"/>
    <w:rsid w:val="004C1E0E"/>
    <w:rsid w:val="004C1ED3"/>
    <w:rsid w:val="004C20C2"/>
    <w:rsid w:val="004C25BB"/>
    <w:rsid w:val="004C33B7"/>
    <w:rsid w:val="004C3830"/>
    <w:rsid w:val="004C42D6"/>
    <w:rsid w:val="004C4D99"/>
    <w:rsid w:val="004C531B"/>
    <w:rsid w:val="004C621F"/>
    <w:rsid w:val="004D0725"/>
    <w:rsid w:val="004D232E"/>
    <w:rsid w:val="004D2C93"/>
    <w:rsid w:val="004D394F"/>
    <w:rsid w:val="004D3CC9"/>
    <w:rsid w:val="004D4907"/>
    <w:rsid w:val="004D4D7D"/>
    <w:rsid w:val="004D5133"/>
    <w:rsid w:val="004D5A83"/>
    <w:rsid w:val="004D5ABD"/>
    <w:rsid w:val="004D5BAE"/>
    <w:rsid w:val="004D5FD6"/>
    <w:rsid w:val="004D6420"/>
    <w:rsid w:val="004D72EC"/>
    <w:rsid w:val="004D78D9"/>
    <w:rsid w:val="004D79A9"/>
    <w:rsid w:val="004D7F91"/>
    <w:rsid w:val="004E26DF"/>
    <w:rsid w:val="004E360E"/>
    <w:rsid w:val="004E3C16"/>
    <w:rsid w:val="004E4581"/>
    <w:rsid w:val="004E4710"/>
    <w:rsid w:val="004E4CC1"/>
    <w:rsid w:val="004E52F1"/>
    <w:rsid w:val="004E5892"/>
    <w:rsid w:val="004E5978"/>
    <w:rsid w:val="004E5ECF"/>
    <w:rsid w:val="004E66D2"/>
    <w:rsid w:val="004E7534"/>
    <w:rsid w:val="004E78B9"/>
    <w:rsid w:val="004F0697"/>
    <w:rsid w:val="004F072D"/>
    <w:rsid w:val="004F07D3"/>
    <w:rsid w:val="004F14B1"/>
    <w:rsid w:val="004F1A5D"/>
    <w:rsid w:val="004F1BA5"/>
    <w:rsid w:val="004F309D"/>
    <w:rsid w:val="004F32F1"/>
    <w:rsid w:val="004F54A7"/>
    <w:rsid w:val="004F5E86"/>
    <w:rsid w:val="004F61CB"/>
    <w:rsid w:val="004F6DF7"/>
    <w:rsid w:val="005016A3"/>
    <w:rsid w:val="005031EF"/>
    <w:rsid w:val="00504711"/>
    <w:rsid w:val="0050592E"/>
    <w:rsid w:val="00505983"/>
    <w:rsid w:val="00505B60"/>
    <w:rsid w:val="005077A6"/>
    <w:rsid w:val="00507874"/>
    <w:rsid w:val="00507AB8"/>
    <w:rsid w:val="00507D6F"/>
    <w:rsid w:val="00507F80"/>
    <w:rsid w:val="0051049B"/>
    <w:rsid w:val="005105F4"/>
    <w:rsid w:val="00513818"/>
    <w:rsid w:val="00513C5C"/>
    <w:rsid w:val="0051425D"/>
    <w:rsid w:val="00515259"/>
    <w:rsid w:val="005156C0"/>
    <w:rsid w:val="00515AAB"/>
    <w:rsid w:val="00515F0D"/>
    <w:rsid w:val="00516761"/>
    <w:rsid w:val="00516B74"/>
    <w:rsid w:val="00516E12"/>
    <w:rsid w:val="005206E7"/>
    <w:rsid w:val="00521080"/>
    <w:rsid w:val="00521465"/>
    <w:rsid w:val="005214C1"/>
    <w:rsid w:val="00521B0D"/>
    <w:rsid w:val="00522578"/>
    <w:rsid w:val="00522BAF"/>
    <w:rsid w:val="005235B4"/>
    <w:rsid w:val="00523997"/>
    <w:rsid w:val="00523B78"/>
    <w:rsid w:val="00523BB2"/>
    <w:rsid w:val="00523EF1"/>
    <w:rsid w:val="00524D38"/>
    <w:rsid w:val="005265ED"/>
    <w:rsid w:val="00526A86"/>
    <w:rsid w:val="0052747D"/>
    <w:rsid w:val="00527B0A"/>
    <w:rsid w:val="00527B99"/>
    <w:rsid w:val="00530116"/>
    <w:rsid w:val="005308EE"/>
    <w:rsid w:val="00531004"/>
    <w:rsid w:val="005324D7"/>
    <w:rsid w:val="005328EB"/>
    <w:rsid w:val="00534265"/>
    <w:rsid w:val="005349CD"/>
    <w:rsid w:val="00534A9E"/>
    <w:rsid w:val="00535001"/>
    <w:rsid w:val="00535177"/>
    <w:rsid w:val="00535D77"/>
    <w:rsid w:val="00536344"/>
    <w:rsid w:val="00536587"/>
    <w:rsid w:val="00537C5F"/>
    <w:rsid w:val="00540F0F"/>
    <w:rsid w:val="00541871"/>
    <w:rsid w:val="00541B87"/>
    <w:rsid w:val="00541D8B"/>
    <w:rsid w:val="00542169"/>
    <w:rsid w:val="00543062"/>
    <w:rsid w:val="00543071"/>
    <w:rsid w:val="0054342C"/>
    <w:rsid w:val="00543EF7"/>
    <w:rsid w:val="005442ED"/>
    <w:rsid w:val="00545257"/>
    <w:rsid w:val="0054611D"/>
    <w:rsid w:val="0054656D"/>
    <w:rsid w:val="0054735B"/>
    <w:rsid w:val="00547B87"/>
    <w:rsid w:val="00547C24"/>
    <w:rsid w:val="00550BFA"/>
    <w:rsid w:val="00552922"/>
    <w:rsid w:val="00552E8D"/>
    <w:rsid w:val="00552EB9"/>
    <w:rsid w:val="00552ED5"/>
    <w:rsid w:val="00552F2C"/>
    <w:rsid w:val="005547D0"/>
    <w:rsid w:val="00554842"/>
    <w:rsid w:val="005551B9"/>
    <w:rsid w:val="005552BE"/>
    <w:rsid w:val="00555AE8"/>
    <w:rsid w:val="00556605"/>
    <w:rsid w:val="005573C3"/>
    <w:rsid w:val="0055790D"/>
    <w:rsid w:val="0056092B"/>
    <w:rsid w:val="0056095D"/>
    <w:rsid w:val="00561D96"/>
    <w:rsid w:val="005626A7"/>
    <w:rsid w:val="00562C8D"/>
    <w:rsid w:val="00563152"/>
    <w:rsid w:val="00563711"/>
    <w:rsid w:val="00564279"/>
    <w:rsid w:val="00565507"/>
    <w:rsid w:val="0056593D"/>
    <w:rsid w:val="00565D34"/>
    <w:rsid w:val="00565DA8"/>
    <w:rsid w:val="00566A6B"/>
    <w:rsid w:val="005672F9"/>
    <w:rsid w:val="00567591"/>
    <w:rsid w:val="005700F3"/>
    <w:rsid w:val="005706B4"/>
    <w:rsid w:val="00570931"/>
    <w:rsid w:val="00570B62"/>
    <w:rsid w:val="00570DBA"/>
    <w:rsid w:val="00570FCF"/>
    <w:rsid w:val="00571936"/>
    <w:rsid w:val="005729F0"/>
    <w:rsid w:val="00572F72"/>
    <w:rsid w:val="00575706"/>
    <w:rsid w:val="0057619B"/>
    <w:rsid w:val="0057678F"/>
    <w:rsid w:val="005769A0"/>
    <w:rsid w:val="00576C15"/>
    <w:rsid w:val="00577286"/>
    <w:rsid w:val="005773E8"/>
    <w:rsid w:val="005774A7"/>
    <w:rsid w:val="00577905"/>
    <w:rsid w:val="00577FDD"/>
    <w:rsid w:val="005800D4"/>
    <w:rsid w:val="005819C7"/>
    <w:rsid w:val="00582A83"/>
    <w:rsid w:val="00582C7A"/>
    <w:rsid w:val="005841BD"/>
    <w:rsid w:val="00585300"/>
    <w:rsid w:val="005858E6"/>
    <w:rsid w:val="00585D23"/>
    <w:rsid w:val="00585FE7"/>
    <w:rsid w:val="005860FE"/>
    <w:rsid w:val="00586E59"/>
    <w:rsid w:val="00587286"/>
    <w:rsid w:val="00587439"/>
    <w:rsid w:val="005878FB"/>
    <w:rsid w:val="00590400"/>
    <w:rsid w:val="00590456"/>
    <w:rsid w:val="0059054F"/>
    <w:rsid w:val="00590C5A"/>
    <w:rsid w:val="00591042"/>
    <w:rsid w:val="0059142B"/>
    <w:rsid w:val="00592AB2"/>
    <w:rsid w:val="00593511"/>
    <w:rsid w:val="00594462"/>
    <w:rsid w:val="00594622"/>
    <w:rsid w:val="00594A25"/>
    <w:rsid w:val="005951C5"/>
    <w:rsid w:val="005955A3"/>
    <w:rsid w:val="00595959"/>
    <w:rsid w:val="00596BC9"/>
    <w:rsid w:val="00597A24"/>
    <w:rsid w:val="00597B69"/>
    <w:rsid w:val="005A0A4C"/>
    <w:rsid w:val="005A1478"/>
    <w:rsid w:val="005A14AD"/>
    <w:rsid w:val="005A16CE"/>
    <w:rsid w:val="005A187A"/>
    <w:rsid w:val="005A20B2"/>
    <w:rsid w:val="005A2350"/>
    <w:rsid w:val="005A3178"/>
    <w:rsid w:val="005A383E"/>
    <w:rsid w:val="005A4BA0"/>
    <w:rsid w:val="005A5E2E"/>
    <w:rsid w:val="005A6500"/>
    <w:rsid w:val="005A7863"/>
    <w:rsid w:val="005A7999"/>
    <w:rsid w:val="005B05C5"/>
    <w:rsid w:val="005B0642"/>
    <w:rsid w:val="005B0659"/>
    <w:rsid w:val="005B0667"/>
    <w:rsid w:val="005B0BE0"/>
    <w:rsid w:val="005B1B32"/>
    <w:rsid w:val="005B2459"/>
    <w:rsid w:val="005B349E"/>
    <w:rsid w:val="005B4720"/>
    <w:rsid w:val="005B49FE"/>
    <w:rsid w:val="005B51AD"/>
    <w:rsid w:val="005B5240"/>
    <w:rsid w:val="005B546F"/>
    <w:rsid w:val="005B5A23"/>
    <w:rsid w:val="005B61DB"/>
    <w:rsid w:val="005B63E9"/>
    <w:rsid w:val="005C05E1"/>
    <w:rsid w:val="005C06A1"/>
    <w:rsid w:val="005C0CEC"/>
    <w:rsid w:val="005C0DCE"/>
    <w:rsid w:val="005C22D8"/>
    <w:rsid w:val="005C2684"/>
    <w:rsid w:val="005C3A0F"/>
    <w:rsid w:val="005C3EB3"/>
    <w:rsid w:val="005C3EDD"/>
    <w:rsid w:val="005C44C5"/>
    <w:rsid w:val="005C4531"/>
    <w:rsid w:val="005C4D9D"/>
    <w:rsid w:val="005C6336"/>
    <w:rsid w:val="005C774B"/>
    <w:rsid w:val="005D0E5A"/>
    <w:rsid w:val="005D1128"/>
    <w:rsid w:val="005D17AA"/>
    <w:rsid w:val="005D189E"/>
    <w:rsid w:val="005D194E"/>
    <w:rsid w:val="005D32C5"/>
    <w:rsid w:val="005D5C20"/>
    <w:rsid w:val="005D6183"/>
    <w:rsid w:val="005D6821"/>
    <w:rsid w:val="005D77CB"/>
    <w:rsid w:val="005E049D"/>
    <w:rsid w:val="005E0899"/>
    <w:rsid w:val="005E0903"/>
    <w:rsid w:val="005E1B56"/>
    <w:rsid w:val="005E22E9"/>
    <w:rsid w:val="005E2479"/>
    <w:rsid w:val="005E2486"/>
    <w:rsid w:val="005E2B13"/>
    <w:rsid w:val="005E2FB4"/>
    <w:rsid w:val="005E425E"/>
    <w:rsid w:val="005E4553"/>
    <w:rsid w:val="005E4FEE"/>
    <w:rsid w:val="005E5BE5"/>
    <w:rsid w:val="005E6A99"/>
    <w:rsid w:val="005E7439"/>
    <w:rsid w:val="005F11FA"/>
    <w:rsid w:val="005F1571"/>
    <w:rsid w:val="005F2B60"/>
    <w:rsid w:val="005F2EC0"/>
    <w:rsid w:val="005F40E5"/>
    <w:rsid w:val="005F4624"/>
    <w:rsid w:val="005F5FB0"/>
    <w:rsid w:val="005F6098"/>
    <w:rsid w:val="005F6341"/>
    <w:rsid w:val="005F6608"/>
    <w:rsid w:val="005F69FC"/>
    <w:rsid w:val="005F794D"/>
    <w:rsid w:val="005F7E27"/>
    <w:rsid w:val="00600151"/>
    <w:rsid w:val="00601DF9"/>
    <w:rsid w:val="00601FF5"/>
    <w:rsid w:val="00602D1F"/>
    <w:rsid w:val="00602D86"/>
    <w:rsid w:val="00603122"/>
    <w:rsid w:val="00604C77"/>
    <w:rsid w:val="00605611"/>
    <w:rsid w:val="00606FDB"/>
    <w:rsid w:val="006078EE"/>
    <w:rsid w:val="00607ADC"/>
    <w:rsid w:val="00610B60"/>
    <w:rsid w:val="0061151A"/>
    <w:rsid w:val="006119B7"/>
    <w:rsid w:val="00611BAE"/>
    <w:rsid w:val="00612111"/>
    <w:rsid w:val="00613254"/>
    <w:rsid w:val="00613766"/>
    <w:rsid w:val="00615695"/>
    <w:rsid w:val="00615D3F"/>
    <w:rsid w:val="00616E6D"/>
    <w:rsid w:val="00617044"/>
    <w:rsid w:val="00617A2A"/>
    <w:rsid w:val="00620751"/>
    <w:rsid w:val="00622BC4"/>
    <w:rsid w:val="00622CBF"/>
    <w:rsid w:val="0062305F"/>
    <w:rsid w:val="00623143"/>
    <w:rsid w:val="00623965"/>
    <w:rsid w:val="0062469D"/>
    <w:rsid w:val="00624993"/>
    <w:rsid w:val="00625F00"/>
    <w:rsid w:val="0063045F"/>
    <w:rsid w:val="0063089F"/>
    <w:rsid w:val="00632984"/>
    <w:rsid w:val="00632F05"/>
    <w:rsid w:val="006333F7"/>
    <w:rsid w:val="006336BB"/>
    <w:rsid w:val="006338D6"/>
    <w:rsid w:val="00633DEB"/>
    <w:rsid w:val="00633EEE"/>
    <w:rsid w:val="00635181"/>
    <w:rsid w:val="006353F1"/>
    <w:rsid w:val="006357C6"/>
    <w:rsid w:val="00637B05"/>
    <w:rsid w:val="00641038"/>
    <w:rsid w:val="0064189C"/>
    <w:rsid w:val="006418B8"/>
    <w:rsid w:val="00642EEF"/>
    <w:rsid w:val="0064322C"/>
    <w:rsid w:val="0064428B"/>
    <w:rsid w:val="00646DBE"/>
    <w:rsid w:val="00647A54"/>
    <w:rsid w:val="00650B99"/>
    <w:rsid w:val="00650D6A"/>
    <w:rsid w:val="00650FD9"/>
    <w:rsid w:val="006514A0"/>
    <w:rsid w:val="00651BC7"/>
    <w:rsid w:val="00652DC9"/>
    <w:rsid w:val="00653265"/>
    <w:rsid w:val="00654F2B"/>
    <w:rsid w:val="006563E3"/>
    <w:rsid w:val="00660272"/>
    <w:rsid w:val="00660724"/>
    <w:rsid w:val="00661FE1"/>
    <w:rsid w:val="00662796"/>
    <w:rsid w:val="006631F5"/>
    <w:rsid w:val="00663E02"/>
    <w:rsid w:val="00664FDC"/>
    <w:rsid w:val="006665CB"/>
    <w:rsid w:val="00666D01"/>
    <w:rsid w:val="00670A0D"/>
    <w:rsid w:val="00670B18"/>
    <w:rsid w:val="00672526"/>
    <w:rsid w:val="006736B8"/>
    <w:rsid w:val="006740DB"/>
    <w:rsid w:val="00674BC8"/>
    <w:rsid w:val="00674DA5"/>
    <w:rsid w:val="0067505D"/>
    <w:rsid w:val="006750B3"/>
    <w:rsid w:val="006750E3"/>
    <w:rsid w:val="00676441"/>
    <w:rsid w:val="006765D3"/>
    <w:rsid w:val="0067679E"/>
    <w:rsid w:val="006769D9"/>
    <w:rsid w:val="00677A68"/>
    <w:rsid w:val="006801AE"/>
    <w:rsid w:val="00680496"/>
    <w:rsid w:val="00680AF6"/>
    <w:rsid w:val="00680CA9"/>
    <w:rsid w:val="006810E3"/>
    <w:rsid w:val="00681203"/>
    <w:rsid w:val="006812FE"/>
    <w:rsid w:val="006816E1"/>
    <w:rsid w:val="00682053"/>
    <w:rsid w:val="0068239A"/>
    <w:rsid w:val="00682810"/>
    <w:rsid w:val="00683A65"/>
    <w:rsid w:val="00684F39"/>
    <w:rsid w:val="0068518B"/>
    <w:rsid w:val="00685246"/>
    <w:rsid w:val="006860F2"/>
    <w:rsid w:val="00687BCF"/>
    <w:rsid w:val="00690325"/>
    <w:rsid w:val="00690423"/>
    <w:rsid w:val="00692FE8"/>
    <w:rsid w:val="006934DA"/>
    <w:rsid w:val="00693B0B"/>
    <w:rsid w:val="00694817"/>
    <w:rsid w:val="006949A7"/>
    <w:rsid w:val="00695768"/>
    <w:rsid w:val="00695BCA"/>
    <w:rsid w:val="00696D1C"/>
    <w:rsid w:val="006975F7"/>
    <w:rsid w:val="00697AB3"/>
    <w:rsid w:val="00697DDB"/>
    <w:rsid w:val="006A0825"/>
    <w:rsid w:val="006A2035"/>
    <w:rsid w:val="006A22E0"/>
    <w:rsid w:val="006A26BB"/>
    <w:rsid w:val="006A33F5"/>
    <w:rsid w:val="006A471A"/>
    <w:rsid w:val="006A5AB4"/>
    <w:rsid w:val="006A6A6F"/>
    <w:rsid w:val="006A725B"/>
    <w:rsid w:val="006A7626"/>
    <w:rsid w:val="006A78E0"/>
    <w:rsid w:val="006B0586"/>
    <w:rsid w:val="006B0E02"/>
    <w:rsid w:val="006B14CA"/>
    <w:rsid w:val="006B1619"/>
    <w:rsid w:val="006B162E"/>
    <w:rsid w:val="006B269B"/>
    <w:rsid w:val="006B2EA8"/>
    <w:rsid w:val="006B3DFE"/>
    <w:rsid w:val="006B4AE8"/>
    <w:rsid w:val="006B5479"/>
    <w:rsid w:val="006B6190"/>
    <w:rsid w:val="006B694F"/>
    <w:rsid w:val="006B6A94"/>
    <w:rsid w:val="006B6FBB"/>
    <w:rsid w:val="006B7941"/>
    <w:rsid w:val="006C0D18"/>
    <w:rsid w:val="006C1533"/>
    <w:rsid w:val="006C1EB9"/>
    <w:rsid w:val="006C2988"/>
    <w:rsid w:val="006C3F0E"/>
    <w:rsid w:val="006C4AC3"/>
    <w:rsid w:val="006C5A74"/>
    <w:rsid w:val="006C5D58"/>
    <w:rsid w:val="006C5FFB"/>
    <w:rsid w:val="006C631A"/>
    <w:rsid w:val="006C634B"/>
    <w:rsid w:val="006C6645"/>
    <w:rsid w:val="006C78AC"/>
    <w:rsid w:val="006D1FA5"/>
    <w:rsid w:val="006D2382"/>
    <w:rsid w:val="006D4098"/>
    <w:rsid w:val="006D432C"/>
    <w:rsid w:val="006D50E7"/>
    <w:rsid w:val="006D52B3"/>
    <w:rsid w:val="006D5605"/>
    <w:rsid w:val="006D5C81"/>
    <w:rsid w:val="006D6D28"/>
    <w:rsid w:val="006D794B"/>
    <w:rsid w:val="006E0C8A"/>
    <w:rsid w:val="006E0FFB"/>
    <w:rsid w:val="006E1007"/>
    <w:rsid w:val="006E102A"/>
    <w:rsid w:val="006E13E9"/>
    <w:rsid w:val="006E1901"/>
    <w:rsid w:val="006E1A5B"/>
    <w:rsid w:val="006E1FD4"/>
    <w:rsid w:val="006E3A27"/>
    <w:rsid w:val="006E4B9F"/>
    <w:rsid w:val="006E4E64"/>
    <w:rsid w:val="006E519A"/>
    <w:rsid w:val="006E6000"/>
    <w:rsid w:val="006E6ED9"/>
    <w:rsid w:val="006E6F84"/>
    <w:rsid w:val="006E7B2B"/>
    <w:rsid w:val="006E7DF7"/>
    <w:rsid w:val="006F05F4"/>
    <w:rsid w:val="006F0916"/>
    <w:rsid w:val="006F0D8C"/>
    <w:rsid w:val="006F0FC9"/>
    <w:rsid w:val="006F29A8"/>
    <w:rsid w:val="006F2A22"/>
    <w:rsid w:val="006F2DB9"/>
    <w:rsid w:val="006F3226"/>
    <w:rsid w:val="006F3856"/>
    <w:rsid w:val="006F3877"/>
    <w:rsid w:val="006F3EBB"/>
    <w:rsid w:val="006F45E1"/>
    <w:rsid w:val="006F4923"/>
    <w:rsid w:val="006F4F76"/>
    <w:rsid w:val="006F50B9"/>
    <w:rsid w:val="006F5A7F"/>
    <w:rsid w:val="006F641B"/>
    <w:rsid w:val="006F6B64"/>
    <w:rsid w:val="006F6FE7"/>
    <w:rsid w:val="006F72C7"/>
    <w:rsid w:val="006F7941"/>
    <w:rsid w:val="006F79D7"/>
    <w:rsid w:val="006F7C51"/>
    <w:rsid w:val="0070016F"/>
    <w:rsid w:val="00700503"/>
    <w:rsid w:val="0070080B"/>
    <w:rsid w:val="00700998"/>
    <w:rsid w:val="0070109A"/>
    <w:rsid w:val="00701238"/>
    <w:rsid w:val="0070186B"/>
    <w:rsid w:val="0070193E"/>
    <w:rsid w:val="00701EE9"/>
    <w:rsid w:val="00704787"/>
    <w:rsid w:val="00705CC0"/>
    <w:rsid w:val="00706247"/>
    <w:rsid w:val="00706662"/>
    <w:rsid w:val="007075F7"/>
    <w:rsid w:val="0070781D"/>
    <w:rsid w:val="00707A4D"/>
    <w:rsid w:val="00710E20"/>
    <w:rsid w:val="0071163E"/>
    <w:rsid w:val="0071281F"/>
    <w:rsid w:val="0071290A"/>
    <w:rsid w:val="00713BF9"/>
    <w:rsid w:val="0071412F"/>
    <w:rsid w:val="00716245"/>
    <w:rsid w:val="007167F0"/>
    <w:rsid w:val="007174DD"/>
    <w:rsid w:val="00717500"/>
    <w:rsid w:val="00717834"/>
    <w:rsid w:val="0072011F"/>
    <w:rsid w:val="0072019B"/>
    <w:rsid w:val="007214B8"/>
    <w:rsid w:val="00722716"/>
    <w:rsid w:val="007227B6"/>
    <w:rsid w:val="007241F4"/>
    <w:rsid w:val="00724498"/>
    <w:rsid w:val="007250AC"/>
    <w:rsid w:val="007256E3"/>
    <w:rsid w:val="00725AC1"/>
    <w:rsid w:val="007269CF"/>
    <w:rsid w:val="0072705B"/>
    <w:rsid w:val="00727079"/>
    <w:rsid w:val="0072770A"/>
    <w:rsid w:val="0073037A"/>
    <w:rsid w:val="0073151F"/>
    <w:rsid w:val="00731584"/>
    <w:rsid w:val="00732254"/>
    <w:rsid w:val="00732C40"/>
    <w:rsid w:val="00733F95"/>
    <w:rsid w:val="00734793"/>
    <w:rsid w:val="00734FE1"/>
    <w:rsid w:val="007350C5"/>
    <w:rsid w:val="007350C9"/>
    <w:rsid w:val="00735332"/>
    <w:rsid w:val="007362A4"/>
    <w:rsid w:val="0073677B"/>
    <w:rsid w:val="00736857"/>
    <w:rsid w:val="00736BF3"/>
    <w:rsid w:val="00737340"/>
    <w:rsid w:val="00737B83"/>
    <w:rsid w:val="00737F8A"/>
    <w:rsid w:val="0074002C"/>
    <w:rsid w:val="00742410"/>
    <w:rsid w:val="007425ED"/>
    <w:rsid w:val="007425FB"/>
    <w:rsid w:val="00742F07"/>
    <w:rsid w:val="00743D5D"/>
    <w:rsid w:val="00743E93"/>
    <w:rsid w:val="00744506"/>
    <w:rsid w:val="007445C2"/>
    <w:rsid w:val="00746325"/>
    <w:rsid w:val="00746827"/>
    <w:rsid w:val="00746CE7"/>
    <w:rsid w:val="007475A9"/>
    <w:rsid w:val="00747607"/>
    <w:rsid w:val="007478E9"/>
    <w:rsid w:val="0075048D"/>
    <w:rsid w:val="00750B9E"/>
    <w:rsid w:val="007511C0"/>
    <w:rsid w:val="007514E7"/>
    <w:rsid w:val="00751E4E"/>
    <w:rsid w:val="007522C8"/>
    <w:rsid w:val="0075408D"/>
    <w:rsid w:val="00754C9D"/>
    <w:rsid w:val="00754E1D"/>
    <w:rsid w:val="00755109"/>
    <w:rsid w:val="007552EF"/>
    <w:rsid w:val="007552FE"/>
    <w:rsid w:val="007556FC"/>
    <w:rsid w:val="00755ADE"/>
    <w:rsid w:val="0075626C"/>
    <w:rsid w:val="007562CC"/>
    <w:rsid w:val="0075702D"/>
    <w:rsid w:val="00757C2D"/>
    <w:rsid w:val="0076003C"/>
    <w:rsid w:val="007614FB"/>
    <w:rsid w:val="00761908"/>
    <w:rsid w:val="007624C9"/>
    <w:rsid w:val="00763818"/>
    <w:rsid w:val="00763FBB"/>
    <w:rsid w:val="0076484C"/>
    <w:rsid w:val="007658C5"/>
    <w:rsid w:val="00766D45"/>
    <w:rsid w:val="0076773F"/>
    <w:rsid w:val="00767F74"/>
    <w:rsid w:val="00771FE9"/>
    <w:rsid w:val="00772272"/>
    <w:rsid w:val="0077362C"/>
    <w:rsid w:val="00776880"/>
    <w:rsid w:val="00776A75"/>
    <w:rsid w:val="00776EE7"/>
    <w:rsid w:val="007774FF"/>
    <w:rsid w:val="00777832"/>
    <w:rsid w:val="00777D1F"/>
    <w:rsid w:val="007804BF"/>
    <w:rsid w:val="00780803"/>
    <w:rsid w:val="007809CB"/>
    <w:rsid w:val="00781225"/>
    <w:rsid w:val="00782DCB"/>
    <w:rsid w:val="00782E16"/>
    <w:rsid w:val="00782F8C"/>
    <w:rsid w:val="007831E8"/>
    <w:rsid w:val="0078691C"/>
    <w:rsid w:val="00790149"/>
    <w:rsid w:val="00790327"/>
    <w:rsid w:val="007908C5"/>
    <w:rsid w:val="00791EED"/>
    <w:rsid w:val="00792128"/>
    <w:rsid w:val="00792B79"/>
    <w:rsid w:val="00793562"/>
    <w:rsid w:val="00793567"/>
    <w:rsid w:val="007942AE"/>
    <w:rsid w:val="007942B7"/>
    <w:rsid w:val="00794C2A"/>
    <w:rsid w:val="00795560"/>
    <w:rsid w:val="00795E90"/>
    <w:rsid w:val="00795EF6"/>
    <w:rsid w:val="00796D83"/>
    <w:rsid w:val="00797117"/>
    <w:rsid w:val="007A0A1A"/>
    <w:rsid w:val="007A0AEB"/>
    <w:rsid w:val="007A1DEA"/>
    <w:rsid w:val="007A208C"/>
    <w:rsid w:val="007A208F"/>
    <w:rsid w:val="007A2FF5"/>
    <w:rsid w:val="007A3526"/>
    <w:rsid w:val="007A416B"/>
    <w:rsid w:val="007A543A"/>
    <w:rsid w:val="007A57C2"/>
    <w:rsid w:val="007A77AE"/>
    <w:rsid w:val="007A7916"/>
    <w:rsid w:val="007A7B85"/>
    <w:rsid w:val="007A7E4B"/>
    <w:rsid w:val="007B0380"/>
    <w:rsid w:val="007B06BF"/>
    <w:rsid w:val="007B0EC2"/>
    <w:rsid w:val="007B1102"/>
    <w:rsid w:val="007B1A23"/>
    <w:rsid w:val="007B2944"/>
    <w:rsid w:val="007B2DAC"/>
    <w:rsid w:val="007B407F"/>
    <w:rsid w:val="007B4D1E"/>
    <w:rsid w:val="007B533D"/>
    <w:rsid w:val="007B6088"/>
    <w:rsid w:val="007B614F"/>
    <w:rsid w:val="007B61C7"/>
    <w:rsid w:val="007B670E"/>
    <w:rsid w:val="007B6727"/>
    <w:rsid w:val="007B6C01"/>
    <w:rsid w:val="007B70EE"/>
    <w:rsid w:val="007B7FF5"/>
    <w:rsid w:val="007C1374"/>
    <w:rsid w:val="007C1FB8"/>
    <w:rsid w:val="007C3453"/>
    <w:rsid w:val="007C4373"/>
    <w:rsid w:val="007C63F6"/>
    <w:rsid w:val="007D0ACA"/>
    <w:rsid w:val="007D0CD6"/>
    <w:rsid w:val="007D1D2B"/>
    <w:rsid w:val="007D304B"/>
    <w:rsid w:val="007D3904"/>
    <w:rsid w:val="007D3A45"/>
    <w:rsid w:val="007D4321"/>
    <w:rsid w:val="007D48A6"/>
    <w:rsid w:val="007D4DBD"/>
    <w:rsid w:val="007D740B"/>
    <w:rsid w:val="007D77B1"/>
    <w:rsid w:val="007D7A2A"/>
    <w:rsid w:val="007D7FB3"/>
    <w:rsid w:val="007D7FC2"/>
    <w:rsid w:val="007E0A0B"/>
    <w:rsid w:val="007E0EC7"/>
    <w:rsid w:val="007E184C"/>
    <w:rsid w:val="007E372A"/>
    <w:rsid w:val="007E3E48"/>
    <w:rsid w:val="007E43B6"/>
    <w:rsid w:val="007E5634"/>
    <w:rsid w:val="007E5721"/>
    <w:rsid w:val="007E5C10"/>
    <w:rsid w:val="007E6AB9"/>
    <w:rsid w:val="007E6ABD"/>
    <w:rsid w:val="007E73B5"/>
    <w:rsid w:val="007E7433"/>
    <w:rsid w:val="007E7B95"/>
    <w:rsid w:val="007E7F49"/>
    <w:rsid w:val="007E7FF7"/>
    <w:rsid w:val="007F037D"/>
    <w:rsid w:val="007F186B"/>
    <w:rsid w:val="007F2585"/>
    <w:rsid w:val="007F296C"/>
    <w:rsid w:val="007F3004"/>
    <w:rsid w:val="007F3CFE"/>
    <w:rsid w:val="007F455F"/>
    <w:rsid w:val="007F521B"/>
    <w:rsid w:val="007F529C"/>
    <w:rsid w:val="007F5935"/>
    <w:rsid w:val="007F6964"/>
    <w:rsid w:val="007F6D0E"/>
    <w:rsid w:val="007F70A3"/>
    <w:rsid w:val="007F731D"/>
    <w:rsid w:val="007F789D"/>
    <w:rsid w:val="007F7C8D"/>
    <w:rsid w:val="008005F1"/>
    <w:rsid w:val="00800C5E"/>
    <w:rsid w:val="008011B4"/>
    <w:rsid w:val="00801E5C"/>
    <w:rsid w:val="0080365A"/>
    <w:rsid w:val="0080567B"/>
    <w:rsid w:val="008062E8"/>
    <w:rsid w:val="00806B96"/>
    <w:rsid w:val="00807BD0"/>
    <w:rsid w:val="00810E7E"/>
    <w:rsid w:val="00811310"/>
    <w:rsid w:val="00811746"/>
    <w:rsid w:val="00811B10"/>
    <w:rsid w:val="008123E7"/>
    <w:rsid w:val="00812B7F"/>
    <w:rsid w:val="00812C70"/>
    <w:rsid w:val="008131C5"/>
    <w:rsid w:val="00813235"/>
    <w:rsid w:val="00813F63"/>
    <w:rsid w:val="0081458F"/>
    <w:rsid w:val="00814A71"/>
    <w:rsid w:val="00816460"/>
    <w:rsid w:val="00817625"/>
    <w:rsid w:val="00820088"/>
    <w:rsid w:val="00820A94"/>
    <w:rsid w:val="00820E57"/>
    <w:rsid w:val="008223B2"/>
    <w:rsid w:val="008228A2"/>
    <w:rsid w:val="00822E29"/>
    <w:rsid w:val="00822F2E"/>
    <w:rsid w:val="00823294"/>
    <w:rsid w:val="008233A0"/>
    <w:rsid w:val="00824760"/>
    <w:rsid w:val="00826346"/>
    <w:rsid w:val="00827AF7"/>
    <w:rsid w:val="008301A5"/>
    <w:rsid w:val="00830821"/>
    <w:rsid w:val="008313CB"/>
    <w:rsid w:val="00832EEF"/>
    <w:rsid w:val="0083343E"/>
    <w:rsid w:val="00833A7D"/>
    <w:rsid w:val="008347A3"/>
    <w:rsid w:val="00834DA9"/>
    <w:rsid w:val="00835429"/>
    <w:rsid w:val="00835A3D"/>
    <w:rsid w:val="00836570"/>
    <w:rsid w:val="00836644"/>
    <w:rsid w:val="008366B9"/>
    <w:rsid w:val="00837032"/>
    <w:rsid w:val="00837360"/>
    <w:rsid w:val="0083778B"/>
    <w:rsid w:val="008401CD"/>
    <w:rsid w:val="0084111E"/>
    <w:rsid w:val="00841305"/>
    <w:rsid w:val="0084244B"/>
    <w:rsid w:val="00843B27"/>
    <w:rsid w:val="00843FC8"/>
    <w:rsid w:val="00844948"/>
    <w:rsid w:val="008453C9"/>
    <w:rsid w:val="008456B0"/>
    <w:rsid w:val="00845E13"/>
    <w:rsid w:val="0084649A"/>
    <w:rsid w:val="00846E99"/>
    <w:rsid w:val="008471FE"/>
    <w:rsid w:val="008473E8"/>
    <w:rsid w:val="00847529"/>
    <w:rsid w:val="0084762E"/>
    <w:rsid w:val="00847F97"/>
    <w:rsid w:val="00847FD5"/>
    <w:rsid w:val="00851070"/>
    <w:rsid w:val="0085179D"/>
    <w:rsid w:val="00852153"/>
    <w:rsid w:val="00852162"/>
    <w:rsid w:val="008522B4"/>
    <w:rsid w:val="0085266E"/>
    <w:rsid w:val="0085290A"/>
    <w:rsid w:val="00853FCB"/>
    <w:rsid w:val="00854D15"/>
    <w:rsid w:val="00854E33"/>
    <w:rsid w:val="00855145"/>
    <w:rsid w:val="00855289"/>
    <w:rsid w:val="00855A73"/>
    <w:rsid w:val="00856826"/>
    <w:rsid w:val="008572C6"/>
    <w:rsid w:val="00857C80"/>
    <w:rsid w:val="00857CCE"/>
    <w:rsid w:val="00860F34"/>
    <w:rsid w:val="008636F4"/>
    <w:rsid w:val="0086499E"/>
    <w:rsid w:val="00864F60"/>
    <w:rsid w:val="008654E8"/>
    <w:rsid w:val="00865AED"/>
    <w:rsid w:val="00865B2A"/>
    <w:rsid w:val="008660A4"/>
    <w:rsid w:val="0086622B"/>
    <w:rsid w:val="00866D9A"/>
    <w:rsid w:val="00867117"/>
    <w:rsid w:val="008676B1"/>
    <w:rsid w:val="00867C2D"/>
    <w:rsid w:val="00867C98"/>
    <w:rsid w:val="00870050"/>
    <w:rsid w:val="00870666"/>
    <w:rsid w:val="00871027"/>
    <w:rsid w:val="00871428"/>
    <w:rsid w:val="00871A15"/>
    <w:rsid w:val="00872C1E"/>
    <w:rsid w:val="00872E7F"/>
    <w:rsid w:val="00873FE0"/>
    <w:rsid w:val="00874394"/>
    <w:rsid w:val="00874F6B"/>
    <w:rsid w:val="00875007"/>
    <w:rsid w:val="008757C1"/>
    <w:rsid w:val="00875B77"/>
    <w:rsid w:val="0087603B"/>
    <w:rsid w:val="00876797"/>
    <w:rsid w:val="00876EEE"/>
    <w:rsid w:val="008774D5"/>
    <w:rsid w:val="00877D14"/>
    <w:rsid w:val="008804BE"/>
    <w:rsid w:val="00880B14"/>
    <w:rsid w:val="00880D36"/>
    <w:rsid w:val="0088152C"/>
    <w:rsid w:val="008815E2"/>
    <w:rsid w:val="008826FF"/>
    <w:rsid w:val="00882EEF"/>
    <w:rsid w:val="0088464C"/>
    <w:rsid w:val="00884980"/>
    <w:rsid w:val="00885587"/>
    <w:rsid w:val="008855D7"/>
    <w:rsid w:val="00886013"/>
    <w:rsid w:val="0088615E"/>
    <w:rsid w:val="00886177"/>
    <w:rsid w:val="008861E0"/>
    <w:rsid w:val="00886820"/>
    <w:rsid w:val="008869BE"/>
    <w:rsid w:val="00886D90"/>
    <w:rsid w:val="008872BB"/>
    <w:rsid w:val="00887587"/>
    <w:rsid w:val="00887BF6"/>
    <w:rsid w:val="00890BA6"/>
    <w:rsid w:val="00890F18"/>
    <w:rsid w:val="00891118"/>
    <w:rsid w:val="00892C87"/>
    <w:rsid w:val="00892F86"/>
    <w:rsid w:val="00892F89"/>
    <w:rsid w:val="00893A18"/>
    <w:rsid w:val="00894562"/>
    <w:rsid w:val="00894666"/>
    <w:rsid w:val="008946F0"/>
    <w:rsid w:val="008951A3"/>
    <w:rsid w:val="008957CF"/>
    <w:rsid w:val="00895AEE"/>
    <w:rsid w:val="00895C52"/>
    <w:rsid w:val="008975D5"/>
    <w:rsid w:val="008979A8"/>
    <w:rsid w:val="00897BD8"/>
    <w:rsid w:val="00897D4C"/>
    <w:rsid w:val="00897DF4"/>
    <w:rsid w:val="008A0A47"/>
    <w:rsid w:val="008A1573"/>
    <w:rsid w:val="008A18DD"/>
    <w:rsid w:val="008A3D4B"/>
    <w:rsid w:val="008A547E"/>
    <w:rsid w:val="008A54B1"/>
    <w:rsid w:val="008A6847"/>
    <w:rsid w:val="008A6C7E"/>
    <w:rsid w:val="008A72FA"/>
    <w:rsid w:val="008A7638"/>
    <w:rsid w:val="008A795C"/>
    <w:rsid w:val="008B08BD"/>
    <w:rsid w:val="008B1943"/>
    <w:rsid w:val="008B207C"/>
    <w:rsid w:val="008B23A5"/>
    <w:rsid w:val="008B3A2E"/>
    <w:rsid w:val="008B3E56"/>
    <w:rsid w:val="008B409E"/>
    <w:rsid w:val="008B461D"/>
    <w:rsid w:val="008B5081"/>
    <w:rsid w:val="008B5504"/>
    <w:rsid w:val="008B57C7"/>
    <w:rsid w:val="008B5C0A"/>
    <w:rsid w:val="008B698E"/>
    <w:rsid w:val="008B6A8C"/>
    <w:rsid w:val="008B6C4B"/>
    <w:rsid w:val="008B6F4F"/>
    <w:rsid w:val="008B7560"/>
    <w:rsid w:val="008C11AC"/>
    <w:rsid w:val="008C2AC5"/>
    <w:rsid w:val="008C3658"/>
    <w:rsid w:val="008C3CB2"/>
    <w:rsid w:val="008C480A"/>
    <w:rsid w:val="008C4D59"/>
    <w:rsid w:val="008C4F44"/>
    <w:rsid w:val="008C590A"/>
    <w:rsid w:val="008C5D85"/>
    <w:rsid w:val="008C62DF"/>
    <w:rsid w:val="008C6E96"/>
    <w:rsid w:val="008C7A57"/>
    <w:rsid w:val="008D04A4"/>
    <w:rsid w:val="008D113E"/>
    <w:rsid w:val="008D19FE"/>
    <w:rsid w:val="008D21F1"/>
    <w:rsid w:val="008D318B"/>
    <w:rsid w:val="008D31A8"/>
    <w:rsid w:val="008D3E5A"/>
    <w:rsid w:val="008D49E7"/>
    <w:rsid w:val="008D4E7A"/>
    <w:rsid w:val="008D5050"/>
    <w:rsid w:val="008D7008"/>
    <w:rsid w:val="008E0857"/>
    <w:rsid w:val="008E0BE1"/>
    <w:rsid w:val="008E0FC8"/>
    <w:rsid w:val="008E1284"/>
    <w:rsid w:val="008E1393"/>
    <w:rsid w:val="008E17A9"/>
    <w:rsid w:val="008E1D8D"/>
    <w:rsid w:val="008E27CE"/>
    <w:rsid w:val="008E28A4"/>
    <w:rsid w:val="008E2993"/>
    <w:rsid w:val="008E37F6"/>
    <w:rsid w:val="008E3865"/>
    <w:rsid w:val="008E3F91"/>
    <w:rsid w:val="008E5CD7"/>
    <w:rsid w:val="008E5F1C"/>
    <w:rsid w:val="008E6453"/>
    <w:rsid w:val="008E69AB"/>
    <w:rsid w:val="008E73CE"/>
    <w:rsid w:val="008E7F66"/>
    <w:rsid w:val="008F0142"/>
    <w:rsid w:val="008F081E"/>
    <w:rsid w:val="008F0E80"/>
    <w:rsid w:val="008F11C2"/>
    <w:rsid w:val="008F1266"/>
    <w:rsid w:val="008F14A8"/>
    <w:rsid w:val="008F1755"/>
    <w:rsid w:val="008F271F"/>
    <w:rsid w:val="008F3193"/>
    <w:rsid w:val="008F4A75"/>
    <w:rsid w:val="008F56BF"/>
    <w:rsid w:val="008F783A"/>
    <w:rsid w:val="00900FA7"/>
    <w:rsid w:val="0090105B"/>
    <w:rsid w:val="0090191F"/>
    <w:rsid w:val="009020E0"/>
    <w:rsid w:val="009024F8"/>
    <w:rsid w:val="0090287F"/>
    <w:rsid w:val="00903066"/>
    <w:rsid w:val="009034F5"/>
    <w:rsid w:val="00903F45"/>
    <w:rsid w:val="009040D1"/>
    <w:rsid w:val="00904716"/>
    <w:rsid w:val="0090484B"/>
    <w:rsid w:val="009059E8"/>
    <w:rsid w:val="0090625F"/>
    <w:rsid w:val="009066A5"/>
    <w:rsid w:val="00906A7D"/>
    <w:rsid w:val="00907089"/>
    <w:rsid w:val="0090785B"/>
    <w:rsid w:val="00907CD1"/>
    <w:rsid w:val="00912CC8"/>
    <w:rsid w:val="00912EDC"/>
    <w:rsid w:val="00915C75"/>
    <w:rsid w:val="00916603"/>
    <w:rsid w:val="00917A6A"/>
    <w:rsid w:val="00917BF4"/>
    <w:rsid w:val="00921B92"/>
    <w:rsid w:val="00922083"/>
    <w:rsid w:val="0092238D"/>
    <w:rsid w:val="00922EF7"/>
    <w:rsid w:val="009231ED"/>
    <w:rsid w:val="00924660"/>
    <w:rsid w:val="00924AA1"/>
    <w:rsid w:val="00924D18"/>
    <w:rsid w:val="00925022"/>
    <w:rsid w:val="00925BE4"/>
    <w:rsid w:val="00925FF5"/>
    <w:rsid w:val="0092612F"/>
    <w:rsid w:val="009266FC"/>
    <w:rsid w:val="0092714A"/>
    <w:rsid w:val="00927263"/>
    <w:rsid w:val="00931132"/>
    <w:rsid w:val="00931271"/>
    <w:rsid w:val="00931854"/>
    <w:rsid w:val="0093186A"/>
    <w:rsid w:val="00931AB8"/>
    <w:rsid w:val="009334B3"/>
    <w:rsid w:val="0093391C"/>
    <w:rsid w:val="00934200"/>
    <w:rsid w:val="00935B1C"/>
    <w:rsid w:val="00935C14"/>
    <w:rsid w:val="009360E6"/>
    <w:rsid w:val="00936AA8"/>
    <w:rsid w:val="00937110"/>
    <w:rsid w:val="0093777B"/>
    <w:rsid w:val="009414D7"/>
    <w:rsid w:val="00941810"/>
    <w:rsid w:val="009418C0"/>
    <w:rsid w:val="0094191B"/>
    <w:rsid w:val="00941D0A"/>
    <w:rsid w:val="00942B81"/>
    <w:rsid w:val="00943696"/>
    <w:rsid w:val="00944023"/>
    <w:rsid w:val="009449B5"/>
    <w:rsid w:val="0094525C"/>
    <w:rsid w:val="00946E0D"/>
    <w:rsid w:val="00946E54"/>
    <w:rsid w:val="0094735B"/>
    <w:rsid w:val="009500A4"/>
    <w:rsid w:val="00950EDE"/>
    <w:rsid w:val="00951BD2"/>
    <w:rsid w:val="009525D9"/>
    <w:rsid w:val="00952A58"/>
    <w:rsid w:val="00952BB1"/>
    <w:rsid w:val="009539C8"/>
    <w:rsid w:val="00954403"/>
    <w:rsid w:val="00955B7E"/>
    <w:rsid w:val="00956698"/>
    <w:rsid w:val="00956B90"/>
    <w:rsid w:val="00957AB5"/>
    <w:rsid w:val="00957CE0"/>
    <w:rsid w:val="00957F1A"/>
    <w:rsid w:val="00957F68"/>
    <w:rsid w:val="00960D87"/>
    <w:rsid w:val="0096154F"/>
    <w:rsid w:val="00961C07"/>
    <w:rsid w:val="00961F30"/>
    <w:rsid w:val="0096229E"/>
    <w:rsid w:val="00962C8A"/>
    <w:rsid w:val="00962DCA"/>
    <w:rsid w:val="0096376A"/>
    <w:rsid w:val="00963DE1"/>
    <w:rsid w:val="00964206"/>
    <w:rsid w:val="009647AE"/>
    <w:rsid w:val="0096541D"/>
    <w:rsid w:val="00965466"/>
    <w:rsid w:val="009654C4"/>
    <w:rsid w:val="009662E4"/>
    <w:rsid w:val="009663C0"/>
    <w:rsid w:val="0096642E"/>
    <w:rsid w:val="00966561"/>
    <w:rsid w:val="00966B1F"/>
    <w:rsid w:val="00966CAF"/>
    <w:rsid w:val="00966E26"/>
    <w:rsid w:val="009717BA"/>
    <w:rsid w:val="00972174"/>
    <w:rsid w:val="0097274D"/>
    <w:rsid w:val="00972798"/>
    <w:rsid w:val="0097318A"/>
    <w:rsid w:val="00973B00"/>
    <w:rsid w:val="0097447D"/>
    <w:rsid w:val="009749DB"/>
    <w:rsid w:val="009754BC"/>
    <w:rsid w:val="009758E7"/>
    <w:rsid w:val="00975FEE"/>
    <w:rsid w:val="009772B1"/>
    <w:rsid w:val="0097774F"/>
    <w:rsid w:val="00980983"/>
    <w:rsid w:val="009816F6"/>
    <w:rsid w:val="009822DF"/>
    <w:rsid w:val="00982743"/>
    <w:rsid w:val="009841FB"/>
    <w:rsid w:val="00985475"/>
    <w:rsid w:val="00985751"/>
    <w:rsid w:val="00986957"/>
    <w:rsid w:val="00987170"/>
    <w:rsid w:val="009918AA"/>
    <w:rsid w:val="00991BE9"/>
    <w:rsid w:val="00992353"/>
    <w:rsid w:val="009932F1"/>
    <w:rsid w:val="00994920"/>
    <w:rsid w:val="00995A8A"/>
    <w:rsid w:val="0099649C"/>
    <w:rsid w:val="0099650B"/>
    <w:rsid w:val="00996A5C"/>
    <w:rsid w:val="00997F1F"/>
    <w:rsid w:val="009A102C"/>
    <w:rsid w:val="009A1056"/>
    <w:rsid w:val="009A113D"/>
    <w:rsid w:val="009A1AC1"/>
    <w:rsid w:val="009A1FDC"/>
    <w:rsid w:val="009A1FEA"/>
    <w:rsid w:val="009A3FE1"/>
    <w:rsid w:val="009A40CD"/>
    <w:rsid w:val="009A4100"/>
    <w:rsid w:val="009A457A"/>
    <w:rsid w:val="009A5BA9"/>
    <w:rsid w:val="009A75C9"/>
    <w:rsid w:val="009A79C7"/>
    <w:rsid w:val="009A7E15"/>
    <w:rsid w:val="009B0A63"/>
    <w:rsid w:val="009B0CF1"/>
    <w:rsid w:val="009B0DAB"/>
    <w:rsid w:val="009B0DE3"/>
    <w:rsid w:val="009B0F46"/>
    <w:rsid w:val="009B1CF8"/>
    <w:rsid w:val="009B22B0"/>
    <w:rsid w:val="009B28B7"/>
    <w:rsid w:val="009B2D76"/>
    <w:rsid w:val="009B3531"/>
    <w:rsid w:val="009B3D7E"/>
    <w:rsid w:val="009B4AC3"/>
    <w:rsid w:val="009B54E4"/>
    <w:rsid w:val="009B5672"/>
    <w:rsid w:val="009B5E82"/>
    <w:rsid w:val="009B6D72"/>
    <w:rsid w:val="009B6F3B"/>
    <w:rsid w:val="009B7FAD"/>
    <w:rsid w:val="009C0388"/>
    <w:rsid w:val="009C052A"/>
    <w:rsid w:val="009C18F4"/>
    <w:rsid w:val="009C22D8"/>
    <w:rsid w:val="009C355D"/>
    <w:rsid w:val="009C3CBB"/>
    <w:rsid w:val="009C45D3"/>
    <w:rsid w:val="009C4859"/>
    <w:rsid w:val="009C7A10"/>
    <w:rsid w:val="009C7C3E"/>
    <w:rsid w:val="009D0357"/>
    <w:rsid w:val="009D08A9"/>
    <w:rsid w:val="009D10B3"/>
    <w:rsid w:val="009D3280"/>
    <w:rsid w:val="009D3413"/>
    <w:rsid w:val="009D3F9C"/>
    <w:rsid w:val="009D3FB0"/>
    <w:rsid w:val="009D4BA2"/>
    <w:rsid w:val="009D601F"/>
    <w:rsid w:val="009D61CD"/>
    <w:rsid w:val="009D63AD"/>
    <w:rsid w:val="009D642D"/>
    <w:rsid w:val="009D66D4"/>
    <w:rsid w:val="009D72AC"/>
    <w:rsid w:val="009D7732"/>
    <w:rsid w:val="009D7A80"/>
    <w:rsid w:val="009D7DB8"/>
    <w:rsid w:val="009E1802"/>
    <w:rsid w:val="009E34E7"/>
    <w:rsid w:val="009E4987"/>
    <w:rsid w:val="009E5585"/>
    <w:rsid w:val="009E5D76"/>
    <w:rsid w:val="009E66E9"/>
    <w:rsid w:val="009E6746"/>
    <w:rsid w:val="009E75F1"/>
    <w:rsid w:val="009E77E8"/>
    <w:rsid w:val="009E7E98"/>
    <w:rsid w:val="009E7FEB"/>
    <w:rsid w:val="009F0AE4"/>
    <w:rsid w:val="009F0C03"/>
    <w:rsid w:val="009F2228"/>
    <w:rsid w:val="009F2CDE"/>
    <w:rsid w:val="009F3702"/>
    <w:rsid w:val="009F37B8"/>
    <w:rsid w:val="009F46B5"/>
    <w:rsid w:val="009F4946"/>
    <w:rsid w:val="009F4E80"/>
    <w:rsid w:val="009F5357"/>
    <w:rsid w:val="009F6218"/>
    <w:rsid w:val="009F6B0D"/>
    <w:rsid w:val="009F701F"/>
    <w:rsid w:val="009F713C"/>
    <w:rsid w:val="009F734A"/>
    <w:rsid w:val="009F7717"/>
    <w:rsid w:val="009F79CC"/>
    <w:rsid w:val="009F7A50"/>
    <w:rsid w:val="00A00478"/>
    <w:rsid w:val="00A01D06"/>
    <w:rsid w:val="00A02DF0"/>
    <w:rsid w:val="00A03132"/>
    <w:rsid w:val="00A03190"/>
    <w:rsid w:val="00A03850"/>
    <w:rsid w:val="00A05DC1"/>
    <w:rsid w:val="00A061A3"/>
    <w:rsid w:val="00A0652E"/>
    <w:rsid w:val="00A06B10"/>
    <w:rsid w:val="00A07041"/>
    <w:rsid w:val="00A07AB6"/>
    <w:rsid w:val="00A07DFA"/>
    <w:rsid w:val="00A10575"/>
    <w:rsid w:val="00A11575"/>
    <w:rsid w:val="00A12A6C"/>
    <w:rsid w:val="00A1311C"/>
    <w:rsid w:val="00A136C6"/>
    <w:rsid w:val="00A13836"/>
    <w:rsid w:val="00A13C58"/>
    <w:rsid w:val="00A13F0C"/>
    <w:rsid w:val="00A13F13"/>
    <w:rsid w:val="00A1458A"/>
    <w:rsid w:val="00A146C3"/>
    <w:rsid w:val="00A14841"/>
    <w:rsid w:val="00A14C00"/>
    <w:rsid w:val="00A14DEE"/>
    <w:rsid w:val="00A167B6"/>
    <w:rsid w:val="00A218CF"/>
    <w:rsid w:val="00A226AD"/>
    <w:rsid w:val="00A22A1D"/>
    <w:rsid w:val="00A22A34"/>
    <w:rsid w:val="00A22ECD"/>
    <w:rsid w:val="00A22F5D"/>
    <w:rsid w:val="00A23201"/>
    <w:rsid w:val="00A2379E"/>
    <w:rsid w:val="00A23DC0"/>
    <w:rsid w:val="00A23EBB"/>
    <w:rsid w:val="00A24C95"/>
    <w:rsid w:val="00A26F3D"/>
    <w:rsid w:val="00A30306"/>
    <w:rsid w:val="00A31567"/>
    <w:rsid w:val="00A3184F"/>
    <w:rsid w:val="00A31E7D"/>
    <w:rsid w:val="00A3239A"/>
    <w:rsid w:val="00A332A0"/>
    <w:rsid w:val="00A34E8D"/>
    <w:rsid w:val="00A352D8"/>
    <w:rsid w:val="00A36B56"/>
    <w:rsid w:val="00A36BB3"/>
    <w:rsid w:val="00A36DB6"/>
    <w:rsid w:val="00A37CA8"/>
    <w:rsid w:val="00A40B8B"/>
    <w:rsid w:val="00A42AE3"/>
    <w:rsid w:val="00A44A5F"/>
    <w:rsid w:val="00A44C7F"/>
    <w:rsid w:val="00A451C7"/>
    <w:rsid w:val="00A4577B"/>
    <w:rsid w:val="00A467AB"/>
    <w:rsid w:val="00A468D9"/>
    <w:rsid w:val="00A46A09"/>
    <w:rsid w:val="00A474AD"/>
    <w:rsid w:val="00A47DF1"/>
    <w:rsid w:val="00A5148D"/>
    <w:rsid w:val="00A51FE9"/>
    <w:rsid w:val="00A52815"/>
    <w:rsid w:val="00A52844"/>
    <w:rsid w:val="00A5340D"/>
    <w:rsid w:val="00A53E8B"/>
    <w:rsid w:val="00A54281"/>
    <w:rsid w:val="00A54C04"/>
    <w:rsid w:val="00A54D0A"/>
    <w:rsid w:val="00A5518A"/>
    <w:rsid w:val="00A553A3"/>
    <w:rsid w:val="00A5551D"/>
    <w:rsid w:val="00A55CBF"/>
    <w:rsid w:val="00A55E8A"/>
    <w:rsid w:val="00A57766"/>
    <w:rsid w:val="00A61CE4"/>
    <w:rsid w:val="00A6218B"/>
    <w:rsid w:val="00A624A9"/>
    <w:rsid w:val="00A62A9A"/>
    <w:rsid w:val="00A62CCB"/>
    <w:rsid w:val="00A63870"/>
    <w:rsid w:val="00A652AA"/>
    <w:rsid w:val="00A65CC7"/>
    <w:rsid w:val="00A66575"/>
    <w:rsid w:val="00A675F5"/>
    <w:rsid w:val="00A6799D"/>
    <w:rsid w:val="00A67EDB"/>
    <w:rsid w:val="00A70C49"/>
    <w:rsid w:val="00A70DA3"/>
    <w:rsid w:val="00A71123"/>
    <w:rsid w:val="00A7116C"/>
    <w:rsid w:val="00A71A04"/>
    <w:rsid w:val="00A732DC"/>
    <w:rsid w:val="00A74066"/>
    <w:rsid w:val="00A74392"/>
    <w:rsid w:val="00A74759"/>
    <w:rsid w:val="00A7494A"/>
    <w:rsid w:val="00A7502A"/>
    <w:rsid w:val="00A755DF"/>
    <w:rsid w:val="00A7563A"/>
    <w:rsid w:val="00A77E2C"/>
    <w:rsid w:val="00A8030C"/>
    <w:rsid w:val="00A8071B"/>
    <w:rsid w:val="00A82964"/>
    <w:rsid w:val="00A8366A"/>
    <w:rsid w:val="00A84A2E"/>
    <w:rsid w:val="00A8608F"/>
    <w:rsid w:val="00A87A31"/>
    <w:rsid w:val="00A90533"/>
    <w:rsid w:val="00A91468"/>
    <w:rsid w:val="00A91475"/>
    <w:rsid w:val="00A916F4"/>
    <w:rsid w:val="00A92187"/>
    <w:rsid w:val="00A9286C"/>
    <w:rsid w:val="00A92A7F"/>
    <w:rsid w:val="00A947D1"/>
    <w:rsid w:val="00A94BF6"/>
    <w:rsid w:val="00A94F5C"/>
    <w:rsid w:val="00A95302"/>
    <w:rsid w:val="00A95502"/>
    <w:rsid w:val="00A974B1"/>
    <w:rsid w:val="00A978EB"/>
    <w:rsid w:val="00A97DC9"/>
    <w:rsid w:val="00AA05CD"/>
    <w:rsid w:val="00AA153D"/>
    <w:rsid w:val="00AA16B5"/>
    <w:rsid w:val="00AA2C82"/>
    <w:rsid w:val="00AA4F6F"/>
    <w:rsid w:val="00AA5A12"/>
    <w:rsid w:val="00AA5EFE"/>
    <w:rsid w:val="00AA5F62"/>
    <w:rsid w:val="00AA613B"/>
    <w:rsid w:val="00AA6631"/>
    <w:rsid w:val="00AB17B9"/>
    <w:rsid w:val="00AB2175"/>
    <w:rsid w:val="00AB2660"/>
    <w:rsid w:val="00AB285A"/>
    <w:rsid w:val="00AB3869"/>
    <w:rsid w:val="00AB389F"/>
    <w:rsid w:val="00AB541F"/>
    <w:rsid w:val="00AB5462"/>
    <w:rsid w:val="00AB69AA"/>
    <w:rsid w:val="00AB6A7A"/>
    <w:rsid w:val="00AB6EB3"/>
    <w:rsid w:val="00AB701D"/>
    <w:rsid w:val="00AB774B"/>
    <w:rsid w:val="00AC0FA3"/>
    <w:rsid w:val="00AC1A40"/>
    <w:rsid w:val="00AC1AE0"/>
    <w:rsid w:val="00AC1F53"/>
    <w:rsid w:val="00AC2AB9"/>
    <w:rsid w:val="00AC2D6E"/>
    <w:rsid w:val="00AC2DF3"/>
    <w:rsid w:val="00AC2FC5"/>
    <w:rsid w:val="00AC314D"/>
    <w:rsid w:val="00AC35EF"/>
    <w:rsid w:val="00AC4B2F"/>
    <w:rsid w:val="00AC5476"/>
    <w:rsid w:val="00AC54C1"/>
    <w:rsid w:val="00AC5805"/>
    <w:rsid w:val="00AC5C8F"/>
    <w:rsid w:val="00AC5CA8"/>
    <w:rsid w:val="00AC6090"/>
    <w:rsid w:val="00AC60D9"/>
    <w:rsid w:val="00AC676F"/>
    <w:rsid w:val="00AC6FC0"/>
    <w:rsid w:val="00AC75CD"/>
    <w:rsid w:val="00AD015E"/>
    <w:rsid w:val="00AD109E"/>
    <w:rsid w:val="00AD123F"/>
    <w:rsid w:val="00AD211A"/>
    <w:rsid w:val="00AD27A0"/>
    <w:rsid w:val="00AD2A35"/>
    <w:rsid w:val="00AD2B41"/>
    <w:rsid w:val="00AD381C"/>
    <w:rsid w:val="00AD39AF"/>
    <w:rsid w:val="00AD40E4"/>
    <w:rsid w:val="00AD47F6"/>
    <w:rsid w:val="00AD4C9B"/>
    <w:rsid w:val="00AD4E4F"/>
    <w:rsid w:val="00AD4E68"/>
    <w:rsid w:val="00AD53BA"/>
    <w:rsid w:val="00AD54BC"/>
    <w:rsid w:val="00AD5E2D"/>
    <w:rsid w:val="00AE04F9"/>
    <w:rsid w:val="00AE1374"/>
    <w:rsid w:val="00AE147C"/>
    <w:rsid w:val="00AE163F"/>
    <w:rsid w:val="00AE237D"/>
    <w:rsid w:val="00AE27E6"/>
    <w:rsid w:val="00AE2FA8"/>
    <w:rsid w:val="00AE4505"/>
    <w:rsid w:val="00AE4673"/>
    <w:rsid w:val="00AE4870"/>
    <w:rsid w:val="00AE522A"/>
    <w:rsid w:val="00AE5239"/>
    <w:rsid w:val="00AE594E"/>
    <w:rsid w:val="00AE5A2B"/>
    <w:rsid w:val="00AE5FDA"/>
    <w:rsid w:val="00AE6F0D"/>
    <w:rsid w:val="00AE70E7"/>
    <w:rsid w:val="00AE7A57"/>
    <w:rsid w:val="00AE7AE5"/>
    <w:rsid w:val="00AF00C8"/>
    <w:rsid w:val="00AF0679"/>
    <w:rsid w:val="00AF1483"/>
    <w:rsid w:val="00AF1DE1"/>
    <w:rsid w:val="00AF20C0"/>
    <w:rsid w:val="00AF21F4"/>
    <w:rsid w:val="00AF309F"/>
    <w:rsid w:val="00AF4515"/>
    <w:rsid w:val="00AF4B53"/>
    <w:rsid w:val="00AF4CC1"/>
    <w:rsid w:val="00AF4FBA"/>
    <w:rsid w:val="00AF5080"/>
    <w:rsid w:val="00AF5C7C"/>
    <w:rsid w:val="00AF71A3"/>
    <w:rsid w:val="00AF7613"/>
    <w:rsid w:val="00AF7F18"/>
    <w:rsid w:val="00AF7F2A"/>
    <w:rsid w:val="00B004DA"/>
    <w:rsid w:val="00B018C0"/>
    <w:rsid w:val="00B01DFF"/>
    <w:rsid w:val="00B022D8"/>
    <w:rsid w:val="00B02348"/>
    <w:rsid w:val="00B02722"/>
    <w:rsid w:val="00B02F9D"/>
    <w:rsid w:val="00B030EC"/>
    <w:rsid w:val="00B04053"/>
    <w:rsid w:val="00B047E9"/>
    <w:rsid w:val="00B04E19"/>
    <w:rsid w:val="00B04EF7"/>
    <w:rsid w:val="00B055BB"/>
    <w:rsid w:val="00B0574E"/>
    <w:rsid w:val="00B05939"/>
    <w:rsid w:val="00B05ED9"/>
    <w:rsid w:val="00B07288"/>
    <w:rsid w:val="00B072EC"/>
    <w:rsid w:val="00B1076D"/>
    <w:rsid w:val="00B109E2"/>
    <w:rsid w:val="00B118C8"/>
    <w:rsid w:val="00B11D44"/>
    <w:rsid w:val="00B12946"/>
    <w:rsid w:val="00B13538"/>
    <w:rsid w:val="00B13C7E"/>
    <w:rsid w:val="00B13D5D"/>
    <w:rsid w:val="00B14CEA"/>
    <w:rsid w:val="00B14D7B"/>
    <w:rsid w:val="00B15C56"/>
    <w:rsid w:val="00B1611C"/>
    <w:rsid w:val="00B17C91"/>
    <w:rsid w:val="00B20F6C"/>
    <w:rsid w:val="00B2252A"/>
    <w:rsid w:val="00B22B54"/>
    <w:rsid w:val="00B23934"/>
    <w:rsid w:val="00B24571"/>
    <w:rsid w:val="00B251D9"/>
    <w:rsid w:val="00B2528B"/>
    <w:rsid w:val="00B25321"/>
    <w:rsid w:val="00B26788"/>
    <w:rsid w:val="00B26B47"/>
    <w:rsid w:val="00B31ADE"/>
    <w:rsid w:val="00B320FA"/>
    <w:rsid w:val="00B32A34"/>
    <w:rsid w:val="00B32B0B"/>
    <w:rsid w:val="00B32C26"/>
    <w:rsid w:val="00B34BC4"/>
    <w:rsid w:val="00B34C27"/>
    <w:rsid w:val="00B35287"/>
    <w:rsid w:val="00B3576A"/>
    <w:rsid w:val="00B35777"/>
    <w:rsid w:val="00B35ED1"/>
    <w:rsid w:val="00B37020"/>
    <w:rsid w:val="00B374CD"/>
    <w:rsid w:val="00B3766B"/>
    <w:rsid w:val="00B402F6"/>
    <w:rsid w:val="00B41DB5"/>
    <w:rsid w:val="00B43692"/>
    <w:rsid w:val="00B4373B"/>
    <w:rsid w:val="00B441F0"/>
    <w:rsid w:val="00B4570C"/>
    <w:rsid w:val="00B4592F"/>
    <w:rsid w:val="00B46213"/>
    <w:rsid w:val="00B46499"/>
    <w:rsid w:val="00B46EAC"/>
    <w:rsid w:val="00B476A2"/>
    <w:rsid w:val="00B502A4"/>
    <w:rsid w:val="00B51280"/>
    <w:rsid w:val="00B5181C"/>
    <w:rsid w:val="00B51823"/>
    <w:rsid w:val="00B51F2A"/>
    <w:rsid w:val="00B51F8D"/>
    <w:rsid w:val="00B52456"/>
    <w:rsid w:val="00B52466"/>
    <w:rsid w:val="00B54667"/>
    <w:rsid w:val="00B54E38"/>
    <w:rsid w:val="00B570DC"/>
    <w:rsid w:val="00B57BAB"/>
    <w:rsid w:val="00B611BD"/>
    <w:rsid w:val="00B6131E"/>
    <w:rsid w:val="00B6263C"/>
    <w:rsid w:val="00B627EB"/>
    <w:rsid w:val="00B62922"/>
    <w:rsid w:val="00B6431D"/>
    <w:rsid w:val="00B651F6"/>
    <w:rsid w:val="00B653FC"/>
    <w:rsid w:val="00B66955"/>
    <w:rsid w:val="00B66B80"/>
    <w:rsid w:val="00B6791C"/>
    <w:rsid w:val="00B67A30"/>
    <w:rsid w:val="00B67E01"/>
    <w:rsid w:val="00B70A78"/>
    <w:rsid w:val="00B71251"/>
    <w:rsid w:val="00B71C52"/>
    <w:rsid w:val="00B7227C"/>
    <w:rsid w:val="00B72FDA"/>
    <w:rsid w:val="00B73D11"/>
    <w:rsid w:val="00B73FC6"/>
    <w:rsid w:val="00B76668"/>
    <w:rsid w:val="00B769AF"/>
    <w:rsid w:val="00B770CC"/>
    <w:rsid w:val="00B7744D"/>
    <w:rsid w:val="00B777A2"/>
    <w:rsid w:val="00B81377"/>
    <w:rsid w:val="00B82371"/>
    <w:rsid w:val="00B8333D"/>
    <w:rsid w:val="00B83594"/>
    <w:rsid w:val="00B846EE"/>
    <w:rsid w:val="00B8489D"/>
    <w:rsid w:val="00B85ACF"/>
    <w:rsid w:val="00B86081"/>
    <w:rsid w:val="00B9042F"/>
    <w:rsid w:val="00B9082B"/>
    <w:rsid w:val="00B909FA"/>
    <w:rsid w:val="00B90F93"/>
    <w:rsid w:val="00B9151F"/>
    <w:rsid w:val="00B917D3"/>
    <w:rsid w:val="00B927A5"/>
    <w:rsid w:val="00B92FF8"/>
    <w:rsid w:val="00B93E60"/>
    <w:rsid w:val="00B94B51"/>
    <w:rsid w:val="00B96209"/>
    <w:rsid w:val="00B9627D"/>
    <w:rsid w:val="00B96346"/>
    <w:rsid w:val="00B9654C"/>
    <w:rsid w:val="00B96957"/>
    <w:rsid w:val="00B96F22"/>
    <w:rsid w:val="00B96F6F"/>
    <w:rsid w:val="00B971BE"/>
    <w:rsid w:val="00B97EDE"/>
    <w:rsid w:val="00BA1835"/>
    <w:rsid w:val="00BA1BD5"/>
    <w:rsid w:val="00BA1DED"/>
    <w:rsid w:val="00BA25F0"/>
    <w:rsid w:val="00BA28E8"/>
    <w:rsid w:val="00BA2DE0"/>
    <w:rsid w:val="00BA4915"/>
    <w:rsid w:val="00BA4CA9"/>
    <w:rsid w:val="00BA54A7"/>
    <w:rsid w:val="00BA563D"/>
    <w:rsid w:val="00BA5DFB"/>
    <w:rsid w:val="00BA5F3D"/>
    <w:rsid w:val="00BA619C"/>
    <w:rsid w:val="00BA6706"/>
    <w:rsid w:val="00BA67EC"/>
    <w:rsid w:val="00BA6E2A"/>
    <w:rsid w:val="00BA77B2"/>
    <w:rsid w:val="00BB0DA5"/>
    <w:rsid w:val="00BB11C5"/>
    <w:rsid w:val="00BB1B3C"/>
    <w:rsid w:val="00BB2B2A"/>
    <w:rsid w:val="00BB55C5"/>
    <w:rsid w:val="00BB5CDE"/>
    <w:rsid w:val="00BB657B"/>
    <w:rsid w:val="00BB7696"/>
    <w:rsid w:val="00BB7711"/>
    <w:rsid w:val="00BB7E97"/>
    <w:rsid w:val="00BC04AF"/>
    <w:rsid w:val="00BC16CB"/>
    <w:rsid w:val="00BC2D61"/>
    <w:rsid w:val="00BC3F80"/>
    <w:rsid w:val="00BC41F4"/>
    <w:rsid w:val="00BC45A8"/>
    <w:rsid w:val="00BC4CD3"/>
    <w:rsid w:val="00BC4CFA"/>
    <w:rsid w:val="00BC4D36"/>
    <w:rsid w:val="00BC4EBA"/>
    <w:rsid w:val="00BC6083"/>
    <w:rsid w:val="00BC61AF"/>
    <w:rsid w:val="00BC7BD3"/>
    <w:rsid w:val="00BD0B49"/>
    <w:rsid w:val="00BD196F"/>
    <w:rsid w:val="00BD2FB6"/>
    <w:rsid w:val="00BD37FE"/>
    <w:rsid w:val="00BD4228"/>
    <w:rsid w:val="00BD45FC"/>
    <w:rsid w:val="00BD57A3"/>
    <w:rsid w:val="00BD5DA5"/>
    <w:rsid w:val="00BD61E8"/>
    <w:rsid w:val="00BD64CC"/>
    <w:rsid w:val="00BD6CC6"/>
    <w:rsid w:val="00BD6D78"/>
    <w:rsid w:val="00BE0E87"/>
    <w:rsid w:val="00BE1637"/>
    <w:rsid w:val="00BE1F7A"/>
    <w:rsid w:val="00BE448D"/>
    <w:rsid w:val="00BE4BF0"/>
    <w:rsid w:val="00BE4E91"/>
    <w:rsid w:val="00BE5211"/>
    <w:rsid w:val="00BE6E85"/>
    <w:rsid w:val="00BE7EBE"/>
    <w:rsid w:val="00BF00AD"/>
    <w:rsid w:val="00BF0C74"/>
    <w:rsid w:val="00BF0F91"/>
    <w:rsid w:val="00BF4CAE"/>
    <w:rsid w:val="00BF5AE5"/>
    <w:rsid w:val="00BF5C90"/>
    <w:rsid w:val="00BF5E77"/>
    <w:rsid w:val="00BF5EA7"/>
    <w:rsid w:val="00BF60CA"/>
    <w:rsid w:val="00BF669C"/>
    <w:rsid w:val="00BF6876"/>
    <w:rsid w:val="00BF68B9"/>
    <w:rsid w:val="00BF68F4"/>
    <w:rsid w:val="00BF6CE8"/>
    <w:rsid w:val="00BF6F3A"/>
    <w:rsid w:val="00BF7CFE"/>
    <w:rsid w:val="00C010EF"/>
    <w:rsid w:val="00C0155D"/>
    <w:rsid w:val="00C01BD6"/>
    <w:rsid w:val="00C0248F"/>
    <w:rsid w:val="00C024FD"/>
    <w:rsid w:val="00C02C6D"/>
    <w:rsid w:val="00C0371C"/>
    <w:rsid w:val="00C05074"/>
    <w:rsid w:val="00C053DE"/>
    <w:rsid w:val="00C06076"/>
    <w:rsid w:val="00C06300"/>
    <w:rsid w:val="00C063A7"/>
    <w:rsid w:val="00C06572"/>
    <w:rsid w:val="00C070A1"/>
    <w:rsid w:val="00C07331"/>
    <w:rsid w:val="00C07A32"/>
    <w:rsid w:val="00C07B6E"/>
    <w:rsid w:val="00C101C3"/>
    <w:rsid w:val="00C11B97"/>
    <w:rsid w:val="00C12058"/>
    <w:rsid w:val="00C13115"/>
    <w:rsid w:val="00C13410"/>
    <w:rsid w:val="00C13CB6"/>
    <w:rsid w:val="00C1519D"/>
    <w:rsid w:val="00C15346"/>
    <w:rsid w:val="00C15E9F"/>
    <w:rsid w:val="00C16481"/>
    <w:rsid w:val="00C166D9"/>
    <w:rsid w:val="00C16707"/>
    <w:rsid w:val="00C17636"/>
    <w:rsid w:val="00C22936"/>
    <w:rsid w:val="00C22CC3"/>
    <w:rsid w:val="00C235DF"/>
    <w:rsid w:val="00C23AD3"/>
    <w:rsid w:val="00C23CC4"/>
    <w:rsid w:val="00C24313"/>
    <w:rsid w:val="00C24873"/>
    <w:rsid w:val="00C25424"/>
    <w:rsid w:val="00C264EB"/>
    <w:rsid w:val="00C266AB"/>
    <w:rsid w:val="00C2683B"/>
    <w:rsid w:val="00C26C0E"/>
    <w:rsid w:val="00C2764E"/>
    <w:rsid w:val="00C27B7C"/>
    <w:rsid w:val="00C27CFB"/>
    <w:rsid w:val="00C300F7"/>
    <w:rsid w:val="00C309AB"/>
    <w:rsid w:val="00C31C43"/>
    <w:rsid w:val="00C31DD0"/>
    <w:rsid w:val="00C32CC7"/>
    <w:rsid w:val="00C32D2D"/>
    <w:rsid w:val="00C3371A"/>
    <w:rsid w:val="00C33765"/>
    <w:rsid w:val="00C34328"/>
    <w:rsid w:val="00C34B15"/>
    <w:rsid w:val="00C34E22"/>
    <w:rsid w:val="00C36341"/>
    <w:rsid w:val="00C36D25"/>
    <w:rsid w:val="00C370CB"/>
    <w:rsid w:val="00C37848"/>
    <w:rsid w:val="00C37EEC"/>
    <w:rsid w:val="00C37F4E"/>
    <w:rsid w:val="00C40882"/>
    <w:rsid w:val="00C4094F"/>
    <w:rsid w:val="00C40DE9"/>
    <w:rsid w:val="00C41167"/>
    <w:rsid w:val="00C41608"/>
    <w:rsid w:val="00C41B30"/>
    <w:rsid w:val="00C42F4E"/>
    <w:rsid w:val="00C43EAB"/>
    <w:rsid w:val="00C44344"/>
    <w:rsid w:val="00C44752"/>
    <w:rsid w:val="00C44AEF"/>
    <w:rsid w:val="00C44C49"/>
    <w:rsid w:val="00C45803"/>
    <w:rsid w:val="00C4634B"/>
    <w:rsid w:val="00C467E2"/>
    <w:rsid w:val="00C46FEB"/>
    <w:rsid w:val="00C47022"/>
    <w:rsid w:val="00C47F85"/>
    <w:rsid w:val="00C5090F"/>
    <w:rsid w:val="00C50D64"/>
    <w:rsid w:val="00C521F6"/>
    <w:rsid w:val="00C5229D"/>
    <w:rsid w:val="00C52DE1"/>
    <w:rsid w:val="00C54A1D"/>
    <w:rsid w:val="00C551AB"/>
    <w:rsid w:val="00C562B3"/>
    <w:rsid w:val="00C56904"/>
    <w:rsid w:val="00C57DF1"/>
    <w:rsid w:val="00C6028B"/>
    <w:rsid w:val="00C6082A"/>
    <w:rsid w:val="00C6118E"/>
    <w:rsid w:val="00C616AB"/>
    <w:rsid w:val="00C6219C"/>
    <w:rsid w:val="00C62642"/>
    <w:rsid w:val="00C63B1E"/>
    <w:rsid w:val="00C63B5E"/>
    <w:rsid w:val="00C6478F"/>
    <w:rsid w:val="00C65CCB"/>
    <w:rsid w:val="00C66D72"/>
    <w:rsid w:val="00C67F5A"/>
    <w:rsid w:val="00C708D5"/>
    <w:rsid w:val="00C70A1B"/>
    <w:rsid w:val="00C71114"/>
    <w:rsid w:val="00C71182"/>
    <w:rsid w:val="00C717A1"/>
    <w:rsid w:val="00C722E3"/>
    <w:rsid w:val="00C733BB"/>
    <w:rsid w:val="00C73650"/>
    <w:rsid w:val="00C7400F"/>
    <w:rsid w:val="00C75086"/>
    <w:rsid w:val="00C752B7"/>
    <w:rsid w:val="00C75E7E"/>
    <w:rsid w:val="00C76B2B"/>
    <w:rsid w:val="00C76FC3"/>
    <w:rsid w:val="00C76FE3"/>
    <w:rsid w:val="00C77A99"/>
    <w:rsid w:val="00C80367"/>
    <w:rsid w:val="00C8097E"/>
    <w:rsid w:val="00C80CB6"/>
    <w:rsid w:val="00C81069"/>
    <w:rsid w:val="00C812B4"/>
    <w:rsid w:val="00C81974"/>
    <w:rsid w:val="00C81DB0"/>
    <w:rsid w:val="00C8282B"/>
    <w:rsid w:val="00C831AA"/>
    <w:rsid w:val="00C8392D"/>
    <w:rsid w:val="00C842CE"/>
    <w:rsid w:val="00C8688D"/>
    <w:rsid w:val="00C86CDC"/>
    <w:rsid w:val="00C870FE"/>
    <w:rsid w:val="00C87DCC"/>
    <w:rsid w:val="00C90841"/>
    <w:rsid w:val="00C9090E"/>
    <w:rsid w:val="00C90CE3"/>
    <w:rsid w:val="00C90F32"/>
    <w:rsid w:val="00C91343"/>
    <w:rsid w:val="00C917A4"/>
    <w:rsid w:val="00C91F0B"/>
    <w:rsid w:val="00C93134"/>
    <w:rsid w:val="00C93FA5"/>
    <w:rsid w:val="00C940D1"/>
    <w:rsid w:val="00C9441C"/>
    <w:rsid w:val="00C948CF"/>
    <w:rsid w:val="00C95011"/>
    <w:rsid w:val="00C95DDC"/>
    <w:rsid w:val="00C96CD8"/>
    <w:rsid w:val="00C96CEC"/>
    <w:rsid w:val="00C96E59"/>
    <w:rsid w:val="00C96FE6"/>
    <w:rsid w:val="00C97BD2"/>
    <w:rsid w:val="00C97DF0"/>
    <w:rsid w:val="00CA0509"/>
    <w:rsid w:val="00CA0B8B"/>
    <w:rsid w:val="00CA10FC"/>
    <w:rsid w:val="00CA18DB"/>
    <w:rsid w:val="00CA1A40"/>
    <w:rsid w:val="00CA1C39"/>
    <w:rsid w:val="00CA2DD4"/>
    <w:rsid w:val="00CA2ED3"/>
    <w:rsid w:val="00CA2EF1"/>
    <w:rsid w:val="00CA3415"/>
    <w:rsid w:val="00CA3D9E"/>
    <w:rsid w:val="00CA56A9"/>
    <w:rsid w:val="00CA6CA6"/>
    <w:rsid w:val="00CA7C9C"/>
    <w:rsid w:val="00CA7E8B"/>
    <w:rsid w:val="00CB0294"/>
    <w:rsid w:val="00CB0344"/>
    <w:rsid w:val="00CB053A"/>
    <w:rsid w:val="00CB08AB"/>
    <w:rsid w:val="00CB1262"/>
    <w:rsid w:val="00CB13E8"/>
    <w:rsid w:val="00CB2110"/>
    <w:rsid w:val="00CB2854"/>
    <w:rsid w:val="00CB29CD"/>
    <w:rsid w:val="00CB2C12"/>
    <w:rsid w:val="00CB2F0C"/>
    <w:rsid w:val="00CB2F73"/>
    <w:rsid w:val="00CB32C6"/>
    <w:rsid w:val="00CB3615"/>
    <w:rsid w:val="00CB37E9"/>
    <w:rsid w:val="00CB442B"/>
    <w:rsid w:val="00CB44EF"/>
    <w:rsid w:val="00CB452B"/>
    <w:rsid w:val="00CB5115"/>
    <w:rsid w:val="00CB51EC"/>
    <w:rsid w:val="00CB6084"/>
    <w:rsid w:val="00CB6781"/>
    <w:rsid w:val="00CB724C"/>
    <w:rsid w:val="00CB7304"/>
    <w:rsid w:val="00CB73B9"/>
    <w:rsid w:val="00CB7822"/>
    <w:rsid w:val="00CB7AFF"/>
    <w:rsid w:val="00CB7D6A"/>
    <w:rsid w:val="00CC04B2"/>
    <w:rsid w:val="00CC21F2"/>
    <w:rsid w:val="00CC2A47"/>
    <w:rsid w:val="00CC2A52"/>
    <w:rsid w:val="00CC2B1C"/>
    <w:rsid w:val="00CC3002"/>
    <w:rsid w:val="00CC3BEE"/>
    <w:rsid w:val="00CC3C0E"/>
    <w:rsid w:val="00CC3D4A"/>
    <w:rsid w:val="00CC4139"/>
    <w:rsid w:val="00CC4CAF"/>
    <w:rsid w:val="00CC5632"/>
    <w:rsid w:val="00CC61B4"/>
    <w:rsid w:val="00CC75E8"/>
    <w:rsid w:val="00CC7B4C"/>
    <w:rsid w:val="00CD0771"/>
    <w:rsid w:val="00CD135F"/>
    <w:rsid w:val="00CD13EC"/>
    <w:rsid w:val="00CD1843"/>
    <w:rsid w:val="00CD1AF9"/>
    <w:rsid w:val="00CD3858"/>
    <w:rsid w:val="00CD4923"/>
    <w:rsid w:val="00CD5DB2"/>
    <w:rsid w:val="00CD6183"/>
    <w:rsid w:val="00CD6573"/>
    <w:rsid w:val="00CD6E6C"/>
    <w:rsid w:val="00CD73AC"/>
    <w:rsid w:val="00CD7F11"/>
    <w:rsid w:val="00CE157F"/>
    <w:rsid w:val="00CE1600"/>
    <w:rsid w:val="00CE1A4D"/>
    <w:rsid w:val="00CE1CAC"/>
    <w:rsid w:val="00CE242B"/>
    <w:rsid w:val="00CE27F3"/>
    <w:rsid w:val="00CE45F3"/>
    <w:rsid w:val="00CE4A5F"/>
    <w:rsid w:val="00CE5555"/>
    <w:rsid w:val="00CE59EA"/>
    <w:rsid w:val="00CE63B2"/>
    <w:rsid w:val="00CE68AE"/>
    <w:rsid w:val="00CE762F"/>
    <w:rsid w:val="00CE767E"/>
    <w:rsid w:val="00CE7681"/>
    <w:rsid w:val="00CF1666"/>
    <w:rsid w:val="00CF21A2"/>
    <w:rsid w:val="00CF2352"/>
    <w:rsid w:val="00CF2398"/>
    <w:rsid w:val="00CF26B3"/>
    <w:rsid w:val="00CF2A04"/>
    <w:rsid w:val="00CF37B8"/>
    <w:rsid w:val="00CF4652"/>
    <w:rsid w:val="00CF50F1"/>
    <w:rsid w:val="00CF58B4"/>
    <w:rsid w:val="00CF5944"/>
    <w:rsid w:val="00CF5C19"/>
    <w:rsid w:val="00CF61DB"/>
    <w:rsid w:val="00CF64DA"/>
    <w:rsid w:val="00CF6B67"/>
    <w:rsid w:val="00CF79C5"/>
    <w:rsid w:val="00CF7A84"/>
    <w:rsid w:val="00CF7A9D"/>
    <w:rsid w:val="00CF7AF1"/>
    <w:rsid w:val="00D00803"/>
    <w:rsid w:val="00D0107A"/>
    <w:rsid w:val="00D01BE1"/>
    <w:rsid w:val="00D01BE3"/>
    <w:rsid w:val="00D025EE"/>
    <w:rsid w:val="00D02B19"/>
    <w:rsid w:val="00D02FA6"/>
    <w:rsid w:val="00D03359"/>
    <w:rsid w:val="00D03D3D"/>
    <w:rsid w:val="00D0470E"/>
    <w:rsid w:val="00D051B0"/>
    <w:rsid w:val="00D0613A"/>
    <w:rsid w:val="00D06D46"/>
    <w:rsid w:val="00D06FA6"/>
    <w:rsid w:val="00D07909"/>
    <w:rsid w:val="00D07AED"/>
    <w:rsid w:val="00D104EE"/>
    <w:rsid w:val="00D111D8"/>
    <w:rsid w:val="00D11302"/>
    <w:rsid w:val="00D11773"/>
    <w:rsid w:val="00D11C98"/>
    <w:rsid w:val="00D12A43"/>
    <w:rsid w:val="00D12F77"/>
    <w:rsid w:val="00D13B82"/>
    <w:rsid w:val="00D13E74"/>
    <w:rsid w:val="00D13F48"/>
    <w:rsid w:val="00D143D5"/>
    <w:rsid w:val="00D15881"/>
    <w:rsid w:val="00D15DC5"/>
    <w:rsid w:val="00D15F18"/>
    <w:rsid w:val="00D16EB2"/>
    <w:rsid w:val="00D17180"/>
    <w:rsid w:val="00D17E51"/>
    <w:rsid w:val="00D2003B"/>
    <w:rsid w:val="00D2083F"/>
    <w:rsid w:val="00D20FF9"/>
    <w:rsid w:val="00D210F7"/>
    <w:rsid w:val="00D2163F"/>
    <w:rsid w:val="00D216B5"/>
    <w:rsid w:val="00D21850"/>
    <w:rsid w:val="00D21953"/>
    <w:rsid w:val="00D21DF6"/>
    <w:rsid w:val="00D256E4"/>
    <w:rsid w:val="00D2690A"/>
    <w:rsid w:val="00D26BBF"/>
    <w:rsid w:val="00D30155"/>
    <w:rsid w:val="00D30380"/>
    <w:rsid w:val="00D30BEC"/>
    <w:rsid w:val="00D30EA5"/>
    <w:rsid w:val="00D31357"/>
    <w:rsid w:val="00D321C4"/>
    <w:rsid w:val="00D328BC"/>
    <w:rsid w:val="00D32B79"/>
    <w:rsid w:val="00D32C8D"/>
    <w:rsid w:val="00D32F66"/>
    <w:rsid w:val="00D34D21"/>
    <w:rsid w:val="00D35079"/>
    <w:rsid w:val="00D3570D"/>
    <w:rsid w:val="00D35722"/>
    <w:rsid w:val="00D36D5A"/>
    <w:rsid w:val="00D37767"/>
    <w:rsid w:val="00D400B3"/>
    <w:rsid w:val="00D40DF8"/>
    <w:rsid w:val="00D41307"/>
    <w:rsid w:val="00D41BF1"/>
    <w:rsid w:val="00D41D8E"/>
    <w:rsid w:val="00D42DF0"/>
    <w:rsid w:val="00D42E5F"/>
    <w:rsid w:val="00D4341B"/>
    <w:rsid w:val="00D43601"/>
    <w:rsid w:val="00D4364A"/>
    <w:rsid w:val="00D441A8"/>
    <w:rsid w:val="00D44495"/>
    <w:rsid w:val="00D45409"/>
    <w:rsid w:val="00D454FE"/>
    <w:rsid w:val="00D45B64"/>
    <w:rsid w:val="00D476F0"/>
    <w:rsid w:val="00D47A09"/>
    <w:rsid w:val="00D47D22"/>
    <w:rsid w:val="00D47F55"/>
    <w:rsid w:val="00D50146"/>
    <w:rsid w:val="00D504B5"/>
    <w:rsid w:val="00D50E4F"/>
    <w:rsid w:val="00D52F6A"/>
    <w:rsid w:val="00D53008"/>
    <w:rsid w:val="00D530FE"/>
    <w:rsid w:val="00D533C8"/>
    <w:rsid w:val="00D5378A"/>
    <w:rsid w:val="00D539FB"/>
    <w:rsid w:val="00D55382"/>
    <w:rsid w:val="00D556D5"/>
    <w:rsid w:val="00D5617B"/>
    <w:rsid w:val="00D56526"/>
    <w:rsid w:val="00D5670B"/>
    <w:rsid w:val="00D56E82"/>
    <w:rsid w:val="00D5727E"/>
    <w:rsid w:val="00D57D45"/>
    <w:rsid w:val="00D57EF7"/>
    <w:rsid w:val="00D6124B"/>
    <w:rsid w:val="00D61A58"/>
    <w:rsid w:val="00D61B09"/>
    <w:rsid w:val="00D61CEE"/>
    <w:rsid w:val="00D624D8"/>
    <w:rsid w:val="00D62F24"/>
    <w:rsid w:val="00D63B2F"/>
    <w:rsid w:val="00D63DEA"/>
    <w:rsid w:val="00D64D73"/>
    <w:rsid w:val="00D64E2B"/>
    <w:rsid w:val="00D664DE"/>
    <w:rsid w:val="00D66728"/>
    <w:rsid w:val="00D667B1"/>
    <w:rsid w:val="00D66FC8"/>
    <w:rsid w:val="00D706A4"/>
    <w:rsid w:val="00D70E69"/>
    <w:rsid w:val="00D7112F"/>
    <w:rsid w:val="00D7172F"/>
    <w:rsid w:val="00D71FBA"/>
    <w:rsid w:val="00D72B53"/>
    <w:rsid w:val="00D743BA"/>
    <w:rsid w:val="00D74BDC"/>
    <w:rsid w:val="00D758F7"/>
    <w:rsid w:val="00D75E88"/>
    <w:rsid w:val="00D769BC"/>
    <w:rsid w:val="00D76E0D"/>
    <w:rsid w:val="00D77761"/>
    <w:rsid w:val="00D7787A"/>
    <w:rsid w:val="00D800EB"/>
    <w:rsid w:val="00D81204"/>
    <w:rsid w:val="00D81B2C"/>
    <w:rsid w:val="00D834B6"/>
    <w:rsid w:val="00D83A6E"/>
    <w:rsid w:val="00D83E58"/>
    <w:rsid w:val="00D853D1"/>
    <w:rsid w:val="00D8550E"/>
    <w:rsid w:val="00D85EDA"/>
    <w:rsid w:val="00D860C4"/>
    <w:rsid w:val="00D869DA"/>
    <w:rsid w:val="00D86DE5"/>
    <w:rsid w:val="00D90BA7"/>
    <w:rsid w:val="00D91A30"/>
    <w:rsid w:val="00D91D8D"/>
    <w:rsid w:val="00D92E49"/>
    <w:rsid w:val="00D92F3C"/>
    <w:rsid w:val="00D93609"/>
    <w:rsid w:val="00D93F76"/>
    <w:rsid w:val="00DA0520"/>
    <w:rsid w:val="00DA0803"/>
    <w:rsid w:val="00DA0DFB"/>
    <w:rsid w:val="00DA0E0B"/>
    <w:rsid w:val="00DA1563"/>
    <w:rsid w:val="00DA1D29"/>
    <w:rsid w:val="00DA2327"/>
    <w:rsid w:val="00DA25E8"/>
    <w:rsid w:val="00DA38A2"/>
    <w:rsid w:val="00DA3924"/>
    <w:rsid w:val="00DA4AE8"/>
    <w:rsid w:val="00DA5416"/>
    <w:rsid w:val="00DA561B"/>
    <w:rsid w:val="00DA5C83"/>
    <w:rsid w:val="00DA5CD9"/>
    <w:rsid w:val="00DA5E4C"/>
    <w:rsid w:val="00DA6592"/>
    <w:rsid w:val="00DA679D"/>
    <w:rsid w:val="00DA7C60"/>
    <w:rsid w:val="00DB09E6"/>
    <w:rsid w:val="00DB1468"/>
    <w:rsid w:val="00DB2353"/>
    <w:rsid w:val="00DB49B5"/>
    <w:rsid w:val="00DB4CB5"/>
    <w:rsid w:val="00DB4EAA"/>
    <w:rsid w:val="00DB50F4"/>
    <w:rsid w:val="00DB5142"/>
    <w:rsid w:val="00DB7060"/>
    <w:rsid w:val="00DB7595"/>
    <w:rsid w:val="00DC00A3"/>
    <w:rsid w:val="00DC033F"/>
    <w:rsid w:val="00DC0640"/>
    <w:rsid w:val="00DC0CBE"/>
    <w:rsid w:val="00DC0D12"/>
    <w:rsid w:val="00DC12AC"/>
    <w:rsid w:val="00DC2276"/>
    <w:rsid w:val="00DC2364"/>
    <w:rsid w:val="00DC390D"/>
    <w:rsid w:val="00DC3AD3"/>
    <w:rsid w:val="00DC3F5A"/>
    <w:rsid w:val="00DC4627"/>
    <w:rsid w:val="00DC5430"/>
    <w:rsid w:val="00DC572B"/>
    <w:rsid w:val="00DC6F16"/>
    <w:rsid w:val="00DC6F23"/>
    <w:rsid w:val="00DD064C"/>
    <w:rsid w:val="00DD1003"/>
    <w:rsid w:val="00DD10E2"/>
    <w:rsid w:val="00DD111E"/>
    <w:rsid w:val="00DD135F"/>
    <w:rsid w:val="00DD1DD3"/>
    <w:rsid w:val="00DD3259"/>
    <w:rsid w:val="00DD3EC6"/>
    <w:rsid w:val="00DD486C"/>
    <w:rsid w:val="00DD4B36"/>
    <w:rsid w:val="00DD4F4F"/>
    <w:rsid w:val="00DD5C1E"/>
    <w:rsid w:val="00DD5DFC"/>
    <w:rsid w:val="00DD74FD"/>
    <w:rsid w:val="00DD7B2A"/>
    <w:rsid w:val="00DE0326"/>
    <w:rsid w:val="00DE0CEE"/>
    <w:rsid w:val="00DE27FD"/>
    <w:rsid w:val="00DE388D"/>
    <w:rsid w:val="00DE3CA2"/>
    <w:rsid w:val="00DE3CDF"/>
    <w:rsid w:val="00DE44B5"/>
    <w:rsid w:val="00DE45CF"/>
    <w:rsid w:val="00DE5393"/>
    <w:rsid w:val="00DE53CF"/>
    <w:rsid w:val="00DE56D0"/>
    <w:rsid w:val="00DE5731"/>
    <w:rsid w:val="00DE5CDB"/>
    <w:rsid w:val="00DE5FFF"/>
    <w:rsid w:val="00DE79F3"/>
    <w:rsid w:val="00DF0AA2"/>
    <w:rsid w:val="00DF160B"/>
    <w:rsid w:val="00DF1F83"/>
    <w:rsid w:val="00DF2BD2"/>
    <w:rsid w:val="00DF335B"/>
    <w:rsid w:val="00DF489F"/>
    <w:rsid w:val="00DF4CF2"/>
    <w:rsid w:val="00DF5408"/>
    <w:rsid w:val="00DF595C"/>
    <w:rsid w:val="00DF5B04"/>
    <w:rsid w:val="00DF5D34"/>
    <w:rsid w:val="00DF64F1"/>
    <w:rsid w:val="00E00A20"/>
    <w:rsid w:val="00E0164B"/>
    <w:rsid w:val="00E024C0"/>
    <w:rsid w:val="00E02C2C"/>
    <w:rsid w:val="00E04077"/>
    <w:rsid w:val="00E04725"/>
    <w:rsid w:val="00E04943"/>
    <w:rsid w:val="00E071E3"/>
    <w:rsid w:val="00E10127"/>
    <w:rsid w:val="00E103C3"/>
    <w:rsid w:val="00E10AF8"/>
    <w:rsid w:val="00E11569"/>
    <w:rsid w:val="00E119AD"/>
    <w:rsid w:val="00E11CA9"/>
    <w:rsid w:val="00E11E16"/>
    <w:rsid w:val="00E13705"/>
    <w:rsid w:val="00E1393E"/>
    <w:rsid w:val="00E13F5C"/>
    <w:rsid w:val="00E146EB"/>
    <w:rsid w:val="00E15DD5"/>
    <w:rsid w:val="00E169F6"/>
    <w:rsid w:val="00E16BDB"/>
    <w:rsid w:val="00E17021"/>
    <w:rsid w:val="00E17EE9"/>
    <w:rsid w:val="00E2024D"/>
    <w:rsid w:val="00E209CB"/>
    <w:rsid w:val="00E21046"/>
    <w:rsid w:val="00E214E7"/>
    <w:rsid w:val="00E21545"/>
    <w:rsid w:val="00E21758"/>
    <w:rsid w:val="00E21ABB"/>
    <w:rsid w:val="00E23841"/>
    <w:rsid w:val="00E24DA5"/>
    <w:rsid w:val="00E24F18"/>
    <w:rsid w:val="00E2500F"/>
    <w:rsid w:val="00E25CB8"/>
    <w:rsid w:val="00E25D94"/>
    <w:rsid w:val="00E26190"/>
    <w:rsid w:val="00E263E6"/>
    <w:rsid w:val="00E26DE7"/>
    <w:rsid w:val="00E3043F"/>
    <w:rsid w:val="00E30B4B"/>
    <w:rsid w:val="00E30C02"/>
    <w:rsid w:val="00E337F7"/>
    <w:rsid w:val="00E346D5"/>
    <w:rsid w:val="00E36DC8"/>
    <w:rsid w:val="00E3703F"/>
    <w:rsid w:val="00E371B7"/>
    <w:rsid w:val="00E379BA"/>
    <w:rsid w:val="00E410DC"/>
    <w:rsid w:val="00E41647"/>
    <w:rsid w:val="00E4343E"/>
    <w:rsid w:val="00E44612"/>
    <w:rsid w:val="00E4465A"/>
    <w:rsid w:val="00E44B36"/>
    <w:rsid w:val="00E4571C"/>
    <w:rsid w:val="00E45C6F"/>
    <w:rsid w:val="00E464D0"/>
    <w:rsid w:val="00E46F4E"/>
    <w:rsid w:val="00E473D9"/>
    <w:rsid w:val="00E47948"/>
    <w:rsid w:val="00E50AB4"/>
    <w:rsid w:val="00E50DD6"/>
    <w:rsid w:val="00E50E93"/>
    <w:rsid w:val="00E53750"/>
    <w:rsid w:val="00E53AE9"/>
    <w:rsid w:val="00E55950"/>
    <w:rsid w:val="00E55CBE"/>
    <w:rsid w:val="00E569B4"/>
    <w:rsid w:val="00E56A32"/>
    <w:rsid w:val="00E57365"/>
    <w:rsid w:val="00E5791E"/>
    <w:rsid w:val="00E6052A"/>
    <w:rsid w:val="00E608EA"/>
    <w:rsid w:val="00E613F8"/>
    <w:rsid w:val="00E61A08"/>
    <w:rsid w:val="00E62F30"/>
    <w:rsid w:val="00E63019"/>
    <w:rsid w:val="00E63CEC"/>
    <w:rsid w:val="00E664A5"/>
    <w:rsid w:val="00E66B00"/>
    <w:rsid w:val="00E67411"/>
    <w:rsid w:val="00E67F2D"/>
    <w:rsid w:val="00E70523"/>
    <w:rsid w:val="00E705C2"/>
    <w:rsid w:val="00E7063E"/>
    <w:rsid w:val="00E70C18"/>
    <w:rsid w:val="00E70D1E"/>
    <w:rsid w:val="00E71645"/>
    <w:rsid w:val="00E71A00"/>
    <w:rsid w:val="00E71CE0"/>
    <w:rsid w:val="00E72177"/>
    <w:rsid w:val="00E72DB7"/>
    <w:rsid w:val="00E7325B"/>
    <w:rsid w:val="00E73925"/>
    <w:rsid w:val="00E73E69"/>
    <w:rsid w:val="00E73FD7"/>
    <w:rsid w:val="00E75B36"/>
    <w:rsid w:val="00E7660C"/>
    <w:rsid w:val="00E766EA"/>
    <w:rsid w:val="00E80253"/>
    <w:rsid w:val="00E80BF0"/>
    <w:rsid w:val="00E813EC"/>
    <w:rsid w:val="00E81935"/>
    <w:rsid w:val="00E8262F"/>
    <w:rsid w:val="00E82BBD"/>
    <w:rsid w:val="00E82C5C"/>
    <w:rsid w:val="00E83A55"/>
    <w:rsid w:val="00E85732"/>
    <w:rsid w:val="00E86027"/>
    <w:rsid w:val="00E861E5"/>
    <w:rsid w:val="00E86374"/>
    <w:rsid w:val="00E8731A"/>
    <w:rsid w:val="00E878C1"/>
    <w:rsid w:val="00E8792F"/>
    <w:rsid w:val="00E87C71"/>
    <w:rsid w:val="00E87DB0"/>
    <w:rsid w:val="00E90259"/>
    <w:rsid w:val="00E9102D"/>
    <w:rsid w:val="00E92064"/>
    <w:rsid w:val="00E9232D"/>
    <w:rsid w:val="00E93206"/>
    <w:rsid w:val="00E93B5A"/>
    <w:rsid w:val="00E960CB"/>
    <w:rsid w:val="00E9613A"/>
    <w:rsid w:val="00E96BAB"/>
    <w:rsid w:val="00E972B8"/>
    <w:rsid w:val="00EA0A6D"/>
    <w:rsid w:val="00EA0E04"/>
    <w:rsid w:val="00EA1038"/>
    <w:rsid w:val="00EA1248"/>
    <w:rsid w:val="00EA1FDF"/>
    <w:rsid w:val="00EA2327"/>
    <w:rsid w:val="00EA289E"/>
    <w:rsid w:val="00EA3D35"/>
    <w:rsid w:val="00EA40A5"/>
    <w:rsid w:val="00EA4D0E"/>
    <w:rsid w:val="00EA4F40"/>
    <w:rsid w:val="00EA54F7"/>
    <w:rsid w:val="00EA67DB"/>
    <w:rsid w:val="00EA7946"/>
    <w:rsid w:val="00EB0469"/>
    <w:rsid w:val="00EB0DCD"/>
    <w:rsid w:val="00EB1A70"/>
    <w:rsid w:val="00EB3095"/>
    <w:rsid w:val="00EB520D"/>
    <w:rsid w:val="00EB5ACB"/>
    <w:rsid w:val="00EB62BF"/>
    <w:rsid w:val="00EB659A"/>
    <w:rsid w:val="00EB6969"/>
    <w:rsid w:val="00EB6DB7"/>
    <w:rsid w:val="00EB70D5"/>
    <w:rsid w:val="00EB717E"/>
    <w:rsid w:val="00EB7586"/>
    <w:rsid w:val="00EC09FA"/>
    <w:rsid w:val="00EC0F4D"/>
    <w:rsid w:val="00EC1AD5"/>
    <w:rsid w:val="00EC1E52"/>
    <w:rsid w:val="00EC1EB2"/>
    <w:rsid w:val="00EC23F4"/>
    <w:rsid w:val="00EC283F"/>
    <w:rsid w:val="00EC44AE"/>
    <w:rsid w:val="00EC52EA"/>
    <w:rsid w:val="00ED1C20"/>
    <w:rsid w:val="00ED3045"/>
    <w:rsid w:val="00ED3052"/>
    <w:rsid w:val="00ED4E31"/>
    <w:rsid w:val="00ED5B52"/>
    <w:rsid w:val="00ED5CB1"/>
    <w:rsid w:val="00ED5E2A"/>
    <w:rsid w:val="00ED6901"/>
    <w:rsid w:val="00ED75BC"/>
    <w:rsid w:val="00EE0DD6"/>
    <w:rsid w:val="00EE23ED"/>
    <w:rsid w:val="00EE279A"/>
    <w:rsid w:val="00EE3AB5"/>
    <w:rsid w:val="00EE3F63"/>
    <w:rsid w:val="00EE527B"/>
    <w:rsid w:val="00EE5AD2"/>
    <w:rsid w:val="00EE5D3B"/>
    <w:rsid w:val="00EE72C2"/>
    <w:rsid w:val="00EF02E6"/>
    <w:rsid w:val="00EF046A"/>
    <w:rsid w:val="00EF0823"/>
    <w:rsid w:val="00EF121A"/>
    <w:rsid w:val="00EF1246"/>
    <w:rsid w:val="00EF1F53"/>
    <w:rsid w:val="00EF27B9"/>
    <w:rsid w:val="00EF27D0"/>
    <w:rsid w:val="00EF4A26"/>
    <w:rsid w:val="00EF4CEA"/>
    <w:rsid w:val="00EF5A37"/>
    <w:rsid w:val="00EF60EE"/>
    <w:rsid w:val="00EF63AF"/>
    <w:rsid w:val="00EF655D"/>
    <w:rsid w:val="00EF671F"/>
    <w:rsid w:val="00EF6F71"/>
    <w:rsid w:val="00EF72A7"/>
    <w:rsid w:val="00EF75DD"/>
    <w:rsid w:val="00EF7939"/>
    <w:rsid w:val="00EF793C"/>
    <w:rsid w:val="00EF7A47"/>
    <w:rsid w:val="00EF7CB3"/>
    <w:rsid w:val="00F005D0"/>
    <w:rsid w:val="00F00903"/>
    <w:rsid w:val="00F01BEB"/>
    <w:rsid w:val="00F02D99"/>
    <w:rsid w:val="00F0331E"/>
    <w:rsid w:val="00F042D6"/>
    <w:rsid w:val="00F05E81"/>
    <w:rsid w:val="00F05EF1"/>
    <w:rsid w:val="00F06EB4"/>
    <w:rsid w:val="00F06FCB"/>
    <w:rsid w:val="00F070FE"/>
    <w:rsid w:val="00F07CE6"/>
    <w:rsid w:val="00F11309"/>
    <w:rsid w:val="00F1168C"/>
    <w:rsid w:val="00F116B0"/>
    <w:rsid w:val="00F11AB3"/>
    <w:rsid w:val="00F1209F"/>
    <w:rsid w:val="00F123BA"/>
    <w:rsid w:val="00F12882"/>
    <w:rsid w:val="00F12EC5"/>
    <w:rsid w:val="00F13003"/>
    <w:rsid w:val="00F13497"/>
    <w:rsid w:val="00F134BA"/>
    <w:rsid w:val="00F13B13"/>
    <w:rsid w:val="00F14ACC"/>
    <w:rsid w:val="00F15977"/>
    <w:rsid w:val="00F15BF4"/>
    <w:rsid w:val="00F17D25"/>
    <w:rsid w:val="00F20D5B"/>
    <w:rsid w:val="00F20EB7"/>
    <w:rsid w:val="00F21AE6"/>
    <w:rsid w:val="00F21F51"/>
    <w:rsid w:val="00F221E3"/>
    <w:rsid w:val="00F22AB6"/>
    <w:rsid w:val="00F23488"/>
    <w:rsid w:val="00F24035"/>
    <w:rsid w:val="00F242D4"/>
    <w:rsid w:val="00F246D8"/>
    <w:rsid w:val="00F24AD6"/>
    <w:rsid w:val="00F25023"/>
    <w:rsid w:val="00F25337"/>
    <w:rsid w:val="00F255F4"/>
    <w:rsid w:val="00F25712"/>
    <w:rsid w:val="00F2651D"/>
    <w:rsid w:val="00F308B4"/>
    <w:rsid w:val="00F309F2"/>
    <w:rsid w:val="00F30E62"/>
    <w:rsid w:val="00F30F32"/>
    <w:rsid w:val="00F31568"/>
    <w:rsid w:val="00F31753"/>
    <w:rsid w:val="00F32930"/>
    <w:rsid w:val="00F337EB"/>
    <w:rsid w:val="00F3405D"/>
    <w:rsid w:val="00F34D8A"/>
    <w:rsid w:val="00F354CF"/>
    <w:rsid w:val="00F3584B"/>
    <w:rsid w:val="00F35F13"/>
    <w:rsid w:val="00F378E3"/>
    <w:rsid w:val="00F41024"/>
    <w:rsid w:val="00F411C0"/>
    <w:rsid w:val="00F41841"/>
    <w:rsid w:val="00F423A8"/>
    <w:rsid w:val="00F438F0"/>
    <w:rsid w:val="00F43A09"/>
    <w:rsid w:val="00F44320"/>
    <w:rsid w:val="00F44A6C"/>
    <w:rsid w:val="00F45C83"/>
    <w:rsid w:val="00F46317"/>
    <w:rsid w:val="00F47904"/>
    <w:rsid w:val="00F47E87"/>
    <w:rsid w:val="00F50267"/>
    <w:rsid w:val="00F509D8"/>
    <w:rsid w:val="00F50B92"/>
    <w:rsid w:val="00F50EE2"/>
    <w:rsid w:val="00F5176A"/>
    <w:rsid w:val="00F51979"/>
    <w:rsid w:val="00F52B76"/>
    <w:rsid w:val="00F5311C"/>
    <w:rsid w:val="00F53419"/>
    <w:rsid w:val="00F53E1A"/>
    <w:rsid w:val="00F53E40"/>
    <w:rsid w:val="00F54F3B"/>
    <w:rsid w:val="00F56DEA"/>
    <w:rsid w:val="00F57317"/>
    <w:rsid w:val="00F574F0"/>
    <w:rsid w:val="00F57E6A"/>
    <w:rsid w:val="00F60257"/>
    <w:rsid w:val="00F60D55"/>
    <w:rsid w:val="00F613FF"/>
    <w:rsid w:val="00F615FC"/>
    <w:rsid w:val="00F6183C"/>
    <w:rsid w:val="00F621EE"/>
    <w:rsid w:val="00F649D3"/>
    <w:rsid w:val="00F6531C"/>
    <w:rsid w:val="00F65AE5"/>
    <w:rsid w:val="00F70B03"/>
    <w:rsid w:val="00F72570"/>
    <w:rsid w:val="00F72711"/>
    <w:rsid w:val="00F7280D"/>
    <w:rsid w:val="00F73726"/>
    <w:rsid w:val="00F73A9C"/>
    <w:rsid w:val="00F73C27"/>
    <w:rsid w:val="00F74270"/>
    <w:rsid w:val="00F75FB8"/>
    <w:rsid w:val="00F775E9"/>
    <w:rsid w:val="00F77716"/>
    <w:rsid w:val="00F82C94"/>
    <w:rsid w:val="00F83268"/>
    <w:rsid w:val="00F840E7"/>
    <w:rsid w:val="00F84AD9"/>
    <w:rsid w:val="00F84F49"/>
    <w:rsid w:val="00F85BB9"/>
    <w:rsid w:val="00F860AF"/>
    <w:rsid w:val="00F86667"/>
    <w:rsid w:val="00F876C7"/>
    <w:rsid w:val="00F92542"/>
    <w:rsid w:val="00F92692"/>
    <w:rsid w:val="00F93816"/>
    <w:rsid w:val="00F93DFE"/>
    <w:rsid w:val="00F93F87"/>
    <w:rsid w:val="00F94647"/>
    <w:rsid w:val="00F95571"/>
    <w:rsid w:val="00F9625A"/>
    <w:rsid w:val="00F97A11"/>
    <w:rsid w:val="00F97E3A"/>
    <w:rsid w:val="00FA0719"/>
    <w:rsid w:val="00FA11D8"/>
    <w:rsid w:val="00FA1AF5"/>
    <w:rsid w:val="00FA2BDF"/>
    <w:rsid w:val="00FA3DA2"/>
    <w:rsid w:val="00FA4319"/>
    <w:rsid w:val="00FA45AD"/>
    <w:rsid w:val="00FA4D3C"/>
    <w:rsid w:val="00FA5133"/>
    <w:rsid w:val="00FA5E46"/>
    <w:rsid w:val="00FA5E71"/>
    <w:rsid w:val="00FA5FCB"/>
    <w:rsid w:val="00FA6C7F"/>
    <w:rsid w:val="00FA7276"/>
    <w:rsid w:val="00FB0000"/>
    <w:rsid w:val="00FB0228"/>
    <w:rsid w:val="00FB0988"/>
    <w:rsid w:val="00FB1055"/>
    <w:rsid w:val="00FB26E5"/>
    <w:rsid w:val="00FB3B35"/>
    <w:rsid w:val="00FB4343"/>
    <w:rsid w:val="00FB438F"/>
    <w:rsid w:val="00FB4FDB"/>
    <w:rsid w:val="00FB5A71"/>
    <w:rsid w:val="00FB722D"/>
    <w:rsid w:val="00FB749B"/>
    <w:rsid w:val="00FB756C"/>
    <w:rsid w:val="00FC08A5"/>
    <w:rsid w:val="00FC0999"/>
    <w:rsid w:val="00FC0DD0"/>
    <w:rsid w:val="00FC192C"/>
    <w:rsid w:val="00FC1ABE"/>
    <w:rsid w:val="00FC314F"/>
    <w:rsid w:val="00FC398A"/>
    <w:rsid w:val="00FC40D5"/>
    <w:rsid w:val="00FC477E"/>
    <w:rsid w:val="00FC4D3A"/>
    <w:rsid w:val="00FC5E8B"/>
    <w:rsid w:val="00FC674F"/>
    <w:rsid w:val="00FC73C8"/>
    <w:rsid w:val="00FC7994"/>
    <w:rsid w:val="00FC79FD"/>
    <w:rsid w:val="00FC7FD1"/>
    <w:rsid w:val="00FD0AC0"/>
    <w:rsid w:val="00FD14E1"/>
    <w:rsid w:val="00FD1CAD"/>
    <w:rsid w:val="00FD1CF3"/>
    <w:rsid w:val="00FD2318"/>
    <w:rsid w:val="00FD45E3"/>
    <w:rsid w:val="00FD480A"/>
    <w:rsid w:val="00FD4D22"/>
    <w:rsid w:val="00FD6316"/>
    <w:rsid w:val="00FD6CED"/>
    <w:rsid w:val="00FD6E26"/>
    <w:rsid w:val="00FD7C02"/>
    <w:rsid w:val="00FE0076"/>
    <w:rsid w:val="00FE0EC6"/>
    <w:rsid w:val="00FE1BAF"/>
    <w:rsid w:val="00FE3455"/>
    <w:rsid w:val="00FE35D3"/>
    <w:rsid w:val="00FE3804"/>
    <w:rsid w:val="00FE3B50"/>
    <w:rsid w:val="00FE447F"/>
    <w:rsid w:val="00FE48CE"/>
    <w:rsid w:val="00FE52B0"/>
    <w:rsid w:val="00FE5414"/>
    <w:rsid w:val="00FE5ECC"/>
    <w:rsid w:val="00FE66A4"/>
    <w:rsid w:val="00FE7407"/>
    <w:rsid w:val="00FE7AEF"/>
    <w:rsid w:val="00FF09A6"/>
    <w:rsid w:val="00FF0D46"/>
    <w:rsid w:val="00FF0D4C"/>
    <w:rsid w:val="00FF10B8"/>
    <w:rsid w:val="00FF1116"/>
    <w:rsid w:val="00FF154E"/>
    <w:rsid w:val="00FF291F"/>
    <w:rsid w:val="00FF32D8"/>
    <w:rsid w:val="00FF3B7A"/>
    <w:rsid w:val="00FF4A8E"/>
    <w:rsid w:val="00FF4FBC"/>
    <w:rsid w:val="00FF5D3A"/>
    <w:rsid w:val="00FF64A0"/>
    <w:rsid w:val="00FF6802"/>
    <w:rsid w:val="00FF746F"/>
    <w:rsid w:val="00FF7889"/>
    <w:rsid w:val="00FF7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940BE"/>
  <w15:docId w15:val="{64B093E1-427E-4783-A6AB-6EC89F7E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F4E"/>
    <w:pPr>
      <w:spacing w:after="0" w:line="360" w:lineRule="auto"/>
      <w:ind w:firstLine="720"/>
      <w:jc w:val="both"/>
    </w:pPr>
    <w:rPr>
      <w:rFonts w:eastAsia="Times New Roman" w:cs="Times New Roman"/>
      <w:sz w:val="26"/>
      <w:szCs w:val="26"/>
      <w:lang w:val="vi-VN"/>
    </w:rPr>
  </w:style>
  <w:style w:type="paragraph" w:styleId="Heading1">
    <w:name w:val="heading 1"/>
    <w:next w:val="Default"/>
    <w:link w:val="Heading1Char"/>
    <w:uiPriority w:val="9"/>
    <w:qFormat/>
    <w:rsid w:val="00FF6802"/>
    <w:pPr>
      <w:keepNext/>
      <w:keepLines/>
      <w:numPr>
        <w:numId w:val="9"/>
      </w:numPr>
      <w:spacing w:after="120" w:line="360" w:lineRule="auto"/>
      <w:ind w:left="284"/>
      <w:outlineLvl w:val="0"/>
    </w:pPr>
    <w:rPr>
      <w:rFonts w:eastAsiaTheme="majorEastAsia" w:cstheme="majorBidi"/>
      <w:b/>
      <w:bCs/>
      <w:sz w:val="32"/>
      <w:szCs w:val="32"/>
      <w:lang w:val="vi-VN"/>
    </w:rPr>
  </w:style>
  <w:style w:type="paragraph" w:styleId="Heading2">
    <w:name w:val="heading 2"/>
    <w:basedOn w:val="Normal"/>
    <w:next w:val="Normal"/>
    <w:link w:val="Heading2Char"/>
    <w:uiPriority w:val="9"/>
    <w:unhideWhenUsed/>
    <w:qFormat/>
    <w:rsid w:val="00FF6802"/>
    <w:pPr>
      <w:keepNext/>
      <w:keepLines/>
      <w:numPr>
        <w:ilvl w:val="1"/>
        <w:numId w:val="9"/>
      </w:numPr>
      <w:ind w:left="284"/>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FF6802"/>
    <w:pPr>
      <w:keepNext/>
      <w:keepLines/>
      <w:numPr>
        <w:ilvl w:val="2"/>
        <w:numId w:val="9"/>
      </w:numPr>
      <w:ind w:left="284"/>
      <w:outlineLvl w:val="2"/>
    </w:pPr>
    <w:rPr>
      <w:rFonts w:eastAsiaTheme="majorEastAsia" w:cstheme="majorBidi"/>
      <w:b/>
      <w:bCs/>
      <w:i/>
      <w:sz w:val="28"/>
    </w:rPr>
  </w:style>
  <w:style w:type="paragraph" w:styleId="Heading4">
    <w:name w:val="heading 4"/>
    <w:basedOn w:val="Normal"/>
    <w:next w:val="Normal"/>
    <w:link w:val="Heading4Char"/>
    <w:uiPriority w:val="9"/>
    <w:unhideWhenUsed/>
    <w:qFormat/>
    <w:rsid w:val="004601A2"/>
    <w:pPr>
      <w:keepNext/>
      <w:keepLines/>
      <w:numPr>
        <w:ilvl w:val="3"/>
        <w:numId w:val="9"/>
      </w:numPr>
      <w:ind w:left="284"/>
      <w:outlineLvl w:val="3"/>
    </w:pPr>
    <w:rPr>
      <w:rFonts w:eastAsiaTheme="majorEastAsia" w:cstheme="majorBidi"/>
      <w:bCs/>
      <w:iCs/>
      <w:sz w:val="28"/>
    </w:rPr>
  </w:style>
  <w:style w:type="paragraph" w:styleId="Heading5">
    <w:name w:val="heading 5"/>
    <w:basedOn w:val="Normal"/>
    <w:next w:val="Normal"/>
    <w:link w:val="Heading5Char"/>
    <w:uiPriority w:val="9"/>
    <w:unhideWhenUsed/>
    <w:qFormat/>
    <w:rsid w:val="0076003C"/>
    <w:pPr>
      <w:keepNext/>
      <w:keepLines/>
      <w:numPr>
        <w:ilvl w:val="4"/>
        <w:numId w:val="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653FC"/>
    <w:pPr>
      <w:keepNext/>
      <w:keepLines/>
      <w:numPr>
        <w:ilvl w:val="5"/>
        <w:numId w:val="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653FC"/>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653FC"/>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3FC"/>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Heading1Char">
    <w:name w:val="Heading 1 Char"/>
    <w:basedOn w:val="DefaultParagraphFont"/>
    <w:link w:val="Heading1"/>
    <w:uiPriority w:val="9"/>
    <w:rsid w:val="00FF6802"/>
    <w:rPr>
      <w:rFonts w:eastAsiaTheme="majorEastAsia" w:cstheme="majorBidi"/>
      <w:b/>
      <w:bCs/>
      <w:sz w:val="32"/>
      <w:szCs w:val="32"/>
      <w:lang w:val="vi-VN"/>
    </w:rPr>
  </w:style>
  <w:style w:type="character" w:customStyle="1" w:styleId="Heading2Char">
    <w:name w:val="Heading 2 Char"/>
    <w:basedOn w:val="DefaultParagraphFont"/>
    <w:link w:val="Heading2"/>
    <w:uiPriority w:val="9"/>
    <w:rsid w:val="00FF6802"/>
    <w:rPr>
      <w:rFonts w:eastAsiaTheme="majorEastAsia" w:cs="Times New Roman"/>
      <w:b/>
      <w:bCs/>
      <w:sz w:val="28"/>
      <w:szCs w:val="28"/>
      <w:lang w:val="vi-VN"/>
    </w:rPr>
  </w:style>
  <w:style w:type="character" w:customStyle="1" w:styleId="Heading3Char">
    <w:name w:val="Heading 3 Char"/>
    <w:basedOn w:val="DefaultParagraphFont"/>
    <w:link w:val="Heading3"/>
    <w:uiPriority w:val="9"/>
    <w:rsid w:val="00FF6802"/>
    <w:rPr>
      <w:rFonts w:eastAsiaTheme="majorEastAsia" w:cstheme="majorBidi"/>
      <w:b/>
      <w:bCs/>
      <w:i/>
      <w:sz w:val="28"/>
      <w:szCs w:val="26"/>
      <w:lang w:val="vi-VN"/>
    </w:rPr>
  </w:style>
  <w:style w:type="character" w:customStyle="1" w:styleId="Heading4Char">
    <w:name w:val="Heading 4 Char"/>
    <w:basedOn w:val="DefaultParagraphFont"/>
    <w:link w:val="Heading4"/>
    <w:uiPriority w:val="9"/>
    <w:rsid w:val="004601A2"/>
    <w:rPr>
      <w:rFonts w:eastAsiaTheme="majorEastAsia" w:cstheme="majorBidi"/>
      <w:bCs/>
      <w:iCs/>
      <w:sz w:val="28"/>
      <w:szCs w:val="26"/>
      <w:lang w:val="vi-VN"/>
    </w:rPr>
  </w:style>
  <w:style w:type="character" w:customStyle="1" w:styleId="Heading5Char">
    <w:name w:val="Heading 5 Char"/>
    <w:basedOn w:val="DefaultParagraphFont"/>
    <w:link w:val="Heading5"/>
    <w:uiPriority w:val="9"/>
    <w:rsid w:val="0076003C"/>
    <w:rPr>
      <w:rFonts w:asciiTheme="majorHAnsi" w:eastAsiaTheme="majorEastAsia" w:hAnsiTheme="majorHAnsi" w:cstheme="majorBidi"/>
      <w:color w:val="365F91" w:themeColor="accent1" w:themeShade="BF"/>
      <w:sz w:val="26"/>
      <w:szCs w:val="26"/>
      <w:lang w:val="vi-VN"/>
    </w:rPr>
  </w:style>
  <w:style w:type="character" w:customStyle="1" w:styleId="Heading6Char">
    <w:name w:val="Heading 6 Char"/>
    <w:basedOn w:val="DefaultParagraphFont"/>
    <w:link w:val="Heading6"/>
    <w:uiPriority w:val="9"/>
    <w:rsid w:val="00B653FC"/>
    <w:rPr>
      <w:rFonts w:asciiTheme="majorHAnsi" w:eastAsiaTheme="majorEastAsia" w:hAnsiTheme="majorHAnsi" w:cstheme="majorBidi"/>
      <w:color w:val="243F60" w:themeColor="accent1" w:themeShade="7F"/>
      <w:sz w:val="26"/>
      <w:szCs w:val="26"/>
      <w:lang w:val="vi-VN"/>
    </w:rPr>
  </w:style>
  <w:style w:type="character" w:customStyle="1" w:styleId="Heading7Char">
    <w:name w:val="Heading 7 Char"/>
    <w:basedOn w:val="DefaultParagraphFont"/>
    <w:link w:val="Heading7"/>
    <w:uiPriority w:val="9"/>
    <w:semiHidden/>
    <w:rsid w:val="00B653FC"/>
    <w:rPr>
      <w:rFonts w:asciiTheme="majorHAnsi" w:eastAsiaTheme="majorEastAsia" w:hAnsiTheme="majorHAnsi" w:cstheme="majorBidi"/>
      <w:i/>
      <w:iCs/>
      <w:color w:val="243F60" w:themeColor="accent1" w:themeShade="7F"/>
      <w:sz w:val="26"/>
      <w:szCs w:val="26"/>
      <w:lang w:val="vi-VN"/>
    </w:rPr>
  </w:style>
  <w:style w:type="character" w:customStyle="1" w:styleId="Heading8Char">
    <w:name w:val="Heading 8 Char"/>
    <w:basedOn w:val="DefaultParagraphFont"/>
    <w:link w:val="Heading8"/>
    <w:uiPriority w:val="9"/>
    <w:semiHidden/>
    <w:rsid w:val="00B653FC"/>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B653FC"/>
    <w:rPr>
      <w:rFonts w:asciiTheme="majorHAnsi" w:eastAsiaTheme="majorEastAsia" w:hAnsiTheme="majorHAnsi" w:cstheme="majorBidi"/>
      <w:i/>
      <w:iCs/>
      <w:color w:val="272727" w:themeColor="text1" w:themeTint="D8"/>
      <w:sz w:val="21"/>
      <w:szCs w:val="21"/>
      <w:lang w:val="vi-VN"/>
    </w:rPr>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paragraph" w:styleId="TOC6">
    <w:name w:val="toc 6"/>
    <w:basedOn w:val="Normal"/>
    <w:next w:val="Normal"/>
    <w:autoRedefine/>
    <w:uiPriority w:val="39"/>
    <w:unhideWhenUsed/>
    <w:rsid w:val="004314D5"/>
    <w:pPr>
      <w:spacing w:after="100"/>
      <w:ind w:left="1300"/>
    </w:pPr>
  </w:style>
  <w:style w:type="paragraph" w:styleId="CommentSubject">
    <w:name w:val="annotation subject"/>
    <w:basedOn w:val="Normal"/>
    <w:next w:val="Normal"/>
    <w:link w:val="CommentSubjectChar"/>
    <w:uiPriority w:val="99"/>
    <w:semiHidden/>
    <w:unhideWhenUsed/>
    <w:rsid w:val="003853E2"/>
    <w:rPr>
      <w:b/>
      <w:bCs/>
      <w:sz w:val="20"/>
      <w:szCs w:val="20"/>
    </w:rPr>
  </w:style>
  <w:style w:type="character" w:customStyle="1" w:styleId="CommentSubjectChar">
    <w:name w:val="Comment Subject Char"/>
    <w:basedOn w:val="DefaultParagraphFont"/>
    <w:link w:val="CommentSubject"/>
    <w:uiPriority w:val="99"/>
    <w:semiHidden/>
    <w:rsid w:val="003853E2"/>
    <w:rPr>
      <w:rFonts w:eastAsia="Times New Roman" w:cs="Times New Roman"/>
      <w:b/>
      <w:bCs/>
      <w:sz w:val="20"/>
      <w:szCs w:val="20"/>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styleId="TOC1">
    <w:name w:val="toc 1"/>
    <w:basedOn w:val="Normal"/>
    <w:next w:val="Normal"/>
    <w:autoRedefine/>
    <w:uiPriority w:val="39"/>
    <w:unhideWhenUsed/>
    <w:rsid w:val="00AE5239"/>
    <w:pPr>
      <w:tabs>
        <w:tab w:val="right" w:leader="dot" w:pos="9111"/>
      </w:tabs>
      <w:ind w:firstLine="0"/>
    </w:pPr>
  </w:style>
  <w:style w:type="paragraph" w:styleId="TOC2">
    <w:name w:val="toc 2"/>
    <w:basedOn w:val="Normal"/>
    <w:next w:val="Normal"/>
    <w:autoRedefine/>
    <w:uiPriority w:val="39"/>
    <w:unhideWhenUsed/>
    <w:rsid w:val="00AE5239"/>
    <w:pPr>
      <w:ind w:firstLine="454"/>
    </w:pPr>
  </w:style>
  <w:style w:type="paragraph" w:styleId="TOC3">
    <w:name w:val="toc 3"/>
    <w:basedOn w:val="Normal"/>
    <w:next w:val="Normal"/>
    <w:autoRedefine/>
    <w:uiPriority w:val="39"/>
    <w:unhideWhenUsed/>
    <w:rsid w:val="00AE5239"/>
    <w:pPr>
      <w:tabs>
        <w:tab w:val="right" w:leader="dot" w:pos="9111"/>
      </w:tabs>
      <w:ind w:firstLine="907"/>
    </w:pPr>
  </w:style>
  <w:style w:type="paragraph" w:styleId="TOC4">
    <w:name w:val="toc 4"/>
    <w:basedOn w:val="Normal"/>
    <w:next w:val="Normal"/>
    <w:autoRedefine/>
    <w:uiPriority w:val="39"/>
    <w:unhideWhenUsed/>
    <w:rsid w:val="00AE5239"/>
    <w:pPr>
      <w:ind w:firstLine="1361"/>
    </w:p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710E20"/>
    <w:pPr>
      <w:spacing w:after="120"/>
      <w:ind w:firstLine="0"/>
      <w:jc w:val="center"/>
    </w:pPr>
    <w:rPr>
      <w:bCs/>
    </w:rPr>
  </w:style>
  <w:style w:type="paragraph" w:styleId="TableofFigures">
    <w:name w:val="table of figures"/>
    <w:basedOn w:val="Normal"/>
    <w:next w:val="Normal"/>
    <w:uiPriority w:val="99"/>
    <w:unhideWhenUsed/>
    <w:rsid w:val="00867C2D"/>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7DC2"/>
    <w:pPr>
      <w:spacing w:before="100" w:beforeAutospacing="1" w:after="100" w:afterAutospacing="1"/>
    </w:p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21">
    <w:name w:val="fontstyle21"/>
    <w:rsid w:val="00E15DD5"/>
    <w:rPr>
      <w:rFonts w:ascii="Times New Roman" w:hAnsi="Times New Roman" w:cs="Times New Roman" w:hint="default"/>
      <w:b w:val="0"/>
      <w:bCs w:val="0"/>
      <w:i w:val="0"/>
      <w:iCs w:val="0"/>
      <w:color w:val="6666FF"/>
      <w:sz w:val="36"/>
      <w:szCs w:val="36"/>
    </w:rPr>
  </w:style>
  <w:style w:type="paragraph" w:styleId="ListParagraph">
    <w:name w:val="List Paragraph"/>
    <w:basedOn w:val="Normal"/>
    <w:link w:val="ListParagraphChar"/>
    <w:uiPriority w:val="34"/>
    <w:qFormat/>
    <w:rsid w:val="00B055BB"/>
    <w:pPr>
      <w:numPr>
        <w:numId w:val="2"/>
      </w:numPr>
      <w:contextualSpacing/>
    </w:pPr>
    <w:rPr>
      <w:rFonts w:eastAsiaTheme="minorHAnsi"/>
    </w:rPr>
  </w:style>
  <w:style w:type="character" w:customStyle="1" w:styleId="ListParagraphChar">
    <w:name w:val="List Paragraph Char"/>
    <w:link w:val="ListParagraph"/>
    <w:uiPriority w:val="34"/>
    <w:locked/>
    <w:rsid w:val="00B055BB"/>
    <w:rPr>
      <w:rFonts w:cs="Times New Roman"/>
      <w:sz w:val="26"/>
      <w:szCs w:val="26"/>
      <w:lang w:val="vi-VN"/>
    </w:rPr>
  </w:style>
  <w:style w:type="character" w:customStyle="1" w:styleId="fontstyle01">
    <w:name w:val="fontstyle01"/>
    <w:rsid w:val="00F74270"/>
    <w:rPr>
      <w:rFonts w:ascii="Times New Roman" w:hAnsi="Times New Roman" w:cs="Times New Roman" w:hint="default"/>
      <w:b/>
      <w:bCs/>
      <w:i w:val="0"/>
      <w:iCs w:val="0"/>
      <w:color w:val="6666FF"/>
      <w:sz w:val="36"/>
      <w:szCs w:val="36"/>
    </w:rPr>
  </w:style>
  <w:style w:type="character" w:customStyle="1" w:styleId="ff2">
    <w:name w:val="ff2"/>
    <w:basedOn w:val="DefaultParagraphFont"/>
    <w:rsid w:val="003D5695"/>
  </w:style>
  <w:style w:type="paragraph" w:styleId="TOCHeading">
    <w:name w:val="TOC Heading"/>
    <w:basedOn w:val="Heading1"/>
    <w:next w:val="Normal"/>
    <w:uiPriority w:val="39"/>
    <w:unhideWhenUsed/>
    <w:qFormat/>
    <w:rsid w:val="001E469B"/>
    <w:pPr>
      <w:spacing w:before="240" w:line="259" w:lineRule="auto"/>
      <w:outlineLvl w:val="9"/>
    </w:pPr>
    <w:rPr>
      <w:b w:val="0"/>
      <w:bCs w:val="0"/>
    </w:rPr>
  </w:style>
  <w:style w:type="character" w:styleId="PlaceholderText">
    <w:name w:val="Placeholder Text"/>
    <w:basedOn w:val="DefaultParagraphFont"/>
    <w:uiPriority w:val="99"/>
    <w:semiHidden/>
    <w:rsid w:val="005706B4"/>
    <w:rPr>
      <w:color w:val="666666"/>
    </w:rPr>
  </w:style>
  <w:style w:type="character" w:styleId="UnresolvedMention">
    <w:name w:val="Unresolved Mention"/>
    <w:basedOn w:val="DefaultParagraphFont"/>
    <w:uiPriority w:val="99"/>
    <w:semiHidden/>
    <w:unhideWhenUsed/>
    <w:rsid w:val="00D50146"/>
    <w:rPr>
      <w:color w:val="605E5C"/>
      <w:shd w:val="clear" w:color="auto" w:fill="E1DFDD"/>
    </w:rPr>
  </w:style>
  <w:style w:type="paragraph" w:customStyle="1" w:styleId="Image">
    <w:name w:val="Image"/>
    <w:basedOn w:val="Normal"/>
    <w:link w:val="ImageChar"/>
    <w:qFormat/>
    <w:rsid w:val="00DD5DFC"/>
    <w:pPr>
      <w:spacing w:line="240" w:lineRule="auto"/>
      <w:ind w:firstLine="0"/>
      <w:jc w:val="center"/>
    </w:pPr>
    <w:rPr>
      <w:noProof/>
    </w:rPr>
  </w:style>
  <w:style w:type="character" w:customStyle="1" w:styleId="ImageChar">
    <w:name w:val="Image Char"/>
    <w:basedOn w:val="DefaultParagraphFont"/>
    <w:link w:val="Image"/>
    <w:rsid w:val="00DD5DFC"/>
    <w:rPr>
      <w:rFonts w:eastAsia="Times New Roman" w:cs="Times New Roman"/>
      <w:noProof/>
      <w:sz w:val="26"/>
      <w:szCs w:val="26"/>
      <w:lang w:val="vi-VN"/>
    </w:rPr>
  </w:style>
  <w:style w:type="paragraph" w:customStyle="1" w:styleId="Table">
    <w:name w:val="Table"/>
    <w:basedOn w:val="Normal"/>
    <w:link w:val="TableChar"/>
    <w:qFormat/>
    <w:rsid w:val="00DD5DFC"/>
    <w:pPr>
      <w:spacing w:before="120"/>
      <w:ind w:firstLine="0"/>
    </w:pPr>
  </w:style>
  <w:style w:type="character" w:customStyle="1" w:styleId="TableChar">
    <w:name w:val="Table Char"/>
    <w:basedOn w:val="DefaultParagraphFont"/>
    <w:link w:val="Table"/>
    <w:rsid w:val="00DD5DFC"/>
    <w:rPr>
      <w:rFonts w:eastAsia="Times New Roman" w:cs="Times New Roman"/>
      <w:sz w:val="26"/>
      <w:szCs w:val="26"/>
      <w:lang w:val="vi-VN"/>
    </w:rPr>
  </w:style>
  <w:style w:type="paragraph" w:customStyle="1" w:styleId="Bng">
    <w:name w:val="Bảng"/>
    <w:basedOn w:val="Normal"/>
    <w:next w:val="Normal"/>
    <w:qFormat/>
    <w:rsid w:val="003853E2"/>
    <w:pPr>
      <w:ind w:firstLine="0"/>
      <w:jc w:val="center"/>
    </w:pPr>
  </w:style>
  <w:style w:type="paragraph" w:customStyle="1" w:styleId="Nidungvnbn">
    <w:name w:val="Nội dung văn bản"/>
    <w:basedOn w:val="Normal"/>
    <w:link w:val="NidungvnbnChar"/>
    <w:qFormat/>
    <w:rsid w:val="000F62F2"/>
    <w:rPr>
      <w:lang w:val="en-US"/>
    </w:rPr>
  </w:style>
  <w:style w:type="character" w:customStyle="1" w:styleId="NidungvnbnChar">
    <w:name w:val="Nội dung văn bản Char"/>
    <w:basedOn w:val="DefaultParagraphFont"/>
    <w:link w:val="Nidungvnbn"/>
    <w:rsid w:val="000F62F2"/>
    <w:rPr>
      <w:rFonts w:eastAsia="Times New Roman" w:cs="Times New Roman"/>
      <w:sz w:val="26"/>
      <w:szCs w:val="26"/>
    </w:rPr>
  </w:style>
  <w:style w:type="paragraph" w:customStyle="1" w:styleId="Tiumccp2">
    <w:name w:val="Tiểu mục cấp 2"/>
    <w:basedOn w:val="Normal"/>
    <w:link w:val="Tiumccp2Char"/>
    <w:qFormat/>
    <w:rsid w:val="00867C98"/>
    <w:pPr>
      <w:tabs>
        <w:tab w:val="center" w:pos="6379"/>
      </w:tabs>
      <w:ind w:firstLine="0"/>
      <w:jc w:val="left"/>
    </w:pPr>
    <w:rPr>
      <w:b/>
      <w:i/>
      <w:sz w:val="28"/>
      <w:lang w:val="en-US"/>
    </w:rPr>
  </w:style>
  <w:style w:type="character" w:customStyle="1" w:styleId="Tiumccp2Char">
    <w:name w:val="Tiểu mục cấp 2 Char"/>
    <w:basedOn w:val="DefaultParagraphFont"/>
    <w:link w:val="Tiumccp2"/>
    <w:rsid w:val="00867C98"/>
    <w:rPr>
      <w:rFonts w:eastAsia="Times New Roman" w:cs="Times New Roman"/>
      <w:b/>
      <w:i/>
      <w:sz w:val="28"/>
      <w:szCs w:val="26"/>
    </w:rPr>
  </w:style>
  <w:style w:type="paragraph" w:styleId="TOC5">
    <w:name w:val="toc 5"/>
    <w:basedOn w:val="Normal"/>
    <w:next w:val="Normal"/>
    <w:autoRedefine/>
    <w:uiPriority w:val="39"/>
    <w:unhideWhenUsed/>
    <w:rsid w:val="0083778B"/>
    <w:pPr>
      <w:spacing w:after="100" w:line="259" w:lineRule="auto"/>
      <w:ind w:left="880" w:firstLine="0"/>
      <w:jc w:val="left"/>
    </w:pPr>
    <w:rPr>
      <w:rFonts w:asciiTheme="minorHAnsi" w:eastAsiaTheme="minorEastAsia" w:hAnsiTheme="minorHAnsi" w:cstheme="minorBidi"/>
      <w:kern w:val="2"/>
      <w:sz w:val="22"/>
      <w:szCs w:val="22"/>
      <w:lang w:eastAsia="vi-VN"/>
      <w14:ligatures w14:val="standardContextual"/>
    </w:rPr>
  </w:style>
  <w:style w:type="paragraph" w:styleId="TOC7">
    <w:name w:val="toc 7"/>
    <w:basedOn w:val="Normal"/>
    <w:next w:val="Normal"/>
    <w:autoRedefine/>
    <w:uiPriority w:val="39"/>
    <w:unhideWhenUsed/>
    <w:rsid w:val="0083778B"/>
    <w:pPr>
      <w:spacing w:after="100" w:line="259" w:lineRule="auto"/>
      <w:ind w:left="1320" w:firstLine="0"/>
      <w:jc w:val="left"/>
    </w:pPr>
    <w:rPr>
      <w:rFonts w:asciiTheme="minorHAnsi" w:eastAsiaTheme="minorEastAsia" w:hAnsiTheme="minorHAnsi" w:cstheme="minorBidi"/>
      <w:kern w:val="2"/>
      <w:sz w:val="22"/>
      <w:szCs w:val="22"/>
      <w:lang w:eastAsia="vi-VN"/>
      <w14:ligatures w14:val="standardContextual"/>
    </w:rPr>
  </w:style>
  <w:style w:type="paragraph" w:styleId="TOC8">
    <w:name w:val="toc 8"/>
    <w:basedOn w:val="Normal"/>
    <w:next w:val="Normal"/>
    <w:autoRedefine/>
    <w:uiPriority w:val="39"/>
    <w:unhideWhenUsed/>
    <w:rsid w:val="0083778B"/>
    <w:pPr>
      <w:spacing w:after="100" w:line="259" w:lineRule="auto"/>
      <w:ind w:left="1540" w:firstLine="0"/>
      <w:jc w:val="left"/>
    </w:pPr>
    <w:rPr>
      <w:rFonts w:asciiTheme="minorHAnsi" w:eastAsiaTheme="minorEastAsia" w:hAnsiTheme="minorHAnsi" w:cstheme="minorBidi"/>
      <w:kern w:val="2"/>
      <w:sz w:val="22"/>
      <w:szCs w:val="22"/>
      <w:lang w:eastAsia="vi-VN"/>
      <w14:ligatures w14:val="standardContextual"/>
    </w:rPr>
  </w:style>
  <w:style w:type="paragraph" w:styleId="TOC9">
    <w:name w:val="toc 9"/>
    <w:basedOn w:val="Normal"/>
    <w:next w:val="Normal"/>
    <w:autoRedefine/>
    <w:uiPriority w:val="39"/>
    <w:unhideWhenUsed/>
    <w:rsid w:val="0083778B"/>
    <w:pPr>
      <w:spacing w:after="100" w:line="259" w:lineRule="auto"/>
      <w:ind w:left="1760" w:firstLine="0"/>
      <w:jc w:val="left"/>
    </w:pPr>
    <w:rPr>
      <w:rFonts w:asciiTheme="minorHAnsi" w:eastAsiaTheme="minorEastAsia" w:hAnsiTheme="minorHAnsi" w:cstheme="minorBidi"/>
      <w:kern w:val="2"/>
      <w:sz w:val="22"/>
      <w:szCs w:val="22"/>
      <w:lang w:eastAsia="vi-VN"/>
      <w14:ligatures w14:val="standardContextual"/>
    </w:rPr>
  </w:style>
  <w:style w:type="character" w:styleId="HTMLCode">
    <w:name w:val="HTML Code"/>
    <w:basedOn w:val="DefaultParagraphFont"/>
    <w:uiPriority w:val="99"/>
    <w:semiHidden/>
    <w:unhideWhenUsed/>
    <w:rsid w:val="00D26B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116">
      <w:bodyDiv w:val="1"/>
      <w:marLeft w:val="0"/>
      <w:marRight w:val="0"/>
      <w:marTop w:val="0"/>
      <w:marBottom w:val="0"/>
      <w:divBdr>
        <w:top w:val="none" w:sz="0" w:space="0" w:color="auto"/>
        <w:left w:val="none" w:sz="0" w:space="0" w:color="auto"/>
        <w:bottom w:val="none" w:sz="0" w:space="0" w:color="auto"/>
        <w:right w:val="none" w:sz="0" w:space="0" w:color="auto"/>
      </w:divBdr>
    </w:div>
    <w:div w:id="1202289">
      <w:bodyDiv w:val="1"/>
      <w:marLeft w:val="0"/>
      <w:marRight w:val="0"/>
      <w:marTop w:val="0"/>
      <w:marBottom w:val="0"/>
      <w:divBdr>
        <w:top w:val="none" w:sz="0" w:space="0" w:color="auto"/>
        <w:left w:val="none" w:sz="0" w:space="0" w:color="auto"/>
        <w:bottom w:val="none" w:sz="0" w:space="0" w:color="auto"/>
        <w:right w:val="none" w:sz="0" w:space="0" w:color="auto"/>
      </w:divBdr>
    </w:div>
    <w:div w:id="3439977">
      <w:bodyDiv w:val="1"/>
      <w:marLeft w:val="0"/>
      <w:marRight w:val="0"/>
      <w:marTop w:val="0"/>
      <w:marBottom w:val="0"/>
      <w:divBdr>
        <w:top w:val="none" w:sz="0" w:space="0" w:color="auto"/>
        <w:left w:val="none" w:sz="0" w:space="0" w:color="auto"/>
        <w:bottom w:val="none" w:sz="0" w:space="0" w:color="auto"/>
        <w:right w:val="none" w:sz="0" w:space="0" w:color="auto"/>
      </w:divBdr>
    </w:div>
    <w:div w:id="11494160">
      <w:bodyDiv w:val="1"/>
      <w:marLeft w:val="0"/>
      <w:marRight w:val="0"/>
      <w:marTop w:val="0"/>
      <w:marBottom w:val="0"/>
      <w:divBdr>
        <w:top w:val="none" w:sz="0" w:space="0" w:color="auto"/>
        <w:left w:val="none" w:sz="0" w:space="0" w:color="auto"/>
        <w:bottom w:val="none" w:sz="0" w:space="0" w:color="auto"/>
        <w:right w:val="none" w:sz="0" w:space="0" w:color="auto"/>
      </w:divBdr>
    </w:div>
    <w:div w:id="12810716">
      <w:bodyDiv w:val="1"/>
      <w:marLeft w:val="0"/>
      <w:marRight w:val="0"/>
      <w:marTop w:val="0"/>
      <w:marBottom w:val="0"/>
      <w:divBdr>
        <w:top w:val="none" w:sz="0" w:space="0" w:color="auto"/>
        <w:left w:val="none" w:sz="0" w:space="0" w:color="auto"/>
        <w:bottom w:val="none" w:sz="0" w:space="0" w:color="auto"/>
        <w:right w:val="none" w:sz="0" w:space="0" w:color="auto"/>
      </w:divBdr>
    </w:div>
    <w:div w:id="39791260">
      <w:bodyDiv w:val="1"/>
      <w:marLeft w:val="0"/>
      <w:marRight w:val="0"/>
      <w:marTop w:val="0"/>
      <w:marBottom w:val="0"/>
      <w:divBdr>
        <w:top w:val="none" w:sz="0" w:space="0" w:color="auto"/>
        <w:left w:val="none" w:sz="0" w:space="0" w:color="auto"/>
        <w:bottom w:val="none" w:sz="0" w:space="0" w:color="auto"/>
        <w:right w:val="none" w:sz="0" w:space="0" w:color="auto"/>
      </w:divBdr>
    </w:div>
    <w:div w:id="47077296">
      <w:bodyDiv w:val="1"/>
      <w:marLeft w:val="0"/>
      <w:marRight w:val="0"/>
      <w:marTop w:val="0"/>
      <w:marBottom w:val="0"/>
      <w:divBdr>
        <w:top w:val="none" w:sz="0" w:space="0" w:color="auto"/>
        <w:left w:val="none" w:sz="0" w:space="0" w:color="auto"/>
        <w:bottom w:val="none" w:sz="0" w:space="0" w:color="auto"/>
        <w:right w:val="none" w:sz="0" w:space="0" w:color="auto"/>
      </w:divBdr>
    </w:div>
    <w:div w:id="55514649">
      <w:bodyDiv w:val="1"/>
      <w:marLeft w:val="0"/>
      <w:marRight w:val="0"/>
      <w:marTop w:val="0"/>
      <w:marBottom w:val="0"/>
      <w:divBdr>
        <w:top w:val="none" w:sz="0" w:space="0" w:color="auto"/>
        <w:left w:val="none" w:sz="0" w:space="0" w:color="auto"/>
        <w:bottom w:val="none" w:sz="0" w:space="0" w:color="auto"/>
        <w:right w:val="none" w:sz="0" w:space="0" w:color="auto"/>
      </w:divBdr>
    </w:div>
    <w:div w:id="57940971">
      <w:bodyDiv w:val="1"/>
      <w:marLeft w:val="0"/>
      <w:marRight w:val="0"/>
      <w:marTop w:val="0"/>
      <w:marBottom w:val="0"/>
      <w:divBdr>
        <w:top w:val="none" w:sz="0" w:space="0" w:color="auto"/>
        <w:left w:val="none" w:sz="0" w:space="0" w:color="auto"/>
        <w:bottom w:val="none" w:sz="0" w:space="0" w:color="auto"/>
        <w:right w:val="none" w:sz="0" w:space="0" w:color="auto"/>
      </w:divBdr>
    </w:div>
    <w:div w:id="58941815">
      <w:bodyDiv w:val="1"/>
      <w:marLeft w:val="0"/>
      <w:marRight w:val="0"/>
      <w:marTop w:val="0"/>
      <w:marBottom w:val="0"/>
      <w:divBdr>
        <w:top w:val="none" w:sz="0" w:space="0" w:color="auto"/>
        <w:left w:val="none" w:sz="0" w:space="0" w:color="auto"/>
        <w:bottom w:val="none" w:sz="0" w:space="0" w:color="auto"/>
        <w:right w:val="none" w:sz="0" w:space="0" w:color="auto"/>
      </w:divBdr>
    </w:div>
    <w:div w:id="64567856">
      <w:bodyDiv w:val="1"/>
      <w:marLeft w:val="0"/>
      <w:marRight w:val="0"/>
      <w:marTop w:val="0"/>
      <w:marBottom w:val="0"/>
      <w:divBdr>
        <w:top w:val="none" w:sz="0" w:space="0" w:color="auto"/>
        <w:left w:val="none" w:sz="0" w:space="0" w:color="auto"/>
        <w:bottom w:val="none" w:sz="0" w:space="0" w:color="auto"/>
        <w:right w:val="none" w:sz="0" w:space="0" w:color="auto"/>
      </w:divBdr>
    </w:div>
    <w:div w:id="71782853">
      <w:bodyDiv w:val="1"/>
      <w:marLeft w:val="0"/>
      <w:marRight w:val="0"/>
      <w:marTop w:val="0"/>
      <w:marBottom w:val="0"/>
      <w:divBdr>
        <w:top w:val="none" w:sz="0" w:space="0" w:color="auto"/>
        <w:left w:val="none" w:sz="0" w:space="0" w:color="auto"/>
        <w:bottom w:val="none" w:sz="0" w:space="0" w:color="auto"/>
        <w:right w:val="none" w:sz="0" w:space="0" w:color="auto"/>
      </w:divBdr>
    </w:div>
    <w:div w:id="75321233">
      <w:bodyDiv w:val="1"/>
      <w:marLeft w:val="0"/>
      <w:marRight w:val="0"/>
      <w:marTop w:val="0"/>
      <w:marBottom w:val="0"/>
      <w:divBdr>
        <w:top w:val="none" w:sz="0" w:space="0" w:color="auto"/>
        <w:left w:val="none" w:sz="0" w:space="0" w:color="auto"/>
        <w:bottom w:val="none" w:sz="0" w:space="0" w:color="auto"/>
        <w:right w:val="none" w:sz="0" w:space="0" w:color="auto"/>
      </w:divBdr>
    </w:div>
    <w:div w:id="76831528">
      <w:bodyDiv w:val="1"/>
      <w:marLeft w:val="0"/>
      <w:marRight w:val="0"/>
      <w:marTop w:val="0"/>
      <w:marBottom w:val="0"/>
      <w:divBdr>
        <w:top w:val="none" w:sz="0" w:space="0" w:color="auto"/>
        <w:left w:val="none" w:sz="0" w:space="0" w:color="auto"/>
        <w:bottom w:val="none" w:sz="0" w:space="0" w:color="auto"/>
        <w:right w:val="none" w:sz="0" w:space="0" w:color="auto"/>
      </w:divBdr>
    </w:div>
    <w:div w:id="76833073">
      <w:bodyDiv w:val="1"/>
      <w:marLeft w:val="0"/>
      <w:marRight w:val="0"/>
      <w:marTop w:val="0"/>
      <w:marBottom w:val="0"/>
      <w:divBdr>
        <w:top w:val="none" w:sz="0" w:space="0" w:color="auto"/>
        <w:left w:val="none" w:sz="0" w:space="0" w:color="auto"/>
        <w:bottom w:val="none" w:sz="0" w:space="0" w:color="auto"/>
        <w:right w:val="none" w:sz="0" w:space="0" w:color="auto"/>
      </w:divBdr>
    </w:div>
    <w:div w:id="79955008">
      <w:bodyDiv w:val="1"/>
      <w:marLeft w:val="0"/>
      <w:marRight w:val="0"/>
      <w:marTop w:val="0"/>
      <w:marBottom w:val="0"/>
      <w:divBdr>
        <w:top w:val="none" w:sz="0" w:space="0" w:color="auto"/>
        <w:left w:val="none" w:sz="0" w:space="0" w:color="auto"/>
        <w:bottom w:val="none" w:sz="0" w:space="0" w:color="auto"/>
        <w:right w:val="none" w:sz="0" w:space="0" w:color="auto"/>
      </w:divBdr>
    </w:div>
    <w:div w:id="85538931">
      <w:bodyDiv w:val="1"/>
      <w:marLeft w:val="0"/>
      <w:marRight w:val="0"/>
      <w:marTop w:val="0"/>
      <w:marBottom w:val="0"/>
      <w:divBdr>
        <w:top w:val="none" w:sz="0" w:space="0" w:color="auto"/>
        <w:left w:val="none" w:sz="0" w:space="0" w:color="auto"/>
        <w:bottom w:val="none" w:sz="0" w:space="0" w:color="auto"/>
        <w:right w:val="none" w:sz="0" w:space="0" w:color="auto"/>
      </w:divBdr>
    </w:div>
    <w:div w:id="105084883">
      <w:bodyDiv w:val="1"/>
      <w:marLeft w:val="0"/>
      <w:marRight w:val="0"/>
      <w:marTop w:val="0"/>
      <w:marBottom w:val="0"/>
      <w:divBdr>
        <w:top w:val="none" w:sz="0" w:space="0" w:color="auto"/>
        <w:left w:val="none" w:sz="0" w:space="0" w:color="auto"/>
        <w:bottom w:val="none" w:sz="0" w:space="0" w:color="auto"/>
        <w:right w:val="none" w:sz="0" w:space="0" w:color="auto"/>
      </w:divBdr>
    </w:div>
    <w:div w:id="111216325">
      <w:bodyDiv w:val="1"/>
      <w:marLeft w:val="0"/>
      <w:marRight w:val="0"/>
      <w:marTop w:val="0"/>
      <w:marBottom w:val="0"/>
      <w:divBdr>
        <w:top w:val="none" w:sz="0" w:space="0" w:color="auto"/>
        <w:left w:val="none" w:sz="0" w:space="0" w:color="auto"/>
        <w:bottom w:val="none" w:sz="0" w:space="0" w:color="auto"/>
        <w:right w:val="none" w:sz="0" w:space="0" w:color="auto"/>
      </w:divBdr>
    </w:div>
    <w:div w:id="119299518">
      <w:bodyDiv w:val="1"/>
      <w:marLeft w:val="0"/>
      <w:marRight w:val="0"/>
      <w:marTop w:val="0"/>
      <w:marBottom w:val="0"/>
      <w:divBdr>
        <w:top w:val="none" w:sz="0" w:space="0" w:color="auto"/>
        <w:left w:val="none" w:sz="0" w:space="0" w:color="auto"/>
        <w:bottom w:val="none" w:sz="0" w:space="0" w:color="auto"/>
        <w:right w:val="none" w:sz="0" w:space="0" w:color="auto"/>
      </w:divBdr>
    </w:div>
    <w:div w:id="141823019">
      <w:bodyDiv w:val="1"/>
      <w:marLeft w:val="0"/>
      <w:marRight w:val="0"/>
      <w:marTop w:val="0"/>
      <w:marBottom w:val="0"/>
      <w:divBdr>
        <w:top w:val="none" w:sz="0" w:space="0" w:color="auto"/>
        <w:left w:val="none" w:sz="0" w:space="0" w:color="auto"/>
        <w:bottom w:val="none" w:sz="0" w:space="0" w:color="auto"/>
        <w:right w:val="none" w:sz="0" w:space="0" w:color="auto"/>
      </w:divBdr>
    </w:div>
    <w:div w:id="143552272">
      <w:bodyDiv w:val="1"/>
      <w:marLeft w:val="0"/>
      <w:marRight w:val="0"/>
      <w:marTop w:val="0"/>
      <w:marBottom w:val="0"/>
      <w:divBdr>
        <w:top w:val="none" w:sz="0" w:space="0" w:color="auto"/>
        <w:left w:val="none" w:sz="0" w:space="0" w:color="auto"/>
        <w:bottom w:val="none" w:sz="0" w:space="0" w:color="auto"/>
        <w:right w:val="none" w:sz="0" w:space="0" w:color="auto"/>
      </w:divBdr>
    </w:div>
    <w:div w:id="146752469">
      <w:bodyDiv w:val="1"/>
      <w:marLeft w:val="0"/>
      <w:marRight w:val="0"/>
      <w:marTop w:val="0"/>
      <w:marBottom w:val="0"/>
      <w:divBdr>
        <w:top w:val="none" w:sz="0" w:space="0" w:color="auto"/>
        <w:left w:val="none" w:sz="0" w:space="0" w:color="auto"/>
        <w:bottom w:val="none" w:sz="0" w:space="0" w:color="auto"/>
        <w:right w:val="none" w:sz="0" w:space="0" w:color="auto"/>
      </w:divBdr>
    </w:div>
    <w:div w:id="147140613">
      <w:bodyDiv w:val="1"/>
      <w:marLeft w:val="0"/>
      <w:marRight w:val="0"/>
      <w:marTop w:val="0"/>
      <w:marBottom w:val="0"/>
      <w:divBdr>
        <w:top w:val="none" w:sz="0" w:space="0" w:color="auto"/>
        <w:left w:val="none" w:sz="0" w:space="0" w:color="auto"/>
        <w:bottom w:val="none" w:sz="0" w:space="0" w:color="auto"/>
        <w:right w:val="none" w:sz="0" w:space="0" w:color="auto"/>
      </w:divBdr>
    </w:div>
    <w:div w:id="158011732">
      <w:bodyDiv w:val="1"/>
      <w:marLeft w:val="0"/>
      <w:marRight w:val="0"/>
      <w:marTop w:val="0"/>
      <w:marBottom w:val="0"/>
      <w:divBdr>
        <w:top w:val="none" w:sz="0" w:space="0" w:color="auto"/>
        <w:left w:val="none" w:sz="0" w:space="0" w:color="auto"/>
        <w:bottom w:val="none" w:sz="0" w:space="0" w:color="auto"/>
        <w:right w:val="none" w:sz="0" w:space="0" w:color="auto"/>
      </w:divBdr>
      <w:divsChild>
        <w:div w:id="1800412729">
          <w:marLeft w:val="0"/>
          <w:marRight w:val="0"/>
          <w:marTop w:val="0"/>
          <w:marBottom w:val="0"/>
          <w:divBdr>
            <w:top w:val="none" w:sz="0" w:space="0" w:color="auto"/>
            <w:left w:val="none" w:sz="0" w:space="0" w:color="auto"/>
            <w:bottom w:val="none" w:sz="0" w:space="0" w:color="auto"/>
            <w:right w:val="none" w:sz="0" w:space="0" w:color="auto"/>
          </w:divBdr>
        </w:div>
      </w:divsChild>
    </w:div>
    <w:div w:id="158468452">
      <w:bodyDiv w:val="1"/>
      <w:marLeft w:val="0"/>
      <w:marRight w:val="0"/>
      <w:marTop w:val="0"/>
      <w:marBottom w:val="0"/>
      <w:divBdr>
        <w:top w:val="none" w:sz="0" w:space="0" w:color="auto"/>
        <w:left w:val="none" w:sz="0" w:space="0" w:color="auto"/>
        <w:bottom w:val="none" w:sz="0" w:space="0" w:color="auto"/>
        <w:right w:val="none" w:sz="0" w:space="0" w:color="auto"/>
      </w:divBdr>
    </w:div>
    <w:div w:id="162556197">
      <w:bodyDiv w:val="1"/>
      <w:marLeft w:val="0"/>
      <w:marRight w:val="0"/>
      <w:marTop w:val="0"/>
      <w:marBottom w:val="0"/>
      <w:divBdr>
        <w:top w:val="none" w:sz="0" w:space="0" w:color="auto"/>
        <w:left w:val="none" w:sz="0" w:space="0" w:color="auto"/>
        <w:bottom w:val="none" w:sz="0" w:space="0" w:color="auto"/>
        <w:right w:val="none" w:sz="0" w:space="0" w:color="auto"/>
      </w:divBdr>
    </w:div>
    <w:div w:id="180510489">
      <w:bodyDiv w:val="1"/>
      <w:marLeft w:val="0"/>
      <w:marRight w:val="0"/>
      <w:marTop w:val="0"/>
      <w:marBottom w:val="0"/>
      <w:divBdr>
        <w:top w:val="none" w:sz="0" w:space="0" w:color="auto"/>
        <w:left w:val="none" w:sz="0" w:space="0" w:color="auto"/>
        <w:bottom w:val="none" w:sz="0" w:space="0" w:color="auto"/>
        <w:right w:val="none" w:sz="0" w:space="0" w:color="auto"/>
      </w:divBdr>
    </w:div>
    <w:div w:id="186719740">
      <w:bodyDiv w:val="1"/>
      <w:marLeft w:val="0"/>
      <w:marRight w:val="0"/>
      <w:marTop w:val="0"/>
      <w:marBottom w:val="0"/>
      <w:divBdr>
        <w:top w:val="none" w:sz="0" w:space="0" w:color="auto"/>
        <w:left w:val="none" w:sz="0" w:space="0" w:color="auto"/>
        <w:bottom w:val="none" w:sz="0" w:space="0" w:color="auto"/>
        <w:right w:val="none" w:sz="0" w:space="0" w:color="auto"/>
      </w:divBdr>
    </w:div>
    <w:div w:id="191117387">
      <w:bodyDiv w:val="1"/>
      <w:marLeft w:val="0"/>
      <w:marRight w:val="0"/>
      <w:marTop w:val="0"/>
      <w:marBottom w:val="0"/>
      <w:divBdr>
        <w:top w:val="none" w:sz="0" w:space="0" w:color="auto"/>
        <w:left w:val="none" w:sz="0" w:space="0" w:color="auto"/>
        <w:bottom w:val="none" w:sz="0" w:space="0" w:color="auto"/>
        <w:right w:val="none" w:sz="0" w:space="0" w:color="auto"/>
      </w:divBdr>
    </w:div>
    <w:div w:id="192620019">
      <w:bodyDiv w:val="1"/>
      <w:marLeft w:val="0"/>
      <w:marRight w:val="0"/>
      <w:marTop w:val="0"/>
      <w:marBottom w:val="0"/>
      <w:divBdr>
        <w:top w:val="none" w:sz="0" w:space="0" w:color="auto"/>
        <w:left w:val="none" w:sz="0" w:space="0" w:color="auto"/>
        <w:bottom w:val="none" w:sz="0" w:space="0" w:color="auto"/>
        <w:right w:val="none" w:sz="0" w:space="0" w:color="auto"/>
      </w:divBdr>
    </w:div>
    <w:div w:id="195429830">
      <w:bodyDiv w:val="1"/>
      <w:marLeft w:val="0"/>
      <w:marRight w:val="0"/>
      <w:marTop w:val="0"/>
      <w:marBottom w:val="0"/>
      <w:divBdr>
        <w:top w:val="none" w:sz="0" w:space="0" w:color="auto"/>
        <w:left w:val="none" w:sz="0" w:space="0" w:color="auto"/>
        <w:bottom w:val="none" w:sz="0" w:space="0" w:color="auto"/>
        <w:right w:val="none" w:sz="0" w:space="0" w:color="auto"/>
      </w:divBdr>
    </w:div>
    <w:div w:id="198007251">
      <w:bodyDiv w:val="1"/>
      <w:marLeft w:val="0"/>
      <w:marRight w:val="0"/>
      <w:marTop w:val="0"/>
      <w:marBottom w:val="0"/>
      <w:divBdr>
        <w:top w:val="none" w:sz="0" w:space="0" w:color="auto"/>
        <w:left w:val="none" w:sz="0" w:space="0" w:color="auto"/>
        <w:bottom w:val="none" w:sz="0" w:space="0" w:color="auto"/>
        <w:right w:val="none" w:sz="0" w:space="0" w:color="auto"/>
      </w:divBdr>
    </w:div>
    <w:div w:id="199512849">
      <w:bodyDiv w:val="1"/>
      <w:marLeft w:val="0"/>
      <w:marRight w:val="0"/>
      <w:marTop w:val="0"/>
      <w:marBottom w:val="0"/>
      <w:divBdr>
        <w:top w:val="none" w:sz="0" w:space="0" w:color="auto"/>
        <w:left w:val="none" w:sz="0" w:space="0" w:color="auto"/>
        <w:bottom w:val="none" w:sz="0" w:space="0" w:color="auto"/>
        <w:right w:val="none" w:sz="0" w:space="0" w:color="auto"/>
      </w:divBdr>
    </w:div>
    <w:div w:id="214782580">
      <w:bodyDiv w:val="1"/>
      <w:marLeft w:val="0"/>
      <w:marRight w:val="0"/>
      <w:marTop w:val="0"/>
      <w:marBottom w:val="0"/>
      <w:divBdr>
        <w:top w:val="none" w:sz="0" w:space="0" w:color="auto"/>
        <w:left w:val="none" w:sz="0" w:space="0" w:color="auto"/>
        <w:bottom w:val="none" w:sz="0" w:space="0" w:color="auto"/>
        <w:right w:val="none" w:sz="0" w:space="0" w:color="auto"/>
      </w:divBdr>
    </w:div>
    <w:div w:id="217939305">
      <w:bodyDiv w:val="1"/>
      <w:marLeft w:val="0"/>
      <w:marRight w:val="0"/>
      <w:marTop w:val="0"/>
      <w:marBottom w:val="0"/>
      <w:divBdr>
        <w:top w:val="none" w:sz="0" w:space="0" w:color="auto"/>
        <w:left w:val="none" w:sz="0" w:space="0" w:color="auto"/>
        <w:bottom w:val="none" w:sz="0" w:space="0" w:color="auto"/>
        <w:right w:val="none" w:sz="0" w:space="0" w:color="auto"/>
      </w:divBdr>
    </w:div>
    <w:div w:id="218251604">
      <w:bodyDiv w:val="1"/>
      <w:marLeft w:val="0"/>
      <w:marRight w:val="0"/>
      <w:marTop w:val="0"/>
      <w:marBottom w:val="0"/>
      <w:divBdr>
        <w:top w:val="none" w:sz="0" w:space="0" w:color="auto"/>
        <w:left w:val="none" w:sz="0" w:space="0" w:color="auto"/>
        <w:bottom w:val="none" w:sz="0" w:space="0" w:color="auto"/>
        <w:right w:val="none" w:sz="0" w:space="0" w:color="auto"/>
      </w:divBdr>
    </w:div>
    <w:div w:id="231552377">
      <w:bodyDiv w:val="1"/>
      <w:marLeft w:val="0"/>
      <w:marRight w:val="0"/>
      <w:marTop w:val="0"/>
      <w:marBottom w:val="0"/>
      <w:divBdr>
        <w:top w:val="none" w:sz="0" w:space="0" w:color="auto"/>
        <w:left w:val="none" w:sz="0" w:space="0" w:color="auto"/>
        <w:bottom w:val="none" w:sz="0" w:space="0" w:color="auto"/>
        <w:right w:val="none" w:sz="0" w:space="0" w:color="auto"/>
      </w:divBdr>
    </w:div>
    <w:div w:id="236402932">
      <w:bodyDiv w:val="1"/>
      <w:marLeft w:val="0"/>
      <w:marRight w:val="0"/>
      <w:marTop w:val="0"/>
      <w:marBottom w:val="0"/>
      <w:divBdr>
        <w:top w:val="none" w:sz="0" w:space="0" w:color="auto"/>
        <w:left w:val="none" w:sz="0" w:space="0" w:color="auto"/>
        <w:bottom w:val="none" w:sz="0" w:space="0" w:color="auto"/>
        <w:right w:val="none" w:sz="0" w:space="0" w:color="auto"/>
      </w:divBdr>
      <w:divsChild>
        <w:div w:id="445737957">
          <w:marLeft w:val="0"/>
          <w:marRight w:val="0"/>
          <w:marTop w:val="0"/>
          <w:marBottom w:val="0"/>
          <w:divBdr>
            <w:top w:val="none" w:sz="0" w:space="0" w:color="auto"/>
            <w:left w:val="none" w:sz="0" w:space="0" w:color="auto"/>
            <w:bottom w:val="none" w:sz="0" w:space="0" w:color="auto"/>
            <w:right w:val="none" w:sz="0" w:space="0" w:color="auto"/>
          </w:divBdr>
        </w:div>
        <w:div w:id="899632264">
          <w:marLeft w:val="0"/>
          <w:marRight w:val="0"/>
          <w:marTop w:val="0"/>
          <w:marBottom w:val="0"/>
          <w:divBdr>
            <w:top w:val="none" w:sz="0" w:space="0" w:color="auto"/>
            <w:left w:val="none" w:sz="0" w:space="0" w:color="auto"/>
            <w:bottom w:val="none" w:sz="0" w:space="0" w:color="auto"/>
            <w:right w:val="none" w:sz="0" w:space="0" w:color="auto"/>
          </w:divBdr>
        </w:div>
        <w:div w:id="1503819175">
          <w:marLeft w:val="0"/>
          <w:marRight w:val="0"/>
          <w:marTop w:val="0"/>
          <w:marBottom w:val="0"/>
          <w:divBdr>
            <w:top w:val="none" w:sz="0" w:space="0" w:color="auto"/>
            <w:left w:val="none" w:sz="0" w:space="0" w:color="auto"/>
            <w:bottom w:val="none" w:sz="0" w:space="0" w:color="auto"/>
            <w:right w:val="none" w:sz="0" w:space="0" w:color="auto"/>
          </w:divBdr>
        </w:div>
        <w:div w:id="1618684330">
          <w:marLeft w:val="0"/>
          <w:marRight w:val="0"/>
          <w:marTop w:val="0"/>
          <w:marBottom w:val="0"/>
          <w:divBdr>
            <w:top w:val="none" w:sz="0" w:space="0" w:color="auto"/>
            <w:left w:val="none" w:sz="0" w:space="0" w:color="auto"/>
            <w:bottom w:val="none" w:sz="0" w:space="0" w:color="auto"/>
            <w:right w:val="none" w:sz="0" w:space="0" w:color="auto"/>
          </w:divBdr>
        </w:div>
        <w:div w:id="2124417891">
          <w:marLeft w:val="0"/>
          <w:marRight w:val="0"/>
          <w:marTop w:val="0"/>
          <w:marBottom w:val="0"/>
          <w:divBdr>
            <w:top w:val="none" w:sz="0" w:space="0" w:color="auto"/>
            <w:left w:val="none" w:sz="0" w:space="0" w:color="auto"/>
            <w:bottom w:val="none" w:sz="0" w:space="0" w:color="auto"/>
            <w:right w:val="none" w:sz="0" w:space="0" w:color="auto"/>
          </w:divBdr>
        </w:div>
      </w:divsChild>
    </w:div>
    <w:div w:id="238828436">
      <w:bodyDiv w:val="1"/>
      <w:marLeft w:val="0"/>
      <w:marRight w:val="0"/>
      <w:marTop w:val="0"/>
      <w:marBottom w:val="0"/>
      <w:divBdr>
        <w:top w:val="none" w:sz="0" w:space="0" w:color="auto"/>
        <w:left w:val="none" w:sz="0" w:space="0" w:color="auto"/>
        <w:bottom w:val="none" w:sz="0" w:space="0" w:color="auto"/>
        <w:right w:val="none" w:sz="0" w:space="0" w:color="auto"/>
      </w:divBdr>
    </w:div>
    <w:div w:id="239214470">
      <w:bodyDiv w:val="1"/>
      <w:marLeft w:val="0"/>
      <w:marRight w:val="0"/>
      <w:marTop w:val="0"/>
      <w:marBottom w:val="0"/>
      <w:divBdr>
        <w:top w:val="none" w:sz="0" w:space="0" w:color="auto"/>
        <w:left w:val="none" w:sz="0" w:space="0" w:color="auto"/>
        <w:bottom w:val="none" w:sz="0" w:space="0" w:color="auto"/>
        <w:right w:val="none" w:sz="0" w:space="0" w:color="auto"/>
      </w:divBdr>
    </w:div>
    <w:div w:id="239877105">
      <w:bodyDiv w:val="1"/>
      <w:marLeft w:val="0"/>
      <w:marRight w:val="0"/>
      <w:marTop w:val="0"/>
      <w:marBottom w:val="0"/>
      <w:divBdr>
        <w:top w:val="none" w:sz="0" w:space="0" w:color="auto"/>
        <w:left w:val="none" w:sz="0" w:space="0" w:color="auto"/>
        <w:bottom w:val="none" w:sz="0" w:space="0" w:color="auto"/>
        <w:right w:val="none" w:sz="0" w:space="0" w:color="auto"/>
      </w:divBdr>
    </w:div>
    <w:div w:id="244461170">
      <w:bodyDiv w:val="1"/>
      <w:marLeft w:val="0"/>
      <w:marRight w:val="0"/>
      <w:marTop w:val="0"/>
      <w:marBottom w:val="0"/>
      <w:divBdr>
        <w:top w:val="none" w:sz="0" w:space="0" w:color="auto"/>
        <w:left w:val="none" w:sz="0" w:space="0" w:color="auto"/>
        <w:bottom w:val="none" w:sz="0" w:space="0" w:color="auto"/>
        <w:right w:val="none" w:sz="0" w:space="0" w:color="auto"/>
      </w:divBdr>
    </w:div>
    <w:div w:id="248274109">
      <w:bodyDiv w:val="1"/>
      <w:marLeft w:val="0"/>
      <w:marRight w:val="0"/>
      <w:marTop w:val="0"/>
      <w:marBottom w:val="0"/>
      <w:divBdr>
        <w:top w:val="none" w:sz="0" w:space="0" w:color="auto"/>
        <w:left w:val="none" w:sz="0" w:space="0" w:color="auto"/>
        <w:bottom w:val="none" w:sz="0" w:space="0" w:color="auto"/>
        <w:right w:val="none" w:sz="0" w:space="0" w:color="auto"/>
      </w:divBdr>
    </w:div>
    <w:div w:id="266281513">
      <w:bodyDiv w:val="1"/>
      <w:marLeft w:val="0"/>
      <w:marRight w:val="0"/>
      <w:marTop w:val="0"/>
      <w:marBottom w:val="0"/>
      <w:divBdr>
        <w:top w:val="none" w:sz="0" w:space="0" w:color="auto"/>
        <w:left w:val="none" w:sz="0" w:space="0" w:color="auto"/>
        <w:bottom w:val="none" w:sz="0" w:space="0" w:color="auto"/>
        <w:right w:val="none" w:sz="0" w:space="0" w:color="auto"/>
      </w:divBdr>
    </w:div>
    <w:div w:id="272370944">
      <w:bodyDiv w:val="1"/>
      <w:marLeft w:val="0"/>
      <w:marRight w:val="0"/>
      <w:marTop w:val="0"/>
      <w:marBottom w:val="0"/>
      <w:divBdr>
        <w:top w:val="none" w:sz="0" w:space="0" w:color="auto"/>
        <w:left w:val="none" w:sz="0" w:space="0" w:color="auto"/>
        <w:bottom w:val="none" w:sz="0" w:space="0" w:color="auto"/>
        <w:right w:val="none" w:sz="0" w:space="0" w:color="auto"/>
      </w:divBdr>
    </w:div>
    <w:div w:id="281809722">
      <w:bodyDiv w:val="1"/>
      <w:marLeft w:val="0"/>
      <w:marRight w:val="0"/>
      <w:marTop w:val="0"/>
      <w:marBottom w:val="0"/>
      <w:divBdr>
        <w:top w:val="none" w:sz="0" w:space="0" w:color="auto"/>
        <w:left w:val="none" w:sz="0" w:space="0" w:color="auto"/>
        <w:bottom w:val="none" w:sz="0" w:space="0" w:color="auto"/>
        <w:right w:val="none" w:sz="0" w:space="0" w:color="auto"/>
      </w:divBdr>
    </w:div>
    <w:div w:id="282422620">
      <w:bodyDiv w:val="1"/>
      <w:marLeft w:val="0"/>
      <w:marRight w:val="0"/>
      <w:marTop w:val="0"/>
      <w:marBottom w:val="0"/>
      <w:divBdr>
        <w:top w:val="none" w:sz="0" w:space="0" w:color="auto"/>
        <w:left w:val="none" w:sz="0" w:space="0" w:color="auto"/>
        <w:bottom w:val="none" w:sz="0" w:space="0" w:color="auto"/>
        <w:right w:val="none" w:sz="0" w:space="0" w:color="auto"/>
      </w:divBdr>
    </w:div>
    <w:div w:id="282543051">
      <w:bodyDiv w:val="1"/>
      <w:marLeft w:val="0"/>
      <w:marRight w:val="0"/>
      <w:marTop w:val="0"/>
      <w:marBottom w:val="0"/>
      <w:divBdr>
        <w:top w:val="none" w:sz="0" w:space="0" w:color="auto"/>
        <w:left w:val="none" w:sz="0" w:space="0" w:color="auto"/>
        <w:bottom w:val="none" w:sz="0" w:space="0" w:color="auto"/>
        <w:right w:val="none" w:sz="0" w:space="0" w:color="auto"/>
      </w:divBdr>
    </w:div>
    <w:div w:id="283928497">
      <w:bodyDiv w:val="1"/>
      <w:marLeft w:val="0"/>
      <w:marRight w:val="0"/>
      <w:marTop w:val="0"/>
      <w:marBottom w:val="0"/>
      <w:divBdr>
        <w:top w:val="none" w:sz="0" w:space="0" w:color="auto"/>
        <w:left w:val="none" w:sz="0" w:space="0" w:color="auto"/>
        <w:bottom w:val="none" w:sz="0" w:space="0" w:color="auto"/>
        <w:right w:val="none" w:sz="0" w:space="0" w:color="auto"/>
      </w:divBdr>
    </w:div>
    <w:div w:id="286546011">
      <w:bodyDiv w:val="1"/>
      <w:marLeft w:val="0"/>
      <w:marRight w:val="0"/>
      <w:marTop w:val="0"/>
      <w:marBottom w:val="0"/>
      <w:divBdr>
        <w:top w:val="none" w:sz="0" w:space="0" w:color="auto"/>
        <w:left w:val="none" w:sz="0" w:space="0" w:color="auto"/>
        <w:bottom w:val="none" w:sz="0" w:space="0" w:color="auto"/>
        <w:right w:val="none" w:sz="0" w:space="0" w:color="auto"/>
      </w:divBdr>
    </w:div>
    <w:div w:id="298919064">
      <w:bodyDiv w:val="1"/>
      <w:marLeft w:val="0"/>
      <w:marRight w:val="0"/>
      <w:marTop w:val="0"/>
      <w:marBottom w:val="0"/>
      <w:divBdr>
        <w:top w:val="none" w:sz="0" w:space="0" w:color="auto"/>
        <w:left w:val="none" w:sz="0" w:space="0" w:color="auto"/>
        <w:bottom w:val="none" w:sz="0" w:space="0" w:color="auto"/>
        <w:right w:val="none" w:sz="0" w:space="0" w:color="auto"/>
      </w:divBdr>
    </w:div>
    <w:div w:id="299269464">
      <w:bodyDiv w:val="1"/>
      <w:marLeft w:val="0"/>
      <w:marRight w:val="0"/>
      <w:marTop w:val="0"/>
      <w:marBottom w:val="0"/>
      <w:divBdr>
        <w:top w:val="none" w:sz="0" w:space="0" w:color="auto"/>
        <w:left w:val="none" w:sz="0" w:space="0" w:color="auto"/>
        <w:bottom w:val="none" w:sz="0" w:space="0" w:color="auto"/>
        <w:right w:val="none" w:sz="0" w:space="0" w:color="auto"/>
      </w:divBdr>
    </w:div>
    <w:div w:id="302584932">
      <w:bodyDiv w:val="1"/>
      <w:marLeft w:val="0"/>
      <w:marRight w:val="0"/>
      <w:marTop w:val="0"/>
      <w:marBottom w:val="0"/>
      <w:divBdr>
        <w:top w:val="none" w:sz="0" w:space="0" w:color="auto"/>
        <w:left w:val="none" w:sz="0" w:space="0" w:color="auto"/>
        <w:bottom w:val="none" w:sz="0" w:space="0" w:color="auto"/>
        <w:right w:val="none" w:sz="0" w:space="0" w:color="auto"/>
      </w:divBdr>
    </w:div>
    <w:div w:id="304772958">
      <w:bodyDiv w:val="1"/>
      <w:marLeft w:val="0"/>
      <w:marRight w:val="0"/>
      <w:marTop w:val="0"/>
      <w:marBottom w:val="0"/>
      <w:divBdr>
        <w:top w:val="none" w:sz="0" w:space="0" w:color="auto"/>
        <w:left w:val="none" w:sz="0" w:space="0" w:color="auto"/>
        <w:bottom w:val="none" w:sz="0" w:space="0" w:color="auto"/>
        <w:right w:val="none" w:sz="0" w:space="0" w:color="auto"/>
      </w:divBdr>
    </w:div>
    <w:div w:id="304899023">
      <w:bodyDiv w:val="1"/>
      <w:marLeft w:val="0"/>
      <w:marRight w:val="0"/>
      <w:marTop w:val="0"/>
      <w:marBottom w:val="0"/>
      <w:divBdr>
        <w:top w:val="none" w:sz="0" w:space="0" w:color="auto"/>
        <w:left w:val="none" w:sz="0" w:space="0" w:color="auto"/>
        <w:bottom w:val="none" w:sz="0" w:space="0" w:color="auto"/>
        <w:right w:val="none" w:sz="0" w:space="0" w:color="auto"/>
      </w:divBdr>
    </w:div>
    <w:div w:id="320238391">
      <w:bodyDiv w:val="1"/>
      <w:marLeft w:val="0"/>
      <w:marRight w:val="0"/>
      <w:marTop w:val="0"/>
      <w:marBottom w:val="0"/>
      <w:divBdr>
        <w:top w:val="none" w:sz="0" w:space="0" w:color="auto"/>
        <w:left w:val="none" w:sz="0" w:space="0" w:color="auto"/>
        <w:bottom w:val="none" w:sz="0" w:space="0" w:color="auto"/>
        <w:right w:val="none" w:sz="0" w:space="0" w:color="auto"/>
      </w:divBdr>
    </w:div>
    <w:div w:id="321979491">
      <w:bodyDiv w:val="1"/>
      <w:marLeft w:val="0"/>
      <w:marRight w:val="0"/>
      <w:marTop w:val="0"/>
      <w:marBottom w:val="0"/>
      <w:divBdr>
        <w:top w:val="none" w:sz="0" w:space="0" w:color="auto"/>
        <w:left w:val="none" w:sz="0" w:space="0" w:color="auto"/>
        <w:bottom w:val="none" w:sz="0" w:space="0" w:color="auto"/>
        <w:right w:val="none" w:sz="0" w:space="0" w:color="auto"/>
      </w:divBdr>
      <w:divsChild>
        <w:div w:id="932587825">
          <w:marLeft w:val="0"/>
          <w:marRight w:val="0"/>
          <w:marTop w:val="0"/>
          <w:marBottom w:val="0"/>
          <w:divBdr>
            <w:top w:val="none" w:sz="0" w:space="0" w:color="auto"/>
            <w:left w:val="none" w:sz="0" w:space="0" w:color="auto"/>
            <w:bottom w:val="none" w:sz="0" w:space="0" w:color="auto"/>
            <w:right w:val="none" w:sz="0" w:space="0" w:color="auto"/>
          </w:divBdr>
        </w:div>
        <w:div w:id="1044251382">
          <w:marLeft w:val="0"/>
          <w:marRight w:val="0"/>
          <w:marTop w:val="0"/>
          <w:marBottom w:val="0"/>
          <w:divBdr>
            <w:top w:val="none" w:sz="0" w:space="0" w:color="auto"/>
            <w:left w:val="none" w:sz="0" w:space="0" w:color="auto"/>
            <w:bottom w:val="none" w:sz="0" w:space="0" w:color="auto"/>
            <w:right w:val="none" w:sz="0" w:space="0" w:color="auto"/>
          </w:divBdr>
        </w:div>
      </w:divsChild>
    </w:div>
    <w:div w:id="332537040">
      <w:bodyDiv w:val="1"/>
      <w:marLeft w:val="0"/>
      <w:marRight w:val="0"/>
      <w:marTop w:val="0"/>
      <w:marBottom w:val="0"/>
      <w:divBdr>
        <w:top w:val="none" w:sz="0" w:space="0" w:color="auto"/>
        <w:left w:val="none" w:sz="0" w:space="0" w:color="auto"/>
        <w:bottom w:val="none" w:sz="0" w:space="0" w:color="auto"/>
        <w:right w:val="none" w:sz="0" w:space="0" w:color="auto"/>
      </w:divBdr>
    </w:div>
    <w:div w:id="335890175">
      <w:bodyDiv w:val="1"/>
      <w:marLeft w:val="0"/>
      <w:marRight w:val="0"/>
      <w:marTop w:val="0"/>
      <w:marBottom w:val="0"/>
      <w:divBdr>
        <w:top w:val="none" w:sz="0" w:space="0" w:color="auto"/>
        <w:left w:val="none" w:sz="0" w:space="0" w:color="auto"/>
        <w:bottom w:val="none" w:sz="0" w:space="0" w:color="auto"/>
        <w:right w:val="none" w:sz="0" w:space="0" w:color="auto"/>
      </w:divBdr>
    </w:div>
    <w:div w:id="337273012">
      <w:bodyDiv w:val="1"/>
      <w:marLeft w:val="0"/>
      <w:marRight w:val="0"/>
      <w:marTop w:val="0"/>
      <w:marBottom w:val="0"/>
      <w:divBdr>
        <w:top w:val="none" w:sz="0" w:space="0" w:color="auto"/>
        <w:left w:val="none" w:sz="0" w:space="0" w:color="auto"/>
        <w:bottom w:val="none" w:sz="0" w:space="0" w:color="auto"/>
        <w:right w:val="none" w:sz="0" w:space="0" w:color="auto"/>
      </w:divBdr>
    </w:div>
    <w:div w:id="346714439">
      <w:bodyDiv w:val="1"/>
      <w:marLeft w:val="0"/>
      <w:marRight w:val="0"/>
      <w:marTop w:val="0"/>
      <w:marBottom w:val="0"/>
      <w:divBdr>
        <w:top w:val="none" w:sz="0" w:space="0" w:color="auto"/>
        <w:left w:val="none" w:sz="0" w:space="0" w:color="auto"/>
        <w:bottom w:val="none" w:sz="0" w:space="0" w:color="auto"/>
        <w:right w:val="none" w:sz="0" w:space="0" w:color="auto"/>
      </w:divBdr>
    </w:div>
    <w:div w:id="352417271">
      <w:bodyDiv w:val="1"/>
      <w:marLeft w:val="0"/>
      <w:marRight w:val="0"/>
      <w:marTop w:val="0"/>
      <w:marBottom w:val="0"/>
      <w:divBdr>
        <w:top w:val="none" w:sz="0" w:space="0" w:color="auto"/>
        <w:left w:val="none" w:sz="0" w:space="0" w:color="auto"/>
        <w:bottom w:val="none" w:sz="0" w:space="0" w:color="auto"/>
        <w:right w:val="none" w:sz="0" w:space="0" w:color="auto"/>
      </w:divBdr>
    </w:div>
    <w:div w:id="352927995">
      <w:bodyDiv w:val="1"/>
      <w:marLeft w:val="0"/>
      <w:marRight w:val="0"/>
      <w:marTop w:val="0"/>
      <w:marBottom w:val="0"/>
      <w:divBdr>
        <w:top w:val="none" w:sz="0" w:space="0" w:color="auto"/>
        <w:left w:val="none" w:sz="0" w:space="0" w:color="auto"/>
        <w:bottom w:val="none" w:sz="0" w:space="0" w:color="auto"/>
        <w:right w:val="none" w:sz="0" w:space="0" w:color="auto"/>
      </w:divBdr>
    </w:div>
    <w:div w:id="361831961">
      <w:bodyDiv w:val="1"/>
      <w:marLeft w:val="0"/>
      <w:marRight w:val="0"/>
      <w:marTop w:val="0"/>
      <w:marBottom w:val="0"/>
      <w:divBdr>
        <w:top w:val="none" w:sz="0" w:space="0" w:color="auto"/>
        <w:left w:val="none" w:sz="0" w:space="0" w:color="auto"/>
        <w:bottom w:val="none" w:sz="0" w:space="0" w:color="auto"/>
        <w:right w:val="none" w:sz="0" w:space="0" w:color="auto"/>
      </w:divBdr>
    </w:div>
    <w:div w:id="374430266">
      <w:bodyDiv w:val="1"/>
      <w:marLeft w:val="0"/>
      <w:marRight w:val="0"/>
      <w:marTop w:val="0"/>
      <w:marBottom w:val="0"/>
      <w:divBdr>
        <w:top w:val="none" w:sz="0" w:space="0" w:color="auto"/>
        <w:left w:val="none" w:sz="0" w:space="0" w:color="auto"/>
        <w:bottom w:val="none" w:sz="0" w:space="0" w:color="auto"/>
        <w:right w:val="none" w:sz="0" w:space="0" w:color="auto"/>
      </w:divBdr>
    </w:div>
    <w:div w:id="390008849">
      <w:bodyDiv w:val="1"/>
      <w:marLeft w:val="0"/>
      <w:marRight w:val="0"/>
      <w:marTop w:val="0"/>
      <w:marBottom w:val="0"/>
      <w:divBdr>
        <w:top w:val="none" w:sz="0" w:space="0" w:color="auto"/>
        <w:left w:val="none" w:sz="0" w:space="0" w:color="auto"/>
        <w:bottom w:val="none" w:sz="0" w:space="0" w:color="auto"/>
        <w:right w:val="none" w:sz="0" w:space="0" w:color="auto"/>
      </w:divBdr>
    </w:div>
    <w:div w:id="395010546">
      <w:bodyDiv w:val="1"/>
      <w:marLeft w:val="0"/>
      <w:marRight w:val="0"/>
      <w:marTop w:val="0"/>
      <w:marBottom w:val="0"/>
      <w:divBdr>
        <w:top w:val="none" w:sz="0" w:space="0" w:color="auto"/>
        <w:left w:val="none" w:sz="0" w:space="0" w:color="auto"/>
        <w:bottom w:val="none" w:sz="0" w:space="0" w:color="auto"/>
        <w:right w:val="none" w:sz="0" w:space="0" w:color="auto"/>
      </w:divBdr>
    </w:div>
    <w:div w:id="395203491">
      <w:bodyDiv w:val="1"/>
      <w:marLeft w:val="0"/>
      <w:marRight w:val="0"/>
      <w:marTop w:val="0"/>
      <w:marBottom w:val="0"/>
      <w:divBdr>
        <w:top w:val="none" w:sz="0" w:space="0" w:color="auto"/>
        <w:left w:val="none" w:sz="0" w:space="0" w:color="auto"/>
        <w:bottom w:val="none" w:sz="0" w:space="0" w:color="auto"/>
        <w:right w:val="none" w:sz="0" w:space="0" w:color="auto"/>
      </w:divBdr>
    </w:div>
    <w:div w:id="400567613">
      <w:bodyDiv w:val="1"/>
      <w:marLeft w:val="0"/>
      <w:marRight w:val="0"/>
      <w:marTop w:val="0"/>
      <w:marBottom w:val="0"/>
      <w:divBdr>
        <w:top w:val="none" w:sz="0" w:space="0" w:color="auto"/>
        <w:left w:val="none" w:sz="0" w:space="0" w:color="auto"/>
        <w:bottom w:val="none" w:sz="0" w:space="0" w:color="auto"/>
        <w:right w:val="none" w:sz="0" w:space="0" w:color="auto"/>
      </w:divBdr>
    </w:div>
    <w:div w:id="410155372">
      <w:bodyDiv w:val="1"/>
      <w:marLeft w:val="0"/>
      <w:marRight w:val="0"/>
      <w:marTop w:val="0"/>
      <w:marBottom w:val="0"/>
      <w:divBdr>
        <w:top w:val="none" w:sz="0" w:space="0" w:color="auto"/>
        <w:left w:val="none" w:sz="0" w:space="0" w:color="auto"/>
        <w:bottom w:val="none" w:sz="0" w:space="0" w:color="auto"/>
        <w:right w:val="none" w:sz="0" w:space="0" w:color="auto"/>
      </w:divBdr>
    </w:div>
    <w:div w:id="415633723">
      <w:bodyDiv w:val="1"/>
      <w:marLeft w:val="0"/>
      <w:marRight w:val="0"/>
      <w:marTop w:val="0"/>
      <w:marBottom w:val="0"/>
      <w:divBdr>
        <w:top w:val="none" w:sz="0" w:space="0" w:color="auto"/>
        <w:left w:val="none" w:sz="0" w:space="0" w:color="auto"/>
        <w:bottom w:val="none" w:sz="0" w:space="0" w:color="auto"/>
        <w:right w:val="none" w:sz="0" w:space="0" w:color="auto"/>
      </w:divBdr>
    </w:div>
    <w:div w:id="416756750">
      <w:bodyDiv w:val="1"/>
      <w:marLeft w:val="0"/>
      <w:marRight w:val="0"/>
      <w:marTop w:val="0"/>
      <w:marBottom w:val="0"/>
      <w:divBdr>
        <w:top w:val="none" w:sz="0" w:space="0" w:color="auto"/>
        <w:left w:val="none" w:sz="0" w:space="0" w:color="auto"/>
        <w:bottom w:val="none" w:sz="0" w:space="0" w:color="auto"/>
        <w:right w:val="none" w:sz="0" w:space="0" w:color="auto"/>
      </w:divBdr>
    </w:div>
    <w:div w:id="420567191">
      <w:bodyDiv w:val="1"/>
      <w:marLeft w:val="0"/>
      <w:marRight w:val="0"/>
      <w:marTop w:val="0"/>
      <w:marBottom w:val="0"/>
      <w:divBdr>
        <w:top w:val="none" w:sz="0" w:space="0" w:color="auto"/>
        <w:left w:val="none" w:sz="0" w:space="0" w:color="auto"/>
        <w:bottom w:val="none" w:sz="0" w:space="0" w:color="auto"/>
        <w:right w:val="none" w:sz="0" w:space="0" w:color="auto"/>
      </w:divBdr>
    </w:div>
    <w:div w:id="424038534">
      <w:bodyDiv w:val="1"/>
      <w:marLeft w:val="0"/>
      <w:marRight w:val="0"/>
      <w:marTop w:val="0"/>
      <w:marBottom w:val="0"/>
      <w:divBdr>
        <w:top w:val="none" w:sz="0" w:space="0" w:color="auto"/>
        <w:left w:val="none" w:sz="0" w:space="0" w:color="auto"/>
        <w:bottom w:val="none" w:sz="0" w:space="0" w:color="auto"/>
        <w:right w:val="none" w:sz="0" w:space="0" w:color="auto"/>
      </w:divBdr>
    </w:div>
    <w:div w:id="433093455">
      <w:bodyDiv w:val="1"/>
      <w:marLeft w:val="0"/>
      <w:marRight w:val="0"/>
      <w:marTop w:val="0"/>
      <w:marBottom w:val="0"/>
      <w:divBdr>
        <w:top w:val="none" w:sz="0" w:space="0" w:color="auto"/>
        <w:left w:val="none" w:sz="0" w:space="0" w:color="auto"/>
        <w:bottom w:val="none" w:sz="0" w:space="0" w:color="auto"/>
        <w:right w:val="none" w:sz="0" w:space="0" w:color="auto"/>
      </w:divBdr>
    </w:div>
    <w:div w:id="440271381">
      <w:bodyDiv w:val="1"/>
      <w:marLeft w:val="0"/>
      <w:marRight w:val="0"/>
      <w:marTop w:val="0"/>
      <w:marBottom w:val="0"/>
      <w:divBdr>
        <w:top w:val="none" w:sz="0" w:space="0" w:color="auto"/>
        <w:left w:val="none" w:sz="0" w:space="0" w:color="auto"/>
        <w:bottom w:val="none" w:sz="0" w:space="0" w:color="auto"/>
        <w:right w:val="none" w:sz="0" w:space="0" w:color="auto"/>
      </w:divBdr>
    </w:div>
    <w:div w:id="440565733">
      <w:bodyDiv w:val="1"/>
      <w:marLeft w:val="0"/>
      <w:marRight w:val="0"/>
      <w:marTop w:val="0"/>
      <w:marBottom w:val="0"/>
      <w:divBdr>
        <w:top w:val="none" w:sz="0" w:space="0" w:color="auto"/>
        <w:left w:val="none" w:sz="0" w:space="0" w:color="auto"/>
        <w:bottom w:val="none" w:sz="0" w:space="0" w:color="auto"/>
        <w:right w:val="none" w:sz="0" w:space="0" w:color="auto"/>
      </w:divBdr>
    </w:div>
    <w:div w:id="445541651">
      <w:bodyDiv w:val="1"/>
      <w:marLeft w:val="0"/>
      <w:marRight w:val="0"/>
      <w:marTop w:val="0"/>
      <w:marBottom w:val="0"/>
      <w:divBdr>
        <w:top w:val="none" w:sz="0" w:space="0" w:color="auto"/>
        <w:left w:val="none" w:sz="0" w:space="0" w:color="auto"/>
        <w:bottom w:val="none" w:sz="0" w:space="0" w:color="auto"/>
        <w:right w:val="none" w:sz="0" w:space="0" w:color="auto"/>
      </w:divBdr>
    </w:div>
    <w:div w:id="449713705">
      <w:bodyDiv w:val="1"/>
      <w:marLeft w:val="0"/>
      <w:marRight w:val="0"/>
      <w:marTop w:val="0"/>
      <w:marBottom w:val="0"/>
      <w:divBdr>
        <w:top w:val="none" w:sz="0" w:space="0" w:color="auto"/>
        <w:left w:val="none" w:sz="0" w:space="0" w:color="auto"/>
        <w:bottom w:val="none" w:sz="0" w:space="0" w:color="auto"/>
        <w:right w:val="none" w:sz="0" w:space="0" w:color="auto"/>
      </w:divBdr>
      <w:divsChild>
        <w:div w:id="1458796129">
          <w:marLeft w:val="0"/>
          <w:marRight w:val="0"/>
          <w:marTop w:val="0"/>
          <w:marBottom w:val="0"/>
          <w:divBdr>
            <w:top w:val="none" w:sz="0" w:space="0" w:color="auto"/>
            <w:left w:val="none" w:sz="0" w:space="0" w:color="auto"/>
            <w:bottom w:val="none" w:sz="0" w:space="0" w:color="auto"/>
            <w:right w:val="none" w:sz="0" w:space="0" w:color="auto"/>
          </w:divBdr>
        </w:div>
        <w:div w:id="1861893969">
          <w:marLeft w:val="0"/>
          <w:marRight w:val="0"/>
          <w:marTop w:val="0"/>
          <w:marBottom w:val="0"/>
          <w:divBdr>
            <w:top w:val="single" w:sz="2" w:space="0" w:color="D9D9E3"/>
            <w:left w:val="single" w:sz="2" w:space="0" w:color="D9D9E3"/>
            <w:bottom w:val="single" w:sz="2" w:space="0" w:color="D9D9E3"/>
            <w:right w:val="single" w:sz="2" w:space="0" w:color="D9D9E3"/>
          </w:divBdr>
          <w:divsChild>
            <w:div w:id="981932006">
              <w:marLeft w:val="0"/>
              <w:marRight w:val="0"/>
              <w:marTop w:val="0"/>
              <w:marBottom w:val="0"/>
              <w:divBdr>
                <w:top w:val="single" w:sz="2" w:space="0" w:color="D9D9E3"/>
                <w:left w:val="single" w:sz="2" w:space="0" w:color="D9D9E3"/>
                <w:bottom w:val="single" w:sz="2" w:space="0" w:color="D9D9E3"/>
                <w:right w:val="single" w:sz="2" w:space="0" w:color="D9D9E3"/>
              </w:divBdr>
              <w:divsChild>
                <w:div w:id="1841581123">
                  <w:marLeft w:val="0"/>
                  <w:marRight w:val="0"/>
                  <w:marTop w:val="0"/>
                  <w:marBottom w:val="0"/>
                  <w:divBdr>
                    <w:top w:val="single" w:sz="2" w:space="0" w:color="D9D9E3"/>
                    <w:left w:val="single" w:sz="2" w:space="0" w:color="D9D9E3"/>
                    <w:bottom w:val="single" w:sz="2" w:space="0" w:color="D9D9E3"/>
                    <w:right w:val="single" w:sz="2" w:space="0" w:color="D9D9E3"/>
                  </w:divBdr>
                  <w:divsChild>
                    <w:div w:id="1599288763">
                      <w:marLeft w:val="0"/>
                      <w:marRight w:val="0"/>
                      <w:marTop w:val="0"/>
                      <w:marBottom w:val="0"/>
                      <w:divBdr>
                        <w:top w:val="single" w:sz="2" w:space="0" w:color="D9D9E3"/>
                        <w:left w:val="single" w:sz="2" w:space="0" w:color="D9D9E3"/>
                        <w:bottom w:val="single" w:sz="2" w:space="0" w:color="D9D9E3"/>
                        <w:right w:val="single" w:sz="2" w:space="0" w:color="D9D9E3"/>
                      </w:divBdr>
                      <w:divsChild>
                        <w:div w:id="1030034693">
                          <w:marLeft w:val="0"/>
                          <w:marRight w:val="0"/>
                          <w:marTop w:val="0"/>
                          <w:marBottom w:val="0"/>
                          <w:divBdr>
                            <w:top w:val="single" w:sz="2" w:space="0" w:color="D9D9E3"/>
                            <w:left w:val="single" w:sz="2" w:space="0" w:color="D9D9E3"/>
                            <w:bottom w:val="single" w:sz="2" w:space="0" w:color="D9D9E3"/>
                            <w:right w:val="single" w:sz="2" w:space="0" w:color="D9D9E3"/>
                          </w:divBdr>
                          <w:divsChild>
                            <w:div w:id="90980269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15524">
                                  <w:marLeft w:val="0"/>
                                  <w:marRight w:val="0"/>
                                  <w:marTop w:val="0"/>
                                  <w:marBottom w:val="0"/>
                                  <w:divBdr>
                                    <w:top w:val="single" w:sz="2" w:space="0" w:color="D9D9E3"/>
                                    <w:left w:val="single" w:sz="2" w:space="0" w:color="D9D9E3"/>
                                    <w:bottom w:val="single" w:sz="2" w:space="0" w:color="D9D9E3"/>
                                    <w:right w:val="single" w:sz="2" w:space="0" w:color="D9D9E3"/>
                                  </w:divBdr>
                                  <w:divsChild>
                                    <w:div w:id="213322039">
                                      <w:marLeft w:val="0"/>
                                      <w:marRight w:val="0"/>
                                      <w:marTop w:val="0"/>
                                      <w:marBottom w:val="0"/>
                                      <w:divBdr>
                                        <w:top w:val="single" w:sz="2" w:space="0" w:color="D9D9E3"/>
                                        <w:left w:val="single" w:sz="2" w:space="0" w:color="D9D9E3"/>
                                        <w:bottom w:val="single" w:sz="2" w:space="0" w:color="D9D9E3"/>
                                        <w:right w:val="single" w:sz="2" w:space="0" w:color="D9D9E3"/>
                                      </w:divBdr>
                                      <w:divsChild>
                                        <w:div w:id="826941879">
                                          <w:marLeft w:val="0"/>
                                          <w:marRight w:val="0"/>
                                          <w:marTop w:val="0"/>
                                          <w:marBottom w:val="0"/>
                                          <w:divBdr>
                                            <w:top w:val="single" w:sz="2" w:space="0" w:color="D9D9E3"/>
                                            <w:left w:val="single" w:sz="2" w:space="0" w:color="D9D9E3"/>
                                            <w:bottom w:val="single" w:sz="2" w:space="0" w:color="D9D9E3"/>
                                            <w:right w:val="single" w:sz="2" w:space="0" w:color="D9D9E3"/>
                                          </w:divBdr>
                                          <w:divsChild>
                                            <w:div w:id="721053181">
                                              <w:marLeft w:val="0"/>
                                              <w:marRight w:val="0"/>
                                              <w:marTop w:val="0"/>
                                              <w:marBottom w:val="0"/>
                                              <w:divBdr>
                                                <w:top w:val="single" w:sz="2" w:space="0" w:color="D9D9E3"/>
                                                <w:left w:val="single" w:sz="2" w:space="0" w:color="D9D9E3"/>
                                                <w:bottom w:val="single" w:sz="2" w:space="0" w:color="D9D9E3"/>
                                                <w:right w:val="single" w:sz="2" w:space="0" w:color="D9D9E3"/>
                                              </w:divBdr>
                                              <w:divsChild>
                                                <w:div w:id="1057970710">
                                                  <w:marLeft w:val="0"/>
                                                  <w:marRight w:val="0"/>
                                                  <w:marTop w:val="0"/>
                                                  <w:marBottom w:val="0"/>
                                                  <w:divBdr>
                                                    <w:top w:val="single" w:sz="2" w:space="0" w:color="D9D9E3"/>
                                                    <w:left w:val="single" w:sz="2" w:space="0" w:color="D9D9E3"/>
                                                    <w:bottom w:val="single" w:sz="2" w:space="0" w:color="D9D9E3"/>
                                                    <w:right w:val="single" w:sz="2" w:space="0" w:color="D9D9E3"/>
                                                  </w:divBdr>
                                                  <w:divsChild>
                                                    <w:div w:id="1717850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55296186">
      <w:bodyDiv w:val="1"/>
      <w:marLeft w:val="0"/>
      <w:marRight w:val="0"/>
      <w:marTop w:val="0"/>
      <w:marBottom w:val="0"/>
      <w:divBdr>
        <w:top w:val="none" w:sz="0" w:space="0" w:color="auto"/>
        <w:left w:val="none" w:sz="0" w:space="0" w:color="auto"/>
        <w:bottom w:val="none" w:sz="0" w:space="0" w:color="auto"/>
        <w:right w:val="none" w:sz="0" w:space="0" w:color="auto"/>
      </w:divBdr>
    </w:div>
    <w:div w:id="464199518">
      <w:bodyDiv w:val="1"/>
      <w:marLeft w:val="0"/>
      <w:marRight w:val="0"/>
      <w:marTop w:val="0"/>
      <w:marBottom w:val="0"/>
      <w:divBdr>
        <w:top w:val="none" w:sz="0" w:space="0" w:color="auto"/>
        <w:left w:val="none" w:sz="0" w:space="0" w:color="auto"/>
        <w:bottom w:val="none" w:sz="0" w:space="0" w:color="auto"/>
        <w:right w:val="none" w:sz="0" w:space="0" w:color="auto"/>
      </w:divBdr>
    </w:div>
    <w:div w:id="466778950">
      <w:bodyDiv w:val="1"/>
      <w:marLeft w:val="0"/>
      <w:marRight w:val="0"/>
      <w:marTop w:val="0"/>
      <w:marBottom w:val="0"/>
      <w:divBdr>
        <w:top w:val="none" w:sz="0" w:space="0" w:color="auto"/>
        <w:left w:val="none" w:sz="0" w:space="0" w:color="auto"/>
        <w:bottom w:val="none" w:sz="0" w:space="0" w:color="auto"/>
        <w:right w:val="none" w:sz="0" w:space="0" w:color="auto"/>
      </w:divBdr>
    </w:div>
    <w:div w:id="467481457">
      <w:bodyDiv w:val="1"/>
      <w:marLeft w:val="0"/>
      <w:marRight w:val="0"/>
      <w:marTop w:val="0"/>
      <w:marBottom w:val="0"/>
      <w:divBdr>
        <w:top w:val="none" w:sz="0" w:space="0" w:color="auto"/>
        <w:left w:val="none" w:sz="0" w:space="0" w:color="auto"/>
        <w:bottom w:val="none" w:sz="0" w:space="0" w:color="auto"/>
        <w:right w:val="none" w:sz="0" w:space="0" w:color="auto"/>
      </w:divBdr>
    </w:div>
    <w:div w:id="470287531">
      <w:bodyDiv w:val="1"/>
      <w:marLeft w:val="0"/>
      <w:marRight w:val="0"/>
      <w:marTop w:val="0"/>
      <w:marBottom w:val="0"/>
      <w:divBdr>
        <w:top w:val="none" w:sz="0" w:space="0" w:color="auto"/>
        <w:left w:val="none" w:sz="0" w:space="0" w:color="auto"/>
        <w:bottom w:val="none" w:sz="0" w:space="0" w:color="auto"/>
        <w:right w:val="none" w:sz="0" w:space="0" w:color="auto"/>
      </w:divBdr>
    </w:div>
    <w:div w:id="470483198">
      <w:bodyDiv w:val="1"/>
      <w:marLeft w:val="0"/>
      <w:marRight w:val="0"/>
      <w:marTop w:val="0"/>
      <w:marBottom w:val="0"/>
      <w:divBdr>
        <w:top w:val="none" w:sz="0" w:space="0" w:color="auto"/>
        <w:left w:val="none" w:sz="0" w:space="0" w:color="auto"/>
        <w:bottom w:val="none" w:sz="0" w:space="0" w:color="auto"/>
        <w:right w:val="none" w:sz="0" w:space="0" w:color="auto"/>
      </w:divBdr>
    </w:div>
    <w:div w:id="473136592">
      <w:bodyDiv w:val="1"/>
      <w:marLeft w:val="0"/>
      <w:marRight w:val="0"/>
      <w:marTop w:val="0"/>
      <w:marBottom w:val="0"/>
      <w:divBdr>
        <w:top w:val="none" w:sz="0" w:space="0" w:color="auto"/>
        <w:left w:val="none" w:sz="0" w:space="0" w:color="auto"/>
        <w:bottom w:val="none" w:sz="0" w:space="0" w:color="auto"/>
        <w:right w:val="none" w:sz="0" w:space="0" w:color="auto"/>
      </w:divBdr>
    </w:div>
    <w:div w:id="478574712">
      <w:bodyDiv w:val="1"/>
      <w:marLeft w:val="0"/>
      <w:marRight w:val="0"/>
      <w:marTop w:val="0"/>
      <w:marBottom w:val="0"/>
      <w:divBdr>
        <w:top w:val="none" w:sz="0" w:space="0" w:color="auto"/>
        <w:left w:val="none" w:sz="0" w:space="0" w:color="auto"/>
        <w:bottom w:val="none" w:sz="0" w:space="0" w:color="auto"/>
        <w:right w:val="none" w:sz="0" w:space="0" w:color="auto"/>
      </w:divBdr>
    </w:div>
    <w:div w:id="489247481">
      <w:bodyDiv w:val="1"/>
      <w:marLeft w:val="0"/>
      <w:marRight w:val="0"/>
      <w:marTop w:val="0"/>
      <w:marBottom w:val="0"/>
      <w:divBdr>
        <w:top w:val="none" w:sz="0" w:space="0" w:color="auto"/>
        <w:left w:val="none" w:sz="0" w:space="0" w:color="auto"/>
        <w:bottom w:val="none" w:sz="0" w:space="0" w:color="auto"/>
        <w:right w:val="none" w:sz="0" w:space="0" w:color="auto"/>
      </w:divBdr>
    </w:div>
    <w:div w:id="490878183">
      <w:bodyDiv w:val="1"/>
      <w:marLeft w:val="0"/>
      <w:marRight w:val="0"/>
      <w:marTop w:val="0"/>
      <w:marBottom w:val="0"/>
      <w:divBdr>
        <w:top w:val="none" w:sz="0" w:space="0" w:color="auto"/>
        <w:left w:val="none" w:sz="0" w:space="0" w:color="auto"/>
        <w:bottom w:val="none" w:sz="0" w:space="0" w:color="auto"/>
        <w:right w:val="none" w:sz="0" w:space="0" w:color="auto"/>
      </w:divBdr>
    </w:div>
    <w:div w:id="492334042">
      <w:bodyDiv w:val="1"/>
      <w:marLeft w:val="0"/>
      <w:marRight w:val="0"/>
      <w:marTop w:val="0"/>
      <w:marBottom w:val="0"/>
      <w:divBdr>
        <w:top w:val="none" w:sz="0" w:space="0" w:color="auto"/>
        <w:left w:val="none" w:sz="0" w:space="0" w:color="auto"/>
        <w:bottom w:val="none" w:sz="0" w:space="0" w:color="auto"/>
        <w:right w:val="none" w:sz="0" w:space="0" w:color="auto"/>
      </w:divBdr>
    </w:div>
    <w:div w:id="494494700">
      <w:bodyDiv w:val="1"/>
      <w:marLeft w:val="0"/>
      <w:marRight w:val="0"/>
      <w:marTop w:val="0"/>
      <w:marBottom w:val="0"/>
      <w:divBdr>
        <w:top w:val="none" w:sz="0" w:space="0" w:color="auto"/>
        <w:left w:val="none" w:sz="0" w:space="0" w:color="auto"/>
        <w:bottom w:val="none" w:sz="0" w:space="0" w:color="auto"/>
        <w:right w:val="none" w:sz="0" w:space="0" w:color="auto"/>
      </w:divBdr>
    </w:div>
    <w:div w:id="496069717">
      <w:bodyDiv w:val="1"/>
      <w:marLeft w:val="0"/>
      <w:marRight w:val="0"/>
      <w:marTop w:val="0"/>
      <w:marBottom w:val="0"/>
      <w:divBdr>
        <w:top w:val="none" w:sz="0" w:space="0" w:color="auto"/>
        <w:left w:val="none" w:sz="0" w:space="0" w:color="auto"/>
        <w:bottom w:val="none" w:sz="0" w:space="0" w:color="auto"/>
        <w:right w:val="none" w:sz="0" w:space="0" w:color="auto"/>
      </w:divBdr>
    </w:div>
    <w:div w:id="503395880">
      <w:bodyDiv w:val="1"/>
      <w:marLeft w:val="0"/>
      <w:marRight w:val="0"/>
      <w:marTop w:val="0"/>
      <w:marBottom w:val="0"/>
      <w:divBdr>
        <w:top w:val="none" w:sz="0" w:space="0" w:color="auto"/>
        <w:left w:val="none" w:sz="0" w:space="0" w:color="auto"/>
        <w:bottom w:val="none" w:sz="0" w:space="0" w:color="auto"/>
        <w:right w:val="none" w:sz="0" w:space="0" w:color="auto"/>
      </w:divBdr>
    </w:div>
    <w:div w:id="507905955">
      <w:bodyDiv w:val="1"/>
      <w:marLeft w:val="0"/>
      <w:marRight w:val="0"/>
      <w:marTop w:val="0"/>
      <w:marBottom w:val="0"/>
      <w:divBdr>
        <w:top w:val="none" w:sz="0" w:space="0" w:color="auto"/>
        <w:left w:val="none" w:sz="0" w:space="0" w:color="auto"/>
        <w:bottom w:val="none" w:sz="0" w:space="0" w:color="auto"/>
        <w:right w:val="none" w:sz="0" w:space="0" w:color="auto"/>
      </w:divBdr>
    </w:div>
    <w:div w:id="512375086">
      <w:bodyDiv w:val="1"/>
      <w:marLeft w:val="0"/>
      <w:marRight w:val="0"/>
      <w:marTop w:val="0"/>
      <w:marBottom w:val="0"/>
      <w:divBdr>
        <w:top w:val="none" w:sz="0" w:space="0" w:color="auto"/>
        <w:left w:val="none" w:sz="0" w:space="0" w:color="auto"/>
        <w:bottom w:val="none" w:sz="0" w:space="0" w:color="auto"/>
        <w:right w:val="none" w:sz="0" w:space="0" w:color="auto"/>
      </w:divBdr>
    </w:div>
    <w:div w:id="517736116">
      <w:bodyDiv w:val="1"/>
      <w:marLeft w:val="0"/>
      <w:marRight w:val="0"/>
      <w:marTop w:val="0"/>
      <w:marBottom w:val="0"/>
      <w:divBdr>
        <w:top w:val="none" w:sz="0" w:space="0" w:color="auto"/>
        <w:left w:val="none" w:sz="0" w:space="0" w:color="auto"/>
        <w:bottom w:val="none" w:sz="0" w:space="0" w:color="auto"/>
        <w:right w:val="none" w:sz="0" w:space="0" w:color="auto"/>
      </w:divBdr>
    </w:div>
    <w:div w:id="518201987">
      <w:bodyDiv w:val="1"/>
      <w:marLeft w:val="0"/>
      <w:marRight w:val="0"/>
      <w:marTop w:val="0"/>
      <w:marBottom w:val="0"/>
      <w:divBdr>
        <w:top w:val="none" w:sz="0" w:space="0" w:color="auto"/>
        <w:left w:val="none" w:sz="0" w:space="0" w:color="auto"/>
        <w:bottom w:val="none" w:sz="0" w:space="0" w:color="auto"/>
        <w:right w:val="none" w:sz="0" w:space="0" w:color="auto"/>
      </w:divBdr>
      <w:divsChild>
        <w:div w:id="36006126">
          <w:marLeft w:val="0"/>
          <w:marRight w:val="0"/>
          <w:marTop w:val="0"/>
          <w:marBottom w:val="0"/>
          <w:divBdr>
            <w:top w:val="none" w:sz="0" w:space="0" w:color="auto"/>
            <w:left w:val="none" w:sz="0" w:space="0" w:color="auto"/>
            <w:bottom w:val="none" w:sz="0" w:space="0" w:color="auto"/>
            <w:right w:val="none" w:sz="0" w:space="0" w:color="auto"/>
          </w:divBdr>
        </w:div>
        <w:div w:id="189533811">
          <w:marLeft w:val="0"/>
          <w:marRight w:val="0"/>
          <w:marTop w:val="0"/>
          <w:marBottom w:val="0"/>
          <w:divBdr>
            <w:top w:val="none" w:sz="0" w:space="0" w:color="auto"/>
            <w:left w:val="none" w:sz="0" w:space="0" w:color="auto"/>
            <w:bottom w:val="none" w:sz="0" w:space="0" w:color="auto"/>
            <w:right w:val="none" w:sz="0" w:space="0" w:color="auto"/>
          </w:divBdr>
        </w:div>
        <w:div w:id="553202172">
          <w:marLeft w:val="0"/>
          <w:marRight w:val="0"/>
          <w:marTop w:val="0"/>
          <w:marBottom w:val="0"/>
          <w:divBdr>
            <w:top w:val="none" w:sz="0" w:space="0" w:color="auto"/>
            <w:left w:val="none" w:sz="0" w:space="0" w:color="auto"/>
            <w:bottom w:val="none" w:sz="0" w:space="0" w:color="auto"/>
            <w:right w:val="none" w:sz="0" w:space="0" w:color="auto"/>
          </w:divBdr>
        </w:div>
        <w:div w:id="633758784">
          <w:marLeft w:val="0"/>
          <w:marRight w:val="0"/>
          <w:marTop w:val="0"/>
          <w:marBottom w:val="0"/>
          <w:divBdr>
            <w:top w:val="none" w:sz="0" w:space="0" w:color="auto"/>
            <w:left w:val="none" w:sz="0" w:space="0" w:color="auto"/>
            <w:bottom w:val="none" w:sz="0" w:space="0" w:color="auto"/>
            <w:right w:val="none" w:sz="0" w:space="0" w:color="auto"/>
          </w:divBdr>
        </w:div>
        <w:div w:id="672343649">
          <w:marLeft w:val="0"/>
          <w:marRight w:val="0"/>
          <w:marTop w:val="0"/>
          <w:marBottom w:val="0"/>
          <w:divBdr>
            <w:top w:val="none" w:sz="0" w:space="0" w:color="auto"/>
            <w:left w:val="none" w:sz="0" w:space="0" w:color="auto"/>
            <w:bottom w:val="none" w:sz="0" w:space="0" w:color="auto"/>
            <w:right w:val="none" w:sz="0" w:space="0" w:color="auto"/>
          </w:divBdr>
        </w:div>
        <w:div w:id="721028698">
          <w:marLeft w:val="0"/>
          <w:marRight w:val="0"/>
          <w:marTop w:val="0"/>
          <w:marBottom w:val="0"/>
          <w:divBdr>
            <w:top w:val="none" w:sz="0" w:space="0" w:color="auto"/>
            <w:left w:val="none" w:sz="0" w:space="0" w:color="auto"/>
            <w:bottom w:val="none" w:sz="0" w:space="0" w:color="auto"/>
            <w:right w:val="none" w:sz="0" w:space="0" w:color="auto"/>
          </w:divBdr>
        </w:div>
        <w:div w:id="827987094">
          <w:marLeft w:val="0"/>
          <w:marRight w:val="0"/>
          <w:marTop w:val="0"/>
          <w:marBottom w:val="0"/>
          <w:divBdr>
            <w:top w:val="none" w:sz="0" w:space="0" w:color="auto"/>
            <w:left w:val="none" w:sz="0" w:space="0" w:color="auto"/>
            <w:bottom w:val="none" w:sz="0" w:space="0" w:color="auto"/>
            <w:right w:val="none" w:sz="0" w:space="0" w:color="auto"/>
          </w:divBdr>
        </w:div>
        <w:div w:id="849291353">
          <w:marLeft w:val="0"/>
          <w:marRight w:val="0"/>
          <w:marTop w:val="0"/>
          <w:marBottom w:val="0"/>
          <w:divBdr>
            <w:top w:val="none" w:sz="0" w:space="0" w:color="auto"/>
            <w:left w:val="none" w:sz="0" w:space="0" w:color="auto"/>
            <w:bottom w:val="none" w:sz="0" w:space="0" w:color="auto"/>
            <w:right w:val="none" w:sz="0" w:space="0" w:color="auto"/>
          </w:divBdr>
        </w:div>
        <w:div w:id="1148864411">
          <w:marLeft w:val="0"/>
          <w:marRight w:val="0"/>
          <w:marTop w:val="0"/>
          <w:marBottom w:val="0"/>
          <w:divBdr>
            <w:top w:val="none" w:sz="0" w:space="0" w:color="auto"/>
            <w:left w:val="none" w:sz="0" w:space="0" w:color="auto"/>
            <w:bottom w:val="none" w:sz="0" w:space="0" w:color="auto"/>
            <w:right w:val="none" w:sz="0" w:space="0" w:color="auto"/>
          </w:divBdr>
        </w:div>
        <w:div w:id="1256136095">
          <w:marLeft w:val="0"/>
          <w:marRight w:val="0"/>
          <w:marTop w:val="0"/>
          <w:marBottom w:val="0"/>
          <w:divBdr>
            <w:top w:val="none" w:sz="0" w:space="0" w:color="auto"/>
            <w:left w:val="none" w:sz="0" w:space="0" w:color="auto"/>
            <w:bottom w:val="none" w:sz="0" w:space="0" w:color="auto"/>
            <w:right w:val="none" w:sz="0" w:space="0" w:color="auto"/>
          </w:divBdr>
        </w:div>
        <w:div w:id="1276595987">
          <w:marLeft w:val="0"/>
          <w:marRight w:val="0"/>
          <w:marTop w:val="0"/>
          <w:marBottom w:val="0"/>
          <w:divBdr>
            <w:top w:val="none" w:sz="0" w:space="0" w:color="auto"/>
            <w:left w:val="none" w:sz="0" w:space="0" w:color="auto"/>
            <w:bottom w:val="none" w:sz="0" w:space="0" w:color="auto"/>
            <w:right w:val="none" w:sz="0" w:space="0" w:color="auto"/>
          </w:divBdr>
        </w:div>
        <w:div w:id="1366826402">
          <w:marLeft w:val="0"/>
          <w:marRight w:val="0"/>
          <w:marTop w:val="0"/>
          <w:marBottom w:val="0"/>
          <w:divBdr>
            <w:top w:val="none" w:sz="0" w:space="0" w:color="auto"/>
            <w:left w:val="none" w:sz="0" w:space="0" w:color="auto"/>
            <w:bottom w:val="none" w:sz="0" w:space="0" w:color="auto"/>
            <w:right w:val="none" w:sz="0" w:space="0" w:color="auto"/>
          </w:divBdr>
          <w:divsChild>
            <w:div w:id="1139415351">
              <w:marLeft w:val="0"/>
              <w:marRight w:val="0"/>
              <w:marTop w:val="0"/>
              <w:marBottom w:val="0"/>
              <w:divBdr>
                <w:top w:val="none" w:sz="0" w:space="0" w:color="auto"/>
                <w:left w:val="none" w:sz="0" w:space="0" w:color="auto"/>
                <w:bottom w:val="none" w:sz="0" w:space="0" w:color="auto"/>
                <w:right w:val="none" w:sz="0" w:space="0" w:color="auto"/>
              </w:divBdr>
            </w:div>
          </w:divsChild>
        </w:div>
        <w:div w:id="1412775640">
          <w:marLeft w:val="0"/>
          <w:marRight w:val="0"/>
          <w:marTop w:val="0"/>
          <w:marBottom w:val="0"/>
          <w:divBdr>
            <w:top w:val="none" w:sz="0" w:space="0" w:color="auto"/>
            <w:left w:val="none" w:sz="0" w:space="0" w:color="auto"/>
            <w:bottom w:val="none" w:sz="0" w:space="0" w:color="auto"/>
            <w:right w:val="none" w:sz="0" w:space="0" w:color="auto"/>
          </w:divBdr>
        </w:div>
        <w:div w:id="1512253368">
          <w:marLeft w:val="0"/>
          <w:marRight w:val="0"/>
          <w:marTop w:val="0"/>
          <w:marBottom w:val="0"/>
          <w:divBdr>
            <w:top w:val="none" w:sz="0" w:space="0" w:color="auto"/>
            <w:left w:val="none" w:sz="0" w:space="0" w:color="auto"/>
            <w:bottom w:val="none" w:sz="0" w:space="0" w:color="auto"/>
            <w:right w:val="none" w:sz="0" w:space="0" w:color="auto"/>
          </w:divBdr>
        </w:div>
        <w:div w:id="1559824229">
          <w:marLeft w:val="0"/>
          <w:marRight w:val="0"/>
          <w:marTop w:val="0"/>
          <w:marBottom w:val="0"/>
          <w:divBdr>
            <w:top w:val="none" w:sz="0" w:space="0" w:color="auto"/>
            <w:left w:val="none" w:sz="0" w:space="0" w:color="auto"/>
            <w:bottom w:val="none" w:sz="0" w:space="0" w:color="auto"/>
            <w:right w:val="none" w:sz="0" w:space="0" w:color="auto"/>
          </w:divBdr>
        </w:div>
        <w:div w:id="1581987879">
          <w:marLeft w:val="0"/>
          <w:marRight w:val="0"/>
          <w:marTop w:val="0"/>
          <w:marBottom w:val="0"/>
          <w:divBdr>
            <w:top w:val="none" w:sz="0" w:space="0" w:color="auto"/>
            <w:left w:val="none" w:sz="0" w:space="0" w:color="auto"/>
            <w:bottom w:val="none" w:sz="0" w:space="0" w:color="auto"/>
            <w:right w:val="none" w:sz="0" w:space="0" w:color="auto"/>
          </w:divBdr>
        </w:div>
        <w:div w:id="1806660083">
          <w:marLeft w:val="0"/>
          <w:marRight w:val="0"/>
          <w:marTop w:val="0"/>
          <w:marBottom w:val="0"/>
          <w:divBdr>
            <w:top w:val="none" w:sz="0" w:space="0" w:color="auto"/>
            <w:left w:val="none" w:sz="0" w:space="0" w:color="auto"/>
            <w:bottom w:val="none" w:sz="0" w:space="0" w:color="auto"/>
            <w:right w:val="none" w:sz="0" w:space="0" w:color="auto"/>
          </w:divBdr>
        </w:div>
        <w:div w:id="2027054999">
          <w:marLeft w:val="0"/>
          <w:marRight w:val="0"/>
          <w:marTop w:val="0"/>
          <w:marBottom w:val="0"/>
          <w:divBdr>
            <w:top w:val="none" w:sz="0" w:space="0" w:color="auto"/>
            <w:left w:val="none" w:sz="0" w:space="0" w:color="auto"/>
            <w:bottom w:val="none" w:sz="0" w:space="0" w:color="auto"/>
            <w:right w:val="none" w:sz="0" w:space="0" w:color="auto"/>
          </w:divBdr>
        </w:div>
        <w:div w:id="2107771326">
          <w:marLeft w:val="0"/>
          <w:marRight w:val="0"/>
          <w:marTop w:val="0"/>
          <w:marBottom w:val="0"/>
          <w:divBdr>
            <w:top w:val="none" w:sz="0" w:space="0" w:color="auto"/>
            <w:left w:val="none" w:sz="0" w:space="0" w:color="auto"/>
            <w:bottom w:val="none" w:sz="0" w:space="0" w:color="auto"/>
            <w:right w:val="none" w:sz="0" w:space="0" w:color="auto"/>
          </w:divBdr>
        </w:div>
        <w:div w:id="2125613029">
          <w:marLeft w:val="0"/>
          <w:marRight w:val="0"/>
          <w:marTop w:val="0"/>
          <w:marBottom w:val="0"/>
          <w:divBdr>
            <w:top w:val="none" w:sz="0" w:space="0" w:color="auto"/>
            <w:left w:val="none" w:sz="0" w:space="0" w:color="auto"/>
            <w:bottom w:val="none" w:sz="0" w:space="0" w:color="auto"/>
            <w:right w:val="none" w:sz="0" w:space="0" w:color="auto"/>
          </w:divBdr>
        </w:div>
      </w:divsChild>
    </w:div>
    <w:div w:id="535654428">
      <w:bodyDiv w:val="1"/>
      <w:marLeft w:val="0"/>
      <w:marRight w:val="0"/>
      <w:marTop w:val="0"/>
      <w:marBottom w:val="0"/>
      <w:divBdr>
        <w:top w:val="none" w:sz="0" w:space="0" w:color="auto"/>
        <w:left w:val="none" w:sz="0" w:space="0" w:color="auto"/>
        <w:bottom w:val="none" w:sz="0" w:space="0" w:color="auto"/>
        <w:right w:val="none" w:sz="0" w:space="0" w:color="auto"/>
      </w:divBdr>
    </w:div>
    <w:div w:id="536161373">
      <w:bodyDiv w:val="1"/>
      <w:marLeft w:val="0"/>
      <w:marRight w:val="0"/>
      <w:marTop w:val="0"/>
      <w:marBottom w:val="0"/>
      <w:divBdr>
        <w:top w:val="none" w:sz="0" w:space="0" w:color="auto"/>
        <w:left w:val="none" w:sz="0" w:space="0" w:color="auto"/>
        <w:bottom w:val="none" w:sz="0" w:space="0" w:color="auto"/>
        <w:right w:val="none" w:sz="0" w:space="0" w:color="auto"/>
      </w:divBdr>
    </w:div>
    <w:div w:id="538399235">
      <w:bodyDiv w:val="1"/>
      <w:marLeft w:val="0"/>
      <w:marRight w:val="0"/>
      <w:marTop w:val="0"/>
      <w:marBottom w:val="0"/>
      <w:divBdr>
        <w:top w:val="none" w:sz="0" w:space="0" w:color="auto"/>
        <w:left w:val="none" w:sz="0" w:space="0" w:color="auto"/>
        <w:bottom w:val="none" w:sz="0" w:space="0" w:color="auto"/>
        <w:right w:val="none" w:sz="0" w:space="0" w:color="auto"/>
      </w:divBdr>
    </w:div>
    <w:div w:id="547837799">
      <w:bodyDiv w:val="1"/>
      <w:marLeft w:val="0"/>
      <w:marRight w:val="0"/>
      <w:marTop w:val="0"/>
      <w:marBottom w:val="0"/>
      <w:divBdr>
        <w:top w:val="none" w:sz="0" w:space="0" w:color="auto"/>
        <w:left w:val="none" w:sz="0" w:space="0" w:color="auto"/>
        <w:bottom w:val="none" w:sz="0" w:space="0" w:color="auto"/>
        <w:right w:val="none" w:sz="0" w:space="0" w:color="auto"/>
      </w:divBdr>
    </w:div>
    <w:div w:id="551231313">
      <w:bodyDiv w:val="1"/>
      <w:marLeft w:val="0"/>
      <w:marRight w:val="0"/>
      <w:marTop w:val="0"/>
      <w:marBottom w:val="0"/>
      <w:divBdr>
        <w:top w:val="none" w:sz="0" w:space="0" w:color="auto"/>
        <w:left w:val="none" w:sz="0" w:space="0" w:color="auto"/>
        <w:bottom w:val="none" w:sz="0" w:space="0" w:color="auto"/>
        <w:right w:val="none" w:sz="0" w:space="0" w:color="auto"/>
      </w:divBdr>
    </w:div>
    <w:div w:id="562299692">
      <w:bodyDiv w:val="1"/>
      <w:marLeft w:val="0"/>
      <w:marRight w:val="0"/>
      <w:marTop w:val="0"/>
      <w:marBottom w:val="0"/>
      <w:divBdr>
        <w:top w:val="none" w:sz="0" w:space="0" w:color="auto"/>
        <w:left w:val="none" w:sz="0" w:space="0" w:color="auto"/>
        <w:bottom w:val="none" w:sz="0" w:space="0" w:color="auto"/>
        <w:right w:val="none" w:sz="0" w:space="0" w:color="auto"/>
      </w:divBdr>
    </w:div>
    <w:div w:id="566189058">
      <w:bodyDiv w:val="1"/>
      <w:marLeft w:val="0"/>
      <w:marRight w:val="0"/>
      <w:marTop w:val="0"/>
      <w:marBottom w:val="0"/>
      <w:divBdr>
        <w:top w:val="none" w:sz="0" w:space="0" w:color="auto"/>
        <w:left w:val="none" w:sz="0" w:space="0" w:color="auto"/>
        <w:bottom w:val="none" w:sz="0" w:space="0" w:color="auto"/>
        <w:right w:val="none" w:sz="0" w:space="0" w:color="auto"/>
      </w:divBdr>
    </w:div>
    <w:div w:id="569118015">
      <w:bodyDiv w:val="1"/>
      <w:marLeft w:val="0"/>
      <w:marRight w:val="0"/>
      <w:marTop w:val="0"/>
      <w:marBottom w:val="0"/>
      <w:divBdr>
        <w:top w:val="none" w:sz="0" w:space="0" w:color="auto"/>
        <w:left w:val="none" w:sz="0" w:space="0" w:color="auto"/>
        <w:bottom w:val="none" w:sz="0" w:space="0" w:color="auto"/>
        <w:right w:val="none" w:sz="0" w:space="0" w:color="auto"/>
      </w:divBdr>
    </w:div>
    <w:div w:id="570388560">
      <w:bodyDiv w:val="1"/>
      <w:marLeft w:val="0"/>
      <w:marRight w:val="0"/>
      <w:marTop w:val="0"/>
      <w:marBottom w:val="0"/>
      <w:divBdr>
        <w:top w:val="none" w:sz="0" w:space="0" w:color="auto"/>
        <w:left w:val="none" w:sz="0" w:space="0" w:color="auto"/>
        <w:bottom w:val="none" w:sz="0" w:space="0" w:color="auto"/>
        <w:right w:val="none" w:sz="0" w:space="0" w:color="auto"/>
      </w:divBdr>
    </w:div>
    <w:div w:id="578102870">
      <w:bodyDiv w:val="1"/>
      <w:marLeft w:val="0"/>
      <w:marRight w:val="0"/>
      <w:marTop w:val="0"/>
      <w:marBottom w:val="0"/>
      <w:divBdr>
        <w:top w:val="none" w:sz="0" w:space="0" w:color="auto"/>
        <w:left w:val="none" w:sz="0" w:space="0" w:color="auto"/>
        <w:bottom w:val="none" w:sz="0" w:space="0" w:color="auto"/>
        <w:right w:val="none" w:sz="0" w:space="0" w:color="auto"/>
      </w:divBdr>
    </w:div>
    <w:div w:id="581138356">
      <w:bodyDiv w:val="1"/>
      <w:marLeft w:val="0"/>
      <w:marRight w:val="0"/>
      <w:marTop w:val="0"/>
      <w:marBottom w:val="0"/>
      <w:divBdr>
        <w:top w:val="none" w:sz="0" w:space="0" w:color="auto"/>
        <w:left w:val="none" w:sz="0" w:space="0" w:color="auto"/>
        <w:bottom w:val="none" w:sz="0" w:space="0" w:color="auto"/>
        <w:right w:val="none" w:sz="0" w:space="0" w:color="auto"/>
      </w:divBdr>
    </w:div>
    <w:div w:id="587885841">
      <w:bodyDiv w:val="1"/>
      <w:marLeft w:val="0"/>
      <w:marRight w:val="0"/>
      <w:marTop w:val="0"/>
      <w:marBottom w:val="0"/>
      <w:divBdr>
        <w:top w:val="none" w:sz="0" w:space="0" w:color="auto"/>
        <w:left w:val="none" w:sz="0" w:space="0" w:color="auto"/>
        <w:bottom w:val="none" w:sz="0" w:space="0" w:color="auto"/>
        <w:right w:val="none" w:sz="0" w:space="0" w:color="auto"/>
      </w:divBdr>
    </w:div>
    <w:div w:id="591167207">
      <w:bodyDiv w:val="1"/>
      <w:marLeft w:val="0"/>
      <w:marRight w:val="0"/>
      <w:marTop w:val="0"/>
      <w:marBottom w:val="0"/>
      <w:divBdr>
        <w:top w:val="none" w:sz="0" w:space="0" w:color="auto"/>
        <w:left w:val="none" w:sz="0" w:space="0" w:color="auto"/>
        <w:bottom w:val="none" w:sz="0" w:space="0" w:color="auto"/>
        <w:right w:val="none" w:sz="0" w:space="0" w:color="auto"/>
      </w:divBdr>
    </w:div>
    <w:div w:id="604921939">
      <w:bodyDiv w:val="1"/>
      <w:marLeft w:val="0"/>
      <w:marRight w:val="0"/>
      <w:marTop w:val="0"/>
      <w:marBottom w:val="0"/>
      <w:divBdr>
        <w:top w:val="none" w:sz="0" w:space="0" w:color="auto"/>
        <w:left w:val="none" w:sz="0" w:space="0" w:color="auto"/>
        <w:bottom w:val="none" w:sz="0" w:space="0" w:color="auto"/>
        <w:right w:val="none" w:sz="0" w:space="0" w:color="auto"/>
      </w:divBdr>
    </w:div>
    <w:div w:id="611517097">
      <w:bodyDiv w:val="1"/>
      <w:marLeft w:val="0"/>
      <w:marRight w:val="0"/>
      <w:marTop w:val="0"/>
      <w:marBottom w:val="0"/>
      <w:divBdr>
        <w:top w:val="none" w:sz="0" w:space="0" w:color="auto"/>
        <w:left w:val="none" w:sz="0" w:space="0" w:color="auto"/>
        <w:bottom w:val="none" w:sz="0" w:space="0" w:color="auto"/>
        <w:right w:val="none" w:sz="0" w:space="0" w:color="auto"/>
      </w:divBdr>
    </w:div>
    <w:div w:id="613291742">
      <w:bodyDiv w:val="1"/>
      <w:marLeft w:val="0"/>
      <w:marRight w:val="0"/>
      <w:marTop w:val="0"/>
      <w:marBottom w:val="0"/>
      <w:divBdr>
        <w:top w:val="none" w:sz="0" w:space="0" w:color="auto"/>
        <w:left w:val="none" w:sz="0" w:space="0" w:color="auto"/>
        <w:bottom w:val="none" w:sz="0" w:space="0" w:color="auto"/>
        <w:right w:val="none" w:sz="0" w:space="0" w:color="auto"/>
      </w:divBdr>
    </w:div>
    <w:div w:id="615257174">
      <w:bodyDiv w:val="1"/>
      <w:marLeft w:val="0"/>
      <w:marRight w:val="0"/>
      <w:marTop w:val="0"/>
      <w:marBottom w:val="0"/>
      <w:divBdr>
        <w:top w:val="none" w:sz="0" w:space="0" w:color="auto"/>
        <w:left w:val="none" w:sz="0" w:space="0" w:color="auto"/>
        <w:bottom w:val="none" w:sz="0" w:space="0" w:color="auto"/>
        <w:right w:val="none" w:sz="0" w:space="0" w:color="auto"/>
      </w:divBdr>
    </w:div>
    <w:div w:id="618608627">
      <w:bodyDiv w:val="1"/>
      <w:marLeft w:val="0"/>
      <w:marRight w:val="0"/>
      <w:marTop w:val="0"/>
      <w:marBottom w:val="0"/>
      <w:divBdr>
        <w:top w:val="none" w:sz="0" w:space="0" w:color="auto"/>
        <w:left w:val="none" w:sz="0" w:space="0" w:color="auto"/>
        <w:bottom w:val="none" w:sz="0" w:space="0" w:color="auto"/>
        <w:right w:val="none" w:sz="0" w:space="0" w:color="auto"/>
      </w:divBdr>
    </w:div>
    <w:div w:id="619190151">
      <w:bodyDiv w:val="1"/>
      <w:marLeft w:val="0"/>
      <w:marRight w:val="0"/>
      <w:marTop w:val="0"/>
      <w:marBottom w:val="0"/>
      <w:divBdr>
        <w:top w:val="none" w:sz="0" w:space="0" w:color="auto"/>
        <w:left w:val="none" w:sz="0" w:space="0" w:color="auto"/>
        <w:bottom w:val="none" w:sz="0" w:space="0" w:color="auto"/>
        <w:right w:val="none" w:sz="0" w:space="0" w:color="auto"/>
      </w:divBdr>
    </w:div>
    <w:div w:id="630750058">
      <w:bodyDiv w:val="1"/>
      <w:marLeft w:val="0"/>
      <w:marRight w:val="0"/>
      <w:marTop w:val="0"/>
      <w:marBottom w:val="0"/>
      <w:divBdr>
        <w:top w:val="none" w:sz="0" w:space="0" w:color="auto"/>
        <w:left w:val="none" w:sz="0" w:space="0" w:color="auto"/>
        <w:bottom w:val="none" w:sz="0" w:space="0" w:color="auto"/>
        <w:right w:val="none" w:sz="0" w:space="0" w:color="auto"/>
      </w:divBdr>
    </w:div>
    <w:div w:id="631641252">
      <w:bodyDiv w:val="1"/>
      <w:marLeft w:val="0"/>
      <w:marRight w:val="0"/>
      <w:marTop w:val="0"/>
      <w:marBottom w:val="0"/>
      <w:divBdr>
        <w:top w:val="none" w:sz="0" w:space="0" w:color="auto"/>
        <w:left w:val="none" w:sz="0" w:space="0" w:color="auto"/>
        <w:bottom w:val="none" w:sz="0" w:space="0" w:color="auto"/>
        <w:right w:val="none" w:sz="0" w:space="0" w:color="auto"/>
      </w:divBdr>
    </w:div>
    <w:div w:id="633364060">
      <w:bodyDiv w:val="1"/>
      <w:marLeft w:val="0"/>
      <w:marRight w:val="0"/>
      <w:marTop w:val="0"/>
      <w:marBottom w:val="0"/>
      <w:divBdr>
        <w:top w:val="none" w:sz="0" w:space="0" w:color="auto"/>
        <w:left w:val="none" w:sz="0" w:space="0" w:color="auto"/>
        <w:bottom w:val="none" w:sz="0" w:space="0" w:color="auto"/>
        <w:right w:val="none" w:sz="0" w:space="0" w:color="auto"/>
      </w:divBdr>
    </w:div>
    <w:div w:id="641230107">
      <w:bodyDiv w:val="1"/>
      <w:marLeft w:val="0"/>
      <w:marRight w:val="0"/>
      <w:marTop w:val="0"/>
      <w:marBottom w:val="0"/>
      <w:divBdr>
        <w:top w:val="none" w:sz="0" w:space="0" w:color="auto"/>
        <w:left w:val="none" w:sz="0" w:space="0" w:color="auto"/>
        <w:bottom w:val="none" w:sz="0" w:space="0" w:color="auto"/>
        <w:right w:val="none" w:sz="0" w:space="0" w:color="auto"/>
      </w:divBdr>
    </w:div>
    <w:div w:id="645864486">
      <w:bodyDiv w:val="1"/>
      <w:marLeft w:val="0"/>
      <w:marRight w:val="0"/>
      <w:marTop w:val="0"/>
      <w:marBottom w:val="0"/>
      <w:divBdr>
        <w:top w:val="none" w:sz="0" w:space="0" w:color="auto"/>
        <w:left w:val="none" w:sz="0" w:space="0" w:color="auto"/>
        <w:bottom w:val="none" w:sz="0" w:space="0" w:color="auto"/>
        <w:right w:val="none" w:sz="0" w:space="0" w:color="auto"/>
      </w:divBdr>
    </w:div>
    <w:div w:id="647176202">
      <w:bodyDiv w:val="1"/>
      <w:marLeft w:val="0"/>
      <w:marRight w:val="0"/>
      <w:marTop w:val="0"/>
      <w:marBottom w:val="0"/>
      <w:divBdr>
        <w:top w:val="none" w:sz="0" w:space="0" w:color="auto"/>
        <w:left w:val="none" w:sz="0" w:space="0" w:color="auto"/>
        <w:bottom w:val="none" w:sz="0" w:space="0" w:color="auto"/>
        <w:right w:val="none" w:sz="0" w:space="0" w:color="auto"/>
      </w:divBdr>
      <w:divsChild>
        <w:div w:id="1431585953">
          <w:marLeft w:val="0"/>
          <w:marRight w:val="0"/>
          <w:marTop w:val="0"/>
          <w:marBottom w:val="0"/>
          <w:divBdr>
            <w:top w:val="none" w:sz="0" w:space="0" w:color="auto"/>
            <w:left w:val="none" w:sz="0" w:space="0" w:color="auto"/>
            <w:bottom w:val="none" w:sz="0" w:space="0" w:color="auto"/>
            <w:right w:val="none" w:sz="0" w:space="0" w:color="auto"/>
          </w:divBdr>
        </w:div>
        <w:div w:id="1615209969">
          <w:marLeft w:val="0"/>
          <w:marRight w:val="0"/>
          <w:marTop w:val="0"/>
          <w:marBottom w:val="0"/>
          <w:divBdr>
            <w:top w:val="none" w:sz="0" w:space="0" w:color="auto"/>
            <w:left w:val="none" w:sz="0" w:space="0" w:color="auto"/>
            <w:bottom w:val="none" w:sz="0" w:space="0" w:color="auto"/>
            <w:right w:val="none" w:sz="0" w:space="0" w:color="auto"/>
          </w:divBdr>
        </w:div>
        <w:div w:id="1692603533">
          <w:marLeft w:val="0"/>
          <w:marRight w:val="0"/>
          <w:marTop w:val="0"/>
          <w:marBottom w:val="0"/>
          <w:divBdr>
            <w:top w:val="none" w:sz="0" w:space="0" w:color="auto"/>
            <w:left w:val="none" w:sz="0" w:space="0" w:color="auto"/>
            <w:bottom w:val="none" w:sz="0" w:space="0" w:color="auto"/>
            <w:right w:val="none" w:sz="0" w:space="0" w:color="auto"/>
          </w:divBdr>
        </w:div>
      </w:divsChild>
    </w:div>
    <w:div w:id="654840016">
      <w:bodyDiv w:val="1"/>
      <w:marLeft w:val="0"/>
      <w:marRight w:val="0"/>
      <w:marTop w:val="0"/>
      <w:marBottom w:val="0"/>
      <w:divBdr>
        <w:top w:val="none" w:sz="0" w:space="0" w:color="auto"/>
        <w:left w:val="none" w:sz="0" w:space="0" w:color="auto"/>
        <w:bottom w:val="none" w:sz="0" w:space="0" w:color="auto"/>
        <w:right w:val="none" w:sz="0" w:space="0" w:color="auto"/>
      </w:divBdr>
    </w:div>
    <w:div w:id="656808750">
      <w:bodyDiv w:val="1"/>
      <w:marLeft w:val="0"/>
      <w:marRight w:val="0"/>
      <w:marTop w:val="0"/>
      <w:marBottom w:val="0"/>
      <w:divBdr>
        <w:top w:val="none" w:sz="0" w:space="0" w:color="auto"/>
        <w:left w:val="none" w:sz="0" w:space="0" w:color="auto"/>
        <w:bottom w:val="none" w:sz="0" w:space="0" w:color="auto"/>
        <w:right w:val="none" w:sz="0" w:space="0" w:color="auto"/>
      </w:divBdr>
    </w:div>
    <w:div w:id="657612322">
      <w:bodyDiv w:val="1"/>
      <w:marLeft w:val="0"/>
      <w:marRight w:val="0"/>
      <w:marTop w:val="0"/>
      <w:marBottom w:val="0"/>
      <w:divBdr>
        <w:top w:val="none" w:sz="0" w:space="0" w:color="auto"/>
        <w:left w:val="none" w:sz="0" w:space="0" w:color="auto"/>
        <w:bottom w:val="none" w:sz="0" w:space="0" w:color="auto"/>
        <w:right w:val="none" w:sz="0" w:space="0" w:color="auto"/>
      </w:divBdr>
    </w:div>
    <w:div w:id="665212267">
      <w:bodyDiv w:val="1"/>
      <w:marLeft w:val="0"/>
      <w:marRight w:val="0"/>
      <w:marTop w:val="0"/>
      <w:marBottom w:val="0"/>
      <w:divBdr>
        <w:top w:val="none" w:sz="0" w:space="0" w:color="auto"/>
        <w:left w:val="none" w:sz="0" w:space="0" w:color="auto"/>
        <w:bottom w:val="none" w:sz="0" w:space="0" w:color="auto"/>
        <w:right w:val="none" w:sz="0" w:space="0" w:color="auto"/>
      </w:divBdr>
    </w:div>
    <w:div w:id="666444534">
      <w:bodyDiv w:val="1"/>
      <w:marLeft w:val="0"/>
      <w:marRight w:val="0"/>
      <w:marTop w:val="0"/>
      <w:marBottom w:val="0"/>
      <w:divBdr>
        <w:top w:val="none" w:sz="0" w:space="0" w:color="auto"/>
        <w:left w:val="none" w:sz="0" w:space="0" w:color="auto"/>
        <w:bottom w:val="none" w:sz="0" w:space="0" w:color="auto"/>
        <w:right w:val="none" w:sz="0" w:space="0" w:color="auto"/>
      </w:divBdr>
    </w:div>
    <w:div w:id="669599012">
      <w:bodyDiv w:val="1"/>
      <w:marLeft w:val="0"/>
      <w:marRight w:val="0"/>
      <w:marTop w:val="0"/>
      <w:marBottom w:val="0"/>
      <w:divBdr>
        <w:top w:val="none" w:sz="0" w:space="0" w:color="auto"/>
        <w:left w:val="none" w:sz="0" w:space="0" w:color="auto"/>
        <w:bottom w:val="none" w:sz="0" w:space="0" w:color="auto"/>
        <w:right w:val="none" w:sz="0" w:space="0" w:color="auto"/>
      </w:divBdr>
    </w:div>
    <w:div w:id="671034160">
      <w:bodyDiv w:val="1"/>
      <w:marLeft w:val="0"/>
      <w:marRight w:val="0"/>
      <w:marTop w:val="0"/>
      <w:marBottom w:val="0"/>
      <w:divBdr>
        <w:top w:val="none" w:sz="0" w:space="0" w:color="auto"/>
        <w:left w:val="none" w:sz="0" w:space="0" w:color="auto"/>
        <w:bottom w:val="none" w:sz="0" w:space="0" w:color="auto"/>
        <w:right w:val="none" w:sz="0" w:space="0" w:color="auto"/>
      </w:divBdr>
    </w:div>
    <w:div w:id="676620962">
      <w:bodyDiv w:val="1"/>
      <w:marLeft w:val="0"/>
      <w:marRight w:val="0"/>
      <w:marTop w:val="0"/>
      <w:marBottom w:val="0"/>
      <w:divBdr>
        <w:top w:val="none" w:sz="0" w:space="0" w:color="auto"/>
        <w:left w:val="none" w:sz="0" w:space="0" w:color="auto"/>
        <w:bottom w:val="none" w:sz="0" w:space="0" w:color="auto"/>
        <w:right w:val="none" w:sz="0" w:space="0" w:color="auto"/>
      </w:divBdr>
    </w:div>
    <w:div w:id="681784363">
      <w:bodyDiv w:val="1"/>
      <w:marLeft w:val="0"/>
      <w:marRight w:val="0"/>
      <w:marTop w:val="0"/>
      <w:marBottom w:val="0"/>
      <w:divBdr>
        <w:top w:val="none" w:sz="0" w:space="0" w:color="auto"/>
        <w:left w:val="none" w:sz="0" w:space="0" w:color="auto"/>
        <w:bottom w:val="none" w:sz="0" w:space="0" w:color="auto"/>
        <w:right w:val="none" w:sz="0" w:space="0" w:color="auto"/>
      </w:divBdr>
    </w:div>
    <w:div w:id="698237798">
      <w:bodyDiv w:val="1"/>
      <w:marLeft w:val="0"/>
      <w:marRight w:val="0"/>
      <w:marTop w:val="0"/>
      <w:marBottom w:val="0"/>
      <w:divBdr>
        <w:top w:val="none" w:sz="0" w:space="0" w:color="auto"/>
        <w:left w:val="none" w:sz="0" w:space="0" w:color="auto"/>
        <w:bottom w:val="none" w:sz="0" w:space="0" w:color="auto"/>
        <w:right w:val="none" w:sz="0" w:space="0" w:color="auto"/>
      </w:divBdr>
    </w:div>
    <w:div w:id="701202228">
      <w:bodyDiv w:val="1"/>
      <w:marLeft w:val="0"/>
      <w:marRight w:val="0"/>
      <w:marTop w:val="0"/>
      <w:marBottom w:val="0"/>
      <w:divBdr>
        <w:top w:val="none" w:sz="0" w:space="0" w:color="auto"/>
        <w:left w:val="none" w:sz="0" w:space="0" w:color="auto"/>
        <w:bottom w:val="none" w:sz="0" w:space="0" w:color="auto"/>
        <w:right w:val="none" w:sz="0" w:space="0" w:color="auto"/>
      </w:divBdr>
    </w:div>
    <w:div w:id="702482232">
      <w:bodyDiv w:val="1"/>
      <w:marLeft w:val="0"/>
      <w:marRight w:val="0"/>
      <w:marTop w:val="0"/>
      <w:marBottom w:val="0"/>
      <w:divBdr>
        <w:top w:val="none" w:sz="0" w:space="0" w:color="auto"/>
        <w:left w:val="none" w:sz="0" w:space="0" w:color="auto"/>
        <w:bottom w:val="none" w:sz="0" w:space="0" w:color="auto"/>
        <w:right w:val="none" w:sz="0" w:space="0" w:color="auto"/>
      </w:divBdr>
    </w:div>
    <w:div w:id="722557884">
      <w:bodyDiv w:val="1"/>
      <w:marLeft w:val="0"/>
      <w:marRight w:val="0"/>
      <w:marTop w:val="0"/>
      <w:marBottom w:val="0"/>
      <w:divBdr>
        <w:top w:val="none" w:sz="0" w:space="0" w:color="auto"/>
        <w:left w:val="none" w:sz="0" w:space="0" w:color="auto"/>
        <w:bottom w:val="none" w:sz="0" w:space="0" w:color="auto"/>
        <w:right w:val="none" w:sz="0" w:space="0" w:color="auto"/>
      </w:divBdr>
    </w:div>
    <w:div w:id="723599571">
      <w:bodyDiv w:val="1"/>
      <w:marLeft w:val="0"/>
      <w:marRight w:val="0"/>
      <w:marTop w:val="0"/>
      <w:marBottom w:val="0"/>
      <w:divBdr>
        <w:top w:val="none" w:sz="0" w:space="0" w:color="auto"/>
        <w:left w:val="none" w:sz="0" w:space="0" w:color="auto"/>
        <w:bottom w:val="none" w:sz="0" w:space="0" w:color="auto"/>
        <w:right w:val="none" w:sz="0" w:space="0" w:color="auto"/>
      </w:divBdr>
    </w:div>
    <w:div w:id="726878450">
      <w:bodyDiv w:val="1"/>
      <w:marLeft w:val="0"/>
      <w:marRight w:val="0"/>
      <w:marTop w:val="0"/>
      <w:marBottom w:val="0"/>
      <w:divBdr>
        <w:top w:val="none" w:sz="0" w:space="0" w:color="auto"/>
        <w:left w:val="none" w:sz="0" w:space="0" w:color="auto"/>
        <w:bottom w:val="none" w:sz="0" w:space="0" w:color="auto"/>
        <w:right w:val="none" w:sz="0" w:space="0" w:color="auto"/>
      </w:divBdr>
    </w:div>
    <w:div w:id="747111934">
      <w:bodyDiv w:val="1"/>
      <w:marLeft w:val="0"/>
      <w:marRight w:val="0"/>
      <w:marTop w:val="0"/>
      <w:marBottom w:val="0"/>
      <w:divBdr>
        <w:top w:val="none" w:sz="0" w:space="0" w:color="auto"/>
        <w:left w:val="none" w:sz="0" w:space="0" w:color="auto"/>
        <w:bottom w:val="none" w:sz="0" w:space="0" w:color="auto"/>
        <w:right w:val="none" w:sz="0" w:space="0" w:color="auto"/>
      </w:divBdr>
    </w:div>
    <w:div w:id="748693003">
      <w:bodyDiv w:val="1"/>
      <w:marLeft w:val="0"/>
      <w:marRight w:val="0"/>
      <w:marTop w:val="0"/>
      <w:marBottom w:val="0"/>
      <w:divBdr>
        <w:top w:val="none" w:sz="0" w:space="0" w:color="auto"/>
        <w:left w:val="none" w:sz="0" w:space="0" w:color="auto"/>
        <w:bottom w:val="none" w:sz="0" w:space="0" w:color="auto"/>
        <w:right w:val="none" w:sz="0" w:space="0" w:color="auto"/>
      </w:divBdr>
    </w:div>
    <w:div w:id="753892499">
      <w:bodyDiv w:val="1"/>
      <w:marLeft w:val="0"/>
      <w:marRight w:val="0"/>
      <w:marTop w:val="0"/>
      <w:marBottom w:val="0"/>
      <w:divBdr>
        <w:top w:val="none" w:sz="0" w:space="0" w:color="auto"/>
        <w:left w:val="none" w:sz="0" w:space="0" w:color="auto"/>
        <w:bottom w:val="none" w:sz="0" w:space="0" w:color="auto"/>
        <w:right w:val="none" w:sz="0" w:space="0" w:color="auto"/>
      </w:divBdr>
    </w:div>
    <w:div w:id="762456191">
      <w:bodyDiv w:val="1"/>
      <w:marLeft w:val="0"/>
      <w:marRight w:val="0"/>
      <w:marTop w:val="0"/>
      <w:marBottom w:val="0"/>
      <w:divBdr>
        <w:top w:val="none" w:sz="0" w:space="0" w:color="auto"/>
        <w:left w:val="none" w:sz="0" w:space="0" w:color="auto"/>
        <w:bottom w:val="none" w:sz="0" w:space="0" w:color="auto"/>
        <w:right w:val="none" w:sz="0" w:space="0" w:color="auto"/>
      </w:divBdr>
    </w:div>
    <w:div w:id="764807276">
      <w:bodyDiv w:val="1"/>
      <w:marLeft w:val="0"/>
      <w:marRight w:val="0"/>
      <w:marTop w:val="0"/>
      <w:marBottom w:val="0"/>
      <w:divBdr>
        <w:top w:val="none" w:sz="0" w:space="0" w:color="auto"/>
        <w:left w:val="none" w:sz="0" w:space="0" w:color="auto"/>
        <w:bottom w:val="none" w:sz="0" w:space="0" w:color="auto"/>
        <w:right w:val="none" w:sz="0" w:space="0" w:color="auto"/>
      </w:divBdr>
      <w:divsChild>
        <w:div w:id="30806494">
          <w:marLeft w:val="0"/>
          <w:marRight w:val="0"/>
          <w:marTop w:val="0"/>
          <w:marBottom w:val="0"/>
          <w:divBdr>
            <w:top w:val="none" w:sz="0" w:space="0" w:color="auto"/>
            <w:left w:val="none" w:sz="0" w:space="0" w:color="auto"/>
            <w:bottom w:val="none" w:sz="0" w:space="0" w:color="auto"/>
            <w:right w:val="none" w:sz="0" w:space="0" w:color="auto"/>
          </w:divBdr>
        </w:div>
        <w:div w:id="281621711">
          <w:marLeft w:val="0"/>
          <w:marRight w:val="0"/>
          <w:marTop w:val="0"/>
          <w:marBottom w:val="0"/>
          <w:divBdr>
            <w:top w:val="none" w:sz="0" w:space="0" w:color="auto"/>
            <w:left w:val="none" w:sz="0" w:space="0" w:color="auto"/>
            <w:bottom w:val="none" w:sz="0" w:space="0" w:color="auto"/>
            <w:right w:val="none" w:sz="0" w:space="0" w:color="auto"/>
          </w:divBdr>
        </w:div>
        <w:div w:id="303240657">
          <w:marLeft w:val="0"/>
          <w:marRight w:val="0"/>
          <w:marTop w:val="0"/>
          <w:marBottom w:val="0"/>
          <w:divBdr>
            <w:top w:val="none" w:sz="0" w:space="0" w:color="auto"/>
            <w:left w:val="none" w:sz="0" w:space="0" w:color="auto"/>
            <w:bottom w:val="none" w:sz="0" w:space="0" w:color="auto"/>
            <w:right w:val="none" w:sz="0" w:space="0" w:color="auto"/>
          </w:divBdr>
        </w:div>
        <w:div w:id="958610350">
          <w:marLeft w:val="0"/>
          <w:marRight w:val="0"/>
          <w:marTop w:val="0"/>
          <w:marBottom w:val="0"/>
          <w:divBdr>
            <w:top w:val="none" w:sz="0" w:space="0" w:color="auto"/>
            <w:left w:val="none" w:sz="0" w:space="0" w:color="auto"/>
            <w:bottom w:val="none" w:sz="0" w:space="0" w:color="auto"/>
            <w:right w:val="none" w:sz="0" w:space="0" w:color="auto"/>
          </w:divBdr>
        </w:div>
        <w:div w:id="1290236087">
          <w:marLeft w:val="0"/>
          <w:marRight w:val="0"/>
          <w:marTop w:val="0"/>
          <w:marBottom w:val="0"/>
          <w:divBdr>
            <w:top w:val="none" w:sz="0" w:space="0" w:color="auto"/>
            <w:left w:val="none" w:sz="0" w:space="0" w:color="auto"/>
            <w:bottom w:val="none" w:sz="0" w:space="0" w:color="auto"/>
            <w:right w:val="none" w:sz="0" w:space="0" w:color="auto"/>
          </w:divBdr>
        </w:div>
        <w:div w:id="2005352886">
          <w:marLeft w:val="0"/>
          <w:marRight w:val="0"/>
          <w:marTop w:val="0"/>
          <w:marBottom w:val="0"/>
          <w:divBdr>
            <w:top w:val="none" w:sz="0" w:space="0" w:color="auto"/>
            <w:left w:val="none" w:sz="0" w:space="0" w:color="auto"/>
            <w:bottom w:val="none" w:sz="0" w:space="0" w:color="auto"/>
            <w:right w:val="none" w:sz="0" w:space="0" w:color="auto"/>
          </w:divBdr>
        </w:div>
        <w:div w:id="2064478837">
          <w:marLeft w:val="0"/>
          <w:marRight w:val="0"/>
          <w:marTop w:val="0"/>
          <w:marBottom w:val="0"/>
          <w:divBdr>
            <w:top w:val="none" w:sz="0" w:space="0" w:color="auto"/>
            <w:left w:val="none" w:sz="0" w:space="0" w:color="auto"/>
            <w:bottom w:val="none" w:sz="0" w:space="0" w:color="auto"/>
            <w:right w:val="none" w:sz="0" w:space="0" w:color="auto"/>
          </w:divBdr>
        </w:div>
        <w:div w:id="2084989877">
          <w:marLeft w:val="0"/>
          <w:marRight w:val="0"/>
          <w:marTop w:val="0"/>
          <w:marBottom w:val="0"/>
          <w:divBdr>
            <w:top w:val="none" w:sz="0" w:space="0" w:color="auto"/>
            <w:left w:val="none" w:sz="0" w:space="0" w:color="auto"/>
            <w:bottom w:val="none" w:sz="0" w:space="0" w:color="auto"/>
            <w:right w:val="none" w:sz="0" w:space="0" w:color="auto"/>
          </w:divBdr>
        </w:div>
      </w:divsChild>
    </w:div>
    <w:div w:id="766385643">
      <w:bodyDiv w:val="1"/>
      <w:marLeft w:val="0"/>
      <w:marRight w:val="0"/>
      <w:marTop w:val="0"/>
      <w:marBottom w:val="0"/>
      <w:divBdr>
        <w:top w:val="none" w:sz="0" w:space="0" w:color="auto"/>
        <w:left w:val="none" w:sz="0" w:space="0" w:color="auto"/>
        <w:bottom w:val="none" w:sz="0" w:space="0" w:color="auto"/>
        <w:right w:val="none" w:sz="0" w:space="0" w:color="auto"/>
      </w:divBdr>
    </w:div>
    <w:div w:id="774138299">
      <w:bodyDiv w:val="1"/>
      <w:marLeft w:val="0"/>
      <w:marRight w:val="0"/>
      <w:marTop w:val="0"/>
      <w:marBottom w:val="0"/>
      <w:divBdr>
        <w:top w:val="none" w:sz="0" w:space="0" w:color="auto"/>
        <w:left w:val="none" w:sz="0" w:space="0" w:color="auto"/>
        <w:bottom w:val="none" w:sz="0" w:space="0" w:color="auto"/>
        <w:right w:val="none" w:sz="0" w:space="0" w:color="auto"/>
      </w:divBdr>
    </w:div>
    <w:div w:id="785273725">
      <w:bodyDiv w:val="1"/>
      <w:marLeft w:val="0"/>
      <w:marRight w:val="0"/>
      <w:marTop w:val="0"/>
      <w:marBottom w:val="0"/>
      <w:divBdr>
        <w:top w:val="none" w:sz="0" w:space="0" w:color="auto"/>
        <w:left w:val="none" w:sz="0" w:space="0" w:color="auto"/>
        <w:bottom w:val="none" w:sz="0" w:space="0" w:color="auto"/>
        <w:right w:val="none" w:sz="0" w:space="0" w:color="auto"/>
      </w:divBdr>
    </w:div>
    <w:div w:id="799500485">
      <w:bodyDiv w:val="1"/>
      <w:marLeft w:val="0"/>
      <w:marRight w:val="0"/>
      <w:marTop w:val="0"/>
      <w:marBottom w:val="0"/>
      <w:divBdr>
        <w:top w:val="none" w:sz="0" w:space="0" w:color="auto"/>
        <w:left w:val="none" w:sz="0" w:space="0" w:color="auto"/>
        <w:bottom w:val="none" w:sz="0" w:space="0" w:color="auto"/>
        <w:right w:val="none" w:sz="0" w:space="0" w:color="auto"/>
      </w:divBdr>
    </w:div>
    <w:div w:id="810102703">
      <w:bodyDiv w:val="1"/>
      <w:marLeft w:val="0"/>
      <w:marRight w:val="0"/>
      <w:marTop w:val="0"/>
      <w:marBottom w:val="0"/>
      <w:divBdr>
        <w:top w:val="none" w:sz="0" w:space="0" w:color="auto"/>
        <w:left w:val="none" w:sz="0" w:space="0" w:color="auto"/>
        <w:bottom w:val="none" w:sz="0" w:space="0" w:color="auto"/>
        <w:right w:val="none" w:sz="0" w:space="0" w:color="auto"/>
      </w:divBdr>
    </w:div>
    <w:div w:id="811599337">
      <w:bodyDiv w:val="1"/>
      <w:marLeft w:val="0"/>
      <w:marRight w:val="0"/>
      <w:marTop w:val="0"/>
      <w:marBottom w:val="0"/>
      <w:divBdr>
        <w:top w:val="none" w:sz="0" w:space="0" w:color="auto"/>
        <w:left w:val="none" w:sz="0" w:space="0" w:color="auto"/>
        <w:bottom w:val="none" w:sz="0" w:space="0" w:color="auto"/>
        <w:right w:val="none" w:sz="0" w:space="0" w:color="auto"/>
      </w:divBdr>
    </w:div>
    <w:div w:id="813912402">
      <w:bodyDiv w:val="1"/>
      <w:marLeft w:val="0"/>
      <w:marRight w:val="0"/>
      <w:marTop w:val="0"/>
      <w:marBottom w:val="0"/>
      <w:divBdr>
        <w:top w:val="none" w:sz="0" w:space="0" w:color="auto"/>
        <w:left w:val="none" w:sz="0" w:space="0" w:color="auto"/>
        <w:bottom w:val="none" w:sz="0" w:space="0" w:color="auto"/>
        <w:right w:val="none" w:sz="0" w:space="0" w:color="auto"/>
      </w:divBdr>
    </w:div>
    <w:div w:id="817839988">
      <w:bodyDiv w:val="1"/>
      <w:marLeft w:val="0"/>
      <w:marRight w:val="0"/>
      <w:marTop w:val="0"/>
      <w:marBottom w:val="0"/>
      <w:divBdr>
        <w:top w:val="none" w:sz="0" w:space="0" w:color="auto"/>
        <w:left w:val="none" w:sz="0" w:space="0" w:color="auto"/>
        <w:bottom w:val="none" w:sz="0" w:space="0" w:color="auto"/>
        <w:right w:val="none" w:sz="0" w:space="0" w:color="auto"/>
      </w:divBdr>
    </w:div>
    <w:div w:id="819075087">
      <w:bodyDiv w:val="1"/>
      <w:marLeft w:val="0"/>
      <w:marRight w:val="0"/>
      <w:marTop w:val="0"/>
      <w:marBottom w:val="0"/>
      <w:divBdr>
        <w:top w:val="none" w:sz="0" w:space="0" w:color="auto"/>
        <w:left w:val="none" w:sz="0" w:space="0" w:color="auto"/>
        <w:bottom w:val="none" w:sz="0" w:space="0" w:color="auto"/>
        <w:right w:val="none" w:sz="0" w:space="0" w:color="auto"/>
      </w:divBdr>
    </w:div>
    <w:div w:id="822702706">
      <w:bodyDiv w:val="1"/>
      <w:marLeft w:val="0"/>
      <w:marRight w:val="0"/>
      <w:marTop w:val="0"/>
      <w:marBottom w:val="0"/>
      <w:divBdr>
        <w:top w:val="none" w:sz="0" w:space="0" w:color="auto"/>
        <w:left w:val="none" w:sz="0" w:space="0" w:color="auto"/>
        <w:bottom w:val="none" w:sz="0" w:space="0" w:color="auto"/>
        <w:right w:val="none" w:sz="0" w:space="0" w:color="auto"/>
      </w:divBdr>
    </w:div>
    <w:div w:id="826672601">
      <w:bodyDiv w:val="1"/>
      <w:marLeft w:val="0"/>
      <w:marRight w:val="0"/>
      <w:marTop w:val="0"/>
      <w:marBottom w:val="0"/>
      <w:divBdr>
        <w:top w:val="none" w:sz="0" w:space="0" w:color="auto"/>
        <w:left w:val="none" w:sz="0" w:space="0" w:color="auto"/>
        <w:bottom w:val="none" w:sz="0" w:space="0" w:color="auto"/>
        <w:right w:val="none" w:sz="0" w:space="0" w:color="auto"/>
      </w:divBdr>
    </w:div>
    <w:div w:id="830868768">
      <w:bodyDiv w:val="1"/>
      <w:marLeft w:val="0"/>
      <w:marRight w:val="0"/>
      <w:marTop w:val="0"/>
      <w:marBottom w:val="0"/>
      <w:divBdr>
        <w:top w:val="none" w:sz="0" w:space="0" w:color="auto"/>
        <w:left w:val="none" w:sz="0" w:space="0" w:color="auto"/>
        <w:bottom w:val="none" w:sz="0" w:space="0" w:color="auto"/>
        <w:right w:val="none" w:sz="0" w:space="0" w:color="auto"/>
      </w:divBdr>
      <w:divsChild>
        <w:div w:id="787552286">
          <w:marLeft w:val="0"/>
          <w:marRight w:val="0"/>
          <w:marTop w:val="0"/>
          <w:marBottom w:val="0"/>
          <w:divBdr>
            <w:top w:val="none" w:sz="0" w:space="0" w:color="auto"/>
            <w:left w:val="none" w:sz="0" w:space="0" w:color="auto"/>
            <w:bottom w:val="none" w:sz="0" w:space="0" w:color="auto"/>
            <w:right w:val="none" w:sz="0" w:space="0" w:color="auto"/>
          </w:divBdr>
        </w:div>
      </w:divsChild>
    </w:div>
    <w:div w:id="836266773">
      <w:bodyDiv w:val="1"/>
      <w:marLeft w:val="0"/>
      <w:marRight w:val="0"/>
      <w:marTop w:val="0"/>
      <w:marBottom w:val="0"/>
      <w:divBdr>
        <w:top w:val="none" w:sz="0" w:space="0" w:color="auto"/>
        <w:left w:val="none" w:sz="0" w:space="0" w:color="auto"/>
        <w:bottom w:val="none" w:sz="0" w:space="0" w:color="auto"/>
        <w:right w:val="none" w:sz="0" w:space="0" w:color="auto"/>
      </w:divBdr>
    </w:div>
    <w:div w:id="837236519">
      <w:bodyDiv w:val="1"/>
      <w:marLeft w:val="0"/>
      <w:marRight w:val="0"/>
      <w:marTop w:val="0"/>
      <w:marBottom w:val="0"/>
      <w:divBdr>
        <w:top w:val="none" w:sz="0" w:space="0" w:color="auto"/>
        <w:left w:val="none" w:sz="0" w:space="0" w:color="auto"/>
        <w:bottom w:val="none" w:sz="0" w:space="0" w:color="auto"/>
        <w:right w:val="none" w:sz="0" w:space="0" w:color="auto"/>
      </w:divBdr>
    </w:div>
    <w:div w:id="844441464">
      <w:bodyDiv w:val="1"/>
      <w:marLeft w:val="0"/>
      <w:marRight w:val="0"/>
      <w:marTop w:val="0"/>
      <w:marBottom w:val="0"/>
      <w:divBdr>
        <w:top w:val="none" w:sz="0" w:space="0" w:color="auto"/>
        <w:left w:val="none" w:sz="0" w:space="0" w:color="auto"/>
        <w:bottom w:val="none" w:sz="0" w:space="0" w:color="auto"/>
        <w:right w:val="none" w:sz="0" w:space="0" w:color="auto"/>
      </w:divBdr>
    </w:div>
    <w:div w:id="848060297">
      <w:bodyDiv w:val="1"/>
      <w:marLeft w:val="0"/>
      <w:marRight w:val="0"/>
      <w:marTop w:val="0"/>
      <w:marBottom w:val="0"/>
      <w:divBdr>
        <w:top w:val="none" w:sz="0" w:space="0" w:color="auto"/>
        <w:left w:val="none" w:sz="0" w:space="0" w:color="auto"/>
        <w:bottom w:val="none" w:sz="0" w:space="0" w:color="auto"/>
        <w:right w:val="none" w:sz="0" w:space="0" w:color="auto"/>
      </w:divBdr>
    </w:div>
    <w:div w:id="860320528">
      <w:bodyDiv w:val="1"/>
      <w:marLeft w:val="0"/>
      <w:marRight w:val="0"/>
      <w:marTop w:val="0"/>
      <w:marBottom w:val="0"/>
      <w:divBdr>
        <w:top w:val="none" w:sz="0" w:space="0" w:color="auto"/>
        <w:left w:val="none" w:sz="0" w:space="0" w:color="auto"/>
        <w:bottom w:val="none" w:sz="0" w:space="0" w:color="auto"/>
        <w:right w:val="none" w:sz="0" w:space="0" w:color="auto"/>
      </w:divBdr>
    </w:div>
    <w:div w:id="860361141">
      <w:bodyDiv w:val="1"/>
      <w:marLeft w:val="0"/>
      <w:marRight w:val="0"/>
      <w:marTop w:val="0"/>
      <w:marBottom w:val="0"/>
      <w:divBdr>
        <w:top w:val="none" w:sz="0" w:space="0" w:color="auto"/>
        <w:left w:val="none" w:sz="0" w:space="0" w:color="auto"/>
        <w:bottom w:val="none" w:sz="0" w:space="0" w:color="auto"/>
        <w:right w:val="none" w:sz="0" w:space="0" w:color="auto"/>
      </w:divBdr>
    </w:div>
    <w:div w:id="860779934">
      <w:bodyDiv w:val="1"/>
      <w:marLeft w:val="0"/>
      <w:marRight w:val="0"/>
      <w:marTop w:val="0"/>
      <w:marBottom w:val="0"/>
      <w:divBdr>
        <w:top w:val="none" w:sz="0" w:space="0" w:color="auto"/>
        <w:left w:val="none" w:sz="0" w:space="0" w:color="auto"/>
        <w:bottom w:val="none" w:sz="0" w:space="0" w:color="auto"/>
        <w:right w:val="none" w:sz="0" w:space="0" w:color="auto"/>
      </w:divBdr>
    </w:div>
    <w:div w:id="878393122">
      <w:bodyDiv w:val="1"/>
      <w:marLeft w:val="0"/>
      <w:marRight w:val="0"/>
      <w:marTop w:val="0"/>
      <w:marBottom w:val="0"/>
      <w:divBdr>
        <w:top w:val="none" w:sz="0" w:space="0" w:color="auto"/>
        <w:left w:val="none" w:sz="0" w:space="0" w:color="auto"/>
        <w:bottom w:val="none" w:sz="0" w:space="0" w:color="auto"/>
        <w:right w:val="none" w:sz="0" w:space="0" w:color="auto"/>
      </w:divBdr>
    </w:div>
    <w:div w:id="879973598">
      <w:bodyDiv w:val="1"/>
      <w:marLeft w:val="0"/>
      <w:marRight w:val="0"/>
      <w:marTop w:val="0"/>
      <w:marBottom w:val="0"/>
      <w:divBdr>
        <w:top w:val="none" w:sz="0" w:space="0" w:color="auto"/>
        <w:left w:val="none" w:sz="0" w:space="0" w:color="auto"/>
        <w:bottom w:val="none" w:sz="0" w:space="0" w:color="auto"/>
        <w:right w:val="none" w:sz="0" w:space="0" w:color="auto"/>
      </w:divBdr>
    </w:div>
    <w:div w:id="884875227">
      <w:bodyDiv w:val="1"/>
      <w:marLeft w:val="0"/>
      <w:marRight w:val="0"/>
      <w:marTop w:val="0"/>
      <w:marBottom w:val="0"/>
      <w:divBdr>
        <w:top w:val="none" w:sz="0" w:space="0" w:color="auto"/>
        <w:left w:val="none" w:sz="0" w:space="0" w:color="auto"/>
        <w:bottom w:val="none" w:sz="0" w:space="0" w:color="auto"/>
        <w:right w:val="none" w:sz="0" w:space="0" w:color="auto"/>
      </w:divBdr>
    </w:div>
    <w:div w:id="891160390">
      <w:bodyDiv w:val="1"/>
      <w:marLeft w:val="0"/>
      <w:marRight w:val="0"/>
      <w:marTop w:val="0"/>
      <w:marBottom w:val="0"/>
      <w:divBdr>
        <w:top w:val="none" w:sz="0" w:space="0" w:color="auto"/>
        <w:left w:val="none" w:sz="0" w:space="0" w:color="auto"/>
        <w:bottom w:val="none" w:sz="0" w:space="0" w:color="auto"/>
        <w:right w:val="none" w:sz="0" w:space="0" w:color="auto"/>
      </w:divBdr>
    </w:div>
    <w:div w:id="898980300">
      <w:bodyDiv w:val="1"/>
      <w:marLeft w:val="0"/>
      <w:marRight w:val="0"/>
      <w:marTop w:val="0"/>
      <w:marBottom w:val="0"/>
      <w:divBdr>
        <w:top w:val="none" w:sz="0" w:space="0" w:color="auto"/>
        <w:left w:val="none" w:sz="0" w:space="0" w:color="auto"/>
        <w:bottom w:val="none" w:sz="0" w:space="0" w:color="auto"/>
        <w:right w:val="none" w:sz="0" w:space="0" w:color="auto"/>
      </w:divBdr>
      <w:divsChild>
        <w:div w:id="116685552">
          <w:marLeft w:val="0"/>
          <w:marRight w:val="0"/>
          <w:marTop w:val="0"/>
          <w:marBottom w:val="0"/>
          <w:divBdr>
            <w:top w:val="none" w:sz="0" w:space="0" w:color="auto"/>
            <w:left w:val="none" w:sz="0" w:space="0" w:color="auto"/>
            <w:bottom w:val="none" w:sz="0" w:space="0" w:color="auto"/>
            <w:right w:val="none" w:sz="0" w:space="0" w:color="auto"/>
          </w:divBdr>
        </w:div>
        <w:div w:id="397896119">
          <w:marLeft w:val="0"/>
          <w:marRight w:val="0"/>
          <w:marTop w:val="0"/>
          <w:marBottom w:val="0"/>
          <w:divBdr>
            <w:top w:val="none" w:sz="0" w:space="0" w:color="auto"/>
            <w:left w:val="none" w:sz="0" w:space="0" w:color="auto"/>
            <w:bottom w:val="none" w:sz="0" w:space="0" w:color="auto"/>
            <w:right w:val="none" w:sz="0" w:space="0" w:color="auto"/>
          </w:divBdr>
        </w:div>
        <w:div w:id="684594474">
          <w:marLeft w:val="0"/>
          <w:marRight w:val="0"/>
          <w:marTop w:val="0"/>
          <w:marBottom w:val="0"/>
          <w:divBdr>
            <w:top w:val="none" w:sz="0" w:space="0" w:color="auto"/>
            <w:left w:val="none" w:sz="0" w:space="0" w:color="auto"/>
            <w:bottom w:val="none" w:sz="0" w:space="0" w:color="auto"/>
            <w:right w:val="none" w:sz="0" w:space="0" w:color="auto"/>
          </w:divBdr>
        </w:div>
        <w:div w:id="710377165">
          <w:marLeft w:val="0"/>
          <w:marRight w:val="0"/>
          <w:marTop w:val="0"/>
          <w:marBottom w:val="0"/>
          <w:divBdr>
            <w:top w:val="none" w:sz="0" w:space="0" w:color="auto"/>
            <w:left w:val="none" w:sz="0" w:space="0" w:color="auto"/>
            <w:bottom w:val="none" w:sz="0" w:space="0" w:color="auto"/>
            <w:right w:val="none" w:sz="0" w:space="0" w:color="auto"/>
          </w:divBdr>
        </w:div>
        <w:div w:id="772867571">
          <w:marLeft w:val="0"/>
          <w:marRight w:val="0"/>
          <w:marTop w:val="0"/>
          <w:marBottom w:val="0"/>
          <w:divBdr>
            <w:top w:val="none" w:sz="0" w:space="0" w:color="auto"/>
            <w:left w:val="none" w:sz="0" w:space="0" w:color="auto"/>
            <w:bottom w:val="none" w:sz="0" w:space="0" w:color="auto"/>
            <w:right w:val="none" w:sz="0" w:space="0" w:color="auto"/>
          </w:divBdr>
        </w:div>
        <w:div w:id="1003121564">
          <w:marLeft w:val="0"/>
          <w:marRight w:val="0"/>
          <w:marTop w:val="0"/>
          <w:marBottom w:val="0"/>
          <w:divBdr>
            <w:top w:val="none" w:sz="0" w:space="0" w:color="auto"/>
            <w:left w:val="none" w:sz="0" w:space="0" w:color="auto"/>
            <w:bottom w:val="none" w:sz="0" w:space="0" w:color="auto"/>
            <w:right w:val="none" w:sz="0" w:space="0" w:color="auto"/>
          </w:divBdr>
        </w:div>
        <w:div w:id="1202671858">
          <w:marLeft w:val="0"/>
          <w:marRight w:val="0"/>
          <w:marTop w:val="0"/>
          <w:marBottom w:val="0"/>
          <w:divBdr>
            <w:top w:val="none" w:sz="0" w:space="0" w:color="auto"/>
            <w:left w:val="none" w:sz="0" w:space="0" w:color="auto"/>
            <w:bottom w:val="none" w:sz="0" w:space="0" w:color="auto"/>
            <w:right w:val="none" w:sz="0" w:space="0" w:color="auto"/>
          </w:divBdr>
        </w:div>
        <w:div w:id="1575896482">
          <w:marLeft w:val="0"/>
          <w:marRight w:val="0"/>
          <w:marTop w:val="0"/>
          <w:marBottom w:val="0"/>
          <w:divBdr>
            <w:top w:val="none" w:sz="0" w:space="0" w:color="auto"/>
            <w:left w:val="none" w:sz="0" w:space="0" w:color="auto"/>
            <w:bottom w:val="none" w:sz="0" w:space="0" w:color="auto"/>
            <w:right w:val="none" w:sz="0" w:space="0" w:color="auto"/>
          </w:divBdr>
        </w:div>
        <w:div w:id="1613244947">
          <w:marLeft w:val="0"/>
          <w:marRight w:val="0"/>
          <w:marTop w:val="0"/>
          <w:marBottom w:val="0"/>
          <w:divBdr>
            <w:top w:val="none" w:sz="0" w:space="0" w:color="auto"/>
            <w:left w:val="none" w:sz="0" w:space="0" w:color="auto"/>
            <w:bottom w:val="none" w:sz="0" w:space="0" w:color="auto"/>
            <w:right w:val="none" w:sz="0" w:space="0" w:color="auto"/>
          </w:divBdr>
        </w:div>
        <w:div w:id="1781366247">
          <w:marLeft w:val="0"/>
          <w:marRight w:val="0"/>
          <w:marTop w:val="0"/>
          <w:marBottom w:val="0"/>
          <w:divBdr>
            <w:top w:val="none" w:sz="0" w:space="0" w:color="auto"/>
            <w:left w:val="none" w:sz="0" w:space="0" w:color="auto"/>
            <w:bottom w:val="none" w:sz="0" w:space="0" w:color="auto"/>
            <w:right w:val="none" w:sz="0" w:space="0" w:color="auto"/>
          </w:divBdr>
        </w:div>
        <w:div w:id="1860116368">
          <w:marLeft w:val="0"/>
          <w:marRight w:val="0"/>
          <w:marTop w:val="0"/>
          <w:marBottom w:val="0"/>
          <w:divBdr>
            <w:top w:val="none" w:sz="0" w:space="0" w:color="auto"/>
            <w:left w:val="none" w:sz="0" w:space="0" w:color="auto"/>
            <w:bottom w:val="none" w:sz="0" w:space="0" w:color="auto"/>
            <w:right w:val="none" w:sz="0" w:space="0" w:color="auto"/>
          </w:divBdr>
        </w:div>
        <w:div w:id="1969125742">
          <w:marLeft w:val="0"/>
          <w:marRight w:val="0"/>
          <w:marTop w:val="0"/>
          <w:marBottom w:val="0"/>
          <w:divBdr>
            <w:top w:val="none" w:sz="0" w:space="0" w:color="auto"/>
            <w:left w:val="none" w:sz="0" w:space="0" w:color="auto"/>
            <w:bottom w:val="none" w:sz="0" w:space="0" w:color="auto"/>
            <w:right w:val="none" w:sz="0" w:space="0" w:color="auto"/>
          </w:divBdr>
        </w:div>
      </w:divsChild>
    </w:div>
    <w:div w:id="907156996">
      <w:bodyDiv w:val="1"/>
      <w:marLeft w:val="0"/>
      <w:marRight w:val="0"/>
      <w:marTop w:val="0"/>
      <w:marBottom w:val="0"/>
      <w:divBdr>
        <w:top w:val="none" w:sz="0" w:space="0" w:color="auto"/>
        <w:left w:val="none" w:sz="0" w:space="0" w:color="auto"/>
        <w:bottom w:val="none" w:sz="0" w:space="0" w:color="auto"/>
        <w:right w:val="none" w:sz="0" w:space="0" w:color="auto"/>
      </w:divBdr>
    </w:div>
    <w:div w:id="909772040">
      <w:bodyDiv w:val="1"/>
      <w:marLeft w:val="0"/>
      <w:marRight w:val="0"/>
      <w:marTop w:val="0"/>
      <w:marBottom w:val="0"/>
      <w:divBdr>
        <w:top w:val="none" w:sz="0" w:space="0" w:color="auto"/>
        <w:left w:val="none" w:sz="0" w:space="0" w:color="auto"/>
        <w:bottom w:val="none" w:sz="0" w:space="0" w:color="auto"/>
        <w:right w:val="none" w:sz="0" w:space="0" w:color="auto"/>
      </w:divBdr>
    </w:div>
    <w:div w:id="913204075">
      <w:bodyDiv w:val="1"/>
      <w:marLeft w:val="0"/>
      <w:marRight w:val="0"/>
      <w:marTop w:val="0"/>
      <w:marBottom w:val="0"/>
      <w:divBdr>
        <w:top w:val="none" w:sz="0" w:space="0" w:color="auto"/>
        <w:left w:val="none" w:sz="0" w:space="0" w:color="auto"/>
        <w:bottom w:val="none" w:sz="0" w:space="0" w:color="auto"/>
        <w:right w:val="none" w:sz="0" w:space="0" w:color="auto"/>
      </w:divBdr>
    </w:div>
    <w:div w:id="925069373">
      <w:bodyDiv w:val="1"/>
      <w:marLeft w:val="0"/>
      <w:marRight w:val="0"/>
      <w:marTop w:val="0"/>
      <w:marBottom w:val="0"/>
      <w:divBdr>
        <w:top w:val="none" w:sz="0" w:space="0" w:color="auto"/>
        <w:left w:val="none" w:sz="0" w:space="0" w:color="auto"/>
        <w:bottom w:val="none" w:sz="0" w:space="0" w:color="auto"/>
        <w:right w:val="none" w:sz="0" w:space="0" w:color="auto"/>
      </w:divBdr>
      <w:divsChild>
        <w:div w:id="41053803">
          <w:marLeft w:val="0"/>
          <w:marRight w:val="0"/>
          <w:marTop w:val="0"/>
          <w:marBottom w:val="0"/>
          <w:divBdr>
            <w:top w:val="none" w:sz="0" w:space="0" w:color="auto"/>
            <w:left w:val="none" w:sz="0" w:space="0" w:color="auto"/>
            <w:bottom w:val="none" w:sz="0" w:space="0" w:color="auto"/>
            <w:right w:val="none" w:sz="0" w:space="0" w:color="auto"/>
          </w:divBdr>
        </w:div>
      </w:divsChild>
    </w:div>
    <w:div w:id="937372372">
      <w:bodyDiv w:val="1"/>
      <w:marLeft w:val="0"/>
      <w:marRight w:val="0"/>
      <w:marTop w:val="0"/>
      <w:marBottom w:val="0"/>
      <w:divBdr>
        <w:top w:val="none" w:sz="0" w:space="0" w:color="auto"/>
        <w:left w:val="none" w:sz="0" w:space="0" w:color="auto"/>
        <w:bottom w:val="none" w:sz="0" w:space="0" w:color="auto"/>
        <w:right w:val="none" w:sz="0" w:space="0" w:color="auto"/>
      </w:divBdr>
    </w:div>
    <w:div w:id="955255499">
      <w:bodyDiv w:val="1"/>
      <w:marLeft w:val="0"/>
      <w:marRight w:val="0"/>
      <w:marTop w:val="0"/>
      <w:marBottom w:val="0"/>
      <w:divBdr>
        <w:top w:val="none" w:sz="0" w:space="0" w:color="auto"/>
        <w:left w:val="none" w:sz="0" w:space="0" w:color="auto"/>
        <w:bottom w:val="none" w:sz="0" w:space="0" w:color="auto"/>
        <w:right w:val="none" w:sz="0" w:space="0" w:color="auto"/>
      </w:divBdr>
    </w:div>
    <w:div w:id="959338894">
      <w:bodyDiv w:val="1"/>
      <w:marLeft w:val="0"/>
      <w:marRight w:val="0"/>
      <w:marTop w:val="0"/>
      <w:marBottom w:val="0"/>
      <w:divBdr>
        <w:top w:val="none" w:sz="0" w:space="0" w:color="auto"/>
        <w:left w:val="none" w:sz="0" w:space="0" w:color="auto"/>
        <w:bottom w:val="none" w:sz="0" w:space="0" w:color="auto"/>
        <w:right w:val="none" w:sz="0" w:space="0" w:color="auto"/>
      </w:divBdr>
    </w:div>
    <w:div w:id="964503059">
      <w:bodyDiv w:val="1"/>
      <w:marLeft w:val="0"/>
      <w:marRight w:val="0"/>
      <w:marTop w:val="0"/>
      <w:marBottom w:val="0"/>
      <w:divBdr>
        <w:top w:val="none" w:sz="0" w:space="0" w:color="auto"/>
        <w:left w:val="none" w:sz="0" w:space="0" w:color="auto"/>
        <w:bottom w:val="none" w:sz="0" w:space="0" w:color="auto"/>
        <w:right w:val="none" w:sz="0" w:space="0" w:color="auto"/>
      </w:divBdr>
    </w:div>
    <w:div w:id="966934021">
      <w:bodyDiv w:val="1"/>
      <w:marLeft w:val="0"/>
      <w:marRight w:val="0"/>
      <w:marTop w:val="0"/>
      <w:marBottom w:val="0"/>
      <w:divBdr>
        <w:top w:val="none" w:sz="0" w:space="0" w:color="auto"/>
        <w:left w:val="none" w:sz="0" w:space="0" w:color="auto"/>
        <w:bottom w:val="none" w:sz="0" w:space="0" w:color="auto"/>
        <w:right w:val="none" w:sz="0" w:space="0" w:color="auto"/>
      </w:divBdr>
    </w:div>
    <w:div w:id="969825862">
      <w:bodyDiv w:val="1"/>
      <w:marLeft w:val="0"/>
      <w:marRight w:val="0"/>
      <w:marTop w:val="0"/>
      <w:marBottom w:val="0"/>
      <w:divBdr>
        <w:top w:val="none" w:sz="0" w:space="0" w:color="auto"/>
        <w:left w:val="none" w:sz="0" w:space="0" w:color="auto"/>
        <w:bottom w:val="none" w:sz="0" w:space="0" w:color="auto"/>
        <w:right w:val="none" w:sz="0" w:space="0" w:color="auto"/>
      </w:divBdr>
    </w:div>
    <w:div w:id="975722828">
      <w:bodyDiv w:val="1"/>
      <w:marLeft w:val="0"/>
      <w:marRight w:val="0"/>
      <w:marTop w:val="0"/>
      <w:marBottom w:val="0"/>
      <w:divBdr>
        <w:top w:val="none" w:sz="0" w:space="0" w:color="auto"/>
        <w:left w:val="none" w:sz="0" w:space="0" w:color="auto"/>
        <w:bottom w:val="none" w:sz="0" w:space="0" w:color="auto"/>
        <w:right w:val="none" w:sz="0" w:space="0" w:color="auto"/>
      </w:divBdr>
    </w:div>
    <w:div w:id="976031017">
      <w:bodyDiv w:val="1"/>
      <w:marLeft w:val="0"/>
      <w:marRight w:val="0"/>
      <w:marTop w:val="0"/>
      <w:marBottom w:val="0"/>
      <w:divBdr>
        <w:top w:val="none" w:sz="0" w:space="0" w:color="auto"/>
        <w:left w:val="none" w:sz="0" w:space="0" w:color="auto"/>
        <w:bottom w:val="none" w:sz="0" w:space="0" w:color="auto"/>
        <w:right w:val="none" w:sz="0" w:space="0" w:color="auto"/>
      </w:divBdr>
    </w:div>
    <w:div w:id="976451377">
      <w:bodyDiv w:val="1"/>
      <w:marLeft w:val="0"/>
      <w:marRight w:val="0"/>
      <w:marTop w:val="0"/>
      <w:marBottom w:val="0"/>
      <w:divBdr>
        <w:top w:val="none" w:sz="0" w:space="0" w:color="auto"/>
        <w:left w:val="none" w:sz="0" w:space="0" w:color="auto"/>
        <w:bottom w:val="none" w:sz="0" w:space="0" w:color="auto"/>
        <w:right w:val="none" w:sz="0" w:space="0" w:color="auto"/>
      </w:divBdr>
    </w:div>
    <w:div w:id="979265706">
      <w:bodyDiv w:val="1"/>
      <w:marLeft w:val="0"/>
      <w:marRight w:val="0"/>
      <w:marTop w:val="0"/>
      <w:marBottom w:val="0"/>
      <w:divBdr>
        <w:top w:val="none" w:sz="0" w:space="0" w:color="auto"/>
        <w:left w:val="none" w:sz="0" w:space="0" w:color="auto"/>
        <w:bottom w:val="none" w:sz="0" w:space="0" w:color="auto"/>
        <w:right w:val="none" w:sz="0" w:space="0" w:color="auto"/>
      </w:divBdr>
    </w:div>
    <w:div w:id="980963073">
      <w:bodyDiv w:val="1"/>
      <w:marLeft w:val="0"/>
      <w:marRight w:val="0"/>
      <w:marTop w:val="0"/>
      <w:marBottom w:val="0"/>
      <w:divBdr>
        <w:top w:val="none" w:sz="0" w:space="0" w:color="auto"/>
        <w:left w:val="none" w:sz="0" w:space="0" w:color="auto"/>
        <w:bottom w:val="none" w:sz="0" w:space="0" w:color="auto"/>
        <w:right w:val="none" w:sz="0" w:space="0" w:color="auto"/>
      </w:divBdr>
    </w:div>
    <w:div w:id="1001354327">
      <w:bodyDiv w:val="1"/>
      <w:marLeft w:val="0"/>
      <w:marRight w:val="0"/>
      <w:marTop w:val="0"/>
      <w:marBottom w:val="0"/>
      <w:divBdr>
        <w:top w:val="none" w:sz="0" w:space="0" w:color="auto"/>
        <w:left w:val="none" w:sz="0" w:space="0" w:color="auto"/>
        <w:bottom w:val="none" w:sz="0" w:space="0" w:color="auto"/>
        <w:right w:val="none" w:sz="0" w:space="0" w:color="auto"/>
      </w:divBdr>
    </w:div>
    <w:div w:id="1007370208">
      <w:bodyDiv w:val="1"/>
      <w:marLeft w:val="0"/>
      <w:marRight w:val="0"/>
      <w:marTop w:val="0"/>
      <w:marBottom w:val="0"/>
      <w:divBdr>
        <w:top w:val="none" w:sz="0" w:space="0" w:color="auto"/>
        <w:left w:val="none" w:sz="0" w:space="0" w:color="auto"/>
        <w:bottom w:val="none" w:sz="0" w:space="0" w:color="auto"/>
        <w:right w:val="none" w:sz="0" w:space="0" w:color="auto"/>
      </w:divBdr>
    </w:div>
    <w:div w:id="1008099863">
      <w:bodyDiv w:val="1"/>
      <w:marLeft w:val="0"/>
      <w:marRight w:val="0"/>
      <w:marTop w:val="0"/>
      <w:marBottom w:val="0"/>
      <w:divBdr>
        <w:top w:val="none" w:sz="0" w:space="0" w:color="auto"/>
        <w:left w:val="none" w:sz="0" w:space="0" w:color="auto"/>
        <w:bottom w:val="none" w:sz="0" w:space="0" w:color="auto"/>
        <w:right w:val="none" w:sz="0" w:space="0" w:color="auto"/>
      </w:divBdr>
    </w:div>
    <w:div w:id="1020164222">
      <w:bodyDiv w:val="1"/>
      <w:marLeft w:val="0"/>
      <w:marRight w:val="0"/>
      <w:marTop w:val="0"/>
      <w:marBottom w:val="0"/>
      <w:divBdr>
        <w:top w:val="none" w:sz="0" w:space="0" w:color="auto"/>
        <w:left w:val="none" w:sz="0" w:space="0" w:color="auto"/>
        <w:bottom w:val="none" w:sz="0" w:space="0" w:color="auto"/>
        <w:right w:val="none" w:sz="0" w:space="0" w:color="auto"/>
      </w:divBdr>
    </w:div>
    <w:div w:id="1022364197">
      <w:bodyDiv w:val="1"/>
      <w:marLeft w:val="0"/>
      <w:marRight w:val="0"/>
      <w:marTop w:val="0"/>
      <w:marBottom w:val="0"/>
      <w:divBdr>
        <w:top w:val="none" w:sz="0" w:space="0" w:color="auto"/>
        <w:left w:val="none" w:sz="0" w:space="0" w:color="auto"/>
        <w:bottom w:val="none" w:sz="0" w:space="0" w:color="auto"/>
        <w:right w:val="none" w:sz="0" w:space="0" w:color="auto"/>
      </w:divBdr>
    </w:div>
    <w:div w:id="1025254999">
      <w:bodyDiv w:val="1"/>
      <w:marLeft w:val="0"/>
      <w:marRight w:val="0"/>
      <w:marTop w:val="0"/>
      <w:marBottom w:val="0"/>
      <w:divBdr>
        <w:top w:val="none" w:sz="0" w:space="0" w:color="auto"/>
        <w:left w:val="none" w:sz="0" w:space="0" w:color="auto"/>
        <w:bottom w:val="none" w:sz="0" w:space="0" w:color="auto"/>
        <w:right w:val="none" w:sz="0" w:space="0" w:color="auto"/>
      </w:divBdr>
    </w:div>
    <w:div w:id="1027294458">
      <w:bodyDiv w:val="1"/>
      <w:marLeft w:val="0"/>
      <w:marRight w:val="0"/>
      <w:marTop w:val="0"/>
      <w:marBottom w:val="0"/>
      <w:divBdr>
        <w:top w:val="none" w:sz="0" w:space="0" w:color="auto"/>
        <w:left w:val="none" w:sz="0" w:space="0" w:color="auto"/>
        <w:bottom w:val="none" w:sz="0" w:space="0" w:color="auto"/>
        <w:right w:val="none" w:sz="0" w:space="0" w:color="auto"/>
      </w:divBdr>
    </w:div>
    <w:div w:id="1032455771">
      <w:bodyDiv w:val="1"/>
      <w:marLeft w:val="0"/>
      <w:marRight w:val="0"/>
      <w:marTop w:val="0"/>
      <w:marBottom w:val="0"/>
      <w:divBdr>
        <w:top w:val="none" w:sz="0" w:space="0" w:color="auto"/>
        <w:left w:val="none" w:sz="0" w:space="0" w:color="auto"/>
        <w:bottom w:val="none" w:sz="0" w:space="0" w:color="auto"/>
        <w:right w:val="none" w:sz="0" w:space="0" w:color="auto"/>
      </w:divBdr>
    </w:div>
    <w:div w:id="1036780713">
      <w:bodyDiv w:val="1"/>
      <w:marLeft w:val="0"/>
      <w:marRight w:val="0"/>
      <w:marTop w:val="0"/>
      <w:marBottom w:val="0"/>
      <w:divBdr>
        <w:top w:val="none" w:sz="0" w:space="0" w:color="auto"/>
        <w:left w:val="none" w:sz="0" w:space="0" w:color="auto"/>
        <w:bottom w:val="none" w:sz="0" w:space="0" w:color="auto"/>
        <w:right w:val="none" w:sz="0" w:space="0" w:color="auto"/>
      </w:divBdr>
    </w:div>
    <w:div w:id="1047606980">
      <w:bodyDiv w:val="1"/>
      <w:marLeft w:val="0"/>
      <w:marRight w:val="0"/>
      <w:marTop w:val="0"/>
      <w:marBottom w:val="0"/>
      <w:divBdr>
        <w:top w:val="none" w:sz="0" w:space="0" w:color="auto"/>
        <w:left w:val="none" w:sz="0" w:space="0" w:color="auto"/>
        <w:bottom w:val="none" w:sz="0" w:space="0" w:color="auto"/>
        <w:right w:val="none" w:sz="0" w:space="0" w:color="auto"/>
      </w:divBdr>
    </w:div>
    <w:div w:id="1051491910">
      <w:bodyDiv w:val="1"/>
      <w:marLeft w:val="0"/>
      <w:marRight w:val="0"/>
      <w:marTop w:val="0"/>
      <w:marBottom w:val="0"/>
      <w:divBdr>
        <w:top w:val="none" w:sz="0" w:space="0" w:color="auto"/>
        <w:left w:val="none" w:sz="0" w:space="0" w:color="auto"/>
        <w:bottom w:val="none" w:sz="0" w:space="0" w:color="auto"/>
        <w:right w:val="none" w:sz="0" w:space="0" w:color="auto"/>
      </w:divBdr>
    </w:div>
    <w:div w:id="1056396901">
      <w:bodyDiv w:val="1"/>
      <w:marLeft w:val="0"/>
      <w:marRight w:val="0"/>
      <w:marTop w:val="0"/>
      <w:marBottom w:val="0"/>
      <w:divBdr>
        <w:top w:val="none" w:sz="0" w:space="0" w:color="auto"/>
        <w:left w:val="none" w:sz="0" w:space="0" w:color="auto"/>
        <w:bottom w:val="none" w:sz="0" w:space="0" w:color="auto"/>
        <w:right w:val="none" w:sz="0" w:space="0" w:color="auto"/>
      </w:divBdr>
    </w:div>
    <w:div w:id="1058480750">
      <w:bodyDiv w:val="1"/>
      <w:marLeft w:val="0"/>
      <w:marRight w:val="0"/>
      <w:marTop w:val="0"/>
      <w:marBottom w:val="0"/>
      <w:divBdr>
        <w:top w:val="none" w:sz="0" w:space="0" w:color="auto"/>
        <w:left w:val="none" w:sz="0" w:space="0" w:color="auto"/>
        <w:bottom w:val="none" w:sz="0" w:space="0" w:color="auto"/>
        <w:right w:val="none" w:sz="0" w:space="0" w:color="auto"/>
      </w:divBdr>
    </w:div>
    <w:div w:id="1059093557">
      <w:bodyDiv w:val="1"/>
      <w:marLeft w:val="0"/>
      <w:marRight w:val="0"/>
      <w:marTop w:val="0"/>
      <w:marBottom w:val="0"/>
      <w:divBdr>
        <w:top w:val="none" w:sz="0" w:space="0" w:color="auto"/>
        <w:left w:val="none" w:sz="0" w:space="0" w:color="auto"/>
        <w:bottom w:val="none" w:sz="0" w:space="0" w:color="auto"/>
        <w:right w:val="none" w:sz="0" w:space="0" w:color="auto"/>
      </w:divBdr>
    </w:div>
    <w:div w:id="1060053115">
      <w:bodyDiv w:val="1"/>
      <w:marLeft w:val="0"/>
      <w:marRight w:val="0"/>
      <w:marTop w:val="0"/>
      <w:marBottom w:val="0"/>
      <w:divBdr>
        <w:top w:val="none" w:sz="0" w:space="0" w:color="auto"/>
        <w:left w:val="none" w:sz="0" w:space="0" w:color="auto"/>
        <w:bottom w:val="none" w:sz="0" w:space="0" w:color="auto"/>
        <w:right w:val="none" w:sz="0" w:space="0" w:color="auto"/>
      </w:divBdr>
      <w:divsChild>
        <w:div w:id="1966933671">
          <w:marLeft w:val="0"/>
          <w:marRight w:val="0"/>
          <w:marTop w:val="0"/>
          <w:marBottom w:val="0"/>
          <w:divBdr>
            <w:top w:val="none" w:sz="0" w:space="0" w:color="auto"/>
            <w:left w:val="none" w:sz="0" w:space="0" w:color="auto"/>
            <w:bottom w:val="none" w:sz="0" w:space="0" w:color="auto"/>
            <w:right w:val="none" w:sz="0" w:space="0" w:color="auto"/>
          </w:divBdr>
        </w:div>
      </w:divsChild>
    </w:div>
    <w:div w:id="1065645929">
      <w:bodyDiv w:val="1"/>
      <w:marLeft w:val="0"/>
      <w:marRight w:val="0"/>
      <w:marTop w:val="0"/>
      <w:marBottom w:val="0"/>
      <w:divBdr>
        <w:top w:val="none" w:sz="0" w:space="0" w:color="auto"/>
        <w:left w:val="none" w:sz="0" w:space="0" w:color="auto"/>
        <w:bottom w:val="none" w:sz="0" w:space="0" w:color="auto"/>
        <w:right w:val="none" w:sz="0" w:space="0" w:color="auto"/>
      </w:divBdr>
    </w:div>
    <w:div w:id="1071318932">
      <w:bodyDiv w:val="1"/>
      <w:marLeft w:val="0"/>
      <w:marRight w:val="0"/>
      <w:marTop w:val="0"/>
      <w:marBottom w:val="0"/>
      <w:divBdr>
        <w:top w:val="none" w:sz="0" w:space="0" w:color="auto"/>
        <w:left w:val="none" w:sz="0" w:space="0" w:color="auto"/>
        <w:bottom w:val="none" w:sz="0" w:space="0" w:color="auto"/>
        <w:right w:val="none" w:sz="0" w:space="0" w:color="auto"/>
      </w:divBdr>
    </w:div>
    <w:div w:id="1072393455">
      <w:bodyDiv w:val="1"/>
      <w:marLeft w:val="0"/>
      <w:marRight w:val="0"/>
      <w:marTop w:val="0"/>
      <w:marBottom w:val="0"/>
      <w:divBdr>
        <w:top w:val="none" w:sz="0" w:space="0" w:color="auto"/>
        <w:left w:val="none" w:sz="0" w:space="0" w:color="auto"/>
        <w:bottom w:val="none" w:sz="0" w:space="0" w:color="auto"/>
        <w:right w:val="none" w:sz="0" w:space="0" w:color="auto"/>
      </w:divBdr>
    </w:div>
    <w:div w:id="1075976081">
      <w:bodyDiv w:val="1"/>
      <w:marLeft w:val="0"/>
      <w:marRight w:val="0"/>
      <w:marTop w:val="0"/>
      <w:marBottom w:val="0"/>
      <w:divBdr>
        <w:top w:val="none" w:sz="0" w:space="0" w:color="auto"/>
        <w:left w:val="none" w:sz="0" w:space="0" w:color="auto"/>
        <w:bottom w:val="none" w:sz="0" w:space="0" w:color="auto"/>
        <w:right w:val="none" w:sz="0" w:space="0" w:color="auto"/>
      </w:divBdr>
    </w:div>
    <w:div w:id="1080446816">
      <w:bodyDiv w:val="1"/>
      <w:marLeft w:val="0"/>
      <w:marRight w:val="0"/>
      <w:marTop w:val="0"/>
      <w:marBottom w:val="0"/>
      <w:divBdr>
        <w:top w:val="none" w:sz="0" w:space="0" w:color="auto"/>
        <w:left w:val="none" w:sz="0" w:space="0" w:color="auto"/>
        <w:bottom w:val="none" w:sz="0" w:space="0" w:color="auto"/>
        <w:right w:val="none" w:sz="0" w:space="0" w:color="auto"/>
      </w:divBdr>
    </w:div>
    <w:div w:id="1089736617">
      <w:bodyDiv w:val="1"/>
      <w:marLeft w:val="0"/>
      <w:marRight w:val="0"/>
      <w:marTop w:val="0"/>
      <w:marBottom w:val="0"/>
      <w:divBdr>
        <w:top w:val="none" w:sz="0" w:space="0" w:color="auto"/>
        <w:left w:val="none" w:sz="0" w:space="0" w:color="auto"/>
        <w:bottom w:val="none" w:sz="0" w:space="0" w:color="auto"/>
        <w:right w:val="none" w:sz="0" w:space="0" w:color="auto"/>
      </w:divBdr>
    </w:div>
    <w:div w:id="1090661000">
      <w:bodyDiv w:val="1"/>
      <w:marLeft w:val="0"/>
      <w:marRight w:val="0"/>
      <w:marTop w:val="0"/>
      <w:marBottom w:val="0"/>
      <w:divBdr>
        <w:top w:val="none" w:sz="0" w:space="0" w:color="auto"/>
        <w:left w:val="none" w:sz="0" w:space="0" w:color="auto"/>
        <w:bottom w:val="none" w:sz="0" w:space="0" w:color="auto"/>
        <w:right w:val="none" w:sz="0" w:space="0" w:color="auto"/>
      </w:divBdr>
    </w:div>
    <w:div w:id="1094668189">
      <w:bodyDiv w:val="1"/>
      <w:marLeft w:val="0"/>
      <w:marRight w:val="0"/>
      <w:marTop w:val="0"/>
      <w:marBottom w:val="0"/>
      <w:divBdr>
        <w:top w:val="none" w:sz="0" w:space="0" w:color="auto"/>
        <w:left w:val="none" w:sz="0" w:space="0" w:color="auto"/>
        <w:bottom w:val="none" w:sz="0" w:space="0" w:color="auto"/>
        <w:right w:val="none" w:sz="0" w:space="0" w:color="auto"/>
      </w:divBdr>
    </w:div>
    <w:div w:id="1098673590">
      <w:bodyDiv w:val="1"/>
      <w:marLeft w:val="0"/>
      <w:marRight w:val="0"/>
      <w:marTop w:val="0"/>
      <w:marBottom w:val="0"/>
      <w:divBdr>
        <w:top w:val="none" w:sz="0" w:space="0" w:color="auto"/>
        <w:left w:val="none" w:sz="0" w:space="0" w:color="auto"/>
        <w:bottom w:val="none" w:sz="0" w:space="0" w:color="auto"/>
        <w:right w:val="none" w:sz="0" w:space="0" w:color="auto"/>
      </w:divBdr>
    </w:div>
    <w:div w:id="1100879863">
      <w:bodyDiv w:val="1"/>
      <w:marLeft w:val="0"/>
      <w:marRight w:val="0"/>
      <w:marTop w:val="0"/>
      <w:marBottom w:val="0"/>
      <w:divBdr>
        <w:top w:val="none" w:sz="0" w:space="0" w:color="auto"/>
        <w:left w:val="none" w:sz="0" w:space="0" w:color="auto"/>
        <w:bottom w:val="none" w:sz="0" w:space="0" w:color="auto"/>
        <w:right w:val="none" w:sz="0" w:space="0" w:color="auto"/>
      </w:divBdr>
    </w:div>
    <w:div w:id="1106848466">
      <w:bodyDiv w:val="1"/>
      <w:marLeft w:val="0"/>
      <w:marRight w:val="0"/>
      <w:marTop w:val="0"/>
      <w:marBottom w:val="0"/>
      <w:divBdr>
        <w:top w:val="none" w:sz="0" w:space="0" w:color="auto"/>
        <w:left w:val="none" w:sz="0" w:space="0" w:color="auto"/>
        <w:bottom w:val="none" w:sz="0" w:space="0" w:color="auto"/>
        <w:right w:val="none" w:sz="0" w:space="0" w:color="auto"/>
      </w:divBdr>
    </w:div>
    <w:div w:id="1109815121">
      <w:bodyDiv w:val="1"/>
      <w:marLeft w:val="0"/>
      <w:marRight w:val="0"/>
      <w:marTop w:val="0"/>
      <w:marBottom w:val="0"/>
      <w:divBdr>
        <w:top w:val="none" w:sz="0" w:space="0" w:color="auto"/>
        <w:left w:val="none" w:sz="0" w:space="0" w:color="auto"/>
        <w:bottom w:val="none" w:sz="0" w:space="0" w:color="auto"/>
        <w:right w:val="none" w:sz="0" w:space="0" w:color="auto"/>
      </w:divBdr>
    </w:div>
    <w:div w:id="1110585468">
      <w:bodyDiv w:val="1"/>
      <w:marLeft w:val="0"/>
      <w:marRight w:val="0"/>
      <w:marTop w:val="0"/>
      <w:marBottom w:val="0"/>
      <w:divBdr>
        <w:top w:val="none" w:sz="0" w:space="0" w:color="auto"/>
        <w:left w:val="none" w:sz="0" w:space="0" w:color="auto"/>
        <w:bottom w:val="none" w:sz="0" w:space="0" w:color="auto"/>
        <w:right w:val="none" w:sz="0" w:space="0" w:color="auto"/>
      </w:divBdr>
      <w:divsChild>
        <w:div w:id="488520590">
          <w:marLeft w:val="0"/>
          <w:marRight w:val="0"/>
          <w:marTop w:val="0"/>
          <w:marBottom w:val="0"/>
          <w:divBdr>
            <w:top w:val="none" w:sz="0" w:space="0" w:color="auto"/>
            <w:left w:val="none" w:sz="0" w:space="0" w:color="auto"/>
            <w:bottom w:val="none" w:sz="0" w:space="0" w:color="auto"/>
            <w:right w:val="none" w:sz="0" w:space="0" w:color="auto"/>
          </w:divBdr>
          <w:divsChild>
            <w:div w:id="1363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1191">
      <w:bodyDiv w:val="1"/>
      <w:marLeft w:val="0"/>
      <w:marRight w:val="0"/>
      <w:marTop w:val="0"/>
      <w:marBottom w:val="0"/>
      <w:divBdr>
        <w:top w:val="none" w:sz="0" w:space="0" w:color="auto"/>
        <w:left w:val="none" w:sz="0" w:space="0" w:color="auto"/>
        <w:bottom w:val="none" w:sz="0" w:space="0" w:color="auto"/>
        <w:right w:val="none" w:sz="0" w:space="0" w:color="auto"/>
      </w:divBdr>
    </w:div>
    <w:div w:id="1115559805">
      <w:bodyDiv w:val="1"/>
      <w:marLeft w:val="0"/>
      <w:marRight w:val="0"/>
      <w:marTop w:val="0"/>
      <w:marBottom w:val="0"/>
      <w:divBdr>
        <w:top w:val="none" w:sz="0" w:space="0" w:color="auto"/>
        <w:left w:val="none" w:sz="0" w:space="0" w:color="auto"/>
        <w:bottom w:val="none" w:sz="0" w:space="0" w:color="auto"/>
        <w:right w:val="none" w:sz="0" w:space="0" w:color="auto"/>
      </w:divBdr>
      <w:divsChild>
        <w:div w:id="1138105051">
          <w:marLeft w:val="0"/>
          <w:marRight w:val="0"/>
          <w:marTop w:val="0"/>
          <w:marBottom w:val="0"/>
          <w:divBdr>
            <w:top w:val="none" w:sz="0" w:space="0" w:color="auto"/>
            <w:left w:val="none" w:sz="0" w:space="0" w:color="auto"/>
            <w:bottom w:val="none" w:sz="0" w:space="0" w:color="auto"/>
            <w:right w:val="none" w:sz="0" w:space="0" w:color="auto"/>
          </w:divBdr>
        </w:div>
      </w:divsChild>
    </w:div>
    <w:div w:id="1116875453">
      <w:bodyDiv w:val="1"/>
      <w:marLeft w:val="0"/>
      <w:marRight w:val="0"/>
      <w:marTop w:val="0"/>
      <w:marBottom w:val="0"/>
      <w:divBdr>
        <w:top w:val="none" w:sz="0" w:space="0" w:color="auto"/>
        <w:left w:val="none" w:sz="0" w:space="0" w:color="auto"/>
        <w:bottom w:val="none" w:sz="0" w:space="0" w:color="auto"/>
        <w:right w:val="none" w:sz="0" w:space="0" w:color="auto"/>
      </w:divBdr>
    </w:div>
    <w:div w:id="1117873039">
      <w:bodyDiv w:val="1"/>
      <w:marLeft w:val="0"/>
      <w:marRight w:val="0"/>
      <w:marTop w:val="0"/>
      <w:marBottom w:val="0"/>
      <w:divBdr>
        <w:top w:val="none" w:sz="0" w:space="0" w:color="auto"/>
        <w:left w:val="none" w:sz="0" w:space="0" w:color="auto"/>
        <w:bottom w:val="none" w:sz="0" w:space="0" w:color="auto"/>
        <w:right w:val="none" w:sz="0" w:space="0" w:color="auto"/>
      </w:divBdr>
    </w:div>
    <w:div w:id="1126391750">
      <w:bodyDiv w:val="1"/>
      <w:marLeft w:val="0"/>
      <w:marRight w:val="0"/>
      <w:marTop w:val="0"/>
      <w:marBottom w:val="0"/>
      <w:divBdr>
        <w:top w:val="none" w:sz="0" w:space="0" w:color="auto"/>
        <w:left w:val="none" w:sz="0" w:space="0" w:color="auto"/>
        <w:bottom w:val="none" w:sz="0" w:space="0" w:color="auto"/>
        <w:right w:val="none" w:sz="0" w:space="0" w:color="auto"/>
      </w:divBdr>
    </w:div>
    <w:div w:id="1127967235">
      <w:bodyDiv w:val="1"/>
      <w:marLeft w:val="0"/>
      <w:marRight w:val="0"/>
      <w:marTop w:val="0"/>
      <w:marBottom w:val="0"/>
      <w:divBdr>
        <w:top w:val="none" w:sz="0" w:space="0" w:color="auto"/>
        <w:left w:val="none" w:sz="0" w:space="0" w:color="auto"/>
        <w:bottom w:val="none" w:sz="0" w:space="0" w:color="auto"/>
        <w:right w:val="none" w:sz="0" w:space="0" w:color="auto"/>
      </w:divBdr>
    </w:div>
    <w:div w:id="1130855330">
      <w:bodyDiv w:val="1"/>
      <w:marLeft w:val="0"/>
      <w:marRight w:val="0"/>
      <w:marTop w:val="0"/>
      <w:marBottom w:val="0"/>
      <w:divBdr>
        <w:top w:val="none" w:sz="0" w:space="0" w:color="auto"/>
        <w:left w:val="none" w:sz="0" w:space="0" w:color="auto"/>
        <w:bottom w:val="none" w:sz="0" w:space="0" w:color="auto"/>
        <w:right w:val="none" w:sz="0" w:space="0" w:color="auto"/>
      </w:divBdr>
    </w:div>
    <w:div w:id="1134638473">
      <w:bodyDiv w:val="1"/>
      <w:marLeft w:val="0"/>
      <w:marRight w:val="0"/>
      <w:marTop w:val="0"/>
      <w:marBottom w:val="0"/>
      <w:divBdr>
        <w:top w:val="none" w:sz="0" w:space="0" w:color="auto"/>
        <w:left w:val="none" w:sz="0" w:space="0" w:color="auto"/>
        <w:bottom w:val="none" w:sz="0" w:space="0" w:color="auto"/>
        <w:right w:val="none" w:sz="0" w:space="0" w:color="auto"/>
      </w:divBdr>
    </w:div>
    <w:div w:id="1136723633">
      <w:bodyDiv w:val="1"/>
      <w:marLeft w:val="0"/>
      <w:marRight w:val="0"/>
      <w:marTop w:val="0"/>
      <w:marBottom w:val="0"/>
      <w:divBdr>
        <w:top w:val="none" w:sz="0" w:space="0" w:color="auto"/>
        <w:left w:val="none" w:sz="0" w:space="0" w:color="auto"/>
        <w:bottom w:val="none" w:sz="0" w:space="0" w:color="auto"/>
        <w:right w:val="none" w:sz="0" w:space="0" w:color="auto"/>
      </w:divBdr>
    </w:div>
    <w:div w:id="1136796447">
      <w:bodyDiv w:val="1"/>
      <w:marLeft w:val="0"/>
      <w:marRight w:val="0"/>
      <w:marTop w:val="0"/>
      <w:marBottom w:val="0"/>
      <w:divBdr>
        <w:top w:val="none" w:sz="0" w:space="0" w:color="auto"/>
        <w:left w:val="none" w:sz="0" w:space="0" w:color="auto"/>
        <w:bottom w:val="none" w:sz="0" w:space="0" w:color="auto"/>
        <w:right w:val="none" w:sz="0" w:space="0" w:color="auto"/>
      </w:divBdr>
      <w:divsChild>
        <w:div w:id="910626749">
          <w:marLeft w:val="0"/>
          <w:marRight w:val="0"/>
          <w:marTop w:val="0"/>
          <w:marBottom w:val="0"/>
          <w:divBdr>
            <w:top w:val="none" w:sz="0" w:space="0" w:color="auto"/>
            <w:left w:val="none" w:sz="0" w:space="0" w:color="auto"/>
            <w:bottom w:val="none" w:sz="0" w:space="0" w:color="auto"/>
            <w:right w:val="none" w:sz="0" w:space="0" w:color="auto"/>
          </w:divBdr>
        </w:div>
      </w:divsChild>
    </w:div>
    <w:div w:id="1141843823">
      <w:bodyDiv w:val="1"/>
      <w:marLeft w:val="0"/>
      <w:marRight w:val="0"/>
      <w:marTop w:val="0"/>
      <w:marBottom w:val="0"/>
      <w:divBdr>
        <w:top w:val="none" w:sz="0" w:space="0" w:color="auto"/>
        <w:left w:val="none" w:sz="0" w:space="0" w:color="auto"/>
        <w:bottom w:val="none" w:sz="0" w:space="0" w:color="auto"/>
        <w:right w:val="none" w:sz="0" w:space="0" w:color="auto"/>
      </w:divBdr>
    </w:div>
    <w:div w:id="1146119543">
      <w:bodyDiv w:val="1"/>
      <w:marLeft w:val="0"/>
      <w:marRight w:val="0"/>
      <w:marTop w:val="0"/>
      <w:marBottom w:val="0"/>
      <w:divBdr>
        <w:top w:val="none" w:sz="0" w:space="0" w:color="auto"/>
        <w:left w:val="none" w:sz="0" w:space="0" w:color="auto"/>
        <w:bottom w:val="none" w:sz="0" w:space="0" w:color="auto"/>
        <w:right w:val="none" w:sz="0" w:space="0" w:color="auto"/>
      </w:divBdr>
    </w:div>
    <w:div w:id="1147741676">
      <w:bodyDiv w:val="1"/>
      <w:marLeft w:val="0"/>
      <w:marRight w:val="0"/>
      <w:marTop w:val="0"/>
      <w:marBottom w:val="0"/>
      <w:divBdr>
        <w:top w:val="none" w:sz="0" w:space="0" w:color="auto"/>
        <w:left w:val="none" w:sz="0" w:space="0" w:color="auto"/>
        <w:bottom w:val="none" w:sz="0" w:space="0" w:color="auto"/>
        <w:right w:val="none" w:sz="0" w:space="0" w:color="auto"/>
      </w:divBdr>
    </w:div>
    <w:div w:id="1158113803">
      <w:bodyDiv w:val="1"/>
      <w:marLeft w:val="0"/>
      <w:marRight w:val="0"/>
      <w:marTop w:val="0"/>
      <w:marBottom w:val="0"/>
      <w:divBdr>
        <w:top w:val="none" w:sz="0" w:space="0" w:color="auto"/>
        <w:left w:val="none" w:sz="0" w:space="0" w:color="auto"/>
        <w:bottom w:val="none" w:sz="0" w:space="0" w:color="auto"/>
        <w:right w:val="none" w:sz="0" w:space="0" w:color="auto"/>
      </w:divBdr>
      <w:divsChild>
        <w:div w:id="217786429">
          <w:marLeft w:val="0"/>
          <w:marRight w:val="0"/>
          <w:marTop w:val="0"/>
          <w:marBottom w:val="0"/>
          <w:divBdr>
            <w:top w:val="single" w:sz="2" w:space="0" w:color="D9D9E3"/>
            <w:left w:val="single" w:sz="2" w:space="0" w:color="D9D9E3"/>
            <w:bottom w:val="single" w:sz="2" w:space="0" w:color="D9D9E3"/>
            <w:right w:val="single" w:sz="2" w:space="0" w:color="D9D9E3"/>
          </w:divBdr>
          <w:divsChild>
            <w:div w:id="54737404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4804738">
                  <w:marLeft w:val="0"/>
                  <w:marRight w:val="0"/>
                  <w:marTop w:val="0"/>
                  <w:marBottom w:val="0"/>
                  <w:divBdr>
                    <w:top w:val="single" w:sz="2" w:space="0" w:color="D9D9E3"/>
                    <w:left w:val="single" w:sz="2" w:space="0" w:color="D9D9E3"/>
                    <w:bottom w:val="single" w:sz="2" w:space="0" w:color="D9D9E3"/>
                    <w:right w:val="single" w:sz="2" w:space="0" w:color="D9D9E3"/>
                  </w:divBdr>
                  <w:divsChild>
                    <w:div w:id="1831749103">
                      <w:marLeft w:val="0"/>
                      <w:marRight w:val="0"/>
                      <w:marTop w:val="0"/>
                      <w:marBottom w:val="0"/>
                      <w:divBdr>
                        <w:top w:val="single" w:sz="2" w:space="0" w:color="D9D9E3"/>
                        <w:left w:val="single" w:sz="2" w:space="0" w:color="D9D9E3"/>
                        <w:bottom w:val="single" w:sz="2" w:space="0" w:color="D9D9E3"/>
                        <w:right w:val="single" w:sz="2" w:space="0" w:color="D9D9E3"/>
                      </w:divBdr>
                      <w:divsChild>
                        <w:div w:id="179635463">
                          <w:marLeft w:val="0"/>
                          <w:marRight w:val="0"/>
                          <w:marTop w:val="0"/>
                          <w:marBottom w:val="0"/>
                          <w:divBdr>
                            <w:top w:val="single" w:sz="2" w:space="0" w:color="D9D9E3"/>
                            <w:left w:val="single" w:sz="2" w:space="0" w:color="D9D9E3"/>
                            <w:bottom w:val="single" w:sz="2" w:space="0" w:color="D9D9E3"/>
                            <w:right w:val="single" w:sz="2" w:space="0" w:color="D9D9E3"/>
                          </w:divBdr>
                          <w:divsChild>
                            <w:div w:id="2043432946">
                              <w:marLeft w:val="0"/>
                              <w:marRight w:val="0"/>
                              <w:marTop w:val="0"/>
                              <w:marBottom w:val="0"/>
                              <w:divBdr>
                                <w:top w:val="single" w:sz="2" w:space="0" w:color="D9D9E3"/>
                                <w:left w:val="single" w:sz="2" w:space="0" w:color="D9D9E3"/>
                                <w:bottom w:val="single" w:sz="2" w:space="0" w:color="D9D9E3"/>
                                <w:right w:val="single" w:sz="2" w:space="0" w:color="D9D9E3"/>
                              </w:divBdr>
                              <w:divsChild>
                                <w:div w:id="1202278489">
                                  <w:marLeft w:val="0"/>
                                  <w:marRight w:val="0"/>
                                  <w:marTop w:val="0"/>
                                  <w:marBottom w:val="0"/>
                                  <w:divBdr>
                                    <w:top w:val="single" w:sz="2" w:space="0" w:color="D9D9E3"/>
                                    <w:left w:val="single" w:sz="2" w:space="0" w:color="D9D9E3"/>
                                    <w:bottom w:val="single" w:sz="2" w:space="0" w:color="D9D9E3"/>
                                    <w:right w:val="single" w:sz="2" w:space="0" w:color="D9D9E3"/>
                                  </w:divBdr>
                                  <w:divsChild>
                                    <w:div w:id="1522864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7096684">
      <w:bodyDiv w:val="1"/>
      <w:marLeft w:val="0"/>
      <w:marRight w:val="0"/>
      <w:marTop w:val="0"/>
      <w:marBottom w:val="0"/>
      <w:divBdr>
        <w:top w:val="none" w:sz="0" w:space="0" w:color="auto"/>
        <w:left w:val="none" w:sz="0" w:space="0" w:color="auto"/>
        <w:bottom w:val="none" w:sz="0" w:space="0" w:color="auto"/>
        <w:right w:val="none" w:sz="0" w:space="0" w:color="auto"/>
      </w:divBdr>
      <w:divsChild>
        <w:div w:id="201872178">
          <w:marLeft w:val="0"/>
          <w:marRight w:val="0"/>
          <w:marTop w:val="0"/>
          <w:marBottom w:val="0"/>
          <w:divBdr>
            <w:top w:val="none" w:sz="0" w:space="0" w:color="auto"/>
            <w:left w:val="none" w:sz="0" w:space="0" w:color="auto"/>
            <w:bottom w:val="none" w:sz="0" w:space="0" w:color="auto"/>
            <w:right w:val="none" w:sz="0" w:space="0" w:color="auto"/>
          </w:divBdr>
        </w:div>
      </w:divsChild>
    </w:div>
    <w:div w:id="1171795004">
      <w:bodyDiv w:val="1"/>
      <w:marLeft w:val="0"/>
      <w:marRight w:val="0"/>
      <w:marTop w:val="0"/>
      <w:marBottom w:val="0"/>
      <w:divBdr>
        <w:top w:val="none" w:sz="0" w:space="0" w:color="auto"/>
        <w:left w:val="none" w:sz="0" w:space="0" w:color="auto"/>
        <w:bottom w:val="none" w:sz="0" w:space="0" w:color="auto"/>
        <w:right w:val="none" w:sz="0" w:space="0" w:color="auto"/>
      </w:divBdr>
    </w:div>
    <w:div w:id="1177038187">
      <w:bodyDiv w:val="1"/>
      <w:marLeft w:val="0"/>
      <w:marRight w:val="0"/>
      <w:marTop w:val="0"/>
      <w:marBottom w:val="0"/>
      <w:divBdr>
        <w:top w:val="none" w:sz="0" w:space="0" w:color="auto"/>
        <w:left w:val="none" w:sz="0" w:space="0" w:color="auto"/>
        <w:bottom w:val="none" w:sz="0" w:space="0" w:color="auto"/>
        <w:right w:val="none" w:sz="0" w:space="0" w:color="auto"/>
      </w:divBdr>
    </w:div>
    <w:div w:id="1201430329">
      <w:bodyDiv w:val="1"/>
      <w:marLeft w:val="0"/>
      <w:marRight w:val="0"/>
      <w:marTop w:val="0"/>
      <w:marBottom w:val="0"/>
      <w:divBdr>
        <w:top w:val="none" w:sz="0" w:space="0" w:color="auto"/>
        <w:left w:val="none" w:sz="0" w:space="0" w:color="auto"/>
        <w:bottom w:val="none" w:sz="0" w:space="0" w:color="auto"/>
        <w:right w:val="none" w:sz="0" w:space="0" w:color="auto"/>
      </w:divBdr>
    </w:div>
    <w:div w:id="1209952142">
      <w:bodyDiv w:val="1"/>
      <w:marLeft w:val="0"/>
      <w:marRight w:val="0"/>
      <w:marTop w:val="0"/>
      <w:marBottom w:val="0"/>
      <w:divBdr>
        <w:top w:val="none" w:sz="0" w:space="0" w:color="auto"/>
        <w:left w:val="none" w:sz="0" w:space="0" w:color="auto"/>
        <w:bottom w:val="none" w:sz="0" w:space="0" w:color="auto"/>
        <w:right w:val="none" w:sz="0" w:space="0" w:color="auto"/>
      </w:divBdr>
    </w:div>
    <w:div w:id="1215586104">
      <w:bodyDiv w:val="1"/>
      <w:marLeft w:val="0"/>
      <w:marRight w:val="0"/>
      <w:marTop w:val="0"/>
      <w:marBottom w:val="0"/>
      <w:divBdr>
        <w:top w:val="none" w:sz="0" w:space="0" w:color="auto"/>
        <w:left w:val="none" w:sz="0" w:space="0" w:color="auto"/>
        <w:bottom w:val="none" w:sz="0" w:space="0" w:color="auto"/>
        <w:right w:val="none" w:sz="0" w:space="0" w:color="auto"/>
      </w:divBdr>
    </w:div>
    <w:div w:id="1219708481">
      <w:bodyDiv w:val="1"/>
      <w:marLeft w:val="0"/>
      <w:marRight w:val="0"/>
      <w:marTop w:val="0"/>
      <w:marBottom w:val="0"/>
      <w:divBdr>
        <w:top w:val="none" w:sz="0" w:space="0" w:color="auto"/>
        <w:left w:val="none" w:sz="0" w:space="0" w:color="auto"/>
        <w:bottom w:val="none" w:sz="0" w:space="0" w:color="auto"/>
        <w:right w:val="none" w:sz="0" w:space="0" w:color="auto"/>
      </w:divBdr>
    </w:div>
    <w:div w:id="1240600381">
      <w:bodyDiv w:val="1"/>
      <w:marLeft w:val="0"/>
      <w:marRight w:val="0"/>
      <w:marTop w:val="0"/>
      <w:marBottom w:val="0"/>
      <w:divBdr>
        <w:top w:val="none" w:sz="0" w:space="0" w:color="auto"/>
        <w:left w:val="none" w:sz="0" w:space="0" w:color="auto"/>
        <w:bottom w:val="none" w:sz="0" w:space="0" w:color="auto"/>
        <w:right w:val="none" w:sz="0" w:space="0" w:color="auto"/>
      </w:divBdr>
    </w:div>
    <w:div w:id="1249921285">
      <w:bodyDiv w:val="1"/>
      <w:marLeft w:val="0"/>
      <w:marRight w:val="0"/>
      <w:marTop w:val="0"/>
      <w:marBottom w:val="0"/>
      <w:divBdr>
        <w:top w:val="none" w:sz="0" w:space="0" w:color="auto"/>
        <w:left w:val="none" w:sz="0" w:space="0" w:color="auto"/>
        <w:bottom w:val="none" w:sz="0" w:space="0" w:color="auto"/>
        <w:right w:val="none" w:sz="0" w:space="0" w:color="auto"/>
      </w:divBdr>
    </w:div>
    <w:div w:id="1253468519">
      <w:bodyDiv w:val="1"/>
      <w:marLeft w:val="0"/>
      <w:marRight w:val="0"/>
      <w:marTop w:val="0"/>
      <w:marBottom w:val="0"/>
      <w:divBdr>
        <w:top w:val="none" w:sz="0" w:space="0" w:color="auto"/>
        <w:left w:val="none" w:sz="0" w:space="0" w:color="auto"/>
        <w:bottom w:val="none" w:sz="0" w:space="0" w:color="auto"/>
        <w:right w:val="none" w:sz="0" w:space="0" w:color="auto"/>
      </w:divBdr>
    </w:div>
    <w:div w:id="1256396970">
      <w:bodyDiv w:val="1"/>
      <w:marLeft w:val="0"/>
      <w:marRight w:val="0"/>
      <w:marTop w:val="0"/>
      <w:marBottom w:val="0"/>
      <w:divBdr>
        <w:top w:val="none" w:sz="0" w:space="0" w:color="auto"/>
        <w:left w:val="none" w:sz="0" w:space="0" w:color="auto"/>
        <w:bottom w:val="none" w:sz="0" w:space="0" w:color="auto"/>
        <w:right w:val="none" w:sz="0" w:space="0" w:color="auto"/>
      </w:divBdr>
    </w:div>
    <w:div w:id="1257056329">
      <w:bodyDiv w:val="1"/>
      <w:marLeft w:val="0"/>
      <w:marRight w:val="0"/>
      <w:marTop w:val="0"/>
      <w:marBottom w:val="0"/>
      <w:divBdr>
        <w:top w:val="none" w:sz="0" w:space="0" w:color="auto"/>
        <w:left w:val="none" w:sz="0" w:space="0" w:color="auto"/>
        <w:bottom w:val="none" w:sz="0" w:space="0" w:color="auto"/>
        <w:right w:val="none" w:sz="0" w:space="0" w:color="auto"/>
      </w:divBdr>
    </w:div>
    <w:div w:id="1262185018">
      <w:bodyDiv w:val="1"/>
      <w:marLeft w:val="0"/>
      <w:marRight w:val="0"/>
      <w:marTop w:val="0"/>
      <w:marBottom w:val="0"/>
      <w:divBdr>
        <w:top w:val="none" w:sz="0" w:space="0" w:color="auto"/>
        <w:left w:val="none" w:sz="0" w:space="0" w:color="auto"/>
        <w:bottom w:val="none" w:sz="0" w:space="0" w:color="auto"/>
        <w:right w:val="none" w:sz="0" w:space="0" w:color="auto"/>
      </w:divBdr>
    </w:div>
    <w:div w:id="1262295640">
      <w:bodyDiv w:val="1"/>
      <w:marLeft w:val="0"/>
      <w:marRight w:val="0"/>
      <w:marTop w:val="0"/>
      <w:marBottom w:val="0"/>
      <w:divBdr>
        <w:top w:val="none" w:sz="0" w:space="0" w:color="auto"/>
        <w:left w:val="none" w:sz="0" w:space="0" w:color="auto"/>
        <w:bottom w:val="none" w:sz="0" w:space="0" w:color="auto"/>
        <w:right w:val="none" w:sz="0" w:space="0" w:color="auto"/>
      </w:divBdr>
    </w:div>
    <w:div w:id="1262491611">
      <w:bodyDiv w:val="1"/>
      <w:marLeft w:val="0"/>
      <w:marRight w:val="0"/>
      <w:marTop w:val="0"/>
      <w:marBottom w:val="0"/>
      <w:divBdr>
        <w:top w:val="none" w:sz="0" w:space="0" w:color="auto"/>
        <w:left w:val="none" w:sz="0" w:space="0" w:color="auto"/>
        <w:bottom w:val="none" w:sz="0" w:space="0" w:color="auto"/>
        <w:right w:val="none" w:sz="0" w:space="0" w:color="auto"/>
      </w:divBdr>
    </w:div>
    <w:div w:id="1271477124">
      <w:bodyDiv w:val="1"/>
      <w:marLeft w:val="0"/>
      <w:marRight w:val="0"/>
      <w:marTop w:val="0"/>
      <w:marBottom w:val="0"/>
      <w:divBdr>
        <w:top w:val="none" w:sz="0" w:space="0" w:color="auto"/>
        <w:left w:val="none" w:sz="0" w:space="0" w:color="auto"/>
        <w:bottom w:val="none" w:sz="0" w:space="0" w:color="auto"/>
        <w:right w:val="none" w:sz="0" w:space="0" w:color="auto"/>
      </w:divBdr>
    </w:div>
    <w:div w:id="1278753228">
      <w:bodyDiv w:val="1"/>
      <w:marLeft w:val="0"/>
      <w:marRight w:val="0"/>
      <w:marTop w:val="0"/>
      <w:marBottom w:val="0"/>
      <w:divBdr>
        <w:top w:val="none" w:sz="0" w:space="0" w:color="auto"/>
        <w:left w:val="none" w:sz="0" w:space="0" w:color="auto"/>
        <w:bottom w:val="none" w:sz="0" w:space="0" w:color="auto"/>
        <w:right w:val="none" w:sz="0" w:space="0" w:color="auto"/>
      </w:divBdr>
    </w:div>
    <w:div w:id="1288702454">
      <w:bodyDiv w:val="1"/>
      <w:marLeft w:val="0"/>
      <w:marRight w:val="0"/>
      <w:marTop w:val="0"/>
      <w:marBottom w:val="0"/>
      <w:divBdr>
        <w:top w:val="none" w:sz="0" w:space="0" w:color="auto"/>
        <w:left w:val="none" w:sz="0" w:space="0" w:color="auto"/>
        <w:bottom w:val="none" w:sz="0" w:space="0" w:color="auto"/>
        <w:right w:val="none" w:sz="0" w:space="0" w:color="auto"/>
      </w:divBdr>
    </w:div>
    <w:div w:id="1291277264">
      <w:bodyDiv w:val="1"/>
      <w:marLeft w:val="0"/>
      <w:marRight w:val="0"/>
      <w:marTop w:val="0"/>
      <w:marBottom w:val="0"/>
      <w:divBdr>
        <w:top w:val="none" w:sz="0" w:space="0" w:color="auto"/>
        <w:left w:val="none" w:sz="0" w:space="0" w:color="auto"/>
        <w:bottom w:val="none" w:sz="0" w:space="0" w:color="auto"/>
        <w:right w:val="none" w:sz="0" w:space="0" w:color="auto"/>
      </w:divBdr>
    </w:div>
    <w:div w:id="1296179030">
      <w:bodyDiv w:val="1"/>
      <w:marLeft w:val="0"/>
      <w:marRight w:val="0"/>
      <w:marTop w:val="0"/>
      <w:marBottom w:val="0"/>
      <w:divBdr>
        <w:top w:val="none" w:sz="0" w:space="0" w:color="auto"/>
        <w:left w:val="none" w:sz="0" w:space="0" w:color="auto"/>
        <w:bottom w:val="none" w:sz="0" w:space="0" w:color="auto"/>
        <w:right w:val="none" w:sz="0" w:space="0" w:color="auto"/>
      </w:divBdr>
    </w:div>
    <w:div w:id="1297681180">
      <w:bodyDiv w:val="1"/>
      <w:marLeft w:val="0"/>
      <w:marRight w:val="0"/>
      <w:marTop w:val="0"/>
      <w:marBottom w:val="0"/>
      <w:divBdr>
        <w:top w:val="none" w:sz="0" w:space="0" w:color="auto"/>
        <w:left w:val="none" w:sz="0" w:space="0" w:color="auto"/>
        <w:bottom w:val="none" w:sz="0" w:space="0" w:color="auto"/>
        <w:right w:val="none" w:sz="0" w:space="0" w:color="auto"/>
      </w:divBdr>
    </w:div>
    <w:div w:id="1297876783">
      <w:bodyDiv w:val="1"/>
      <w:marLeft w:val="0"/>
      <w:marRight w:val="0"/>
      <w:marTop w:val="0"/>
      <w:marBottom w:val="0"/>
      <w:divBdr>
        <w:top w:val="none" w:sz="0" w:space="0" w:color="auto"/>
        <w:left w:val="none" w:sz="0" w:space="0" w:color="auto"/>
        <w:bottom w:val="none" w:sz="0" w:space="0" w:color="auto"/>
        <w:right w:val="none" w:sz="0" w:space="0" w:color="auto"/>
      </w:divBdr>
    </w:div>
    <w:div w:id="1320423862">
      <w:bodyDiv w:val="1"/>
      <w:marLeft w:val="0"/>
      <w:marRight w:val="0"/>
      <w:marTop w:val="0"/>
      <w:marBottom w:val="0"/>
      <w:divBdr>
        <w:top w:val="none" w:sz="0" w:space="0" w:color="auto"/>
        <w:left w:val="none" w:sz="0" w:space="0" w:color="auto"/>
        <w:bottom w:val="none" w:sz="0" w:space="0" w:color="auto"/>
        <w:right w:val="none" w:sz="0" w:space="0" w:color="auto"/>
      </w:divBdr>
    </w:div>
    <w:div w:id="1322735309">
      <w:bodyDiv w:val="1"/>
      <w:marLeft w:val="0"/>
      <w:marRight w:val="0"/>
      <w:marTop w:val="0"/>
      <w:marBottom w:val="0"/>
      <w:divBdr>
        <w:top w:val="none" w:sz="0" w:space="0" w:color="auto"/>
        <w:left w:val="none" w:sz="0" w:space="0" w:color="auto"/>
        <w:bottom w:val="none" w:sz="0" w:space="0" w:color="auto"/>
        <w:right w:val="none" w:sz="0" w:space="0" w:color="auto"/>
      </w:divBdr>
    </w:div>
    <w:div w:id="1326319459">
      <w:bodyDiv w:val="1"/>
      <w:marLeft w:val="0"/>
      <w:marRight w:val="0"/>
      <w:marTop w:val="0"/>
      <w:marBottom w:val="0"/>
      <w:divBdr>
        <w:top w:val="none" w:sz="0" w:space="0" w:color="auto"/>
        <w:left w:val="none" w:sz="0" w:space="0" w:color="auto"/>
        <w:bottom w:val="none" w:sz="0" w:space="0" w:color="auto"/>
        <w:right w:val="none" w:sz="0" w:space="0" w:color="auto"/>
      </w:divBdr>
    </w:div>
    <w:div w:id="1331719702">
      <w:bodyDiv w:val="1"/>
      <w:marLeft w:val="0"/>
      <w:marRight w:val="0"/>
      <w:marTop w:val="0"/>
      <w:marBottom w:val="0"/>
      <w:divBdr>
        <w:top w:val="none" w:sz="0" w:space="0" w:color="auto"/>
        <w:left w:val="none" w:sz="0" w:space="0" w:color="auto"/>
        <w:bottom w:val="none" w:sz="0" w:space="0" w:color="auto"/>
        <w:right w:val="none" w:sz="0" w:space="0" w:color="auto"/>
      </w:divBdr>
    </w:div>
    <w:div w:id="1340887008">
      <w:bodyDiv w:val="1"/>
      <w:marLeft w:val="0"/>
      <w:marRight w:val="0"/>
      <w:marTop w:val="0"/>
      <w:marBottom w:val="0"/>
      <w:divBdr>
        <w:top w:val="none" w:sz="0" w:space="0" w:color="auto"/>
        <w:left w:val="none" w:sz="0" w:space="0" w:color="auto"/>
        <w:bottom w:val="none" w:sz="0" w:space="0" w:color="auto"/>
        <w:right w:val="none" w:sz="0" w:space="0" w:color="auto"/>
      </w:divBdr>
    </w:div>
    <w:div w:id="1353800725">
      <w:bodyDiv w:val="1"/>
      <w:marLeft w:val="0"/>
      <w:marRight w:val="0"/>
      <w:marTop w:val="0"/>
      <w:marBottom w:val="0"/>
      <w:divBdr>
        <w:top w:val="none" w:sz="0" w:space="0" w:color="auto"/>
        <w:left w:val="none" w:sz="0" w:space="0" w:color="auto"/>
        <w:bottom w:val="none" w:sz="0" w:space="0" w:color="auto"/>
        <w:right w:val="none" w:sz="0" w:space="0" w:color="auto"/>
      </w:divBdr>
    </w:div>
    <w:div w:id="1358890784">
      <w:bodyDiv w:val="1"/>
      <w:marLeft w:val="0"/>
      <w:marRight w:val="0"/>
      <w:marTop w:val="0"/>
      <w:marBottom w:val="0"/>
      <w:divBdr>
        <w:top w:val="none" w:sz="0" w:space="0" w:color="auto"/>
        <w:left w:val="none" w:sz="0" w:space="0" w:color="auto"/>
        <w:bottom w:val="none" w:sz="0" w:space="0" w:color="auto"/>
        <w:right w:val="none" w:sz="0" w:space="0" w:color="auto"/>
      </w:divBdr>
    </w:div>
    <w:div w:id="1358896962">
      <w:bodyDiv w:val="1"/>
      <w:marLeft w:val="0"/>
      <w:marRight w:val="0"/>
      <w:marTop w:val="0"/>
      <w:marBottom w:val="0"/>
      <w:divBdr>
        <w:top w:val="none" w:sz="0" w:space="0" w:color="auto"/>
        <w:left w:val="none" w:sz="0" w:space="0" w:color="auto"/>
        <w:bottom w:val="none" w:sz="0" w:space="0" w:color="auto"/>
        <w:right w:val="none" w:sz="0" w:space="0" w:color="auto"/>
      </w:divBdr>
    </w:div>
    <w:div w:id="1361274285">
      <w:bodyDiv w:val="1"/>
      <w:marLeft w:val="0"/>
      <w:marRight w:val="0"/>
      <w:marTop w:val="0"/>
      <w:marBottom w:val="0"/>
      <w:divBdr>
        <w:top w:val="none" w:sz="0" w:space="0" w:color="auto"/>
        <w:left w:val="none" w:sz="0" w:space="0" w:color="auto"/>
        <w:bottom w:val="none" w:sz="0" w:space="0" w:color="auto"/>
        <w:right w:val="none" w:sz="0" w:space="0" w:color="auto"/>
      </w:divBdr>
      <w:divsChild>
        <w:div w:id="1207990920">
          <w:marLeft w:val="0"/>
          <w:marRight w:val="0"/>
          <w:marTop w:val="0"/>
          <w:marBottom w:val="0"/>
          <w:divBdr>
            <w:top w:val="none" w:sz="0" w:space="0" w:color="auto"/>
            <w:left w:val="none" w:sz="0" w:space="0" w:color="auto"/>
            <w:bottom w:val="none" w:sz="0" w:space="0" w:color="auto"/>
            <w:right w:val="none" w:sz="0" w:space="0" w:color="auto"/>
          </w:divBdr>
        </w:div>
      </w:divsChild>
    </w:div>
    <w:div w:id="1385640929">
      <w:bodyDiv w:val="1"/>
      <w:marLeft w:val="0"/>
      <w:marRight w:val="0"/>
      <w:marTop w:val="0"/>
      <w:marBottom w:val="0"/>
      <w:divBdr>
        <w:top w:val="none" w:sz="0" w:space="0" w:color="auto"/>
        <w:left w:val="none" w:sz="0" w:space="0" w:color="auto"/>
        <w:bottom w:val="none" w:sz="0" w:space="0" w:color="auto"/>
        <w:right w:val="none" w:sz="0" w:space="0" w:color="auto"/>
      </w:divBdr>
    </w:div>
    <w:div w:id="1392849396">
      <w:bodyDiv w:val="1"/>
      <w:marLeft w:val="0"/>
      <w:marRight w:val="0"/>
      <w:marTop w:val="0"/>
      <w:marBottom w:val="0"/>
      <w:divBdr>
        <w:top w:val="none" w:sz="0" w:space="0" w:color="auto"/>
        <w:left w:val="none" w:sz="0" w:space="0" w:color="auto"/>
        <w:bottom w:val="none" w:sz="0" w:space="0" w:color="auto"/>
        <w:right w:val="none" w:sz="0" w:space="0" w:color="auto"/>
      </w:divBdr>
    </w:div>
    <w:div w:id="1393232380">
      <w:bodyDiv w:val="1"/>
      <w:marLeft w:val="0"/>
      <w:marRight w:val="0"/>
      <w:marTop w:val="0"/>
      <w:marBottom w:val="0"/>
      <w:divBdr>
        <w:top w:val="none" w:sz="0" w:space="0" w:color="auto"/>
        <w:left w:val="none" w:sz="0" w:space="0" w:color="auto"/>
        <w:bottom w:val="none" w:sz="0" w:space="0" w:color="auto"/>
        <w:right w:val="none" w:sz="0" w:space="0" w:color="auto"/>
      </w:divBdr>
    </w:div>
    <w:div w:id="1395591490">
      <w:bodyDiv w:val="1"/>
      <w:marLeft w:val="0"/>
      <w:marRight w:val="0"/>
      <w:marTop w:val="0"/>
      <w:marBottom w:val="0"/>
      <w:divBdr>
        <w:top w:val="none" w:sz="0" w:space="0" w:color="auto"/>
        <w:left w:val="none" w:sz="0" w:space="0" w:color="auto"/>
        <w:bottom w:val="none" w:sz="0" w:space="0" w:color="auto"/>
        <w:right w:val="none" w:sz="0" w:space="0" w:color="auto"/>
      </w:divBdr>
    </w:div>
    <w:div w:id="1395616299">
      <w:bodyDiv w:val="1"/>
      <w:marLeft w:val="0"/>
      <w:marRight w:val="0"/>
      <w:marTop w:val="0"/>
      <w:marBottom w:val="0"/>
      <w:divBdr>
        <w:top w:val="none" w:sz="0" w:space="0" w:color="auto"/>
        <w:left w:val="none" w:sz="0" w:space="0" w:color="auto"/>
        <w:bottom w:val="none" w:sz="0" w:space="0" w:color="auto"/>
        <w:right w:val="none" w:sz="0" w:space="0" w:color="auto"/>
      </w:divBdr>
    </w:div>
    <w:div w:id="1402405331">
      <w:bodyDiv w:val="1"/>
      <w:marLeft w:val="0"/>
      <w:marRight w:val="0"/>
      <w:marTop w:val="0"/>
      <w:marBottom w:val="0"/>
      <w:divBdr>
        <w:top w:val="none" w:sz="0" w:space="0" w:color="auto"/>
        <w:left w:val="none" w:sz="0" w:space="0" w:color="auto"/>
        <w:bottom w:val="none" w:sz="0" w:space="0" w:color="auto"/>
        <w:right w:val="none" w:sz="0" w:space="0" w:color="auto"/>
      </w:divBdr>
    </w:div>
    <w:div w:id="1414543919">
      <w:bodyDiv w:val="1"/>
      <w:marLeft w:val="0"/>
      <w:marRight w:val="0"/>
      <w:marTop w:val="0"/>
      <w:marBottom w:val="0"/>
      <w:divBdr>
        <w:top w:val="none" w:sz="0" w:space="0" w:color="auto"/>
        <w:left w:val="none" w:sz="0" w:space="0" w:color="auto"/>
        <w:bottom w:val="none" w:sz="0" w:space="0" w:color="auto"/>
        <w:right w:val="none" w:sz="0" w:space="0" w:color="auto"/>
      </w:divBdr>
    </w:div>
    <w:div w:id="1415202856">
      <w:bodyDiv w:val="1"/>
      <w:marLeft w:val="0"/>
      <w:marRight w:val="0"/>
      <w:marTop w:val="0"/>
      <w:marBottom w:val="0"/>
      <w:divBdr>
        <w:top w:val="none" w:sz="0" w:space="0" w:color="auto"/>
        <w:left w:val="none" w:sz="0" w:space="0" w:color="auto"/>
        <w:bottom w:val="none" w:sz="0" w:space="0" w:color="auto"/>
        <w:right w:val="none" w:sz="0" w:space="0" w:color="auto"/>
      </w:divBdr>
    </w:div>
    <w:div w:id="1415593127">
      <w:bodyDiv w:val="1"/>
      <w:marLeft w:val="0"/>
      <w:marRight w:val="0"/>
      <w:marTop w:val="0"/>
      <w:marBottom w:val="0"/>
      <w:divBdr>
        <w:top w:val="none" w:sz="0" w:space="0" w:color="auto"/>
        <w:left w:val="none" w:sz="0" w:space="0" w:color="auto"/>
        <w:bottom w:val="none" w:sz="0" w:space="0" w:color="auto"/>
        <w:right w:val="none" w:sz="0" w:space="0" w:color="auto"/>
      </w:divBdr>
    </w:div>
    <w:div w:id="1423839250">
      <w:bodyDiv w:val="1"/>
      <w:marLeft w:val="0"/>
      <w:marRight w:val="0"/>
      <w:marTop w:val="0"/>
      <w:marBottom w:val="0"/>
      <w:divBdr>
        <w:top w:val="none" w:sz="0" w:space="0" w:color="auto"/>
        <w:left w:val="none" w:sz="0" w:space="0" w:color="auto"/>
        <w:bottom w:val="none" w:sz="0" w:space="0" w:color="auto"/>
        <w:right w:val="none" w:sz="0" w:space="0" w:color="auto"/>
      </w:divBdr>
    </w:div>
    <w:div w:id="1424646394">
      <w:bodyDiv w:val="1"/>
      <w:marLeft w:val="0"/>
      <w:marRight w:val="0"/>
      <w:marTop w:val="0"/>
      <w:marBottom w:val="0"/>
      <w:divBdr>
        <w:top w:val="none" w:sz="0" w:space="0" w:color="auto"/>
        <w:left w:val="none" w:sz="0" w:space="0" w:color="auto"/>
        <w:bottom w:val="none" w:sz="0" w:space="0" w:color="auto"/>
        <w:right w:val="none" w:sz="0" w:space="0" w:color="auto"/>
      </w:divBdr>
    </w:div>
    <w:div w:id="1426338550">
      <w:bodyDiv w:val="1"/>
      <w:marLeft w:val="0"/>
      <w:marRight w:val="0"/>
      <w:marTop w:val="0"/>
      <w:marBottom w:val="0"/>
      <w:divBdr>
        <w:top w:val="none" w:sz="0" w:space="0" w:color="auto"/>
        <w:left w:val="none" w:sz="0" w:space="0" w:color="auto"/>
        <w:bottom w:val="none" w:sz="0" w:space="0" w:color="auto"/>
        <w:right w:val="none" w:sz="0" w:space="0" w:color="auto"/>
      </w:divBdr>
    </w:div>
    <w:div w:id="1427187085">
      <w:bodyDiv w:val="1"/>
      <w:marLeft w:val="0"/>
      <w:marRight w:val="0"/>
      <w:marTop w:val="0"/>
      <w:marBottom w:val="0"/>
      <w:divBdr>
        <w:top w:val="none" w:sz="0" w:space="0" w:color="auto"/>
        <w:left w:val="none" w:sz="0" w:space="0" w:color="auto"/>
        <w:bottom w:val="none" w:sz="0" w:space="0" w:color="auto"/>
        <w:right w:val="none" w:sz="0" w:space="0" w:color="auto"/>
      </w:divBdr>
    </w:div>
    <w:div w:id="1445004149">
      <w:bodyDiv w:val="1"/>
      <w:marLeft w:val="0"/>
      <w:marRight w:val="0"/>
      <w:marTop w:val="0"/>
      <w:marBottom w:val="0"/>
      <w:divBdr>
        <w:top w:val="none" w:sz="0" w:space="0" w:color="auto"/>
        <w:left w:val="none" w:sz="0" w:space="0" w:color="auto"/>
        <w:bottom w:val="none" w:sz="0" w:space="0" w:color="auto"/>
        <w:right w:val="none" w:sz="0" w:space="0" w:color="auto"/>
      </w:divBdr>
    </w:div>
    <w:div w:id="1450660490">
      <w:bodyDiv w:val="1"/>
      <w:marLeft w:val="0"/>
      <w:marRight w:val="0"/>
      <w:marTop w:val="0"/>
      <w:marBottom w:val="0"/>
      <w:divBdr>
        <w:top w:val="none" w:sz="0" w:space="0" w:color="auto"/>
        <w:left w:val="none" w:sz="0" w:space="0" w:color="auto"/>
        <w:bottom w:val="none" w:sz="0" w:space="0" w:color="auto"/>
        <w:right w:val="none" w:sz="0" w:space="0" w:color="auto"/>
      </w:divBdr>
    </w:div>
    <w:div w:id="1464739133">
      <w:bodyDiv w:val="1"/>
      <w:marLeft w:val="0"/>
      <w:marRight w:val="0"/>
      <w:marTop w:val="0"/>
      <w:marBottom w:val="0"/>
      <w:divBdr>
        <w:top w:val="none" w:sz="0" w:space="0" w:color="auto"/>
        <w:left w:val="none" w:sz="0" w:space="0" w:color="auto"/>
        <w:bottom w:val="none" w:sz="0" w:space="0" w:color="auto"/>
        <w:right w:val="none" w:sz="0" w:space="0" w:color="auto"/>
      </w:divBdr>
    </w:div>
    <w:div w:id="1466655068">
      <w:bodyDiv w:val="1"/>
      <w:marLeft w:val="0"/>
      <w:marRight w:val="0"/>
      <w:marTop w:val="0"/>
      <w:marBottom w:val="0"/>
      <w:divBdr>
        <w:top w:val="none" w:sz="0" w:space="0" w:color="auto"/>
        <w:left w:val="none" w:sz="0" w:space="0" w:color="auto"/>
        <w:bottom w:val="none" w:sz="0" w:space="0" w:color="auto"/>
        <w:right w:val="none" w:sz="0" w:space="0" w:color="auto"/>
      </w:divBdr>
    </w:div>
    <w:div w:id="1474718708">
      <w:bodyDiv w:val="1"/>
      <w:marLeft w:val="0"/>
      <w:marRight w:val="0"/>
      <w:marTop w:val="0"/>
      <w:marBottom w:val="0"/>
      <w:divBdr>
        <w:top w:val="none" w:sz="0" w:space="0" w:color="auto"/>
        <w:left w:val="none" w:sz="0" w:space="0" w:color="auto"/>
        <w:bottom w:val="none" w:sz="0" w:space="0" w:color="auto"/>
        <w:right w:val="none" w:sz="0" w:space="0" w:color="auto"/>
      </w:divBdr>
    </w:div>
    <w:div w:id="1483041122">
      <w:bodyDiv w:val="1"/>
      <w:marLeft w:val="0"/>
      <w:marRight w:val="0"/>
      <w:marTop w:val="0"/>
      <w:marBottom w:val="0"/>
      <w:divBdr>
        <w:top w:val="none" w:sz="0" w:space="0" w:color="auto"/>
        <w:left w:val="none" w:sz="0" w:space="0" w:color="auto"/>
        <w:bottom w:val="none" w:sz="0" w:space="0" w:color="auto"/>
        <w:right w:val="none" w:sz="0" w:space="0" w:color="auto"/>
      </w:divBdr>
    </w:div>
    <w:div w:id="1485201515">
      <w:bodyDiv w:val="1"/>
      <w:marLeft w:val="0"/>
      <w:marRight w:val="0"/>
      <w:marTop w:val="0"/>
      <w:marBottom w:val="0"/>
      <w:divBdr>
        <w:top w:val="none" w:sz="0" w:space="0" w:color="auto"/>
        <w:left w:val="none" w:sz="0" w:space="0" w:color="auto"/>
        <w:bottom w:val="none" w:sz="0" w:space="0" w:color="auto"/>
        <w:right w:val="none" w:sz="0" w:space="0" w:color="auto"/>
      </w:divBdr>
    </w:div>
    <w:div w:id="1485967412">
      <w:bodyDiv w:val="1"/>
      <w:marLeft w:val="0"/>
      <w:marRight w:val="0"/>
      <w:marTop w:val="0"/>
      <w:marBottom w:val="0"/>
      <w:divBdr>
        <w:top w:val="none" w:sz="0" w:space="0" w:color="auto"/>
        <w:left w:val="none" w:sz="0" w:space="0" w:color="auto"/>
        <w:bottom w:val="none" w:sz="0" w:space="0" w:color="auto"/>
        <w:right w:val="none" w:sz="0" w:space="0" w:color="auto"/>
      </w:divBdr>
    </w:div>
    <w:div w:id="1489438889">
      <w:bodyDiv w:val="1"/>
      <w:marLeft w:val="0"/>
      <w:marRight w:val="0"/>
      <w:marTop w:val="0"/>
      <w:marBottom w:val="0"/>
      <w:divBdr>
        <w:top w:val="none" w:sz="0" w:space="0" w:color="auto"/>
        <w:left w:val="none" w:sz="0" w:space="0" w:color="auto"/>
        <w:bottom w:val="none" w:sz="0" w:space="0" w:color="auto"/>
        <w:right w:val="none" w:sz="0" w:space="0" w:color="auto"/>
      </w:divBdr>
    </w:div>
    <w:div w:id="1497066366">
      <w:bodyDiv w:val="1"/>
      <w:marLeft w:val="0"/>
      <w:marRight w:val="0"/>
      <w:marTop w:val="0"/>
      <w:marBottom w:val="0"/>
      <w:divBdr>
        <w:top w:val="none" w:sz="0" w:space="0" w:color="auto"/>
        <w:left w:val="none" w:sz="0" w:space="0" w:color="auto"/>
        <w:bottom w:val="none" w:sz="0" w:space="0" w:color="auto"/>
        <w:right w:val="none" w:sz="0" w:space="0" w:color="auto"/>
      </w:divBdr>
      <w:divsChild>
        <w:div w:id="314265887">
          <w:marLeft w:val="547"/>
          <w:marRight w:val="0"/>
          <w:marTop w:val="0"/>
          <w:marBottom w:val="0"/>
          <w:divBdr>
            <w:top w:val="none" w:sz="0" w:space="0" w:color="auto"/>
            <w:left w:val="none" w:sz="0" w:space="0" w:color="auto"/>
            <w:bottom w:val="none" w:sz="0" w:space="0" w:color="auto"/>
            <w:right w:val="none" w:sz="0" w:space="0" w:color="auto"/>
          </w:divBdr>
        </w:div>
        <w:div w:id="543910179">
          <w:marLeft w:val="547"/>
          <w:marRight w:val="0"/>
          <w:marTop w:val="0"/>
          <w:marBottom w:val="0"/>
          <w:divBdr>
            <w:top w:val="none" w:sz="0" w:space="0" w:color="auto"/>
            <w:left w:val="none" w:sz="0" w:space="0" w:color="auto"/>
            <w:bottom w:val="none" w:sz="0" w:space="0" w:color="auto"/>
            <w:right w:val="none" w:sz="0" w:space="0" w:color="auto"/>
          </w:divBdr>
        </w:div>
        <w:div w:id="1797093423">
          <w:marLeft w:val="547"/>
          <w:marRight w:val="0"/>
          <w:marTop w:val="0"/>
          <w:marBottom w:val="0"/>
          <w:divBdr>
            <w:top w:val="none" w:sz="0" w:space="0" w:color="auto"/>
            <w:left w:val="none" w:sz="0" w:space="0" w:color="auto"/>
            <w:bottom w:val="none" w:sz="0" w:space="0" w:color="auto"/>
            <w:right w:val="none" w:sz="0" w:space="0" w:color="auto"/>
          </w:divBdr>
        </w:div>
      </w:divsChild>
    </w:div>
    <w:div w:id="1499031043">
      <w:bodyDiv w:val="1"/>
      <w:marLeft w:val="0"/>
      <w:marRight w:val="0"/>
      <w:marTop w:val="0"/>
      <w:marBottom w:val="0"/>
      <w:divBdr>
        <w:top w:val="none" w:sz="0" w:space="0" w:color="auto"/>
        <w:left w:val="none" w:sz="0" w:space="0" w:color="auto"/>
        <w:bottom w:val="none" w:sz="0" w:space="0" w:color="auto"/>
        <w:right w:val="none" w:sz="0" w:space="0" w:color="auto"/>
      </w:divBdr>
    </w:div>
    <w:div w:id="1501698009">
      <w:bodyDiv w:val="1"/>
      <w:marLeft w:val="0"/>
      <w:marRight w:val="0"/>
      <w:marTop w:val="0"/>
      <w:marBottom w:val="0"/>
      <w:divBdr>
        <w:top w:val="none" w:sz="0" w:space="0" w:color="auto"/>
        <w:left w:val="none" w:sz="0" w:space="0" w:color="auto"/>
        <w:bottom w:val="none" w:sz="0" w:space="0" w:color="auto"/>
        <w:right w:val="none" w:sz="0" w:space="0" w:color="auto"/>
      </w:divBdr>
    </w:div>
    <w:div w:id="1501775921">
      <w:bodyDiv w:val="1"/>
      <w:marLeft w:val="0"/>
      <w:marRight w:val="0"/>
      <w:marTop w:val="0"/>
      <w:marBottom w:val="0"/>
      <w:divBdr>
        <w:top w:val="none" w:sz="0" w:space="0" w:color="auto"/>
        <w:left w:val="none" w:sz="0" w:space="0" w:color="auto"/>
        <w:bottom w:val="none" w:sz="0" w:space="0" w:color="auto"/>
        <w:right w:val="none" w:sz="0" w:space="0" w:color="auto"/>
      </w:divBdr>
    </w:div>
    <w:div w:id="1506629858">
      <w:bodyDiv w:val="1"/>
      <w:marLeft w:val="0"/>
      <w:marRight w:val="0"/>
      <w:marTop w:val="0"/>
      <w:marBottom w:val="0"/>
      <w:divBdr>
        <w:top w:val="none" w:sz="0" w:space="0" w:color="auto"/>
        <w:left w:val="none" w:sz="0" w:space="0" w:color="auto"/>
        <w:bottom w:val="none" w:sz="0" w:space="0" w:color="auto"/>
        <w:right w:val="none" w:sz="0" w:space="0" w:color="auto"/>
      </w:divBdr>
    </w:div>
    <w:div w:id="1519154254">
      <w:bodyDiv w:val="1"/>
      <w:marLeft w:val="0"/>
      <w:marRight w:val="0"/>
      <w:marTop w:val="0"/>
      <w:marBottom w:val="0"/>
      <w:divBdr>
        <w:top w:val="none" w:sz="0" w:space="0" w:color="auto"/>
        <w:left w:val="none" w:sz="0" w:space="0" w:color="auto"/>
        <w:bottom w:val="none" w:sz="0" w:space="0" w:color="auto"/>
        <w:right w:val="none" w:sz="0" w:space="0" w:color="auto"/>
      </w:divBdr>
    </w:div>
    <w:div w:id="1521092684">
      <w:bodyDiv w:val="1"/>
      <w:marLeft w:val="0"/>
      <w:marRight w:val="0"/>
      <w:marTop w:val="0"/>
      <w:marBottom w:val="0"/>
      <w:divBdr>
        <w:top w:val="none" w:sz="0" w:space="0" w:color="auto"/>
        <w:left w:val="none" w:sz="0" w:space="0" w:color="auto"/>
        <w:bottom w:val="none" w:sz="0" w:space="0" w:color="auto"/>
        <w:right w:val="none" w:sz="0" w:space="0" w:color="auto"/>
      </w:divBdr>
    </w:div>
    <w:div w:id="1523594209">
      <w:bodyDiv w:val="1"/>
      <w:marLeft w:val="0"/>
      <w:marRight w:val="0"/>
      <w:marTop w:val="0"/>
      <w:marBottom w:val="0"/>
      <w:divBdr>
        <w:top w:val="none" w:sz="0" w:space="0" w:color="auto"/>
        <w:left w:val="none" w:sz="0" w:space="0" w:color="auto"/>
        <w:bottom w:val="none" w:sz="0" w:space="0" w:color="auto"/>
        <w:right w:val="none" w:sz="0" w:space="0" w:color="auto"/>
      </w:divBdr>
    </w:div>
    <w:div w:id="1526290721">
      <w:bodyDiv w:val="1"/>
      <w:marLeft w:val="0"/>
      <w:marRight w:val="0"/>
      <w:marTop w:val="0"/>
      <w:marBottom w:val="0"/>
      <w:divBdr>
        <w:top w:val="none" w:sz="0" w:space="0" w:color="auto"/>
        <w:left w:val="none" w:sz="0" w:space="0" w:color="auto"/>
        <w:bottom w:val="none" w:sz="0" w:space="0" w:color="auto"/>
        <w:right w:val="none" w:sz="0" w:space="0" w:color="auto"/>
      </w:divBdr>
    </w:div>
    <w:div w:id="1528252314">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4609787">
      <w:bodyDiv w:val="1"/>
      <w:marLeft w:val="0"/>
      <w:marRight w:val="0"/>
      <w:marTop w:val="0"/>
      <w:marBottom w:val="0"/>
      <w:divBdr>
        <w:top w:val="none" w:sz="0" w:space="0" w:color="auto"/>
        <w:left w:val="none" w:sz="0" w:space="0" w:color="auto"/>
        <w:bottom w:val="none" w:sz="0" w:space="0" w:color="auto"/>
        <w:right w:val="none" w:sz="0" w:space="0" w:color="auto"/>
      </w:divBdr>
    </w:div>
    <w:div w:id="1544900388">
      <w:bodyDiv w:val="1"/>
      <w:marLeft w:val="0"/>
      <w:marRight w:val="0"/>
      <w:marTop w:val="0"/>
      <w:marBottom w:val="0"/>
      <w:divBdr>
        <w:top w:val="none" w:sz="0" w:space="0" w:color="auto"/>
        <w:left w:val="none" w:sz="0" w:space="0" w:color="auto"/>
        <w:bottom w:val="none" w:sz="0" w:space="0" w:color="auto"/>
        <w:right w:val="none" w:sz="0" w:space="0" w:color="auto"/>
      </w:divBdr>
    </w:div>
    <w:div w:id="1545173781">
      <w:bodyDiv w:val="1"/>
      <w:marLeft w:val="0"/>
      <w:marRight w:val="0"/>
      <w:marTop w:val="0"/>
      <w:marBottom w:val="0"/>
      <w:divBdr>
        <w:top w:val="none" w:sz="0" w:space="0" w:color="auto"/>
        <w:left w:val="none" w:sz="0" w:space="0" w:color="auto"/>
        <w:bottom w:val="none" w:sz="0" w:space="0" w:color="auto"/>
        <w:right w:val="none" w:sz="0" w:space="0" w:color="auto"/>
      </w:divBdr>
    </w:div>
    <w:div w:id="1551500040">
      <w:bodyDiv w:val="1"/>
      <w:marLeft w:val="0"/>
      <w:marRight w:val="0"/>
      <w:marTop w:val="0"/>
      <w:marBottom w:val="0"/>
      <w:divBdr>
        <w:top w:val="none" w:sz="0" w:space="0" w:color="auto"/>
        <w:left w:val="none" w:sz="0" w:space="0" w:color="auto"/>
        <w:bottom w:val="none" w:sz="0" w:space="0" w:color="auto"/>
        <w:right w:val="none" w:sz="0" w:space="0" w:color="auto"/>
      </w:divBdr>
    </w:div>
    <w:div w:id="1559902215">
      <w:bodyDiv w:val="1"/>
      <w:marLeft w:val="0"/>
      <w:marRight w:val="0"/>
      <w:marTop w:val="0"/>
      <w:marBottom w:val="0"/>
      <w:divBdr>
        <w:top w:val="none" w:sz="0" w:space="0" w:color="auto"/>
        <w:left w:val="none" w:sz="0" w:space="0" w:color="auto"/>
        <w:bottom w:val="none" w:sz="0" w:space="0" w:color="auto"/>
        <w:right w:val="none" w:sz="0" w:space="0" w:color="auto"/>
      </w:divBdr>
    </w:div>
    <w:div w:id="1560896126">
      <w:bodyDiv w:val="1"/>
      <w:marLeft w:val="0"/>
      <w:marRight w:val="0"/>
      <w:marTop w:val="0"/>
      <w:marBottom w:val="0"/>
      <w:divBdr>
        <w:top w:val="none" w:sz="0" w:space="0" w:color="auto"/>
        <w:left w:val="none" w:sz="0" w:space="0" w:color="auto"/>
        <w:bottom w:val="none" w:sz="0" w:space="0" w:color="auto"/>
        <w:right w:val="none" w:sz="0" w:space="0" w:color="auto"/>
      </w:divBdr>
    </w:div>
    <w:div w:id="1561599205">
      <w:bodyDiv w:val="1"/>
      <w:marLeft w:val="0"/>
      <w:marRight w:val="0"/>
      <w:marTop w:val="0"/>
      <w:marBottom w:val="0"/>
      <w:divBdr>
        <w:top w:val="none" w:sz="0" w:space="0" w:color="auto"/>
        <w:left w:val="none" w:sz="0" w:space="0" w:color="auto"/>
        <w:bottom w:val="none" w:sz="0" w:space="0" w:color="auto"/>
        <w:right w:val="none" w:sz="0" w:space="0" w:color="auto"/>
      </w:divBdr>
    </w:div>
    <w:div w:id="1562669607">
      <w:bodyDiv w:val="1"/>
      <w:marLeft w:val="0"/>
      <w:marRight w:val="0"/>
      <w:marTop w:val="0"/>
      <w:marBottom w:val="0"/>
      <w:divBdr>
        <w:top w:val="none" w:sz="0" w:space="0" w:color="auto"/>
        <w:left w:val="none" w:sz="0" w:space="0" w:color="auto"/>
        <w:bottom w:val="none" w:sz="0" w:space="0" w:color="auto"/>
        <w:right w:val="none" w:sz="0" w:space="0" w:color="auto"/>
      </w:divBdr>
    </w:div>
    <w:div w:id="1571500161">
      <w:bodyDiv w:val="1"/>
      <w:marLeft w:val="0"/>
      <w:marRight w:val="0"/>
      <w:marTop w:val="0"/>
      <w:marBottom w:val="0"/>
      <w:divBdr>
        <w:top w:val="none" w:sz="0" w:space="0" w:color="auto"/>
        <w:left w:val="none" w:sz="0" w:space="0" w:color="auto"/>
        <w:bottom w:val="none" w:sz="0" w:space="0" w:color="auto"/>
        <w:right w:val="none" w:sz="0" w:space="0" w:color="auto"/>
      </w:divBdr>
    </w:div>
    <w:div w:id="1572502222">
      <w:bodyDiv w:val="1"/>
      <w:marLeft w:val="0"/>
      <w:marRight w:val="0"/>
      <w:marTop w:val="0"/>
      <w:marBottom w:val="0"/>
      <w:divBdr>
        <w:top w:val="none" w:sz="0" w:space="0" w:color="auto"/>
        <w:left w:val="none" w:sz="0" w:space="0" w:color="auto"/>
        <w:bottom w:val="none" w:sz="0" w:space="0" w:color="auto"/>
        <w:right w:val="none" w:sz="0" w:space="0" w:color="auto"/>
      </w:divBdr>
    </w:div>
    <w:div w:id="1575120399">
      <w:bodyDiv w:val="1"/>
      <w:marLeft w:val="0"/>
      <w:marRight w:val="0"/>
      <w:marTop w:val="0"/>
      <w:marBottom w:val="0"/>
      <w:divBdr>
        <w:top w:val="none" w:sz="0" w:space="0" w:color="auto"/>
        <w:left w:val="none" w:sz="0" w:space="0" w:color="auto"/>
        <w:bottom w:val="none" w:sz="0" w:space="0" w:color="auto"/>
        <w:right w:val="none" w:sz="0" w:space="0" w:color="auto"/>
      </w:divBdr>
    </w:div>
    <w:div w:id="1587760197">
      <w:bodyDiv w:val="1"/>
      <w:marLeft w:val="0"/>
      <w:marRight w:val="0"/>
      <w:marTop w:val="0"/>
      <w:marBottom w:val="0"/>
      <w:divBdr>
        <w:top w:val="none" w:sz="0" w:space="0" w:color="auto"/>
        <w:left w:val="none" w:sz="0" w:space="0" w:color="auto"/>
        <w:bottom w:val="none" w:sz="0" w:space="0" w:color="auto"/>
        <w:right w:val="none" w:sz="0" w:space="0" w:color="auto"/>
      </w:divBdr>
    </w:div>
    <w:div w:id="1600869510">
      <w:bodyDiv w:val="1"/>
      <w:marLeft w:val="0"/>
      <w:marRight w:val="0"/>
      <w:marTop w:val="0"/>
      <w:marBottom w:val="0"/>
      <w:divBdr>
        <w:top w:val="none" w:sz="0" w:space="0" w:color="auto"/>
        <w:left w:val="none" w:sz="0" w:space="0" w:color="auto"/>
        <w:bottom w:val="none" w:sz="0" w:space="0" w:color="auto"/>
        <w:right w:val="none" w:sz="0" w:space="0" w:color="auto"/>
      </w:divBdr>
    </w:div>
    <w:div w:id="1601333302">
      <w:bodyDiv w:val="1"/>
      <w:marLeft w:val="0"/>
      <w:marRight w:val="0"/>
      <w:marTop w:val="0"/>
      <w:marBottom w:val="0"/>
      <w:divBdr>
        <w:top w:val="none" w:sz="0" w:space="0" w:color="auto"/>
        <w:left w:val="none" w:sz="0" w:space="0" w:color="auto"/>
        <w:bottom w:val="none" w:sz="0" w:space="0" w:color="auto"/>
        <w:right w:val="none" w:sz="0" w:space="0" w:color="auto"/>
      </w:divBdr>
    </w:div>
    <w:div w:id="1606502369">
      <w:bodyDiv w:val="1"/>
      <w:marLeft w:val="0"/>
      <w:marRight w:val="0"/>
      <w:marTop w:val="0"/>
      <w:marBottom w:val="0"/>
      <w:divBdr>
        <w:top w:val="none" w:sz="0" w:space="0" w:color="auto"/>
        <w:left w:val="none" w:sz="0" w:space="0" w:color="auto"/>
        <w:bottom w:val="none" w:sz="0" w:space="0" w:color="auto"/>
        <w:right w:val="none" w:sz="0" w:space="0" w:color="auto"/>
      </w:divBdr>
    </w:div>
    <w:div w:id="1609000617">
      <w:bodyDiv w:val="1"/>
      <w:marLeft w:val="0"/>
      <w:marRight w:val="0"/>
      <w:marTop w:val="0"/>
      <w:marBottom w:val="0"/>
      <w:divBdr>
        <w:top w:val="none" w:sz="0" w:space="0" w:color="auto"/>
        <w:left w:val="none" w:sz="0" w:space="0" w:color="auto"/>
        <w:bottom w:val="none" w:sz="0" w:space="0" w:color="auto"/>
        <w:right w:val="none" w:sz="0" w:space="0" w:color="auto"/>
      </w:divBdr>
    </w:div>
    <w:div w:id="1613782957">
      <w:bodyDiv w:val="1"/>
      <w:marLeft w:val="0"/>
      <w:marRight w:val="0"/>
      <w:marTop w:val="0"/>
      <w:marBottom w:val="0"/>
      <w:divBdr>
        <w:top w:val="none" w:sz="0" w:space="0" w:color="auto"/>
        <w:left w:val="none" w:sz="0" w:space="0" w:color="auto"/>
        <w:bottom w:val="none" w:sz="0" w:space="0" w:color="auto"/>
        <w:right w:val="none" w:sz="0" w:space="0" w:color="auto"/>
      </w:divBdr>
    </w:div>
    <w:div w:id="1620262332">
      <w:bodyDiv w:val="1"/>
      <w:marLeft w:val="0"/>
      <w:marRight w:val="0"/>
      <w:marTop w:val="0"/>
      <w:marBottom w:val="0"/>
      <w:divBdr>
        <w:top w:val="none" w:sz="0" w:space="0" w:color="auto"/>
        <w:left w:val="none" w:sz="0" w:space="0" w:color="auto"/>
        <w:bottom w:val="none" w:sz="0" w:space="0" w:color="auto"/>
        <w:right w:val="none" w:sz="0" w:space="0" w:color="auto"/>
      </w:divBdr>
    </w:div>
    <w:div w:id="1620914755">
      <w:bodyDiv w:val="1"/>
      <w:marLeft w:val="0"/>
      <w:marRight w:val="0"/>
      <w:marTop w:val="0"/>
      <w:marBottom w:val="0"/>
      <w:divBdr>
        <w:top w:val="none" w:sz="0" w:space="0" w:color="auto"/>
        <w:left w:val="none" w:sz="0" w:space="0" w:color="auto"/>
        <w:bottom w:val="none" w:sz="0" w:space="0" w:color="auto"/>
        <w:right w:val="none" w:sz="0" w:space="0" w:color="auto"/>
      </w:divBdr>
    </w:div>
    <w:div w:id="1629358925">
      <w:bodyDiv w:val="1"/>
      <w:marLeft w:val="0"/>
      <w:marRight w:val="0"/>
      <w:marTop w:val="0"/>
      <w:marBottom w:val="0"/>
      <w:divBdr>
        <w:top w:val="none" w:sz="0" w:space="0" w:color="auto"/>
        <w:left w:val="none" w:sz="0" w:space="0" w:color="auto"/>
        <w:bottom w:val="none" w:sz="0" w:space="0" w:color="auto"/>
        <w:right w:val="none" w:sz="0" w:space="0" w:color="auto"/>
      </w:divBdr>
    </w:div>
    <w:div w:id="1629513249">
      <w:bodyDiv w:val="1"/>
      <w:marLeft w:val="0"/>
      <w:marRight w:val="0"/>
      <w:marTop w:val="0"/>
      <w:marBottom w:val="0"/>
      <w:divBdr>
        <w:top w:val="none" w:sz="0" w:space="0" w:color="auto"/>
        <w:left w:val="none" w:sz="0" w:space="0" w:color="auto"/>
        <w:bottom w:val="none" w:sz="0" w:space="0" w:color="auto"/>
        <w:right w:val="none" w:sz="0" w:space="0" w:color="auto"/>
      </w:divBdr>
      <w:divsChild>
        <w:div w:id="109670067">
          <w:marLeft w:val="0"/>
          <w:marRight w:val="0"/>
          <w:marTop w:val="0"/>
          <w:marBottom w:val="0"/>
          <w:divBdr>
            <w:top w:val="none" w:sz="0" w:space="0" w:color="auto"/>
            <w:left w:val="none" w:sz="0" w:space="0" w:color="auto"/>
            <w:bottom w:val="none" w:sz="0" w:space="0" w:color="auto"/>
            <w:right w:val="none" w:sz="0" w:space="0" w:color="auto"/>
          </w:divBdr>
        </w:div>
        <w:div w:id="1866868925">
          <w:marLeft w:val="0"/>
          <w:marRight w:val="0"/>
          <w:marTop w:val="0"/>
          <w:marBottom w:val="0"/>
          <w:divBdr>
            <w:top w:val="none" w:sz="0" w:space="0" w:color="auto"/>
            <w:left w:val="none" w:sz="0" w:space="0" w:color="auto"/>
            <w:bottom w:val="none" w:sz="0" w:space="0" w:color="auto"/>
            <w:right w:val="none" w:sz="0" w:space="0" w:color="auto"/>
          </w:divBdr>
        </w:div>
        <w:div w:id="2026592746">
          <w:marLeft w:val="0"/>
          <w:marRight w:val="0"/>
          <w:marTop w:val="0"/>
          <w:marBottom w:val="0"/>
          <w:divBdr>
            <w:top w:val="none" w:sz="0" w:space="0" w:color="auto"/>
            <w:left w:val="none" w:sz="0" w:space="0" w:color="auto"/>
            <w:bottom w:val="none" w:sz="0" w:space="0" w:color="auto"/>
            <w:right w:val="none" w:sz="0" w:space="0" w:color="auto"/>
          </w:divBdr>
        </w:div>
      </w:divsChild>
    </w:div>
    <w:div w:id="1650206476">
      <w:bodyDiv w:val="1"/>
      <w:marLeft w:val="0"/>
      <w:marRight w:val="0"/>
      <w:marTop w:val="0"/>
      <w:marBottom w:val="0"/>
      <w:divBdr>
        <w:top w:val="none" w:sz="0" w:space="0" w:color="auto"/>
        <w:left w:val="none" w:sz="0" w:space="0" w:color="auto"/>
        <w:bottom w:val="none" w:sz="0" w:space="0" w:color="auto"/>
        <w:right w:val="none" w:sz="0" w:space="0" w:color="auto"/>
      </w:divBdr>
    </w:div>
    <w:div w:id="1657954493">
      <w:bodyDiv w:val="1"/>
      <w:marLeft w:val="0"/>
      <w:marRight w:val="0"/>
      <w:marTop w:val="0"/>
      <w:marBottom w:val="0"/>
      <w:divBdr>
        <w:top w:val="none" w:sz="0" w:space="0" w:color="auto"/>
        <w:left w:val="none" w:sz="0" w:space="0" w:color="auto"/>
        <w:bottom w:val="none" w:sz="0" w:space="0" w:color="auto"/>
        <w:right w:val="none" w:sz="0" w:space="0" w:color="auto"/>
      </w:divBdr>
    </w:div>
    <w:div w:id="1661690295">
      <w:bodyDiv w:val="1"/>
      <w:marLeft w:val="0"/>
      <w:marRight w:val="0"/>
      <w:marTop w:val="0"/>
      <w:marBottom w:val="0"/>
      <w:divBdr>
        <w:top w:val="none" w:sz="0" w:space="0" w:color="auto"/>
        <w:left w:val="none" w:sz="0" w:space="0" w:color="auto"/>
        <w:bottom w:val="none" w:sz="0" w:space="0" w:color="auto"/>
        <w:right w:val="none" w:sz="0" w:space="0" w:color="auto"/>
      </w:divBdr>
    </w:div>
    <w:div w:id="1674453068">
      <w:bodyDiv w:val="1"/>
      <w:marLeft w:val="0"/>
      <w:marRight w:val="0"/>
      <w:marTop w:val="0"/>
      <w:marBottom w:val="0"/>
      <w:divBdr>
        <w:top w:val="none" w:sz="0" w:space="0" w:color="auto"/>
        <w:left w:val="none" w:sz="0" w:space="0" w:color="auto"/>
        <w:bottom w:val="none" w:sz="0" w:space="0" w:color="auto"/>
        <w:right w:val="none" w:sz="0" w:space="0" w:color="auto"/>
      </w:divBdr>
    </w:div>
    <w:div w:id="1679696238">
      <w:bodyDiv w:val="1"/>
      <w:marLeft w:val="0"/>
      <w:marRight w:val="0"/>
      <w:marTop w:val="0"/>
      <w:marBottom w:val="0"/>
      <w:divBdr>
        <w:top w:val="none" w:sz="0" w:space="0" w:color="auto"/>
        <w:left w:val="none" w:sz="0" w:space="0" w:color="auto"/>
        <w:bottom w:val="none" w:sz="0" w:space="0" w:color="auto"/>
        <w:right w:val="none" w:sz="0" w:space="0" w:color="auto"/>
      </w:divBdr>
    </w:div>
    <w:div w:id="1683974580">
      <w:bodyDiv w:val="1"/>
      <w:marLeft w:val="0"/>
      <w:marRight w:val="0"/>
      <w:marTop w:val="0"/>
      <w:marBottom w:val="0"/>
      <w:divBdr>
        <w:top w:val="none" w:sz="0" w:space="0" w:color="auto"/>
        <w:left w:val="none" w:sz="0" w:space="0" w:color="auto"/>
        <w:bottom w:val="none" w:sz="0" w:space="0" w:color="auto"/>
        <w:right w:val="none" w:sz="0" w:space="0" w:color="auto"/>
      </w:divBdr>
    </w:div>
    <w:div w:id="1685863604">
      <w:bodyDiv w:val="1"/>
      <w:marLeft w:val="0"/>
      <w:marRight w:val="0"/>
      <w:marTop w:val="0"/>
      <w:marBottom w:val="0"/>
      <w:divBdr>
        <w:top w:val="none" w:sz="0" w:space="0" w:color="auto"/>
        <w:left w:val="none" w:sz="0" w:space="0" w:color="auto"/>
        <w:bottom w:val="none" w:sz="0" w:space="0" w:color="auto"/>
        <w:right w:val="none" w:sz="0" w:space="0" w:color="auto"/>
      </w:divBdr>
    </w:div>
    <w:div w:id="1693992847">
      <w:bodyDiv w:val="1"/>
      <w:marLeft w:val="0"/>
      <w:marRight w:val="0"/>
      <w:marTop w:val="0"/>
      <w:marBottom w:val="0"/>
      <w:divBdr>
        <w:top w:val="none" w:sz="0" w:space="0" w:color="auto"/>
        <w:left w:val="none" w:sz="0" w:space="0" w:color="auto"/>
        <w:bottom w:val="none" w:sz="0" w:space="0" w:color="auto"/>
        <w:right w:val="none" w:sz="0" w:space="0" w:color="auto"/>
      </w:divBdr>
    </w:div>
    <w:div w:id="1696539583">
      <w:bodyDiv w:val="1"/>
      <w:marLeft w:val="0"/>
      <w:marRight w:val="0"/>
      <w:marTop w:val="0"/>
      <w:marBottom w:val="0"/>
      <w:divBdr>
        <w:top w:val="none" w:sz="0" w:space="0" w:color="auto"/>
        <w:left w:val="none" w:sz="0" w:space="0" w:color="auto"/>
        <w:bottom w:val="none" w:sz="0" w:space="0" w:color="auto"/>
        <w:right w:val="none" w:sz="0" w:space="0" w:color="auto"/>
      </w:divBdr>
    </w:div>
    <w:div w:id="1718965339">
      <w:bodyDiv w:val="1"/>
      <w:marLeft w:val="0"/>
      <w:marRight w:val="0"/>
      <w:marTop w:val="0"/>
      <w:marBottom w:val="0"/>
      <w:divBdr>
        <w:top w:val="none" w:sz="0" w:space="0" w:color="auto"/>
        <w:left w:val="none" w:sz="0" w:space="0" w:color="auto"/>
        <w:bottom w:val="none" w:sz="0" w:space="0" w:color="auto"/>
        <w:right w:val="none" w:sz="0" w:space="0" w:color="auto"/>
      </w:divBdr>
    </w:div>
    <w:div w:id="1722559820">
      <w:bodyDiv w:val="1"/>
      <w:marLeft w:val="0"/>
      <w:marRight w:val="0"/>
      <w:marTop w:val="0"/>
      <w:marBottom w:val="0"/>
      <w:divBdr>
        <w:top w:val="none" w:sz="0" w:space="0" w:color="auto"/>
        <w:left w:val="none" w:sz="0" w:space="0" w:color="auto"/>
        <w:bottom w:val="none" w:sz="0" w:space="0" w:color="auto"/>
        <w:right w:val="none" w:sz="0" w:space="0" w:color="auto"/>
      </w:divBdr>
      <w:divsChild>
        <w:div w:id="170535704">
          <w:marLeft w:val="0"/>
          <w:marRight w:val="0"/>
          <w:marTop w:val="0"/>
          <w:marBottom w:val="0"/>
          <w:divBdr>
            <w:top w:val="none" w:sz="0" w:space="0" w:color="auto"/>
            <w:left w:val="none" w:sz="0" w:space="0" w:color="auto"/>
            <w:bottom w:val="none" w:sz="0" w:space="0" w:color="auto"/>
            <w:right w:val="none" w:sz="0" w:space="0" w:color="auto"/>
          </w:divBdr>
        </w:div>
        <w:div w:id="1521122379">
          <w:marLeft w:val="0"/>
          <w:marRight w:val="0"/>
          <w:marTop w:val="0"/>
          <w:marBottom w:val="0"/>
          <w:divBdr>
            <w:top w:val="none" w:sz="0" w:space="0" w:color="auto"/>
            <w:left w:val="none" w:sz="0" w:space="0" w:color="auto"/>
            <w:bottom w:val="none" w:sz="0" w:space="0" w:color="auto"/>
            <w:right w:val="none" w:sz="0" w:space="0" w:color="auto"/>
          </w:divBdr>
        </w:div>
        <w:div w:id="1824203080">
          <w:marLeft w:val="0"/>
          <w:marRight w:val="0"/>
          <w:marTop w:val="0"/>
          <w:marBottom w:val="0"/>
          <w:divBdr>
            <w:top w:val="none" w:sz="0" w:space="0" w:color="auto"/>
            <w:left w:val="none" w:sz="0" w:space="0" w:color="auto"/>
            <w:bottom w:val="none" w:sz="0" w:space="0" w:color="auto"/>
            <w:right w:val="none" w:sz="0" w:space="0" w:color="auto"/>
          </w:divBdr>
        </w:div>
      </w:divsChild>
    </w:div>
    <w:div w:id="1730030161">
      <w:bodyDiv w:val="1"/>
      <w:marLeft w:val="0"/>
      <w:marRight w:val="0"/>
      <w:marTop w:val="0"/>
      <w:marBottom w:val="0"/>
      <w:divBdr>
        <w:top w:val="none" w:sz="0" w:space="0" w:color="auto"/>
        <w:left w:val="none" w:sz="0" w:space="0" w:color="auto"/>
        <w:bottom w:val="none" w:sz="0" w:space="0" w:color="auto"/>
        <w:right w:val="none" w:sz="0" w:space="0" w:color="auto"/>
      </w:divBdr>
    </w:div>
    <w:div w:id="1730182011">
      <w:bodyDiv w:val="1"/>
      <w:marLeft w:val="0"/>
      <w:marRight w:val="0"/>
      <w:marTop w:val="0"/>
      <w:marBottom w:val="0"/>
      <w:divBdr>
        <w:top w:val="none" w:sz="0" w:space="0" w:color="auto"/>
        <w:left w:val="none" w:sz="0" w:space="0" w:color="auto"/>
        <w:bottom w:val="none" w:sz="0" w:space="0" w:color="auto"/>
        <w:right w:val="none" w:sz="0" w:space="0" w:color="auto"/>
      </w:divBdr>
    </w:div>
    <w:div w:id="1734934566">
      <w:bodyDiv w:val="1"/>
      <w:marLeft w:val="0"/>
      <w:marRight w:val="0"/>
      <w:marTop w:val="0"/>
      <w:marBottom w:val="0"/>
      <w:divBdr>
        <w:top w:val="none" w:sz="0" w:space="0" w:color="auto"/>
        <w:left w:val="none" w:sz="0" w:space="0" w:color="auto"/>
        <w:bottom w:val="none" w:sz="0" w:space="0" w:color="auto"/>
        <w:right w:val="none" w:sz="0" w:space="0" w:color="auto"/>
      </w:divBdr>
    </w:div>
    <w:div w:id="1749617741">
      <w:bodyDiv w:val="1"/>
      <w:marLeft w:val="0"/>
      <w:marRight w:val="0"/>
      <w:marTop w:val="0"/>
      <w:marBottom w:val="0"/>
      <w:divBdr>
        <w:top w:val="none" w:sz="0" w:space="0" w:color="auto"/>
        <w:left w:val="none" w:sz="0" w:space="0" w:color="auto"/>
        <w:bottom w:val="none" w:sz="0" w:space="0" w:color="auto"/>
        <w:right w:val="none" w:sz="0" w:space="0" w:color="auto"/>
      </w:divBdr>
    </w:div>
    <w:div w:id="1766464112">
      <w:bodyDiv w:val="1"/>
      <w:marLeft w:val="0"/>
      <w:marRight w:val="0"/>
      <w:marTop w:val="0"/>
      <w:marBottom w:val="0"/>
      <w:divBdr>
        <w:top w:val="none" w:sz="0" w:space="0" w:color="auto"/>
        <w:left w:val="none" w:sz="0" w:space="0" w:color="auto"/>
        <w:bottom w:val="none" w:sz="0" w:space="0" w:color="auto"/>
        <w:right w:val="none" w:sz="0" w:space="0" w:color="auto"/>
      </w:divBdr>
    </w:div>
    <w:div w:id="1768840150">
      <w:bodyDiv w:val="1"/>
      <w:marLeft w:val="0"/>
      <w:marRight w:val="0"/>
      <w:marTop w:val="0"/>
      <w:marBottom w:val="0"/>
      <w:divBdr>
        <w:top w:val="none" w:sz="0" w:space="0" w:color="auto"/>
        <w:left w:val="none" w:sz="0" w:space="0" w:color="auto"/>
        <w:bottom w:val="none" w:sz="0" w:space="0" w:color="auto"/>
        <w:right w:val="none" w:sz="0" w:space="0" w:color="auto"/>
      </w:divBdr>
    </w:div>
    <w:div w:id="1769540811">
      <w:bodyDiv w:val="1"/>
      <w:marLeft w:val="0"/>
      <w:marRight w:val="0"/>
      <w:marTop w:val="0"/>
      <w:marBottom w:val="0"/>
      <w:divBdr>
        <w:top w:val="none" w:sz="0" w:space="0" w:color="auto"/>
        <w:left w:val="none" w:sz="0" w:space="0" w:color="auto"/>
        <w:bottom w:val="none" w:sz="0" w:space="0" w:color="auto"/>
        <w:right w:val="none" w:sz="0" w:space="0" w:color="auto"/>
      </w:divBdr>
    </w:div>
    <w:div w:id="1776248731">
      <w:bodyDiv w:val="1"/>
      <w:marLeft w:val="0"/>
      <w:marRight w:val="0"/>
      <w:marTop w:val="0"/>
      <w:marBottom w:val="0"/>
      <w:divBdr>
        <w:top w:val="none" w:sz="0" w:space="0" w:color="auto"/>
        <w:left w:val="none" w:sz="0" w:space="0" w:color="auto"/>
        <w:bottom w:val="none" w:sz="0" w:space="0" w:color="auto"/>
        <w:right w:val="none" w:sz="0" w:space="0" w:color="auto"/>
      </w:divBdr>
    </w:div>
    <w:div w:id="1788429240">
      <w:bodyDiv w:val="1"/>
      <w:marLeft w:val="0"/>
      <w:marRight w:val="0"/>
      <w:marTop w:val="0"/>
      <w:marBottom w:val="0"/>
      <w:divBdr>
        <w:top w:val="none" w:sz="0" w:space="0" w:color="auto"/>
        <w:left w:val="none" w:sz="0" w:space="0" w:color="auto"/>
        <w:bottom w:val="none" w:sz="0" w:space="0" w:color="auto"/>
        <w:right w:val="none" w:sz="0" w:space="0" w:color="auto"/>
      </w:divBdr>
    </w:div>
    <w:div w:id="1810980086">
      <w:bodyDiv w:val="1"/>
      <w:marLeft w:val="0"/>
      <w:marRight w:val="0"/>
      <w:marTop w:val="0"/>
      <w:marBottom w:val="0"/>
      <w:divBdr>
        <w:top w:val="none" w:sz="0" w:space="0" w:color="auto"/>
        <w:left w:val="none" w:sz="0" w:space="0" w:color="auto"/>
        <w:bottom w:val="none" w:sz="0" w:space="0" w:color="auto"/>
        <w:right w:val="none" w:sz="0" w:space="0" w:color="auto"/>
      </w:divBdr>
    </w:div>
    <w:div w:id="1811364639">
      <w:bodyDiv w:val="1"/>
      <w:marLeft w:val="0"/>
      <w:marRight w:val="0"/>
      <w:marTop w:val="0"/>
      <w:marBottom w:val="0"/>
      <w:divBdr>
        <w:top w:val="none" w:sz="0" w:space="0" w:color="auto"/>
        <w:left w:val="none" w:sz="0" w:space="0" w:color="auto"/>
        <w:bottom w:val="none" w:sz="0" w:space="0" w:color="auto"/>
        <w:right w:val="none" w:sz="0" w:space="0" w:color="auto"/>
      </w:divBdr>
    </w:div>
    <w:div w:id="1820340774">
      <w:bodyDiv w:val="1"/>
      <w:marLeft w:val="0"/>
      <w:marRight w:val="0"/>
      <w:marTop w:val="0"/>
      <w:marBottom w:val="0"/>
      <w:divBdr>
        <w:top w:val="none" w:sz="0" w:space="0" w:color="auto"/>
        <w:left w:val="none" w:sz="0" w:space="0" w:color="auto"/>
        <w:bottom w:val="none" w:sz="0" w:space="0" w:color="auto"/>
        <w:right w:val="none" w:sz="0" w:space="0" w:color="auto"/>
      </w:divBdr>
    </w:div>
    <w:div w:id="1822692163">
      <w:bodyDiv w:val="1"/>
      <w:marLeft w:val="0"/>
      <w:marRight w:val="0"/>
      <w:marTop w:val="0"/>
      <w:marBottom w:val="0"/>
      <w:divBdr>
        <w:top w:val="none" w:sz="0" w:space="0" w:color="auto"/>
        <w:left w:val="none" w:sz="0" w:space="0" w:color="auto"/>
        <w:bottom w:val="none" w:sz="0" w:space="0" w:color="auto"/>
        <w:right w:val="none" w:sz="0" w:space="0" w:color="auto"/>
      </w:divBdr>
    </w:div>
    <w:div w:id="1823307407">
      <w:bodyDiv w:val="1"/>
      <w:marLeft w:val="0"/>
      <w:marRight w:val="0"/>
      <w:marTop w:val="0"/>
      <w:marBottom w:val="0"/>
      <w:divBdr>
        <w:top w:val="none" w:sz="0" w:space="0" w:color="auto"/>
        <w:left w:val="none" w:sz="0" w:space="0" w:color="auto"/>
        <w:bottom w:val="none" w:sz="0" w:space="0" w:color="auto"/>
        <w:right w:val="none" w:sz="0" w:space="0" w:color="auto"/>
      </w:divBdr>
    </w:div>
    <w:div w:id="1829052794">
      <w:bodyDiv w:val="1"/>
      <w:marLeft w:val="0"/>
      <w:marRight w:val="0"/>
      <w:marTop w:val="0"/>
      <w:marBottom w:val="0"/>
      <w:divBdr>
        <w:top w:val="none" w:sz="0" w:space="0" w:color="auto"/>
        <w:left w:val="none" w:sz="0" w:space="0" w:color="auto"/>
        <w:bottom w:val="none" w:sz="0" w:space="0" w:color="auto"/>
        <w:right w:val="none" w:sz="0" w:space="0" w:color="auto"/>
      </w:divBdr>
    </w:div>
    <w:div w:id="1831288521">
      <w:bodyDiv w:val="1"/>
      <w:marLeft w:val="0"/>
      <w:marRight w:val="0"/>
      <w:marTop w:val="0"/>
      <w:marBottom w:val="0"/>
      <w:divBdr>
        <w:top w:val="none" w:sz="0" w:space="0" w:color="auto"/>
        <w:left w:val="none" w:sz="0" w:space="0" w:color="auto"/>
        <w:bottom w:val="none" w:sz="0" w:space="0" w:color="auto"/>
        <w:right w:val="none" w:sz="0" w:space="0" w:color="auto"/>
      </w:divBdr>
    </w:div>
    <w:div w:id="1834905466">
      <w:bodyDiv w:val="1"/>
      <w:marLeft w:val="0"/>
      <w:marRight w:val="0"/>
      <w:marTop w:val="0"/>
      <w:marBottom w:val="0"/>
      <w:divBdr>
        <w:top w:val="none" w:sz="0" w:space="0" w:color="auto"/>
        <w:left w:val="none" w:sz="0" w:space="0" w:color="auto"/>
        <w:bottom w:val="none" w:sz="0" w:space="0" w:color="auto"/>
        <w:right w:val="none" w:sz="0" w:space="0" w:color="auto"/>
      </w:divBdr>
    </w:div>
    <w:div w:id="1842356557">
      <w:bodyDiv w:val="1"/>
      <w:marLeft w:val="0"/>
      <w:marRight w:val="0"/>
      <w:marTop w:val="0"/>
      <w:marBottom w:val="0"/>
      <w:divBdr>
        <w:top w:val="none" w:sz="0" w:space="0" w:color="auto"/>
        <w:left w:val="none" w:sz="0" w:space="0" w:color="auto"/>
        <w:bottom w:val="none" w:sz="0" w:space="0" w:color="auto"/>
        <w:right w:val="none" w:sz="0" w:space="0" w:color="auto"/>
      </w:divBdr>
    </w:div>
    <w:div w:id="1843206410">
      <w:bodyDiv w:val="1"/>
      <w:marLeft w:val="0"/>
      <w:marRight w:val="0"/>
      <w:marTop w:val="0"/>
      <w:marBottom w:val="0"/>
      <w:divBdr>
        <w:top w:val="none" w:sz="0" w:space="0" w:color="auto"/>
        <w:left w:val="none" w:sz="0" w:space="0" w:color="auto"/>
        <w:bottom w:val="none" w:sz="0" w:space="0" w:color="auto"/>
        <w:right w:val="none" w:sz="0" w:space="0" w:color="auto"/>
      </w:divBdr>
    </w:div>
    <w:div w:id="1847744443">
      <w:bodyDiv w:val="1"/>
      <w:marLeft w:val="0"/>
      <w:marRight w:val="0"/>
      <w:marTop w:val="0"/>
      <w:marBottom w:val="0"/>
      <w:divBdr>
        <w:top w:val="none" w:sz="0" w:space="0" w:color="auto"/>
        <w:left w:val="none" w:sz="0" w:space="0" w:color="auto"/>
        <w:bottom w:val="none" w:sz="0" w:space="0" w:color="auto"/>
        <w:right w:val="none" w:sz="0" w:space="0" w:color="auto"/>
      </w:divBdr>
    </w:div>
    <w:div w:id="1855261221">
      <w:bodyDiv w:val="1"/>
      <w:marLeft w:val="0"/>
      <w:marRight w:val="0"/>
      <w:marTop w:val="0"/>
      <w:marBottom w:val="0"/>
      <w:divBdr>
        <w:top w:val="none" w:sz="0" w:space="0" w:color="auto"/>
        <w:left w:val="none" w:sz="0" w:space="0" w:color="auto"/>
        <w:bottom w:val="none" w:sz="0" w:space="0" w:color="auto"/>
        <w:right w:val="none" w:sz="0" w:space="0" w:color="auto"/>
      </w:divBdr>
    </w:div>
    <w:div w:id="1856266972">
      <w:bodyDiv w:val="1"/>
      <w:marLeft w:val="0"/>
      <w:marRight w:val="0"/>
      <w:marTop w:val="0"/>
      <w:marBottom w:val="0"/>
      <w:divBdr>
        <w:top w:val="none" w:sz="0" w:space="0" w:color="auto"/>
        <w:left w:val="none" w:sz="0" w:space="0" w:color="auto"/>
        <w:bottom w:val="none" w:sz="0" w:space="0" w:color="auto"/>
        <w:right w:val="none" w:sz="0" w:space="0" w:color="auto"/>
      </w:divBdr>
      <w:divsChild>
        <w:div w:id="1195116524">
          <w:marLeft w:val="0"/>
          <w:marRight w:val="0"/>
          <w:marTop w:val="0"/>
          <w:marBottom w:val="0"/>
          <w:divBdr>
            <w:top w:val="none" w:sz="0" w:space="0" w:color="auto"/>
            <w:left w:val="none" w:sz="0" w:space="0" w:color="auto"/>
            <w:bottom w:val="none" w:sz="0" w:space="0" w:color="auto"/>
            <w:right w:val="none" w:sz="0" w:space="0" w:color="auto"/>
          </w:divBdr>
        </w:div>
      </w:divsChild>
    </w:div>
    <w:div w:id="1856992056">
      <w:bodyDiv w:val="1"/>
      <w:marLeft w:val="0"/>
      <w:marRight w:val="0"/>
      <w:marTop w:val="0"/>
      <w:marBottom w:val="0"/>
      <w:divBdr>
        <w:top w:val="none" w:sz="0" w:space="0" w:color="auto"/>
        <w:left w:val="none" w:sz="0" w:space="0" w:color="auto"/>
        <w:bottom w:val="none" w:sz="0" w:space="0" w:color="auto"/>
        <w:right w:val="none" w:sz="0" w:space="0" w:color="auto"/>
      </w:divBdr>
    </w:div>
    <w:div w:id="1864198212">
      <w:bodyDiv w:val="1"/>
      <w:marLeft w:val="0"/>
      <w:marRight w:val="0"/>
      <w:marTop w:val="0"/>
      <w:marBottom w:val="0"/>
      <w:divBdr>
        <w:top w:val="none" w:sz="0" w:space="0" w:color="auto"/>
        <w:left w:val="none" w:sz="0" w:space="0" w:color="auto"/>
        <w:bottom w:val="none" w:sz="0" w:space="0" w:color="auto"/>
        <w:right w:val="none" w:sz="0" w:space="0" w:color="auto"/>
      </w:divBdr>
    </w:div>
    <w:div w:id="1867448759">
      <w:bodyDiv w:val="1"/>
      <w:marLeft w:val="0"/>
      <w:marRight w:val="0"/>
      <w:marTop w:val="0"/>
      <w:marBottom w:val="0"/>
      <w:divBdr>
        <w:top w:val="none" w:sz="0" w:space="0" w:color="auto"/>
        <w:left w:val="none" w:sz="0" w:space="0" w:color="auto"/>
        <w:bottom w:val="none" w:sz="0" w:space="0" w:color="auto"/>
        <w:right w:val="none" w:sz="0" w:space="0" w:color="auto"/>
      </w:divBdr>
    </w:div>
    <w:div w:id="1879510129">
      <w:bodyDiv w:val="1"/>
      <w:marLeft w:val="0"/>
      <w:marRight w:val="0"/>
      <w:marTop w:val="0"/>
      <w:marBottom w:val="0"/>
      <w:divBdr>
        <w:top w:val="none" w:sz="0" w:space="0" w:color="auto"/>
        <w:left w:val="none" w:sz="0" w:space="0" w:color="auto"/>
        <w:bottom w:val="none" w:sz="0" w:space="0" w:color="auto"/>
        <w:right w:val="none" w:sz="0" w:space="0" w:color="auto"/>
      </w:divBdr>
    </w:div>
    <w:div w:id="1916159200">
      <w:bodyDiv w:val="1"/>
      <w:marLeft w:val="0"/>
      <w:marRight w:val="0"/>
      <w:marTop w:val="0"/>
      <w:marBottom w:val="0"/>
      <w:divBdr>
        <w:top w:val="none" w:sz="0" w:space="0" w:color="auto"/>
        <w:left w:val="none" w:sz="0" w:space="0" w:color="auto"/>
        <w:bottom w:val="none" w:sz="0" w:space="0" w:color="auto"/>
        <w:right w:val="none" w:sz="0" w:space="0" w:color="auto"/>
      </w:divBdr>
    </w:div>
    <w:div w:id="1920794831">
      <w:bodyDiv w:val="1"/>
      <w:marLeft w:val="0"/>
      <w:marRight w:val="0"/>
      <w:marTop w:val="0"/>
      <w:marBottom w:val="0"/>
      <w:divBdr>
        <w:top w:val="none" w:sz="0" w:space="0" w:color="auto"/>
        <w:left w:val="none" w:sz="0" w:space="0" w:color="auto"/>
        <w:bottom w:val="none" w:sz="0" w:space="0" w:color="auto"/>
        <w:right w:val="none" w:sz="0" w:space="0" w:color="auto"/>
      </w:divBdr>
    </w:div>
    <w:div w:id="1927574553">
      <w:bodyDiv w:val="1"/>
      <w:marLeft w:val="0"/>
      <w:marRight w:val="0"/>
      <w:marTop w:val="0"/>
      <w:marBottom w:val="0"/>
      <w:divBdr>
        <w:top w:val="none" w:sz="0" w:space="0" w:color="auto"/>
        <w:left w:val="none" w:sz="0" w:space="0" w:color="auto"/>
        <w:bottom w:val="none" w:sz="0" w:space="0" w:color="auto"/>
        <w:right w:val="none" w:sz="0" w:space="0" w:color="auto"/>
      </w:divBdr>
    </w:div>
    <w:div w:id="1933538939">
      <w:bodyDiv w:val="1"/>
      <w:marLeft w:val="0"/>
      <w:marRight w:val="0"/>
      <w:marTop w:val="0"/>
      <w:marBottom w:val="0"/>
      <w:divBdr>
        <w:top w:val="none" w:sz="0" w:space="0" w:color="auto"/>
        <w:left w:val="none" w:sz="0" w:space="0" w:color="auto"/>
        <w:bottom w:val="none" w:sz="0" w:space="0" w:color="auto"/>
        <w:right w:val="none" w:sz="0" w:space="0" w:color="auto"/>
      </w:divBdr>
    </w:div>
    <w:div w:id="1933857434">
      <w:bodyDiv w:val="1"/>
      <w:marLeft w:val="0"/>
      <w:marRight w:val="0"/>
      <w:marTop w:val="0"/>
      <w:marBottom w:val="0"/>
      <w:divBdr>
        <w:top w:val="none" w:sz="0" w:space="0" w:color="auto"/>
        <w:left w:val="none" w:sz="0" w:space="0" w:color="auto"/>
        <w:bottom w:val="none" w:sz="0" w:space="0" w:color="auto"/>
        <w:right w:val="none" w:sz="0" w:space="0" w:color="auto"/>
      </w:divBdr>
    </w:div>
    <w:div w:id="1938053460">
      <w:bodyDiv w:val="1"/>
      <w:marLeft w:val="0"/>
      <w:marRight w:val="0"/>
      <w:marTop w:val="0"/>
      <w:marBottom w:val="0"/>
      <w:divBdr>
        <w:top w:val="none" w:sz="0" w:space="0" w:color="auto"/>
        <w:left w:val="none" w:sz="0" w:space="0" w:color="auto"/>
        <w:bottom w:val="none" w:sz="0" w:space="0" w:color="auto"/>
        <w:right w:val="none" w:sz="0" w:space="0" w:color="auto"/>
      </w:divBdr>
    </w:div>
    <w:div w:id="1945115723">
      <w:bodyDiv w:val="1"/>
      <w:marLeft w:val="0"/>
      <w:marRight w:val="0"/>
      <w:marTop w:val="0"/>
      <w:marBottom w:val="0"/>
      <w:divBdr>
        <w:top w:val="none" w:sz="0" w:space="0" w:color="auto"/>
        <w:left w:val="none" w:sz="0" w:space="0" w:color="auto"/>
        <w:bottom w:val="none" w:sz="0" w:space="0" w:color="auto"/>
        <w:right w:val="none" w:sz="0" w:space="0" w:color="auto"/>
      </w:divBdr>
    </w:div>
    <w:div w:id="1948805892">
      <w:bodyDiv w:val="1"/>
      <w:marLeft w:val="0"/>
      <w:marRight w:val="0"/>
      <w:marTop w:val="0"/>
      <w:marBottom w:val="0"/>
      <w:divBdr>
        <w:top w:val="none" w:sz="0" w:space="0" w:color="auto"/>
        <w:left w:val="none" w:sz="0" w:space="0" w:color="auto"/>
        <w:bottom w:val="none" w:sz="0" w:space="0" w:color="auto"/>
        <w:right w:val="none" w:sz="0" w:space="0" w:color="auto"/>
      </w:divBdr>
    </w:div>
    <w:div w:id="1950817333">
      <w:bodyDiv w:val="1"/>
      <w:marLeft w:val="0"/>
      <w:marRight w:val="0"/>
      <w:marTop w:val="0"/>
      <w:marBottom w:val="0"/>
      <w:divBdr>
        <w:top w:val="none" w:sz="0" w:space="0" w:color="auto"/>
        <w:left w:val="none" w:sz="0" w:space="0" w:color="auto"/>
        <w:bottom w:val="none" w:sz="0" w:space="0" w:color="auto"/>
        <w:right w:val="none" w:sz="0" w:space="0" w:color="auto"/>
      </w:divBdr>
      <w:divsChild>
        <w:div w:id="528224269">
          <w:marLeft w:val="0"/>
          <w:marRight w:val="0"/>
          <w:marTop w:val="0"/>
          <w:marBottom w:val="0"/>
          <w:divBdr>
            <w:top w:val="none" w:sz="0" w:space="0" w:color="auto"/>
            <w:left w:val="none" w:sz="0" w:space="0" w:color="auto"/>
            <w:bottom w:val="none" w:sz="0" w:space="0" w:color="auto"/>
            <w:right w:val="none" w:sz="0" w:space="0" w:color="auto"/>
          </w:divBdr>
        </w:div>
        <w:div w:id="1181161620">
          <w:marLeft w:val="0"/>
          <w:marRight w:val="0"/>
          <w:marTop w:val="0"/>
          <w:marBottom w:val="0"/>
          <w:divBdr>
            <w:top w:val="none" w:sz="0" w:space="0" w:color="auto"/>
            <w:left w:val="none" w:sz="0" w:space="0" w:color="auto"/>
            <w:bottom w:val="none" w:sz="0" w:space="0" w:color="auto"/>
            <w:right w:val="none" w:sz="0" w:space="0" w:color="auto"/>
          </w:divBdr>
        </w:div>
      </w:divsChild>
    </w:div>
    <w:div w:id="1950968276">
      <w:bodyDiv w:val="1"/>
      <w:marLeft w:val="0"/>
      <w:marRight w:val="0"/>
      <w:marTop w:val="0"/>
      <w:marBottom w:val="0"/>
      <w:divBdr>
        <w:top w:val="none" w:sz="0" w:space="0" w:color="auto"/>
        <w:left w:val="none" w:sz="0" w:space="0" w:color="auto"/>
        <w:bottom w:val="none" w:sz="0" w:space="0" w:color="auto"/>
        <w:right w:val="none" w:sz="0" w:space="0" w:color="auto"/>
      </w:divBdr>
    </w:div>
    <w:div w:id="1967001736">
      <w:bodyDiv w:val="1"/>
      <w:marLeft w:val="0"/>
      <w:marRight w:val="0"/>
      <w:marTop w:val="0"/>
      <w:marBottom w:val="0"/>
      <w:divBdr>
        <w:top w:val="none" w:sz="0" w:space="0" w:color="auto"/>
        <w:left w:val="none" w:sz="0" w:space="0" w:color="auto"/>
        <w:bottom w:val="none" w:sz="0" w:space="0" w:color="auto"/>
        <w:right w:val="none" w:sz="0" w:space="0" w:color="auto"/>
      </w:divBdr>
    </w:div>
    <w:div w:id="1968394055">
      <w:bodyDiv w:val="1"/>
      <w:marLeft w:val="0"/>
      <w:marRight w:val="0"/>
      <w:marTop w:val="0"/>
      <w:marBottom w:val="0"/>
      <w:divBdr>
        <w:top w:val="none" w:sz="0" w:space="0" w:color="auto"/>
        <w:left w:val="none" w:sz="0" w:space="0" w:color="auto"/>
        <w:bottom w:val="none" w:sz="0" w:space="0" w:color="auto"/>
        <w:right w:val="none" w:sz="0" w:space="0" w:color="auto"/>
      </w:divBdr>
    </w:div>
    <w:div w:id="1970014555">
      <w:bodyDiv w:val="1"/>
      <w:marLeft w:val="0"/>
      <w:marRight w:val="0"/>
      <w:marTop w:val="0"/>
      <w:marBottom w:val="0"/>
      <w:divBdr>
        <w:top w:val="none" w:sz="0" w:space="0" w:color="auto"/>
        <w:left w:val="none" w:sz="0" w:space="0" w:color="auto"/>
        <w:bottom w:val="none" w:sz="0" w:space="0" w:color="auto"/>
        <w:right w:val="none" w:sz="0" w:space="0" w:color="auto"/>
      </w:divBdr>
    </w:div>
    <w:div w:id="1982269874">
      <w:bodyDiv w:val="1"/>
      <w:marLeft w:val="0"/>
      <w:marRight w:val="0"/>
      <w:marTop w:val="0"/>
      <w:marBottom w:val="0"/>
      <w:divBdr>
        <w:top w:val="none" w:sz="0" w:space="0" w:color="auto"/>
        <w:left w:val="none" w:sz="0" w:space="0" w:color="auto"/>
        <w:bottom w:val="none" w:sz="0" w:space="0" w:color="auto"/>
        <w:right w:val="none" w:sz="0" w:space="0" w:color="auto"/>
      </w:divBdr>
    </w:div>
    <w:div w:id="2001108275">
      <w:bodyDiv w:val="1"/>
      <w:marLeft w:val="0"/>
      <w:marRight w:val="0"/>
      <w:marTop w:val="0"/>
      <w:marBottom w:val="0"/>
      <w:divBdr>
        <w:top w:val="none" w:sz="0" w:space="0" w:color="auto"/>
        <w:left w:val="none" w:sz="0" w:space="0" w:color="auto"/>
        <w:bottom w:val="none" w:sz="0" w:space="0" w:color="auto"/>
        <w:right w:val="none" w:sz="0" w:space="0" w:color="auto"/>
      </w:divBdr>
    </w:div>
    <w:div w:id="2018730967">
      <w:bodyDiv w:val="1"/>
      <w:marLeft w:val="0"/>
      <w:marRight w:val="0"/>
      <w:marTop w:val="0"/>
      <w:marBottom w:val="0"/>
      <w:divBdr>
        <w:top w:val="none" w:sz="0" w:space="0" w:color="auto"/>
        <w:left w:val="none" w:sz="0" w:space="0" w:color="auto"/>
        <w:bottom w:val="none" w:sz="0" w:space="0" w:color="auto"/>
        <w:right w:val="none" w:sz="0" w:space="0" w:color="auto"/>
      </w:divBdr>
    </w:div>
    <w:div w:id="2027559004">
      <w:bodyDiv w:val="1"/>
      <w:marLeft w:val="0"/>
      <w:marRight w:val="0"/>
      <w:marTop w:val="0"/>
      <w:marBottom w:val="0"/>
      <w:divBdr>
        <w:top w:val="none" w:sz="0" w:space="0" w:color="auto"/>
        <w:left w:val="none" w:sz="0" w:space="0" w:color="auto"/>
        <w:bottom w:val="none" w:sz="0" w:space="0" w:color="auto"/>
        <w:right w:val="none" w:sz="0" w:space="0" w:color="auto"/>
      </w:divBdr>
    </w:div>
    <w:div w:id="2034380513">
      <w:bodyDiv w:val="1"/>
      <w:marLeft w:val="0"/>
      <w:marRight w:val="0"/>
      <w:marTop w:val="0"/>
      <w:marBottom w:val="0"/>
      <w:divBdr>
        <w:top w:val="none" w:sz="0" w:space="0" w:color="auto"/>
        <w:left w:val="none" w:sz="0" w:space="0" w:color="auto"/>
        <w:bottom w:val="none" w:sz="0" w:space="0" w:color="auto"/>
        <w:right w:val="none" w:sz="0" w:space="0" w:color="auto"/>
      </w:divBdr>
    </w:div>
    <w:div w:id="2048679602">
      <w:bodyDiv w:val="1"/>
      <w:marLeft w:val="0"/>
      <w:marRight w:val="0"/>
      <w:marTop w:val="0"/>
      <w:marBottom w:val="0"/>
      <w:divBdr>
        <w:top w:val="none" w:sz="0" w:space="0" w:color="auto"/>
        <w:left w:val="none" w:sz="0" w:space="0" w:color="auto"/>
        <w:bottom w:val="none" w:sz="0" w:space="0" w:color="auto"/>
        <w:right w:val="none" w:sz="0" w:space="0" w:color="auto"/>
      </w:divBdr>
      <w:divsChild>
        <w:div w:id="411321232">
          <w:marLeft w:val="0"/>
          <w:marRight w:val="0"/>
          <w:marTop w:val="0"/>
          <w:marBottom w:val="0"/>
          <w:divBdr>
            <w:top w:val="none" w:sz="0" w:space="0" w:color="auto"/>
            <w:left w:val="none" w:sz="0" w:space="0" w:color="auto"/>
            <w:bottom w:val="none" w:sz="0" w:space="0" w:color="auto"/>
            <w:right w:val="none" w:sz="0" w:space="0" w:color="auto"/>
          </w:divBdr>
        </w:div>
        <w:div w:id="501312135">
          <w:marLeft w:val="0"/>
          <w:marRight w:val="0"/>
          <w:marTop w:val="0"/>
          <w:marBottom w:val="0"/>
          <w:divBdr>
            <w:top w:val="none" w:sz="0" w:space="0" w:color="auto"/>
            <w:left w:val="none" w:sz="0" w:space="0" w:color="auto"/>
            <w:bottom w:val="none" w:sz="0" w:space="0" w:color="auto"/>
            <w:right w:val="none" w:sz="0" w:space="0" w:color="auto"/>
          </w:divBdr>
        </w:div>
        <w:div w:id="665013194">
          <w:marLeft w:val="0"/>
          <w:marRight w:val="0"/>
          <w:marTop w:val="0"/>
          <w:marBottom w:val="0"/>
          <w:divBdr>
            <w:top w:val="none" w:sz="0" w:space="0" w:color="auto"/>
            <w:left w:val="none" w:sz="0" w:space="0" w:color="auto"/>
            <w:bottom w:val="none" w:sz="0" w:space="0" w:color="auto"/>
            <w:right w:val="none" w:sz="0" w:space="0" w:color="auto"/>
          </w:divBdr>
        </w:div>
        <w:div w:id="1234660134">
          <w:marLeft w:val="0"/>
          <w:marRight w:val="0"/>
          <w:marTop w:val="0"/>
          <w:marBottom w:val="0"/>
          <w:divBdr>
            <w:top w:val="none" w:sz="0" w:space="0" w:color="auto"/>
            <w:left w:val="none" w:sz="0" w:space="0" w:color="auto"/>
            <w:bottom w:val="none" w:sz="0" w:space="0" w:color="auto"/>
            <w:right w:val="none" w:sz="0" w:space="0" w:color="auto"/>
          </w:divBdr>
        </w:div>
        <w:div w:id="1491369226">
          <w:marLeft w:val="0"/>
          <w:marRight w:val="0"/>
          <w:marTop w:val="0"/>
          <w:marBottom w:val="0"/>
          <w:divBdr>
            <w:top w:val="none" w:sz="0" w:space="0" w:color="auto"/>
            <w:left w:val="none" w:sz="0" w:space="0" w:color="auto"/>
            <w:bottom w:val="none" w:sz="0" w:space="0" w:color="auto"/>
            <w:right w:val="none" w:sz="0" w:space="0" w:color="auto"/>
          </w:divBdr>
        </w:div>
      </w:divsChild>
    </w:div>
    <w:div w:id="2052068880">
      <w:bodyDiv w:val="1"/>
      <w:marLeft w:val="0"/>
      <w:marRight w:val="0"/>
      <w:marTop w:val="0"/>
      <w:marBottom w:val="0"/>
      <w:divBdr>
        <w:top w:val="none" w:sz="0" w:space="0" w:color="auto"/>
        <w:left w:val="none" w:sz="0" w:space="0" w:color="auto"/>
        <w:bottom w:val="none" w:sz="0" w:space="0" w:color="auto"/>
        <w:right w:val="none" w:sz="0" w:space="0" w:color="auto"/>
      </w:divBdr>
    </w:div>
    <w:div w:id="2055501992">
      <w:bodyDiv w:val="1"/>
      <w:marLeft w:val="0"/>
      <w:marRight w:val="0"/>
      <w:marTop w:val="0"/>
      <w:marBottom w:val="0"/>
      <w:divBdr>
        <w:top w:val="none" w:sz="0" w:space="0" w:color="auto"/>
        <w:left w:val="none" w:sz="0" w:space="0" w:color="auto"/>
        <w:bottom w:val="none" w:sz="0" w:space="0" w:color="auto"/>
        <w:right w:val="none" w:sz="0" w:space="0" w:color="auto"/>
      </w:divBdr>
    </w:div>
    <w:div w:id="2065987290">
      <w:bodyDiv w:val="1"/>
      <w:marLeft w:val="0"/>
      <w:marRight w:val="0"/>
      <w:marTop w:val="0"/>
      <w:marBottom w:val="0"/>
      <w:divBdr>
        <w:top w:val="none" w:sz="0" w:space="0" w:color="auto"/>
        <w:left w:val="none" w:sz="0" w:space="0" w:color="auto"/>
        <w:bottom w:val="none" w:sz="0" w:space="0" w:color="auto"/>
        <w:right w:val="none" w:sz="0" w:space="0" w:color="auto"/>
      </w:divBdr>
    </w:div>
    <w:div w:id="2068607078">
      <w:bodyDiv w:val="1"/>
      <w:marLeft w:val="0"/>
      <w:marRight w:val="0"/>
      <w:marTop w:val="0"/>
      <w:marBottom w:val="0"/>
      <w:divBdr>
        <w:top w:val="none" w:sz="0" w:space="0" w:color="auto"/>
        <w:left w:val="none" w:sz="0" w:space="0" w:color="auto"/>
        <w:bottom w:val="none" w:sz="0" w:space="0" w:color="auto"/>
        <w:right w:val="none" w:sz="0" w:space="0" w:color="auto"/>
      </w:divBdr>
    </w:div>
    <w:div w:id="2075738891">
      <w:bodyDiv w:val="1"/>
      <w:marLeft w:val="0"/>
      <w:marRight w:val="0"/>
      <w:marTop w:val="0"/>
      <w:marBottom w:val="0"/>
      <w:divBdr>
        <w:top w:val="none" w:sz="0" w:space="0" w:color="auto"/>
        <w:left w:val="none" w:sz="0" w:space="0" w:color="auto"/>
        <w:bottom w:val="none" w:sz="0" w:space="0" w:color="auto"/>
        <w:right w:val="none" w:sz="0" w:space="0" w:color="auto"/>
      </w:divBdr>
    </w:div>
    <w:div w:id="2080252928">
      <w:bodyDiv w:val="1"/>
      <w:marLeft w:val="0"/>
      <w:marRight w:val="0"/>
      <w:marTop w:val="0"/>
      <w:marBottom w:val="0"/>
      <w:divBdr>
        <w:top w:val="none" w:sz="0" w:space="0" w:color="auto"/>
        <w:left w:val="none" w:sz="0" w:space="0" w:color="auto"/>
        <w:bottom w:val="none" w:sz="0" w:space="0" w:color="auto"/>
        <w:right w:val="none" w:sz="0" w:space="0" w:color="auto"/>
      </w:divBdr>
    </w:div>
    <w:div w:id="2086412605">
      <w:bodyDiv w:val="1"/>
      <w:marLeft w:val="0"/>
      <w:marRight w:val="0"/>
      <w:marTop w:val="0"/>
      <w:marBottom w:val="0"/>
      <w:divBdr>
        <w:top w:val="none" w:sz="0" w:space="0" w:color="auto"/>
        <w:left w:val="none" w:sz="0" w:space="0" w:color="auto"/>
        <w:bottom w:val="none" w:sz="0" w:space="0" w:color="auto"/>
        <w:right w:val="none" w:sz="0" w:space="0" w:color="auto"/>
      </w:divBdr>
    </w:div>
    <w:div w:id="2098791654">
      <w:bodyDiv w:val="1"/>
      <w:marLeft w:val="0"/>
      <w:marRight w:val="0"/>
      <w:marTop w:val="0"/>
      <w:marBottom w:val="0"/>
      <w:divBdr>
        <w:top w:val="none" w:sz="0" w:space="0" w:color="auto"/>
        <w:left w:val="none" w:sz="0" w:space="0" w:color="auto"/>
        <w:bottom w:val="none" w:sz="0" w:space="0" w:color="auto"/>
        <w:right w:val="none" w:sz="0" w:space="0" w:color="auto"/>
      </w:divBdr>
    </w:div>
    <w:div w:id="2104372739">
      <w:bodyDiv w:val="1"/>
      <w:marLeft w:val="0"/>
      <w:marRight w:val="0"/>
      <w:marTop w:val="0"/>
      <w:marBottom w:val="0"/>
      <w:divBdr>
        <w:top w:val="none" w:sz="0" w:space="0" w:color="auto"/>
        <w:left w:val="none" w:sz="0" w:space="0" w:color="auto"/>
        <w:bottom w:val="none" w:sz="0" w:space="0" w:color="auto"/>
        <w:right w:val="none" w:sz="0" w:space="0" w:color="auto"/>
      </w:divBdr>
    </w:div>
    <w:div w:id="2106027471">
      <w:bodyDiv w:val="1"/>
      <w:marLeft w:val="0"/>
      <w:marRight w:val="0"/>
      <w:marTop w:val="0"/>
      <w:marBottom w:val="0"/>
      <w:divBdr>
        <w:top w:val="none" w:sz="0" w:space="0" w:color="auto"/>
        <w:left w:val="none" w:sz="0" w:space="0" w:color="auto"/>
        <w:bottom w:val="none" w:sz="0" w:space="0" w:color="auto"/>
        <w:right w:val="none" w:sz="0" w:space="0" w:color="auto"/>
      </w:divBdr>
    </w:div>
    <w:div w:id="2106459507">
      <w:bodyDiv w:val="1"/>
      <w:marLeft w:val="0"/>
      <w:marRight w:val="0"/>
      <w:marTop w:val="0"/>
      <w:marBottom w:val="0"/>
      <w:divBdr>
        <w:top w:val="none" w:sz="0" w:space="0" w:color="auto"/>
        <w:left w:val="none" w:sz="0" w:space="0" w:color="auto"/>
        <w:bottom w:val="none" w:sz="0" w:space="0" w:color="auto"/>
        <w:right w:val="none" w:sz="0" w:space="0" w:color="auto"/>
      </w:divBdr>
    </w:div>
    <w:div w:id="2108380938">
      <w:bodyDiv w:val="1"/>
      <w:marLeft w:val="0"/>
      <w:marRight w:val="0"/>
      <w:marTop w:val="0"/>
      <w:marBottom w:val="0"/>
      <w:divBdr>
        <w:top w:val="none" w:sz="0" w:space="0" w:color="auto"/>
        <w:left w:val="none" w:sz="0" w:space="0" w:color="auto"/>
        <w:bottom w:val="none" w:sz="0" w:space="0" w:color="auto"/>
        <w:right w:val="none" w:sz="0" w:space="0" w:color="auto"/>
      </w:divBdr>
    </w:div>
    <w:div w:id="2114592760">
      <w:bodyDiv w:val="1"/>
      <w:marLeft w:val="0"/>
      <w:marRight w:val="0"/>
      <w:marTop w:val="0"/>
      <w:marBottom w:val="0"/>
      <w:divBdr>
        <w:top w:val="none" w:sz="0" w:space="0" w:color="auto"/>
        <w:left w:val="none" w:sz="0" w:space="0" w:color="auto"/>
        <w:bottom w:val="none" w:sz="0" w:space="0" w:color="auto"/>
        <w:right w:val="none" w:sz="0" w:space="0" w:color="auto"/>
      </w:divBdr>
    </w:div>
    <w:div w:id="2143689062">
      <w:bodyDiv w:val="1"/>
      <w:marLeft w:val="0"/>
      <w:marRight w:val="0"/>
      <w:marTop w:val="0"/>
      <w:marBottom w:val="0"/>
      <w:divBdr>
        <w:top w:val="none" w:sz="0" w:space="0" w:color="auto"/>
        <w:left w:val="none" w:sz="0" w:space="0" w:color="auto"/>
        <w:bottom w:val="none" w:sz="0" w:space="0" w:color="auto"/>
        <w:right w:val="none" w:sz="0" w:space="0" w:color="auto"/>
      </w:divBdr>
    </w:div>
    <w:div w:id="2145848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e\Downloads\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A8B73-6384-4C6C-8420-C89156CCE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1921</TotalTime>
  <Pages>112</Pages>
  <Words>13803</Words>
  <Characters>78683</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dc:creator>
  <cp:keywords/>
  <dc:description/>
  <cp:lastModifiedBy>Lợi Nguyễn</cp:lastModifiedBy>
  <cp:revision>1350</cp:revision>
  <cp:lastPrinted>2023-12-27T02:44:00Z</cp:lastPrinted>
  <dcterms:created xsi:type="dcterms:W3CDTF">2025-04-20T07:28:00Z</dcterms:created>
  <dcterms:modified xsi:type="dcterms:W3CDTF">2025-05-12T11:08:00Z</dcterms:modified>
</cp:coreProperties>
</file>